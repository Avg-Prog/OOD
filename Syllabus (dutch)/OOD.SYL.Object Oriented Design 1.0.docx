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49FAEB" w14:textId="21FB2DBB" w:rsidR="002C7A8E" w:rsidRPr="0036164B" w:rsidRDefault="00637C92" w:rsidP="002C7A8E">
      <w:pPr>
        <w:ind w:left="-1134"/>
        <w:rPr>
          <w:b/>
          <w:bCs/>
          <w:sz w:val="18"/>
          <w:szCs w:val="20"/>
        </w:rPr>
      </w:pPr>
      <w:r w:rsidRPr="0036164B">
        <w:rPr>
          <w:noProof/>
        </w:rPr>
        <w:drawing>
          <wp:anchor distT="0" distB="0" distL="114300" distR="114300" simplePos="0" relativeHeight="251658240" behindDoc="1" locked="0" layoutInCell="1" allowOverlap="1" wp14:anchorId="26A74DF8" wp14:editId="7CFB615F">
            <wp:simplePos x="0" y="0"/>
            <wp:positionH relativeFrom="page">
              <wp:posOffset>-198755</wp:posOffset>
            </wp:positionH>
            <wp:positionV relativeFrom="paragraph">
              <wp:posOffset>-898525</wp:posOffset>
            </wp:positionV>
            <wp:extent cx="7759065" cy="1983180"/>
            <wp:effectExtent l="0" t="0" r="0"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59065" cy="1983180"/>
                    </a:xfrm>
                    <a:prstGeom prst="rect">
                      <a:avLst/>
                    </a:prstGeom>
                  </pic:spPr>
                </pic:pic>
              </a:graphicData>
            </a:graphic>
            <wp14:sizeRelH relativeFrom="margin">
              <wp14:pctWidth>0</wp14:pctWidth>
            </wp14:sizeRelH>
            <wp14:sizeRelV relativeFrom="margin">
              <wp14:pctHeight>0</wp14:pctHeight>
            </wp14:sizeRelV>
          </wp:anchor>
        </w:drawing>
      </w:r>
      <w:r w:rsidR="002B1EBB" w:rsidRPr="0036164B">
        <w:rPr>
          <w:b/>
          <w:bCs/>
          <w:noProof/>
          <w:color w:val="FFFFFF" w:themeColor="background1"/>
          <w:sz w:val="40"/>
          <w:szCs w:val="44"/>
        </w:rPr>
        <mc:AlternateContent>
          <mc:Choice Requires="wps">
            <w:drawing>
              <wp:anchor distT="45720" distB="45720" distL="114300" distR="114300" simplePos="0" relativeHeight="251658242" behindDoc="0" locked="0" layoutInCell="1" allowOverlap="1" wp14:anchorId="099001BE" wp14:editId="5745C139">
                <wp:simplePos x="0" y="0"/>
                <wp:positionH relativeFrom="page">
                  <wp:posOffset>273132</wp:posOffset>
                </wp:positionH>
                <wp:positionV relativeFrom="paragraph">
                  <wp:posOffset>-510713</wp:posOffset>
                </wp:positionV>
                <wp:extent cx="5367325" cy="1404620"/>
                <wp:effectExtent l="0" t="0" r="0" b="0"/>
                <wp:wrapNone/>
                <wp:docPr id="217"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7325" cy="1404620"/>
                        </a:xfrm>
                        <a:prstGeom prst="rect">
                          <a:avLst/>
                        </a:prstGeom>
                        <a:noFill/>
                        <a:ln w="9525">
                          <a:noFill/>
                          <a:miter lim="800000"/>
                          <a:headEnd/>
                          <a:tailEnd/>
                        </a:ln>
                      </wps:spPr>
                      <wps:txbx>
                        <w:txbxContent>
                          <w:p w14:paraId="4F5E1E17" w14:textId="77777777" w:rsidR="00F9138B" w:rsidRPr="00F9138B" w:rsidRDefault="00F9138B">
                            <w:pPr>
                              <w:rPr>
                                <w:b/>
                                <w:bCs/>
                                <w:color w:val="FFFFFF" w:themeColor="background1"/>
                                <w:sz w:val="40"/>
                                <w:szCs w:val="44"/>
                              </w:rPr>
                            </w:pPr>
                            <w:r w:rsidRPr="00F9138B">
                              <w:rPr>
                                <w:b/>
                                <w:bCs/>
                                <w:color w:val="FFFFFF" w:themeColor="background1"/>
                                <w:sz w:val="40"/>
                                <w:szCs w:val="44"/>
                              </w:rPr>
                              <w:t>GRADUAAT PROGRAMMEREN</w:t>
                            </w:r>
                          </w:p>
                          <w:p w14:paraId="68B52574" w14:textId="0709E709" w:rsidR="00F9138B" w:rsidRPr="00F9138B" w:rsidRDefault="00F9138B">
                            <w:pPr>
                              <w:rPr>
                                <w:b/>
                                <w:bCs/>
                                <w:color w:val="FFFFFF" w:themeColor="background1"/>
                                <w:sz w:val="40"/>
                                <w:szCs w:val="44"/>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99001BE" id="_x0000_t202" coordsize="21600,21600" o:spt="202" path="m,l,21600r21600,l21600,xe">
                <v:stroke joinstyle="miter"/>
                <v:path gradientshapeok="t" o:connecttype="rect"/>
              </v:shapetype>
              <v:shape id="Text Box 2" o:spid="_x0000_s1026" type="#_x0000_t202" alt="&quot;&quot;" style="position:absolute;left:0;text-align:left;margin-left:21.5pt;margin-top:-40.2pt;width:422.6pt;height:110.6pt;z-index:25165824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" filled="f" stroked="f">
                <v:textbox style="mso-fit-shape-to-text:t">
                  <w:txbxContent>
                    <w:p w14:paraId="4F5E1E17" w14:textId="77777777" w:rsidR="00F9138B" w:rsidRPr="00F9138B" w:rsidRDefault="00F9138B">
                      <w:pPr>
                        <w:rPr>
                          <w:b/>
                          <w:bCs/>
                          <w:color w:val="FFFFFF" w:themeColor="background1"/>
                          <w:sz w:val="40"/>
                          <w:szCs w:val="44"/>
                        </w:rPr>
                      </w:pPr>
                      <w:r w:rsidRPr="00F9138B">
                        <w:rPr>
                          <w:b/>
                          <w:bCs/>
                          <w:color w:val="FFFFFF" w:themeColor="background1"/>
                          <w:sz w:val="40"/>
                          <w:szCs w:val="44"/>
                        </w:rPr>
                        <w:t>GRADUAAT PROGRAMMEREN</w:t>
                      </w:r>
                    </w:p>
                    <w:p w14:paraId="68B52574" w14:textId="0709E709" w:rsidR="00F9138B" w:rsidRPr="00F9138B" w:rsidRDefault="00F9138B">
                      <w:pPr>
                        <w:rPr>
                          <w:b/>
                          <w:bCs/>
                          <w:color w:val="FFFFFF" w:themeColor="background1"/>
                          <w:sz w:val="40"/>
                          <w:szCs w:val="44"/>
                        </w:rPr>
                      </w:pPr>
                    </w:p>
                  </w:txbxContent>
                </v:textbox>
                <w10:wrap anchorx="page"/>
              </v:shape>
            </w:pict>
          </mc:Fallback>
        </mc:AlternateContent>
      </w:r>
    </w:p>
    <w:p w14:paraId="1F2BDDD1" w14:textId="77777777" w:rsidR="006D05BF" w:rsidRPr="0036164B" w:rsidRDefault="006D05BF" w:rsidP="002C7A8E">
      <w:pPr>
        <w:ind w:left="-1134"/>
      </w:pPr>
    </w:p>
    <w:p w14:paraId="70E96999" w14:textId="77777777" w:rsidR="00F9138B" w:rsidRPr="0036164B" w:rsidRDefault="00F9138B" w:rsidP="002C7A8E">
      <w:pPr>
        <w:ind w:left="-1134"/>
      </w:pPr>
    </w:p>
    <w:p w14:paraId="45850825" w14:textId="77777777" w:rsidR="00F9138B" w:rsidRPr="0036164B" w:rsidRDefault="00F9138B" w:rsidP="002C7A8E">
      <w:pPr>
        <w:ind w:left="-1134"/>
      </w:pPr>
    </w:p>
    <w:p w14:paraId="1B964D22" w14:textId="77777777" w:rsidR="00F9138B" w:rsidRPr="0036164B" w:rsidRDefault="00F9138B" w:rsidP="002C7A8E">
      <w:pPr>
        <w:ind w:left="-1134"/>
      </w:pPr>
    </w:p>
    <w:p w14:paraId="7019D516" w14:textId="77777777" w:rsidR="00F9138B" w:rsidRPr="0036164B" w:rsidRDefault="00F9138B" w:rsidP="002C7A8E">
      <w:pPr>
        <w:ind w:left="-1134"/>
      </w:pPr>
    </w:p>
    <w:p w14:paraId="2A108EA0" w14:textId="77777777" w:rsidR="00F9138B" w:rsidRPr="0036164B" w:rsidRDefault="00F9138B" w:rsidP="002C7A8E">
      <w:pPr>
        <w:ind w:left="-1134"/>
      </w:pPr>
    </w:p>
    <w:p w14:paraId="583C5DAD" w14:textId="77777777" w:rsidR="00404F7F" w:rsidRPr="0036164B" w:rsidRDefault="00404F7F" w:rsidP="002C7A8E">
      <w:pPr>
        <w:ind w:left="-1134"/>
      </w:pPr>
    </w:p>
    <w:p w14:paraId="1EE28F9D" w14:textId="77777777" w:rsidR="00404F7F" w:rsidRPr="0036164B" w:rsidRDefault="00404F7F" w:rsidP="002C7A8E">
      <w:pPr>
        <w:ind w:left="-1134"/>
      </w:pPr>
    </w:p>
    <w:p w14:paraId="74AC44BC" w14:textId="77777777" w:rsidR="00404F7F" w:rsidRPr="0036164B" w:rsidRDefault="00404F7F" w:rsidP="002C7A8E">
      <w:pPr>
        <w:ind w:left="-1134"/>
      </w:pPr>
    </w:p>
    <w:p w14:paraId="0FD5E42D" w14:textId="5ED08B56" w:rsidR="002C7A8E" w:rsidRPr="0036164B" w:rsidRDefault="00000000" w:rsidP="004C48B4">
      <w:pPr>
        <w:spacing w:line="276" w:lineRule="auto"/>
        <w:ind w:left="-1134"/>
        <w:jc w:val="right"/>
        <w:rPr>
          <w:sz w:val="52"/>
          <w:szCs w:val="52"/>
          <w:lang w:eastAsia="en-GB"/>
        </w:rPr>
      </w:pPr>
      <w:sdt>
        <w:sdtPr>
          <w:rPr>
            <w:sz w:val="52"/>
            <w:szCs w:val="52"/>
            <w:lang w:eastAsia="en-GB"/>
          </w:rPr>
          <w:alias w:val="Title"/>
          <w:tag w:val=""/>
          <w:id w:val="-1131634358"/>
          <w:placeholder>
            <w:docPart w:val="12172664B53F4C3594AD2B285CF85054"/>
          </w:placeholder>
          <w:dataBinding w:prefixMappings="xmlns:ns0='http://purl.org/dc/elements/1.1/' xmlns:ns1='http://schemas.openxmlformats.org/package/2006/metadata/core-properties' " w:xpath="/ns1:coreProperties[1]/ns0:title[1]" w:storeItemID="{6C3C8BC8-F283-45AE-878A-BAB7291924A1}"/>
          <w:text/>
        </w:sdtPr>
        <w:sdtContent>
          <w:r w:rsidR="005833C4" w:rsidRPr="0036164B">
            <w:rPr>
              <w:sz w:val="52"/>
              <w:szCs w:val="52"/>
              <w:lang w:eastAsia="en-GB"/>
            </w:rPr>
            <w:t>Object Oriented Design</w:t>
          </w:r>
        </w:sdtContent>
      </w:sdt>
    </w:p>
    <w:p w14:paraId="467A9604" w14:textId="77777777" w:rsidR="006D05BF" w:rsidRPr="0036164B" w:rsidRDefault="006D05BF" w:rsidP="004C48B4">
      <w:pPr>
        <w:spacing w:line="276" w:lineRule="auto"/>
        <w:ind w:left="-1134"/>
        <w:jc w:val="right"/>
        <w:rPr>
          <w:lang w:eastAsia="en-GB"/>
        </w:rPr>
      </w:pPr>
    </w:p>
    <w:p w14:paraId="67D9F809" w14:textId="77777777" w:rsidR="002C7A8E" w:rsidRPr="0036164B" w:rsidRDefault="002C7A8E" w:rsidP="004C48B4">
      <w:pPr>
        <w:spacing w:line="276" w:lineRule="auto"/>
        <w:ind w:left="-1134"/>
        <w:jc w:val="right"/>
        <w:rPr>
          <w:sz w:val="52"/>
          <w:szCs w:val="52"/>
          <w:lang w:eastAsia="en-GB"/>
        </w:rPr>
      </w:pPr>
      <w:r w:rsidRPr="0036164B">
        <w:rPr>
          <w:sz w:val="52"/>
          <w:szCs w:val="52"/>
          <w:lang w:eastAsia="en-GB"/>
        </w:rPr>
        <w:t>Syllabus</w:t>
      </w:r>
    </w:p>
    <w:p w14:paraId="09CD99ED" w14:textId="77777777" w:rsidR="00FC4A34" w:rsidRPr="0036164B" w:rsidRDefault="00FC4A34" w:rsidP="004C48B4">
      <w:pPr>
        <w:spacing w:line="276" w:lineRule="auto"/>
        <w:ind w:left="-1134"/>
        <w:jc w:val="right"/>
        <w:rPr>
          <w:lang w:eastAsia="en-GB"/>
        </w:rPr>
      </w:pPr>
    </w:p>
    <w:p w14:paraId="2F96BC51" w14:textId="77777777" w:rsidR="00FC4A34" w:rsidRPr="0036164B" w:rsidRDefault="00FC4A34" w:rsidP="004C48B4">
      <w:pPr>
        <w:spacing w:line="276" w:lineRule="auto"/>
        <w:ind w:left="-1134"/>
        <w:jc w:val="right"/>
        <w:rPr>
          <w:lang w:eastAsia="en-GB"/>
        </w:rPr>
      </w:pPr>
    </w:p>
    <w:p w14:paraId="44C33123" w14:textId="77777777" w:rsidR="00FC4A34" w:rsidRPr="0036164B" w:rsidRDefault="00FC4A34" w:rsidP="004C48B4">
      <w:pPr>
        <w:spacing w:line="276" w:lineRule="auto"/>
        <w:ind w:left="-1134"/>
        <w:jc w:val="right"/>
        <w:rPr>
          <w:lang w:eastAsia="en-GB"/>
        </w:rPr>
      </w:pPr>
    </w:p>
    <w:p w14:paraId="0F40F105" w14:textId="77777777" w:rsidR="00FC4A34" w:rsidRPr="0036164B" w:rsidRDefault="00FC4A34" w:rsidP="004C48B4">
      <w:pPr>
        <w:spacing w:line="276" w:lineRule="auto"/>
        <w:ind w:left="-1134"/>
        <w:jc w:val="right"/>
        <w:rPr>
          <w:lang w:eastAsia="en-GB"/>
        </w:rPr>
      </w:pPr>
    </w:p>
    <w:p w14:paraId="496B1678" w14:textId="77777777" w:rsidR="00FC4A34" w:rsidRPr="0036164B" w:rsidRDefault="00FC4A34" w:rsidP="004C48B4">
      <w:pPr>
        <w:spacing w:line="276" w:lineRule="auto"/>
        <w:ind w:left="-1134"/>
        <w:jc w:val="right"/>
        <w:rPr>
          <w:lang w:eastAsia="en-GB"/>
        </w:rPr>
      </w:pPr>
    </w:p>
    <w:p w14:paraId="2C49E8A4" w14:textId="77777777" w:rsidR="00FC4A34" w:rsidRPr="0036164B" w:rsidRDefault="00FC4A34" w:rsidP="004C48B4">
      <w:pPr>
        <w:spacing w:line="276" w:lineRule="auto"/>
        <w:ind w:left="-1134"/>
        <w:jc w:val="right"/>
        <w:rPr>
          <w:lang w:eastAsia="en-GB"/>
        </w:rPr>
      </w:pPr>
    </w:p>
    <w:p w14:paraId="2A6E9666" w14:textId="77777777" w:rsidR="00FC4A34" w:rsidRPr="0036164B" w:rsidRDefault="00FC4A34" w:rsidP="004C48B4">
      <w:pPr>
        <w:spacing w:line="276" w:lineRule="auto"/>
        <w:ind w:left="-1134"/>
        <w:jc w:val="right"/>
        <w:rPr>
          <w:lang w:eastAsia="en-GB"/>
        </w:rPr>
      </w:pPr>
    </w:p>
    <w:p w14:paraId="6F8C9115" w14:textId="77777777" w:rsidR="00FC4A34" w:rsidRPr="0036164B" w:rsidRDefault="00FC4A34" w:rsidP="004C48B4">
      <w:pPr>
        <w:spacing w:line="276" w:lineRule="auto"/>
        <w:ind w:left="-1134"/>
        <w:jc w:val="right"/>
        <w:rPr>
          <w:lang w:eastAsia="en-GB"/>
        </w:rPr>
      </w:pPr>
    </w:p>
    <w:p w14:paraId="7EA6BE26" w14:textId="77777777" w:rsidR="00FC4A34" w:rsidRPr="0036164B" w:rsidRDefault="00FC4A34" w:rsidP="004C48B4">
      <w:pPr>
        <w:spacing w:line="276" w:lineRule="auto"/>
        <w:ind w:left="-1134"/>
        <w:jc w:val="right"/>
        <w:rPr>
          <w:lang w:eastAsia="en-GB"/>
        </w:rPr>
      </w:pPr>
    </w:p>
    <w:p w14:paraId="5DD9AAD1" w14:textId="77777777" w:rsidR="00FC4A34" w:rsidRPr="0036164B" w:rsidRDefault="00FC4A34" w:rsidP="004C48B4">
      <w:pPr>
        <w:spacing w:line="276" w:lineRule="auto"/>
        <w:ind w:left="-1134"/>
        <w:jc w:val="right"/>
        <w:rPr>
          <w:lang w:eastAsia="en-GB"/>
        </w:rPr>
      </w:pPr>
    </w:p>
    <w:p w14:paraId="027B0D3D" w14:textId="77777777" w:rsidR="00FC4A34" w:rsidRPr="0036164B" w:rsidRDefault="00FC4A34" w:rsidP="004C48B4">
      <w:pPr>
        <w:spacing w:line="276" w:lineRule="auto"/>
        <w:ind w:left="-1134"/>
        <w:jc w:val="right"/>
        <w:rPr>
          <w:lang w:eastAsia="en-GB"/>
        </w:rPr>
      </w:pPr>
    </w:p>
    <w:p w14:paraId="45B7938F" w14:textId="77777777" w:rsidR="00FC4A34" w:rsidRPr="0036164B" w:rsidRDefault="00FC4A34" w:rsidP="004C48B4">
      <w:pPr>
        <w:spacing w:line="276" w:lineRule="auto"/>
        <w:ind w:left="-1134"/>
        <w:jc w:val="right"/>
        <w:rPr>
          <w:lang w:eastAsia="en-GB"/>
        </w:rPr>
      </w:pPr>
    </w:p>
    <w:p w14:paraId="2EA4A9D9" w14:textId="77777777" w:rsidR="00FC4A34" w:rsidRPr="0036164B" w:rsidRDefault="00FC4A34" w:rsidP="004C48B4">
      <w:pPr>
        <w:spacing w:line="276" w:lineRule="auto"/>
        <w:ind w:left="-1134"/>
        <w:jc w:val="right"/>
        <w:rPr>
          <w:lang w:eastAsia="en-GB"/>
        </w:rPr>
      </w:pPr>
    </w:p>
    <w:p w14:paraId="7E14AC97" w14:textId="77777777" w:rsidR="00FC4A34" w:rsidRPr="0036164B" w:rsidRDefault="00FC4A34" w:rsidP="004C48B4">
      <w:pPr>
        <w:spacing w:line="276" w:lineRule="auto"/>
        <w:ind w:left="-1134"/>
        <w:jc w:val="right"/>
        <w:rPr>
          <w:lang w:eastAsia="en-GB"/>
        </w:rPr>
      </w:pPr>
    </w:p>
    <w:p w14:paraId="7A2E16FC" w14:textId="77777777" w:rsidR="00FC4A34" w:rsidRPr="0036164B" w:rsidRDefault="00FC4A34" w:rsidP="004C48B4">
      <w:pPr>
        <w:spacing w:line="276" w:lineRule="auto"/>
        <w:ind w:left="-1134"/>
        <w:jc w:val="right"/>
        <w:rPr>
          <w:lang w:eastAsia="en-GB"/>
        </w:rPr>
      </w:pPr>
    </w:p>
    <w:p w14:paraId="5534C4BF" w14:textId="77777777" w:rsidR="004C48B4" w:rsidRPr="0036164B" w:rsidRDefault="00A8243D" w:rsidP="004C48B4">
      <w:pPr>
        <w:spacing w:line="276" w:lineRule="auto"/>
        <w:ind w:left="-1134"/>
        <w:jc w:val="right"/>
        <w:rPr>
          <w:sz w:val="52"/>
          <w:szCs w:val="52"/>
          <w:lang w:eastAsia="en-GB"/>
        </w:rPr>
      </w:pPr>
      <w:r w:rsidRPr="0036164B">
        <w:rPr>
          <w:noProof/>
          <w:szCs w:val="22"/>
          <w:lang w:eastAsia="en-GB"/>
        </w:rPr>
        <w:drawing>
          <wp:anchor distT="0" distB="0" distL="114300" distR="114300" simplePos="0" relativeHeight="251658243" behindDoc="0" locked="0" layoutInCell="1" allowOverlap="1" wp14:anchorId="34F75D0E" wp14:editId="16A64B28">
            <wp:simplePos x="0" y="0"/>
            <wp:positionH relativeFrom="margin">
              <wp:align>left</wp:align>
            </wp:positionH>
            <wp:positionV relativeFrom="paragraph">
              <wp:posOffset>7871</wp:posOffset>
            </wp:positionV>
            <wp:extent cx="1051073" cy="1051073"/>
            <wp:effectExtent l="0" t="0" r="0" b="0"/>
            <wp:wrapNone/>
            <wp:docPr id="7" name="Picture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extLst>
                        <a:ext uri="{C183D7F6-B498-43B3-948B-1728B52AA6E4}">
                          <adec:decorative xmlns:adec="http://schemas.microsoft.com/office/drawing/2017/decorative" val="1"/>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51073" cy="1051073"/>
                    </a:xfrm>
                    <a:prstGeom prst="rect">
                      <a:avLst/>
                    </a:prstGeom>
                    <a:noFill/>
                    <a:ln>
                      <a:noFill/>
                    </a:ln>
                  </pic:spPr>
                </pic:pic>
              </a:graphicData>
            </a:graphic>
            <wp14:sizeRelH relativeFrom="page">
              <wp14:pctWidth>0</wp14:pctWidth>
            </wp14:sizeRelH>
            <wp14:sizeRelV relativeFrom="page">
              <wp14:pctHeight>0</wp14:pctHeight>
            </wp14:sizeRelV>
          </wp:anchor>
        </w:drawing>
      </w:r>
      <w:r w:rsidR="004C48B4" w:rsidRPr="0036164B">
        <w:rPr>
          <w:sz w:val="52"/>
          <w:szCs w:val="52"/>
          <w:lang w:eastAsia="en-GB"/>
        </w:rPr>
        <w:t>1.0</w:t>
      </w:r>
    </w:p>
    <w:p w14:paraId="646CAF52" w14:textId="77777777" w:rsidR="004C48B4" w:rsidRPr="0036164B" w:rsidRDefault="004C48B4" w:rsidP="004C48B4">
      <w:pPr>
        <w:spacing w:line="276" w:lineRule="auto"/>
        <w:ind w:left="-1134"/>
        <w:jc w:val="right"/>
        <w:rPr>
          <w:lang w:eastAsia="en-GB"/>
        </w:rPr>
      </w:pPr>
      <w:r w:rsidRPr="0036164B">
        <w:rPr>
          <w:lang w:eastAsia="en-GB"/>
        </w:rPr>
        <w:t>Versie</w:t>
      </w:r>
    </w:p>
    <w:p w14:paraId="388ED81F" w14:textId="72B0DE8C" w:rsidR="002C7A8E" w:rsidRPr="0036164B" w:rsidRDefault="004065F0" w:rsidP="004C48B4">
      <w:pPr>
        <w:spacing w:line="276" w:lineRule="auto"/>
        <w:ind w:left="-1134"/>
        <w:jc w:val="right"/>
        <w:rPr>
          <w:lang w:eastAsia="en-GB"/>
        </w:rPr>
      </w:pPr>
      <w:r w:rsidRPr="0036164B">
        <w:rPr>
          <w:b/>
          <w:bCs/>
          <w:noProof/>
          <w:color w:val="FFFFFF" w:themeColor="background1"/>
          <w:sz w:val="40"/>
          <w:szCs w:val="44"/>
        </w:rPr>
        <mc:AlternateContent>
          <mc:Choice Requires="wps">
            <w:drawing>
              <wp:anchor distT="45720" distB="45720" distL="114300" distR="114300" simplePos="0" relativeHeight="251658241" behindDoc="0" locked="0" layoutInCell="1" allowOverlap="1" wp14:anchorId="3E7CDB04" wp14:editId="2A1290C2">
                <wp:simplePos x="0" y="0"/>
                <wp:positionH relativeFrom="margin">
                  <wp:posOffset>-71252</wp:posOffset>
                </wp:positionH>
                <wp:positionV relativeFrom="paragraph">
                  <wp:posOffset>466676</wp:posOffset>
                </wp:positionV>
                <wp:extent cx="2279782" cy="1404620"/>
                <wp:effectExtent l="0" t="0" r="0" b="4445"/>
                <wp:wrapNone/>
                <wp:docPr id="26"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9782" cy="1404620"/>
                        </a:xfrm>
                        <a:prstGeom prst="rect">
                          <a:avLst/>
                        </a:prstGeom>
                        <a:noFill/>
                        <a:ln w="9525">
                          <a:noFill/>
                          <a:miter lim="800000"/>
                          <a:headEnd/>
                          <a:tailEnd/>
                        </a:ln>
                      </wps:spPr>
                      <wps:txbx>
                        <w:txbxContent>
                          <w:p w14:paraId="04B38EB9" w14:textId="7E85C9CE" w:rsidR="00FC4A34" w:rsidRPr="00FC4A34" w:rsidRDefault="00FC4A34">
                            <w:r>
                              <w:t>Academiejaar 202</w:t>
                            </w:r>
                            <w:r w:rsidR="005833C4">
                              <w:t>2</w:t>
                            </w:r>
                            <w:r>
                              <w:t>-202</w:t>
                            </w:r>
                            <w:r w:rsidR="005833C4">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7CDB04" id="_x0000_s1027" type="#_x0000_t202" alt="&quot;&quot;" style="position:absolute;left:0;text-align:left;margin-left:-5.6pt;margin-top:36.75pt;width:179.5pt;height:110.6pt;z-index:251658241;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" filled="f" stroked="f">
                <v:textbox style="mso-fit-shape-to-text:t">
                  <w:txbxContent>
                    <w:p w14:paraId="04B38EB9" w14:textId="7E85C9CE" w:rsidR="00FC4A34" w:rsidRPr="00FC4A34" w:rsidRDefault="00FC4A34">
                      <w:r>
                        <w:t>Academiejaar 202</w:t>
                      </w:r>
                      <w:r w:rsidR="005833C4">
                        <w:t>2</w:t>
                      </w:r>
                      <w:r>
                        <w:t>-202</w:t>
                      </w:r>
                      <w:r w:rsidR="005833C4">
                        <w:t>3</w:t>
                      </w:r>
                    </w:p>
                  </w:txbxContent>
                </v:textbox>
                <w10:wrap anchorx="margin"/>
              </v:shape>
            </w:pict>
          </mc:Fallback>
        </mc:AlternateContent>
      </w:r>
      <w:sdt>
        <w:sdtPr>
          <w:rPr>
            <w:sz w:val="52"/>
            <w:szCs w:val="52"/>
            <w:lang w:eastAsia="en-GB"/>
          </w:rPr>
          <w:alias w:val="Author"/>
          <w:tag w:val=""/>
          <w:id w:val="81272266"/>
          <w:placeholder>
            <w:docPart w:val="A173785CFA1941F686BB9086AEA65161"/>
          </w:placeholder>
          <w:dataBinding w:prefixMappings="xmlns:ns0='http://purl.org/dc/elements/1.1/' xmlns:ns1='http://schemas.openxmlformats.org/package/2006/metadata/core-properties' " w:xpath="/ns1:coreProperties[1]/ns0:creator[1]" w:storeItemID="{6C3C8BC8-F283-45AE-878A-BAB7291924A1}"/>
          <w:text/>
        </w:sdtPr>
        <w:sdtContent>
          <w:r w:rsidR="005833C4" w:rsidRPr="0036164B">
            <w:rPr>
              <w:sz w:val="52"/>
              <w:szCs w:val="52"/>
              <w:lang w:eastAsia="en-GB"/>
            </w:rPr>
            <w:t>Wim Vanden Broeck</w:t>
          </w:r>
        </w:sdtContent>
      </w:sdt>
    </w:p>
    <w:p w14:paraId="5B05F65A" w14:textId="77777777" w:rsidR="000826D4" w:rsidRPr="0036164B" w:rsidRDefault="002C7A8E" w:rsidP="00FC4A34">
      <w:pPr>
        <w:spacing w:line="276" w:lineRule="auto"/>
        <w:ind w:left="-1134"/>
        <w:jc w:val="right"/>
        <w:rPr>
          <w:lang w:eastAsia="en-GB"/>
        </w:rPr>
      </w:pPr>
      <w:r w:rsidRPr="0036164B">
        <w:rPr>
          <w:lang w:eastAsia="en-GB"/>
        </w:rPr>
        <w:t>Auteur</w:t>
      </w:r>
      <w:r w:rsidR="004C48B4" w:rsidRPr="0036164B">
        <w:rPr>
          <w:lang w:eastAsia="en-GB"/>
        </w:rPr>
        <w:t>(s)</w:t>
      </w:r>
    </w:p>
    <w:p w14:paraId="70259C67" w14:textId="77777777" w:rsidR="00647717" w:rsidRPr="0036164B" w:rsidRDefault="00647717" w:rsidP="00940776">
      <w:pPr>
        <w:pStyle w:val="Titel"/>
        <w:sectPr w:rsidR="00647717" w:rsidRPr="0036164B" w:rsidSect="004373B1">
          <w:headerReference w:type="default" r:id="rId13"/>
          <w:footerReference w:type="default" r:id="rId14"/>
          <w:type w:val="continuous"/>
          <w:pgSz w:w="11906" w:h="16838" w:code="9"/>
          <w:pgMar w:top="1440" w:right="1440" w:bottom="1440" w:left="1440" w:header="0" w:footer="0" w:gutter="0"/>
          <w:cols w:space="708"/>
          <w:noEndnote/>
          <w:titlePg/>
          <w:docGrid w:linePitch="326"/>
        </w:sectPr>
      </w:pPr>
    </w:p>
    <w:p w14:paraId="0EC8B36A" w14:textId="6A58EA69" w:rsidR="00940776" w:rsidRPr="0036164B" w:rsidRDefault="00940776" w:rsidP="00940776">
      <w:pPr>
        <w:pStyle w:val="Titel"/>
      </w:pPr>
      <w:r w:rsidRPr="0036164B">
        <w:lastRenderedPageBreak/>
        <w:t>Historiek</w:t>
      </w:r>
    </w:p>
    <w:tbl>
      <w:tblPr>
        <w:tblStyle w:val="TableGrid-GreyHeader1"/>
        <w:tblW w:w="9072" w:type="dxa"/>
        <w:tblInd w:w="-5" w:type="dxa"/>
        <w:tblLayout w:type="fixed"/>
        <w:tblCellMar>
          <w:top w:w="108" w:type="dxa"/>
          <w:bottom w:w="108" w:type="dxa"/>
        </w:tblCellMar>
        <w:tblLook w:val="04A0" w:firstRow="1" w:lastRow="0" w:firstColumn="1" w:lastColumn="0" w:noHBand="0" w:noVBand="1"/>
      </w:tblPr>
      <w:tblGrid>
        <w:gridCol w:w="1560"/>
        <w:gridCol w:w="850"/>
        <w:gridCol w:w="4253"/>
        <w:gridCol w:w="2409"/>
      </w:tblGrid>
      <w:tr w:rsidR="007D5999" w:rsidRPr="0036164B" w14:paraId="31DFC83E" w14:textId="77777777" w:rsidTr="005833C4">
        <w:trPr>
          <w:trHeight w:val="397"/>
        </w:trPr>
        <w:tc>
          <w:tcPr>
            <w:tcW w:w="1560" w:type="dxa"/>
            <w:shd w:val="clear" w:color="auto" w:fill="F2F2F2" w:themeFill="background1" w:themeFillShade="F2"/>
          </w:tcPr>
          <w:p w14:paraId="44979F62" w14:textId="77777777" w:rsidR="00940776" w:rsidRPr="0036164B" w:rsidRDefault="00940776" w:rsidP="000120A7">
            <w:pPr>
              <w:jc w:val="left"/>
              <w:rPr>
                <w:szCs w:val="22"/>
                <w:lang w:val="nl-BE" w:eastAsia="en-GB"/>
              </w:rPr>
            </w:pPr>
            <w:r w:rsidRPr="0036164B">
              <w:rPr>
                <w:szCs w:val="22"/>
                <w:lang w:val="nl-BE" w:eastAsia="en-GB"/>
              </w:rPr>
              <w:t>Datum</w:t>
            </w:r>
          </w:p>
        </w:tc>
        <w:tc>
          <w:tcPr>
            <w:tcW w:w="850" w:type="dxa"/>
            <w:shd w:val="clear" w:color="auto" w:fill="F2F2F2" w:themeFill="background1" w:themeFillShade="F2"/>
          </w:tcPr>
          <w:p w14:paraId="07CA3D16" w14:textId="77777777" w:rsidR="00940776" w:rsidRPr="0036164B" w:rsidRDefault="00940776" w:rsidP="000120A7">
            <w:pPr>
              <w:jc w:val="left"/>
              <w:rPr>
                <w:szCs w:val="22"/>
                <w:lang w:val="nl-BE" w:eastAsia="en-GB"/>
              </w:rPr>
            </w:pPr>
            <w:r w:rsidRPr="0036164B">
              <w:rPr>
                <w:szCs w:val="22"/>
                <w:lang w:val="nl-BE" w:eastAsia="en-GB"/>
              </w:rPr>
              <w:t>Versie</w:t>
            </w:r>
          </w:p>
        </w:tc>
        <w:tc>
          <w:tcPr>
            <w:tcW w:w="4253" w:type="dxa"/>
            <w:shd w:val="clear" w:color="auto" w:fill="F2F2F2" w:themeFill="background1" w:themeFillShade="F2"/>
          </w:tcPr>
          <w:p w14:paraId="7496173B" w14:textId="77777777" w:rsidR="00940776" w:rsidRPr="0036164B" w:rsidRDefault="00940776" w:rsidP="000120A7">
            <w:pPr>
              <w:jc w:val="left"/>
              <w:rPr>
                <w:szCs w:val="22"/>
                <w:lang w:val="nl-BE" w:eastAsia="en-GB"/>
              </w:rPr>
            </w:pPr>
            <w:r w:rsidRPr="0036164B">
              <w:rPr>
                <w:szCs w:val="22"/>
                <w:lang w:val="nl-BE" w:eastAsia="en-GB"/>
              </w:rPr>
              <w:t>Omschrijving</w:t>
            </w:r>
          </w:p>
        </w:tc>
        <w:tc>
          <w:tcPr>
            <w:tcW w:w="2409" w:type="dxa"/>
            <w:shd w:val="clear" w:color="auto" w:fill="F2F2F2" w:themeFill="background1" w:themeFillShade="F2"/>
          </w:tcPr>
          <w:p w14:paraId="3D063303" w14:textId="77777777" w:rsidR="00940776" w:rsidRPr="0036164B" w:rsidRDefault="00940776" w:rsidP="000120A7">
            <w:pPr>
              <w:jc w:val="left"/>
              <w:rPr>
                <w:szCs w:val="22"/>
                <w:lang w:val="nl-BE" w:eastAsia="en-GB"/>
              </w:rPr>
            </w:pPr>
            <w:r w:rsidRPr="0036164B">
              <w:rPr>
                <w:szCs w:val="22"/>
                <w:lang w:val="nl-BE" w:eastAsia="en-GB"/>
              </w:rPr>
              <w:t>Auteur</w:t>
            </w:r>
          </w:p>
        </w:tc>
      </w:tr>
      <w:tr w:rsidR="00EA3E01" w:rsidRPr="0036164B" w14:paraId="32EF94D4" w14:textId="77777777" w:rsidTr="005833C4">
        <w:trPr>
          <w:trHeight w:val="397"/>
        </w:trPr>
        <w:tc>
          <w:tcPr>
            <w:tcW w:w="1560" w:type="dxa"/>
            <w:shd w:val="clear" w:color="auto" w:fill="auto"/>
          </w:tcPr>
          <w:p w14:paraId="7111B74E" w14:textId="1C9E6332" w:rsidR="00940776" w:rsidRPr="0036164B" w:rsidRDefault="005833C4" w:rsidP="000120A7">
            <w:pPr>
              <w:jc w:val="left"/>
              <w:rPr>
                <w:szCs w:val="22"/>
                <w:lang w:val="nl-BE" w:eastAsia="en-GB"/>
              </w:rPr>
            </w:pPr>
            <w:r w:rsidRPr="0036164B">
              <w:rPr>
                <w:szCs w:val="22"/>
                <w:lang w:val="nl-BE" w:eastAsia="en-GB"/>
              </w:rPr>
              <w:t>09/04/2022</w:t>
            </w:r>
          </w:p>
        </w:tc>
        <w:tc>
          <w:tcPr>
            <w:tcW w:w="850" w:type="dxa"/>
          </w:tcPr>
          <w:p w14:paraId="4FB221CC" w14:textId="77777777" w:rsidR="00940776" w:rsidRPr="0036164B" w:rsidRDefault="00940776" w:rsidP="000120A7">
            <w:pPr>
              <w:jc w:val="left"/>
              <w:rPr>
                <w:szCs w:val="22"/>
                <w:lang w:val="nl-BE" w:eastAsia="en-GB"/>
              </w:rPr>
            </w:pPr>
            <w:r w:rsidRPr="0036164B">
              <w:rPr>
                <w:szCs w:val="22"/>
                <w:lang w:val="nl-BE" w:eastAsia="en-GB"/>
              </w:rPr>
              <w:t>1.0</w:t>
            </w:r>
          </w:p>
        </w:tc>
        <w:tc>
          <w:tcPr>
            <w:tcW w:w="4253" w:type="dxa"/>
          </w:tcPr>
          <w:p w14:paraId="7FC76FB0" w14:textId="77777777" w:rsidR="00940776" w:rsidRPr="0036164B" w:rsidRDefault="00940776" w:rsidP="000120A7">
            <w:pPr>
              <w:jc w:val="left"/>
              <w:rPr>
                <w:szCs w:val="22"/>
                <w:lang w:val="nl-BE" w:eastAsia="en-GB"/>
              </w:rPr>
            </w:pPr>
          </w:p>
        </w:tc>
        <w:tc>
          <w:tcPr>
            <w:tcW w:w="2409" w:type="dxa"/>
          </w:tcPr>
          <w:p w14:paraId="2114B850" w14:textId="519991C1" w:rsidR="00940776" w:rsidRPr="0036164B" w:rsidRDefault="005833C4" w:rsidP="000120A7">
            <w:pPr>
              <w:jc w:val="left"/>
              <w:rPr>
                <w:szCs w:val="22"/>
                <w:lang w:val="nl-BE" w:eastAsia="en-GB"/>
              </w:rPr>
            </w:pPr>
            <w:r w:rsidRPr="0036164B">
              <w:rPr>
                <w:szCs w:val="22"/>
                <w:lang w:val="nl-BE" w:eastAsia="en-GB"/>
              </w:rPr>
              <w:t>Wim Vanden Broeck</w:t>
            </w:r>
          </w:p>
        </w:tc>
      </w:tr>
      <w:tr w:rsidR="00EA3E01" w:rsidRPr="0036164B" w14:paraId="26B1916C" w14:textId="77777777" w:rsidTr="005833C4">
        <w:trPr>
          <w:trHeight w:val="397"/>
        </w:trPr>
        <w:tc>
          <w:tcPr>
            <w:tcW w:w="1560" w:type="dxa"/>
            <w:shd w:val="clear" w:color="auto" w:fill="auto"/>
          </w:tcPr>
          <w:p w14:paraId="2C2D5299" w14:textId="77777777" w:rsidR="00940776" w:rsidRPr="0036164B" w:rsidRDefault="00940776" w:rsidP="000120A7">
            <w:pPr>
              <w:jc w:val="left"/>
              <w:rPr>
                <w:szCs w:val="22"/>
                <w:lang w:val="nl-BE" w:eastAsia="en-GB"/>
              </w:rPr>
            </w:pPr>
          </w:p>
        </w:tc>
        <w:tc>
          <w:tcPr>
            <w:tcW w:w="850" w:type="dxa"/>
          </w:tcPr>
          <w:p w14:paraId="61C6794B" w14:textId="77777777" w:rsidR="00940776" w:rsidRPr="0036164B" w:rsidRDefault="00940776" w:rsidP="000120A7">
            <w:pPr>
              <w:jc w:val="left"/>
              <w:rPr>
                <w:szCs w:val="22"/>
                <w:lang w:val="nl-BE" w:eastAsia="en-GB"/>
              </w:rPr>
            </w:pPr>
          </w:p>
        </w:tc>
        <w:tc>
          <w:tcPr>
            <w:tcW w:w="4253" w:type="dxa"/>
          </w:tcPr>
          <w:p w14:paraId="1628178D" w14:textId="77777777" w:rsidR="00940776" w:rsidRPr="0036164B" w:rsidRDefault="00940776" w:rsidP="000120A7">
            <w:pPr>
              <w:jc w:val="left"/>
              <w:rPr>
                <w:szCs w:val="22"/>
                <w:lang w:val="nl-BE" w:eastAsia="en-GB"/>
              </w:rPr>
            </w:pPr>
          </w:p>
        </w:tc>
        <w:tc>
          <w:tcPr>
            <w:tcW w:w="2409" w:type="dxa"/>
          </w:tcPr>
          <w:p w14:paraId="1B1C45E1" w14:textId="77777777" w:rsidR="00940776" w:rsidRPr="0036164B" w:rsidRDefault="00940776" w:rsidP="000120A7">
            <w:pPr>
              <w:jc w:val="left"/>
              <w:rPr>
                <w:szCs w:val="22"/>
                <w:lang w:val="nl-BE" w:eastAsia="en-GB"/>
              </w:rPr>
            </w:pPr>
          </w:p>
        </w:tc>
      </w:tr>
    </w:tbl>
    <w:p w14:paraId="0524970F" w14:textId="77777777" w:rsidR="00940776" w:rsidRPr="0036164B" w:rsidRDefault="00940776" w:rsidP="00940776">
      <w:pPr>
        <w:jc w:val="left"/>
        <w:rPr>
          <w:rFonts w:eastAsiaTheme="majorEastAsia" w:cstheme="majorBidi"/>
          <w:caps/>
          <w:spacing w:val="-10"/>
          <w:kern w:val="28"/>
          <w:sz w:val="28"/>
          <w:szCs w:val="56"/>
        </w:rPr>
      </w:pPr>
      <w:r w:rsidRPr="0036164B">
        <w:br w:type="page"/>
      </w:r>
    </w:p>
    <w:p w14:paraId="67C3BE1D" w14:textId="77777777" w:rsidR="00BA5F44" w:rsidRPr="0036164B" w:rsidRDefault="00BA5F44" w:rsidP="006D05BF">
      <w:pPr>
        <w:pStyle w:val="Titel"/>
      </w:pPr>
      <w:r w:rsidRPr="0036164B">
        <w:lastRenderedPageBreak/>
        <w:t>Vooraf</w:t>
      </w:r>
    </w:p>
    <w:p w14:paraId="5B614A0E" w14:textId="77777777" w:rsidR="00BA5F44" w:rsidRPr="0036164B" w:rsidRDefault="00BA5F44" w:rsidP="00BA5F44">
      <w:r w:rsidRPr="0036164B">
        <w:t>D</w:t>
      </w:r>
      <w:r w:rsidR="00223996" w:rsidRPr="0036164B">
        <w:t>it</w:t>
      </w:r>
      <w:r w:rsidRPr="0036164B">
        <w:t xml:space="preserve"> </w:t>
      </w:r>
      <w:r w:rsidR="00223996" w:rsidRPr="0036164B">
        <w:t xml:space="preserve">document </w:t>
      </w:r>
      <w:r w:rsidRPr="0036164B">
        <w:t xml:space="preserve">maakt gebruik van de </w:t>
      </w:r>
      <w:r w:rsidR="00E231E2" w:rsidRPr="0036164B">
        <w:t xml:space="preserve">volgende </w:t>
      </w:r>
      <w:r w:rsidRPr="0036164B">
        <w:t xml:space="preserve">stijlen </w:t>
      </w:r>
      <w:r w:rsidR="00E231E2" w:rsidRPr="0036164B">
        <w:t xml:space="preserve">en </w:t>
      </w:r>
      <w:r w:rsidRPr="0036164B">
        <w:t>conventies.</w:t>
      </w:r>
    </w:p>
    <w:p w14:paraId="3E62EE07" w14:textId="77777777" w:rsidR="00BA5F44" w:rsidRPr="0036164B" w:rsidRDefault="00BA5F44" w:rsidP="00BA5F44"/>
    <w:tbl>
      <w:tblPr>
        <w:tblStyle w:val="TableGrid-GreyHeader1"/>
        <w:tblW w:w="907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08" w:type="dxa"/>
          <w:bottom w:w="108" w:type="dxa"/>
        </w:tblCellMar>
        <w:tblLook w:val="04A0" w:firstRow="1" w:lastRow="0" w:firstColumn="1" w:lastColumn="0" w:noHBand="0" w:noVBand="1"/>
      </w:tblPr>
      <w:tblGrid>
        <w:gridCol w:w="993"/>
        <w:gridCol w:w="3543"/>
        <w:gridCol w:w="993"/>
        <w:gridCol w:w="3543"/>
      </w:tblGrid>
      <w:tr w:rsidR="00E87095" w:rsidRPr="0036164B" w14:paraId="5720AE12" w14:textId="77777777" w:rsidTr="00E231E2">
        <w:trPr>
          <w:trHeight w:val="397"/>
        </w:trPr>
        <w:tc>
          <w:tcPr>
            <w:tcW w:w="993" w:type="dxa"/>
            <w:shd w:val="clear" w:color="auto" w:fill="auto"/>
            <w:vAlign w:val="center"/>
          </w:tcPr>
          <w:p w14:paraId="74524E71" w14:textId="77777777" w:rsidR="00BA5F44" w:rsidRPr="0036164B" w:rsidRDefault="00BA5F44" w:rsidP="00BA5F44">
            <w:pPr>
              <w:jc w:val="center"/>
              <w:rPr>
                <w:szCs w:val="22"/>
                <w:lang w:val="nl-BE" w:eastAsia="en-GB"/>
              </w:rPr>
            </w:pPr>
            <w:r w:rsidRPr="0036164B">
              <w:rPr>
                <w:noProof/>
                <w:szCs w:val="22"/>
                <w:lang w:eastAsia="en-GB"/>
              </w:rPr>
              <w:drawing>
                <wp:inline distT="0" distB="0" distL="0" distR="0" wp14:anchorId="0DB02C5B" wp14:editId="3AA262B8">
                  <wp:extent cx="360000" cy="360000"/>
                  <wp:effectExtent l="0" t="0" r="2540" b="2540"/>
                  <wp:docPr id="16" name="Picture 3" descr="Icon&#10;&#10;Description automatically generated">
                    <a:extLst xmlns:a="http://schemas.openxmlformats.org/drawingml/2006/main">
                      <a:ext uri="{FF2B5EF4-FFF2-40B4-BE49-F238E27FC236}">
                        <a16:creationId xmlns:a16="http://schemas.microsoft.com/office/drawing/2014/main" id="{C84C84A1-233B-4FD3-BEBC-48CD532813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Icon&#10;&#10;Description automatically generated">
                            <a:extLst>
                              <a:ext uri="{FF2B5EF4-FFF2-40B4-BE49-F238E27FC236}">
                                <a16:creationId xmlns:a16="http://schemas.microsoft.com/office/drawing/2014/main" id="{C84C84A1-233B-4FD3-BEBC-48CD532813CE}"/>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3543" w:type="dxa"/>
            <w:shd w:val="clear" w:color="auto" w:fill="auto"/>
            <w:vAlign w:val="center"/>
          </w:tcPr>
          <w:p w14:paraId="14984555" w14:textId="77777777" w:rsidR="00BA5F44" w:rsidRPr="0036164B" w:rsidRDefault="00BA5F44" w:rsidP="00BA5F44">
            <w:pPr>
              <w:jc w:val="left"/>
              <w:rPr>
                <w:szCs w:val="22"/>
                <w:lang w:val="nl-BE" w:eastAsia="en-GB"/>
              </w:rPr>
            </w:pPr>
            <w:r w:rsidRPr="0036164B">
              <w:rPr>
                <w:szCs w:val="22"/>
                <w:lang w:val="nl-BE" w:eastAsia="en-GB"/>
              </w:rPr>
              <w:t>Bijkomende informatie.</w:t>
            </w:r>
          </w:p>
        </w:tc>
        <w:tc>
          <w:tcPr>
            <w:tcW w:w="993" w:type="dxa"/>
            <w:vAlign w:val="center"/>
          </w:tcPr>
          <w:p w14:paraId="30A88028" w14:textId="77777777" w:rsidR="00BA5F44" w:rsidRPr="0036164B" w:rsidRDefault="00BA5F44" w:rsidP="00BA5F44">
            <w:pPr>
              <w:spacing w:line="240" w:lineRule="auto"/>
              <w:jc w:val="center"/>
              <w:rPr>
                <w:szCs w:val="22"/>
                <w:lang w:val="nl-BE"/>
              </w:rPr>
            </w:pPr>
            <w:r w:rsidRPr="0036164B">
              <w:rPr>
                <w:noProof/>
                <w:szCs w:val="22"/>
                <w:lang w:eastAsia="en-GB"/>
              </w:rPr>
              <w:drawing>
                <wp:inline distT="0" distB="0" distL="0" distR="0" wp14:anchorId="02B20783" wp14:editId="02D6D7D4">
                  <wp:extent cx="360000" cy="360000"/>
                  <wp:effectExtent l="0" t="0" r="2540" b="2540"/>
                  <wp:docPr id="21" name="Picture 7" descr="Icon&#10;&#10;Description automatically generated">
                    <a:extLst xmlns:a="http://schemas.openxmlformats.org/drawingml/2006/main">
                      <a:ext uri="{FF2B5EF4-FFF2-40B4-BE49-F238E27FC236}">
                        <a16:creationId xmlns:a16="http://schemas.microsoft.com/office/drawing/2014/main" id="{E90CE49D-4545-4E80-AA58-7AF9245BCE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Icon&#10;&#10;Description automatically generated">
                            <a:extLst>
                              <a:ext uri="{FF2B5EF4-FFF2-40B4-BE49-F238E27FC236}">
                                <a16:creationId xmlns:a16="http://schemas.microsoft.com/office/drawing/2014/main" id="{E90CE49D-4545-4E80-AA58-7AF9245BCE0C}"/>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3543" w:type="dxa"/>
            <w:vAlign w:val="center"/>
          </w:tcPr>
          <w:p w14:paraId="4B4953CD" w14:textId="77777777" w:rsidR="00BA5F44" w:rsidRPr="0036164B" w:rsidRDefault="00E231E2" w:rsidP="00E231E2">
            <w:pPr>
              <w:jc w:val="left"/>
              <w:rPr>
                <w:szCs w:val="22"/>
                <w:lang w:val="nl-BE" w:eastAsia="en-GB"/>
              </w:rPr>
            </w:pPr>
            <w:r w:rsidRPr="0036164B">
              <w:rPr>
                <w:szCs w:val="22"/>
                <w:lang w:val="nl-BE" w:eastAsia="en-GB"/>
              </w:rPr>
              <w:t>Idee</w:t>
            </w:r>
            <w:r w:rsidR="00A7295D" w:rsidRPr="0036164B">
              <w:rPr>
                <w:szCs w:val="22"/>
                <w:lang w:val="nl-BE" w:eastAsia="en-GB"/>
              </w:rPr>
              <w:t>, voorbeeld</w:t>
            </w:r>
            <w:r w:rsidRPr="0036164B">
              <w:rPr>
                <w:szCs w:val="22"/>
                <w:lang w:val="nl-BE" w:eastAsia="en-GB"/>
              </w:rPr>
              <w:t xml:space="preserve"> of tip</w:t>
            </w:r>
            <w:r w:rsidR="00BA5F44" w:rsidRPr="0036164B">
              <w:rPr>
                <w:szCs w:val="22"/>
                <w:lang w:val="nl-BE" w:eastAsia="en-GB"/>
              </w:rPr>
              <w:t>.</w:t>
            </w:r>
          </w:p>
        </w:tc>
      </w:tr>
      <w:tr w:rsidR="00E87095" w:rsidRPr="0036164B" w14:paraId="67331019" w14:textId="77777777" w:rsidTr="00E231E2">
        <w:trPr>
          <w:trHeight w:val="397"/>
        </w:trPr>
        <w:tc>
          <w:tcPr>
            <w:tcW w:w="993" w:type="dxa"/>
            <w:shd w:val="clear" w:color="auto" w:fill="auto"/>
            <w:vAlign w:val="center"/>
          </w:tcPr>
          <w:p w14:paraId="1BC2D723" w14:textId="77777777" w:rsidR="00BA5F44" w:rsidRPr="0036164B" w:rsidRDefault="00BA5F44" w:rsidP="00BA5F44">
            <w:pPr>
              <w:jc w:val="center"/>
              <w:rPr>
                <w:szCs w:val="22"/>
                <w:lang w:val="nl-BE" w:eastAsia="en-GB"/>
              </w:rPr>
            </w:pPr>
            <w:r w:rsidRPr="0036164B">
              <w:rPr>
                <w:szCs w:val="22"/>
                <w:lang w:val="nl-BE" w:eastAsia="en-GB"/>
              </w:rPr>
              <w:t xml:space="preserve"> </w:t>
            </w:r>
            <w:r w:rsidRPr="0036164B">
              <w:rPr>
                <w:noProof/>
                <w:szCs w:val="22"/>
                <w:lang w:eastAsia="en-GB"/>
              </w:rPr>
              <w:drawing>
                <wp:inline distT="0" distB="0" distL="0" distR="0" wp14:anchorId="07228C14" wp14:editId="53649E3F">
                  <wp:extent cx="360000" cy="360000"/>
                  <wp:effectExtent l="0" t="0" r="2540" b="2540"/>
                  <wp:docPr id="17" name="Picture 6" descr="Icon&#10;&#10;Description automatically generated">
                    <a:extLst xmlns:a="http://schemas.openxmlformats.org/drawingml/2006/main">
                      <a:ext uri="{FF2B5EF4-FFF2-40B4-BE49-F238E27FC236}">
                        <a16:creationId xmlns:a16="http://schemas.microsoft.com/office/drawing/2014/main" id="{29BD1F12-2368-434D-8360-0F6E65452B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Icon&#10;&#10;Description automatically generated">
                            <a:extLst>
                              <a:ext uri="{FF2B5EF4-FFF2-40B4-BE49-F238E27FC236}">
                                <a16:creationId xmlns:a16="http://schemas.microsoft.com/office/drawing/2014/main" id="{29BD1F12-2368-434D-8360-0F6E65452BCA}"/>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3543" w:type="dxa"/>
            <w:shd w:val="clear" w:color="auto" w:fill="auto"/>
            <w:vAlign w:val="center"/>
          </w:tcPr>
          <w:p w14:paraId="1CC41117" w14:textId="77777777" w:rsidR="00BA5F44" w:rsidRPr="0036164B" w:rsidRDefault="00BA5F44" w:rsidP="00BA5F44">
            <w:pPr>
              <w:jc w:val="left"/>
              <w:rPr>
                <w:szCs w:val="22"/>
                <w:lang w:val="nl-BE" w:eastAsia="en-GB"/>
              </w:rPr>
            </w:pPr>
            <w:r w:rsidRPr="0036164B">
              <w:rPr>
                <w:szCs w:val="22"/>
                <w:lang w:val="nl-BE" w:eastAsia="en-GB"/>
              </w:rPr>
              <w:t>Waarschuwing</w:t>
            </w:r>
            <w:r w:rsidR="00E231E2" w:rsidRPr="0036164B">
              <w:rPr>
                <w:szCs w:val="22"/>
                <w:lang w:val="nl-BE" w:eastAsia="en-GB"/>
              </w:rPr>
              <w:t>, belangrijke info</w:t>
            </w:r>
            <w:r w:rsidRPr="0036164B">
              <w:rPr>
                <w:szCs w:val="22"/>
                <w:lang w:val="nl-BE" w:eastAsia="en-GB"/>
              </w:rPr>
              <w:t>.</w:t>
            </w:r>
          </w:p>
        </w:tc>
        <w:tc>
          <w:tcPr>
            <w:tcW w:w="993" w:type="dxa"/>
            <w:vAlign w:val="center"/>
          </w:tcPr>
          <w:p w14:paraId="28D05BC0" w14:textId="77777777" w:rsidR="00BA5F44" w:rsidRPr="0036164B" w:rsidRDefault="00BA5F44" w:rsidP="00BA5F44">
            <w:pPr>
              <w:spacing w:line="240" w:lineRule="auto"/>
              <w:jc w:val="center"/>
              <w:rPr>
                <w:szCs w:val="22"/>
                <w:lang w:val="nl-BE"/>
              </w:rPr>
            </w:pPr>
            <w:r w:rsidRPr="0036164B">
              <w:rPr>
                <w:noProof/>
                <w:szCs w:val="22"/>
                <w:lang w:eastAsia="en-GB"/>
              </w:rPr>
              <w:drawing>
                <wp:inline distT="0" distB="0" distL="0" distR="0" wp14:anchorId="5617B7F0" wp14:editId="66F84CC6">
                  <wp:extent cx="360000" cy="360000"/>
                  <wp:effectExtent l="0" t="0" r="2540" b="2540"/>
                  <wp:docPr id="22" name="Picture 5" descr="Icon&#10;&#10;Description automatically generated">
                    <a:extLst xmlns:a="http://schemas.openxmlformats.org/drawingml/2006/main">
                      <a:ext uri="{FF2B5EF4-FFF2-40B4-BE49-F238E27FC236}">
                        <a16:creationId xmlns:a16="http://schemas.microsoft.com/office/drawing/2014/main" id="{5FF201F4-A570-4A21-A68B-71A77860F1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Icon&#10;&#10;Description automatically generated">
                            <a:extLst>
                              <a:ext uri="{FF2B5EF4-FFF2-40B4-BE49-F238E27FC236}">
                                <a16:creationId xmlns:a16="http://schemas.microsoft.com/office/drawing/2014/main" id="{5FF201F4-A570-4A21-A68B-71A77860F1F4}"/>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3543" w:type="dxa"/>
            <w:vAlign w:val="center"/>
          </w:tcPr>
          <w:p w14:paraId="5C5C97A9" w14:textId="77777777" w:rsidR="00BA5F44" w:rsidRPr="0036164B" w:rsidRDefault="00BA5F44" w:rsidP="00BA5F44">
            <w:pPr>
              <w:spacing w:line="240" w:lineRule="auto"/>
              <w:jc w:val="left"/>
              <w:rPr>
                <w:szCs w:val="22"/>
                <w:lang w:val="nl-BE"/>
              </w:rPr>
            </w:pPr>
            <w:r w:rsidRPr="0036164B">
              <w:rPr>
                <w:szCs w:val="22"/>
                <w:lang w:val="nl-BE"/>
              </w:rPr>
              <w:t>Verdieping</w:t>
            </w:r>
            <w:r w:rsidR="0083028D" w:rsidRPr="0036164B">
              <w:rPr>
                <w:szCs w:val="22"/>
                <w:lang w:val="nl-BE"/>
              </w:rPr>
              <w:t>.</w:t>
            </w:r>
          </w:p>
        </w:tc>
      </w:tr>
      <w:tr w:rsidR="00E87095" w:rsidRPr="0036164B" w14:paraId="686015BA" w14:textId="77777777" w:rsidTr="00E231E2">
        <w:trPr>
          <w:trHeight w:val="397"/>
        </w:trPr>
        <w:tc>
          <w:tcPr>
            <w:tcW w:w="993" w:type="dxa"/>
            <w:shd w:val="clear" w:color="auto" w:fill="auto"/>
            <w:vAlign w:val="center"/>
          </w:tcPr>
          <w:p w14:paraId="2CFD89E4" w14:textId="77777777" w:rsidR="00BA5F44" w:rsidRPr="0036164B" w:rsidRDefault="00BA5F44" w:rsidP="00BA5F44">
            <w:pPr>
              <w:jc w:val="center"/>
              <w:rPr>
                <w:szCs w:val="22"/>
                <w:lang w:val="nl-BE" w:eastAsia="en-GB"/>
              </w:rPr>
            </w:pPr>
            <w:r w:rsidRPr="0036164B">
              <w:rPr>
                <w:noProof/>
                <w:szCs w:val="22"/>
                <w:lang w:eastAsia="en-GB"/>
              </w:rPr>
              <w:drawing>
                <wp:inline distT="0" distB="0" distL="0" distR="0" wp14:anchorId="5EA638EC" wp14:editId="29E28C47">
                  <wp:extent cx="360000" cy="360000"/>
                  <wp:effectExtent l="0" t="0" r="2540" b="2540"/>
                  <wp:docPr id="18" name="Picture 8" descr="Icon&#10;&#10;Description automatically generated">
                    <a:extLst xmlns:a="http://schemas.openxmlformats.org/drawingml/2006/main">
                      <a:ext uri="{FF2B5EF4-FFF2-40B4-BE49-F238E27FC236}">
                        <a16:creationId xmlns:a16="http://schemas.microsoft.com/office/drawing/2014/main" id="{42D4B491-1C5D-4A4E-B02F-A3F66FFF49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Icon&#10;&#10;Description automatically generated">
                            <a:extLst>
                              <a:ext uri="{FF2B5EF4-FFF2-40B4-BE49-F238E27FC236}">
                                <a16:creationId xmlns:a16="http://schemas.microsoft.com/office/drawing/2014/main" id="{42D4B491-1C5D-4A4E-B02F-A3F66FFF4947}"/>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3543" w:type="dxa"/>
            <w:shd w:val="clear" w:color="auto" w:fill="auto"/>
            <w:vAlign w:val="center"/>
          </w:tcPr>
          <w:p w14:paraId="159FBE81" w14:textId="77777777" w:rsidR="00BA5F44" w:rsidRPr="0036164B" w:rsidRDefault="00BA5F44" w:rsidP="00BA5F44">
            <w:pPr>
              <w:jc w:val="left"/>
              <w:rPr>
                <w:szCs w:val="22"/>
                <w:lang w:val="nl-BE" w:eastAsia="en-GB"/>
              </w:rPr>
            </w:pPr>
            <w:r w:rsidRPr="0036164B">
              <w:rPr>
                <w:szCs w:val="22"/>
                <w:lang w:val="nl-BE" w:eastAsia="en-GB"/>
              </w:rPr>
              <w:t>Vraag aan de lezer.</w:t>
            </w:r>
          </w:p>
        </w:tc>
        <w:tc>
          <w:tcPr>
            <w:tcW w:w="993" w:type="dxa"/>
            <w:vAlign w:val="center"/>
          </w:tcPr>
          <w:p w14:paraId="2C5C2A10" w14:textId="77777777" w:rsidR="00BA5F44" w:rsidRPr="0036164B" w:rsidRDefault="00BA5F44" w:rsidP="00BA5F44">
            <w:pPr>
              <w:spacing w:line="240" w:lineRule="auto"/>
              <w:jc w:val="center"/>
              <w:rPr>
                <w:szCs w:val="22"/>
                <w:lang w:val="nl-BE"/>
              </w:rPr>
            </w:pPr>
            <w:r w:rsidRPr="0036164B">
              <w:rPr>
                <w:noProof/>
                <w:szCs w:val="22"/>
                <w:lang w:eastAsia="en-GB"/>
              </w:rPr>
              <w:drawing>
                <wp:inline distT="0" distB="0" distL="0" distR="0" wp14:anchorId="732C51C3" wp14:editId="06499B1B">
                  <wp:extent cx="360000" cy="360000"/>
                  <wp:effectExtent l="0" t="0" r="2540" b="2540"/>
                  <wp:docPr id="24" name="Picture 4" descr="A black and white circle&#10;&#10;Description automatically generated with medium confidence">
                    <a:extLst xmlns:a="http://schemas.openxmlformats.org/drawingml/2006/main">
                      <a:ext uri="{FF2B5EF4-FFF2-40B4-BE49-F238E27FC236}">
                        <a16:creationId xmlns:a16="http://schemas.microsoft.com/office/drawing/2014/main" id="{ED1DBD69-3D9F-4939-B14D-31C6088931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black and white circle&#10;&#10;Description automatically generated with medium confidence">
                            <a:extLst>
                              <a:ext uri="{FF2B5EF4-FFF2-40B4-BE49-F238E27FC236}">
                                <a16:creationId xmlns:a16="http://schemas.microsoft.com/office/drawing/2014/main" id="{ED1DBD69-3D9F-4939-B14D-31C6088931F9}"/>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3543" w:type="dxa"/>
            <w:vAlign w:val="center"/>
          </w:tcPr>
          <w:p w14:paraId="66C6816D" w14:textId="77777777" w:rsidR="00BA5F44" w:rsidRPr="0036164B" w:rsidRDefault="00BA5F44" w:rsidP="00BA5F44">
            <w:pPr>
              <w:spacing w:line="240" w:lineRule="auto"/>
              <w:jc w:val="left"/>
              <w:rPr>
                <w:szCs w:val="22"/>
                <w:lang w:val="nl-BE"/>
              </w:rPr>
            </w:pPr>
            <w:r w:rsidRPr="0036164B">
              <w:rPr>
                <w:szCs w:val="22"/>
                <w:lang w:val="nl-BE"/>
              </w:rPr>
              <w:t>Doelstelling.</w:t>
            </w:r>
          </w:p>
        </w:tc>
      </w:tr>
      <w:tr w:rsidR="00E87095" w:rsidRPr="0036164B" w14:paraId="7D122117" w14:textId="77777777" w:rsidTr="00E231E2">
        <w:trPr>
          <w:trHeight w:val="397"/>
        </w:trPr>
        <w:tc>
          <w:tcPr>
            <w:tcW w:w="993" w:type="dxa"/>
            <w:shd w:val="clear" w:color="auto" w:fill="auto"/>
            <w:vAlign w:val="center"/>
          </w:tcPr>
          <w:p w14:paraId="492E6653" w14:textId="77777777" w:rsidR="00BA5F44" w:rsidRPr="0036164B" w:rsidRDefault="00BA5F44" w:rsidP="00BA5F44">
            <w:pPr>
              <w:jc w:val="center"/>
              <w:rPr>
                <w:szCs w:val="22"/>
                <w:lang w:val="nl-BE" w:eastAsia="en-GB"/>
              </w:rPr>
            </w:pPr>
            <w:r w:rsidRPr="0036164B">
              <w:rPr>
                <w:noProof/>
                <w:szCs w:val="22"/>
                <w:lang w:eastAsia="en-GB"/>
              </w:rPr>
              <w:drawing>
                <wp:inline distT="0" distB="0" distL="0" distR="0" wp14:anchorId="50D018A0" wp14:editId="5A4D8658">
                  <wp:extent cx="360000" cy="360000"/>
                  <wp:effectExtent l="0" t="0" r="0" b="2540"/>
                  <wp:docPr id="19" name="Picture 9" descr="Icon&#10;&#10;Description automatically generated">
                    <a:extLst xmlns:a="http://schemas.openxmlformats.org/drawingml/2006/main">
                      <a:ext uri="{FF2B5EF4-FFF2-40B4-BE49-F238E27FC236}">
                        <a16:creationId xmlns:a16="http://schemas.microsoft.com/office/drawing/2014/main" id="{E41222A6-7E70-4822-9EB4-9159080599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Icon&#10;&#10;Description automatically generated">
                            <a:extLst>
                              <a:ext uri="{FF2B5EF4-FFF2-40B4-BE49-F238E27FC236}">
                                <a16:creationId xmlns:a16="http://schemas.microsoft.com/office/drawing/2014/main" id="{E41222A6-7E70-4822-9EB4-915908059901}"/>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3543" w:type="dxa"/>
            <w:shd w:val="clear" w:color="auto" w:fill="auto"/>
            <w:vAlign w:val="center"/>
          </w:tcPr>
          <w:p w14:paraId="14184B42" w14:textId="77777777" w:rsidR="00BA5F44" w:rsidRPr="0036164B" w:rsidRDefault="00BA5F44" w:rsidP="00BA5F44">
            <w:pPr>
              <w:jc w:val="left"/>
              <w:rPr>
                <w:szCs w:val="22"/>
                <w:lang w:val="nl-BE" w:eastAsia="en-GB"/>
              </w:rPr>
            </w:pPr>
            <w:r w:rsidRPr="0036164B">
              <w:rPr>
                <w:szCs w:val="22"/>
                <w:lang w:val="nl-BE" w:eastAsia="en-GB"/>
              </w:rPr>
              <w:t>Oefening, taak of opdracht voor de lezer.</w:t>
            </w:r>
          </w:p>
        </w:tc>
        <w:tc>
          <w:tcPr>
            <w:tcW w:w="993" w:type="dxa"/>
            <w:vAlign w:val="center"/>
          </w:tcPr>
          <w:p w14:paraId="030BD2EF" w14:textId="77777777" w:rsidR="00BA5F44" w:rsidRPr="0036164B" w:rsidRDefault="00BA5F44" w:rsidP="00BA5F44">
            <w:pPr>
              <w:spacing w:line="240" w:lineRule="auto"/>
              <w:jc w:val="center"/>
              <w:rPr>
                <w:szCs w:val="22"/>
                <w:lang w:val="nl-BE"/>
              </w:rPr>
            </w:pPr>
            <w:r w:rsidRPr="0036164B">
              <w:rPr>
                <w:noProof/>
                <w:szCs w:val="22"/>
                <w:lang w:eastAsia="en-GB"/>
              </w:rPr>
              <w:drawing>
                <wp:inline distT="0" distB="0" distL="0" distR="0" wp14:anchorId="6B27BE19" wp14:editId="6EB4C701">
                  <wp:extent cx="360000" cy="360000"/>
                  <wp:effectExtent l="0" t="0" r="2540" b="2540"/>
                  <wp:docPr id="20" name="Picture 68" descr="Icon&#10;&#10;Description automatically generated">
                    <a:extLst xmlns:a="http://schemas.openxmlformats.org/drawingml/2006/main">
                      <a:ext uri="{FF2B5EF4-FFF2-40B4-BE49-F238E27FC236}">
                        <a16:creationId xmlns:a16="http://schemas.microsoft.com/office/drawing/2014/main" id="{E2420161-A894-4238-9328-8E4B97EFDB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8" descr="Icon&#10;&#10;Description automatically generated">
                            <a:extLst>
                              <a:ext uri="{FF2B5EF4-FFF2-40B4-BE49-F238E27FC236}">
                                <a16:creationId xmlns:a16="http://schemas.microsoft.com/office/drawing/2014/main" id="{E2420161-A894-4238-9328-8E4B97EFDBB4}"/>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3543" w:type="dxa"/>
            <w:vAlign w:val="center"/>
          </w:tcPr>
          <w:p w14:paraId="77A7D7E3" w14:textId="77777777" w:rsidR="00BA5F44" w:rsidRPr="0036164B" w:rsidRDefault="00BA5F44" w:rsidP="00E231E2">
            <w:pPr>
              <w:jc w:val="left"/>
              <w:rPr>
                <w:szCs w:val="22"/>
                <w:lang w:val="nl-BE" w:eastAsia="en-GB"/>
              </w:rPr>
            </w:pPr>
            <w:r w:rsidRPr="0036164B">
              <w:rPr>
                <w:szCs w:val="22"/>
                <w:lang w:val="nl-BE" w:eastAsia="en-GB"/>
              </w:rPr>
              <w:t>Bijkomend materiaal of referentie.</w:t>
            </w:r>
          </w:p>
        </w:tc>
      </w:tr>
    </w:tbl>
    <w:p w14:paraId="3B8C696A" w14:textId="77777777" w:rsidR="00BA5F44" w:rsidRPr="0036164B" w:rsidRDefault="00BA5F44" w:rsidP="00BA5F44"/>
    <w:p w14:paraId="14B4DD4E" w14:textId="77777777" w:rsidR="00BA5F44" w:rsidRPr="0036164B" w:rsidRDefault="00BA5F44" w:rsidP="0083028D">
      <w:pPr>
        <w:rPr>
          <w:rFonts w:eastAsiaTheme="majorEastAsia"/>
        </w:rPr>
      </w:pPr>
    </w:p>
    <w:p w14:paraId="799AABFC" w14:textId="77777777" w:rsidR="0083028D" w:rsidRPr="0036164B" w:rsidRDefault="0083028D" w:rsidP="0083028D">
      <w:pPr>
        <w:rPr>
          <w:rFonts w:eastAsiaTheme="majorEastAsia"/>
        </w:rPr>
      </w:pPr>
    </w:p>
    <w:p w14:paraId="3DC4DAA8" w14:textId="77777777" w:rsidR="0083028D" w:rsidRPr="0036164B" w:rsidRDefault="0083028D">
      <w:pPr>
        <w:spacing w:line="240" w:lineRule="auto"/>
        <w:jc w:val="left"/>
        <w:rPr>
          <w:rFonts w:eastAsiaTheme="majorEastAsia" w:cstheme="majorBidi"/>
          <w:caps/>
          <w:spacing w:val="-10"/>
          <w:kern w:val="28"/>
          <w:sz w:val="28"/>
          <w:szCs w:val="56"/>
        </w:rPr>
      </w:pPr>
    </w:p>
    <w:p w14:paraId="44053F77" w14:textId="77777777" w:rsidR="0083028D" w:rsidRPr="0036164B" w:rsidRDefault="0083028D">
      <w:pPr>
        <w:spacing w:line="240" w:lineRule="auto"/>
        <w:jc w:val="left"/>
        <w:rPr>
          <w:rFonts w:eastAsiaTheme="majorEastAsia" w:cstheme="majorBidi"/>
          <w:caps/>
          <w:spacing w:val="-10"/>
          <w:kern w:val="28"/>
          <w:sz w:val="28"/>
          <w:szCs w:val="56"/>
        </w:rPr>
      </w:pPr>
      <w:r w:rsidRPr="0036164B">
        <w:br w:type="page"/>
      </w:r>
    </w:p>
    <w:p w14:paraId="1860894E" w14:textId="508F0EBB" w:rsidR="008642CF" w:rsidRPr="0036164B" w:rsidRDefault="006D05BF" w:rsidP="006D05BF">
      <w:pPr>
        <w:pStyle w:val="Titel"/>
      </w:pPr>
      <w:r w:rsidRPr="0036164B">
        <w:lastRenderedPageBreak/>
        <w:t>Inhoud</w:t>
      </w:r>
    </w:p>
    <w:p w14:paraId="0F79704C" w14:textId="32BA12F9" w:rsidR="00F709D0" w:rsidRDefault="008642CF">
      <w:pPr>
        <w:pStyle w:val="Inhopg1"/>
        <w:rPr>
          <w:rFonts w:eastAsiaTheme="minorEastAsia" w:cstheme="minorBidi"/>
          <w:b w:val="0"/>
          <w:bCs w:val="0"/>
          <w:caps w:val="0"/>
          <w:noProof/>
          <w:sz w:val="22"/>
          <w:szCs w:val="22"/>
          <w:lang w:eastAsia="nl-BE"/>
        </w:rPr>
      </w:pPr>
      <w:r w:rsidRPr="0036164B">
        <w:rPr>
          <w:b w:val="0"/>
          <w:bCs w:val="0"/>
          <w:caps w:val="0"/>
        </w:rPr>
        <w:fldChar w:fldCharType="begin"/>
      </w:r>
      <w:r w:rsidRPr="0036164B">
        <w:rPr>
          <w:b w:val="0"/>
          <w:bCs w:val="0"/>
          <w:caps w:val="0"/>
        </w:rPr>
        <w:instrText xml:space="preserve"> TOC \o "1-3" </w:instrText>
      </w:r>
      <w:r w:rsidRPr="0036164B">
        <w:rPr>
          <w:b w:val="0"/>
          <w:bCs w:val="0"/>
          <w:caps w:val="0"/>
        </w:rPr>
        <w:fldChar w:fldCharType="separate"/>
      </w:r>
      <w:r w:rsidR="00F709D0">
        <w:rPr>
          <w:noProof/>
        </w:rPr>
        <w:t>1 Inleiding</w:t>
      </w:r>
      <w:r w:rsidR="00F709D0">
        <w:rPr>
          <w:noProof/>
        </w:rPr>
        <w:tab/>
      </w:r>
      <w:r w:rsidR="00F709D0">
        <w:rPr>
          <w:noProof/>
        </w:rPr>
        <w:fldChar w:fldCharType="begin"/>
      </w:r>
      <w:r w:rsidR="00F709D0">
        <w:rPr>
          <w:noProof/>
        </w:rPr>
        <w:instrText xml:space="preserve"> PAGEREF _Toc106831677 \h </w:instrText>
      </w:r>
      <w:r w:rsidR="00F709D0">
        <w:rPr>
          <w:noProof/>
        </w:rPr>
      </w:r>
      <w:r w:rsidR="00F709D0">
        <w:rPr>
          <w:noProof/>
        </w:rPr>
        <w:fldChar w:fldCharType="separate"/>
      </w:r>
      <w:r w:rsidR="00E52A42">
        <w:rPr>
          <w:noProof/>
        </w:rPr>
        <w:t>7</w:t>
      </w:r>
      <w:r w:rsidR="00F709D0">
        <w:rPr>
          <w:noProof/>
        </w:rPr>
        <w:fldChar w:fldCharType="end"/>
      </w:r>
    </w:p>
    <w:p w14:paraId="40D5C776" w14:textId="0B8E8BB9" w:rsidR="00F709D0" w:rsidRDefault="00F709D0">
      <w:pPr>
        <w:pStyle w:val="Inhopg2"/>
        <w:tabs>
          <w:tab w:val="right" w:leader="dot" w:pos="9016"/>
        </w:tabs>
        <w:rPr>
          <w:rFonts w:eastAsiaTheme="minorEastAsia" w:cstheme="minorBidi"/>
          <w:smallCaps w:val="0"/>
          <w:noProof/>
          <w:sz w:val="22"/>
          <w:szCs w:val="22"/>
          <w:lang w:eastAsia="nl-BE"/>
        </w:rPr>
      </w:pPr>
      <w:r w:rsidRPr="00DD51DC">
        <w:rPr>
          <w:noProof/>
          <w14:scene3d>
            <w14:camera w14:prst="orthographicFront"/>
            <w14:lightRig w14:rig="threePt" w14:dir="t">
              <w14:rot w14:lat="0" w14:lon="0" w14:rev="0"/>
            </w14:lightRig>
          </w14:scene3d>
        </w:rPr>
        <w:t>1.1</w:t>
      </w:r>
      <w:r>
        <w:rPr>
          <w:noProof/>
        </w:rPr>
        <w:t xml:space="preserve"> Cursus</w:t>
      </w:r>
      <w:r>
        <w:rPr>
          <w:noProof/>
        </w:rPr>
        <w:tab/>
      </w:r>
      <w:r>
        <w:rPr>
          <w:noProof/>
        </w:rPr>
        <w:fldChar w:fldCharType="begin"/>
      </w:r>
      <w:r>
        <w:rPr>
          <w:noProof/>
        </w:rPr>
        <w:instrText xml:space="preserve"> PAGEREF _Toc106831678 \h </w:instrText>
      </w:r>
      <w:r>
        <w:rPr>
          <w:noProof/>
        </w:rPr>
      </w:r>
      <w:r>
        <w:rPr>
          <w:noProof/>
        </w:rPr>
        <w:fldChar w:fldCharType="separate"/>
      </w:r>
      <w:r w:rsidR="00E52A42">
        <w:rPr>
          <w:noProof/>
        </w:rPr>
        <w:t>7</w:t>
      </w:r>
      <w:r>
        <w:rPr>
          <w:noProof/>
        </w:rPr>
        <w:fldChar w:fldCharType="end"/>
      </w:r>
    </w:p>
    <w:p w14:paraId="6451C804" w14:textId="7CBBF201" w:rsidR="00F709D0" w:rsidRDefault="00F709D0">
      <w:pPr>
        <w:pStyle w:val="Inhopg3"/>
        <w:tabs>
          <w:tab w:val="right" w:leader="dot" w:pos="9016"/>
        </w:tabs>
        <w:rPr>
          <w:rFonts w:eastAsiaTheme="minorEastAsia" w:cstheme="minorBidi"/>
          <w:iCs w:val="0"/>
          <w:noProof/>
          <w:sz w:val="22"/>
          <w:szCs w:val="22"/>
          <w:lang w:eastAsia="nl-BE"/>
        </w:rPr>
      </w:pPr>
      <w:r>
        <w:rPr>
          <w:noProof/>
        </w:rPr>
        <w:t>1.1.1 Positie van deze cursus in je opleiding</w:t>
      </w:r>
      <w:r>
        <w:rPr>
          <w:noProof/>
        </w:rPr>
        <w:tab/>
      </w:r>
      <w:r>
        <w:rPr>
          <w:noProof/>
        </w:rPr>
        <w:fldChar w:fldCharType="begin"/>
      </w:r>
      <w:r>
        <w:rPr>
          <w:noProof/>
        </w:rPr>
        <w:instrText xml:space="preserve"> PAGEREF _Toc106831679 \h </w:instrText>
      </w:r>
      <w:r>
        <w:rPr>
          <w:noProof/>
        </w:rPr>
      </w:r>
      <w:r>
        <w:rPr>
          <w:noProof/>
        </w:rPr>
        <w:fldChar w:fldCharType="separate"/>
      </w:r>
      <w:r w:rsidR="00E52A42">
        <w:rPr>
          <w:noProof/>
        </w:rPr>
        <w:t>7</w:t>
      </w:r>
      <w:r>
        <w:rPr>
          <w:noProof/>
        </w:rPr>
        <w:fldChar w:fldCharType="end"/>
      </w:r>
    </w:p>
    <w:p w14:paraId="30732C9A" w14:textId="1E8C81AC" w:rsidR="00F709D0" w:rsidRDefault="00F709D0">
      <w:pPr>
        <w:pStyle w:val="Inhopg3"/>
        <w:tabs>
          <w:tab w:val="right" w:leader="dot" w:pos="9016"/>
        </w:tabs>
        <w:rPr>
          <w:rFonts w:eastAsiaTheme="minorEastAsia" w:cstheme="minorBidi"/>
          <w:iCs w:val="0"/>
          <w:noProof/>
          <w:sz w:val="22"/>
          <w:szCs w:val="22"/>
          <w:lang w:eastAsia="nl-BE"/>
        </w:rPr>
      </w:pPr>
      <w:r>
        <w:rPr>
          <w:noProof/>
        </w:rPr>
        <w:t>1.1.2 Positie van deze cursus in je rol als ontwikkelaar</w:t>
      </w:r>
      <w:r>
        <w:rPr>
          <w:noProof/>
        </w:rPr>
        <w:tab/>
      </w:r>
      <w:r>
        <w:rPr>
          <w:noProof/>
        </w:rPr>
        <w:fldChar w:fldCharType="begin"/>
      </w:r>
      <w:r>
        <w:rPr>
          <w:noProof/>
        </w:rPr>
        <w:instrText xml:space="preserve"> PAGEREF _Toc106831680 \h </w:instrText>
      </w:r>
      <w:r>
        <w:rPr>
          <w:noProof/>
        </w:rPr>
      </w:r>
      <w:r>
        <w:rPr>
          <w:noProof/>
        </w:rPr>
        <w:fldChar w:fldCharType="separate"/>
      </w:r>
      <w:r w:rsidR="00E52A42">
        <w:rPr>
          <w:noProof/>
        </w:rPr>
        <w:t>7</w:t>
      </w:r>
      <w:r>
        <w:rPr>
          <w:noProof/>
        </w:rPr>
        <w:fldChar w:fldCharType="end"/>
      </w:r>
    </w:p>
    <w:p w14:paraId="4D82E00B" w14:textId="254E05EE" w:rsidR="00F709D0" w:rsidRPr="00F709D0" w:rsidRDefault="00F709D0">
      <w:pPr>
        <w:pStyle w:val="Inhopg1"/>
        <w:rPr>
          <w:rFonts w:eastAsiaTheme="minorEastAsia" w:cstheme="minorBidi"/>
          <w:b w:val="0"/>
          <w:bCs w:val="0"/>
          <w:caps w:val="0"/>
          <w:noProof/>
          <w:sz w:val="22"/>
          <w:szCs w:val="22"/>
          <w:lang w:val="en-GB" w:eastAsia="nl-BE"/>
        </w:rPr>
      </w:pPr>
      <w:r w:rsidRPr="00F709D0">
        <w:rPr>
          <w:noProof/>
          <w:lang w:val="en-GB"/>
        </w:rPr>
        <w:t>2 Object Oriented Design</w:t>
      </w:r>
      <w:r w:rsidRPr="00F709D0">
        <w:rPr>
          <w:noProof/>
          <w:lang w:val="en-GB"/>
        </w:rPr>
        <w:tab/>
      </w:r>
      <w:r>
        <w:rPr>
          <w:noProof/>
        </w:rPr>
        <w:fldChar w:fldCharType="begin"/>
      </w:r>
      <w:r w:rsidRPr="00F709D0">
        <w:rPr>
          <w:noProof/>
          <w:lang w:val="en-GB"/>
        </w:rPr>
        <w:instrText xml:space="preserve"> PAGEREF _Toc106831681 \h </w:instrText>
      </w:r>
      <w:r>
        <w:rPr>
          <w:noProof/>
        </w:rPr>
      </w:r>
      <w:r>
        <w:rPr>
          <w:noProof/>
        </w:rPr>
        <w:fldChar w:fldCharType="separate"/>
      </w:r>
      <w:r w:rsidR="00E52A42">
        <w:rPr>
          <w:noProof/>
          <w:lang w:val="en-GB"/>
        </w:rPr>
        <w:t>8</w:t>
      </w:r>
      <w:r>
        <w:rPr>
          <w:noProof/>
        </w:rPr>
        <w:fldChar w:fldCharType="end"/>
      </w:r>
    </w:p>
    <w:p w14:paraId="30D9E681" w14:textId="48F9598F" w:rsidR="00F709D0" w:rsidRPr="00F709D0" w:rsidRDefault="00F709D0">
      <w:pPr>
        <w:pStyle w:val="Inhopg2"/>
        <w:tabs>
          <w:tab w:val="right" w:leader="dot" w:pos="9016"/>
        </w:tabs>
        <w:rPr>
          <w:rFonts w:eastAsiaTheme="minorEastAsia" w:cstheme="minorBidi"/>
          <w:smallCaps w:val="0"/>
          <w:noProof/>
          <w:sz w:val="22"/>
          <w:szCs w:val="22"/>
          <w:lang w:val="en-GB" w:eastAsia="nl-BE"/>
        </w:rPr>
      </w:pPr>
      <w:r w:rsidRPr="00F709D0">
        <w:rPr>
          <w:noProof/>
          <w:lang w:val="en-GB"/>
          <w14:scene3d>
            <w14:camera w14:prst="orthographicFront"/>
            <w14:lightRig w14:rig="threePt" w14:dir="t">
              <w14:rot w14:lat="0" w14:lon="0" w14:rev="0"/>
            </w14:lightRig>
          </w14:scene3d>
        </w:rPr>
        <w:t>2.1</w:t>
      </w:r>
      <w:r w:rsidRPr="00F709D0">
        <w:rPr>
          <w:noProof/>
          <w:lang w:val="en-GB"/>
        </w:rPr>
        <w:t xml:space="preserve"> Herhaling OO-programming</w:t>
      </w:r>
      <w:r w:rsidRPr="00F709D0">
        <w:rPr>
          <w:noProof/>
          <w:lang w:val="en-GB"/>
        </w:rPr>
        <w:tab/>
      </w:r>
      <w:r>
        <w:rPr>
          <w:noProof/>
        </w:rPr>
        <w:fldChar w:fldCharType="begin"/>
      </w:r>
      <w:r w:rsidRPr="00F709D0">
        <w:rPr>
          <w:noProof/>
          <w:lang w:val="en-GB"/>
        </w:rPr>
        <w:instrText xml:space="preserve"> PAGEREF _Toc106831682 \h </w:instrText>
      </w:r>
      <w:r>
        <w:rPr>
          <w:noProof/>
        </w:rPr>
      </w:r>
      <w:r>
        <w:rPr>
          <w:noProof/>
        </w:rPr>
        <w:fldChar w:fldCharType="separate"/>
      </w:r>
      <w:r w:rsidR="00E52A42">
        <w:rPr>
          <w:noProof/>
          <w:lang w:val="en-GB"/>
        </w:rPr>
        <w:t>8</w:t>
      </w:r>
      <w:r>
        <w:rPr>
          <w:noProof/>
        </w:rPr>
        <w:fldChar w:fldCharType="end"/>
      </w:r>
    </w:p>
    <w:p w14:paraId="326CBAE8" w14:textId="54407E9A" w:rsidR="00F709D0" w:rsidRPr="00F709D0" w:rsidRDefault="00F709D0">
      <w:pPr>
        <w:pStyle w:val="Inhopg3"/>
        <w:tabs>
          <w:tab w:val="right" w:leader="dot" w:pos="9016"/>
        </w:tabs>
        <w:rPr>
          <w:rFonts w:eastAsiaTheme="minorEastAsia" w:cstheme="minorBidi"/>
          <w:iCs w:val="0"/>
          <w:noProof/>
          <w:sz w:val="22"/>
          <w:szCs w:val="22"/>
          <w:lang w:val="en-GB" w:eastAsia="nl-BE"/>
        </w:rPr>
      </w:pPr>
      <w:r w:rsidRPr="00F709D0">
        <w:rPr>
          <w:noProof/>
          <w:lang w:val="en-GB"/>
        </w:rPr>
        <w:t>2.1.1 Class</w:t>
      </w:r>
      <w:r w:rsidRPr="00F709D0">
        <w:rPr>
          <w:noProof/>
          <w:lang w:val="en-GB"/>
        </w:rPr>
        <w:tab/>
      </w:r>
      <w:r>
        <w:rPr>
          <w:noProof/>
        </w:rPr>
        <w:fldChar w:fldCharType="begin"/>
      </w:r>
      <w:r w:rsidRPr="00F709D0">
        <w:rPr>
          <w:noProof/>
          <w:lang w:val="en-GB"/>
        </w:rPr>
        <w:instrText xml:space="preserve"> PAGEREF _Toc106831683 \h </w:instrText>
      </w:r>
      <w:r>
        <w:rPr>
          <w:noProof/>
        </w:rPr>
      </w:r>
      <w:r>
        <w:rPr>
          <w:noProof/>
        </w:rPr>
        <w:fldChar w:fldCharType="separate"/>
      </w:r>
      <w:r w:rsidR="00E52A42">
        <w:rPr>
          <w:noProof/>
          <w:lang w:val="en-GB"/>
        </w:rPr>
        <w:t>8</w:t>
      </w:r>
      <w:r>
        <w:rPr>
          <w:noProof/>
        </w:rPr>
        <w:fldChar w:fldCharType="end"/>
      </w:r>
    </w:p>
    <w:p w14:paraId="104B1A2B" w14:textId="114E605C" w:rsidR="00F709D0" w:rsidRPr="00F709D0" w:rsidRDefault="00F709D0">
      <w:pPr>
        <w:pStyle w:val="Inhopg3"/>
        <w:tabs>
          <w:tab w:val="right" w:leader="dot" w:pos="9016"/>
        </w:tabs>
        <w:rPr>
          <w:rFonts w:eastAsiaTheme="minorEastAsia" w:cstheme="minorBidi"/>
          <w:iCs w:val="0"/>
          <w:noProof/>
          <w:sz w:val="22"/>
          <w:szCs w:val="22"/>
          <w:lang w:val="en-GB" w:eastAsia="nl-BE"/>
        </w:rPr>
      </w:pPr>
      <w:r w:rsidRPr="00F709D0">
        <w:rPr>
          <w:noProof/>
          <w:lang w:val="en-GB"/>
        </w:rPr>
        <w:t>2.1.2 Inheritance</w:t>
      </w:r>
      <w:r w:rsidRPr="00F709D0">
        <w:rPr>
          <w:noProof/>
          <w:lang w:val="en-GB"/>
        </w:rPr>
        <w:tab/>
      </w:r>
      <w:r>
        <w:rPr>
          <w:noProof/>
        </w:rPr>
        <w:fldChar w:fldCharType="begin"/>
      </w:r>
      <w:r w:rsidRPr="00F709D0">
        <w:rPr>
          <w:noProof/>
          <w:lang w:val="en-GB"/>
        </w:rPr>
        <w:instrText xml:space="preserve"> PAGEREF _Toc106831684 \h </w:instrText>
      </w:r>
      <w:r>
        <w:rPr>
          <w:noProof/>
        </w:rPr>
      </w:r>
      <w:r>
        <w:rPr>
          <w:noProof/>
        </w:rPr>
        <w:fldChar w:fldCharType="separate"/>
      </w:r>
      <w:r w:rsidR="00E52A42">
        <w:rPr>
          <w:noProof/>
          <w:lang w:val="en-GB"/>
        </w:rPr>
        <w:t>10</w:t>
      </w:r>
      <w:r>
        <w:rPr>
          <w:noProof/>
        </w:rPr>
        <w:fldChar w:fldCharType="end"/>
      </w:r>
    </w:p>
    <w:p w14:paraId="2C37ACD4" w14:textId="76B0C8F0" w:rsidR="00F709D0" w:rsidRPr="00F709D0" w:rsidRDefault="00F709D0">
      <w:pPr>
        <w:pStyle w:val="Inhopg3"/>
        <w:tabs>
          <w:tab w:val="right" w:leader="dot" w:pos="9016"/>
        </w:tabs>
        <w:rPr>
          <w:rFonts w:eastAsiaTheme="minorEastAsia" w:cstheme="minorBidi"/>
          <w:iCs w:val="0"/>
          <w:noProof/>
          <w:sz w:val="22"/>
          <w:szCs w:val="22"/>
          <w:lang w:val="en-GB" w:eastAsia="nl-BE"/>
        </w:rPr>
      </w:pPr>
      <w:r w:rsidRPr="00F709D0">
        <w:rPr>
          <w:noProof/>
          <w:lang w:val="en-GB"/>
        </w:rPr>
        <w:t>2.1.3 Interface</w:t>
      </w:r>
      <w:r w:rsidRPr="00F709D0">
        <w:rPr>
          <w:noProof/>
          <w:lang w:val="en-GB"/>
        </w:rPr>
        <w:tab/>
      </w:r>
      <w:r>
        <w:rPr>
          <w:noProof/>
        </w:rPr>
        <w:fldChar w:fldCharType="begin"/>
      </w:r>
      <w:r w:rsidRPr="00F709D0">
        <w:rPr>
          <w:noProof/>
          <w:lang w:val="en-GB"/>
        </w:rPr>
        <w:instrText xml:space="preserve"> PAGEREF _Toc106831685 \h </w:instrText>
      </w:r>
      <w:r>
        <w:rPr>
          <w:noProof/>
        </w:rPr>
      </w:r>
      <w:r>
        <w:rPr>
          <w:noProof/>
        </w:rPr>
        <w:fldChar w:fldCharType="separate"/>
      </w:r>
      <w:r w:rsidR="00E52A42">
        <w:rPr>
          <w:noProof/>
          <w:lang w:val="en-GB"/>
        </w:rPr>
        <w:t>10</w:t>
      </w:r>
      <w:r>
        <w:rPr>
          <w:noProof/>
        </w:rPr>
        <w:fldChar w:fldCharType="end"/>
      </w:r>
    </w:p>
    <w:p w14:paraId="6EEE063F" w14:textId="2BC57F5B" w:rsidR="00F709D0" w:rsidRPr="00F709D0" w:rsidRDefault="00F709D0">
      <w:pPr>
        <w:pStyle w:val="Inhopg3"/>
        <w:tabs>
          <w:tab w:val="right" w:leader="dot" w:pos="9016"/>
        </w:tabs>
        <w:rPr>
          <w:rFonts w:eastAsiaTheme="minorEastAsia" w:cstheme="minorBidi"/>
          <w:iCs w:val="0"/>
          <w:noProof/>
          <w:sz w:val="22"/>
          <w:szCs w:val="22"/>
          <w:lang w:val="en-GB" w:eastAsia="nl-BE"/>
        </w:rPr>
      </w:pPr>
      <w:r w:rsidRPr="00F709D0">
        <w:rPr>
          <w:noProof/>
          <w:lang w:val="en-GB"/>
        </w:rPr>
        <w:t>2.1.4 Oefening</w:t>
      </w:r>
      <w:r w:rsidRPr="00F709D0">
        <w:rPr>
          <w:noProof/>
          <w:lang w:val="en-GB"/>
        </w:rPr>
        <w:tab/>
      </w:r>
      <w:r>
        <w:rPr>
          <w:noProof/>
        </w:rPr>
        <w:fldChar w:fldCharType="begin"/>
      </w:r>
      <w:r w:rsidRPr="00F709D0">
        <w:rPr>
          <w:noProof/>
          <w:lang w:val="en-GB"/>
        </w:rPr>
        <w:instrText xml:space="preserve"> PAGEREF _Toc106831686 \h </w:instrText>
      </w:r>
      <w:r>
        <w:rPr>
          <w:noProof/>
        </w:rPr>
      </w:r>
      <w:r>
        <w:rPr>
          <w:noProof/>
        </w:rPr>
        <w:fldChar w:fldCharType="separate"/>
      </w:r>
      <w:r w:rsidR="00E52A42">
        <w:rPr>
          <w:noProof/>
          <w:lang w:val="en-GB"/>
        </w:rPr>
        <w:t>11</w:t>
      </w:r>
      <w:r>
        <w:rPr>
          <w:noProof/>
        </w:rPr>
        <w:fldChar w:fldCharType="end"/>
      </w:r>
    </w:p>
    <w:p w14:paraId="3C7298CC" w14:textId="4F8B91EB" w:rsidR="00F709D0" w:rsidRPr="00F709D0" w:rsidRDefault="00F709D0">
      <w:pPr>
        <w:pStyle w:val="Inhopg2"/>
        <w:tabs>
          <w:tab w:val="right" w:leader="dot" w:pos="9016"/>
        </w:tabs>
        <w:rPr>
          <w:rFonts w:eastAsiaTheme="minorEastAsia" w:cstheme="minorBidi"/>
          <w:smallCaps w:val="0"/>
          <w:noProof/>
          <w:sz w:val="22"/>
          <w:szCs w:val="22"/>
          <w:lang w:val="en-GB" w:eastAsia="nl-BE"/>
        </w:rPr>
      </w:pPr>
      <w:r w:rsidRPr="00F709D0">
        <w:rPr>
          <w:noProof/>
          <w:lang w:val="en-GB"/>
          <w14:scene3d>
            <w14:camera w14:prst="orthographicFront"/>
            <w14:lightRig w14:rig="threePt" w14:dir="t">
              <w14:rot w14:lat="0" w14:lon="0" w14:rev="0"/>
            </w14:lightRig>
          </w14:scene3d>
        </w:rPr>
        <w:t>2.2</w:t>
      </w:r>
      <w:r w:rsidRPr="00F709D0">
        <w:rPr>
          <w:noProof/>
          <w:lang w:val="en-GB"/>
        </w:rPr>
        <w:t xml:space="preserve"> Refactoren</w:t>
      </w:r>
      <w:r w:rsidRPr="00F709D0">
        <w:rPr>
          <w:noProof/>
          <w:lang w:val="en-GB"/>
        </w:rPr>
        <w:tab/>
      </w:r>
      <w:r>
        <w:rPr>
          <w:noProof/>
        </w:rPr>
        <w:fldChar w:fldCharType="begin"/>
      </w:r>
      <w:r w:rsidRPr="00F709D0">
        <w:rPr>
          <w:noProof/>
          <w:lang w:val="en-GB"/>
        </w:rPr>
        <w:instrText xml:space="preserve"> PAGEREF _Toc106831687 \h </w:instrText>
      </w:r>
      <w:r>
        <w:rPr>
          <w:noProof/>
        </w:rPr>
      </w:r>
      <w:r>
        <w:rPr>
          <w:noProof/>
        </w:rPr>
        <w:fldChar w:fldCharType="separate"/>
      </w:r>
      <w:r w:rsidR="00E52A42">
        <w:rPr>
          <w:noProof/>
          <w:lang w:val="en-GB"/>
        </w:rPr>
        <w:t>12</w:t>
      </w:r>
      <w:r>
        <w:rPr>
          <w:noProof/>
        </w:rPr>
        <w:fldChar w:fldCharType="end"/>
      </w:r>
    </w:p>
    <w:p w14:paraId="135C91F8" w14:textId="4A0F422C" w:rsidR="00F709D0" w:rsidRPr="00F709D0" w:rsidRDefault="00F709D0">
      <w:pPr>
        <w:pStyle w:val="Inhopg2"/>
        <w:tabs>
          <w:tab w:val="right" w:leader="dot" w:pos="9016"/>
        </w:tabs>
        <w:rPr>
          <w:rFonts w:eastAsiaTheme="minorEastAsia" w:cstheme="minorBidi"/>
          <w:smallCaps w:val="0"/>
          <w:noProof/>
          <w:sz w:val="22"/>
          <w:szCs w:val="22"/>
          <w:lang w:val="en-GB" w:eastAsia="nl-BE"/>
        </w:rPr>
      </w:pPr>
      <w:r w:rsidRPr="00F709D0">
        <w:rPr>
          <w:noProof/>
          <w:lang w:val="en-GB"/>
          <w14:scene3d>
            <w14:camera w14:prst="orthographicFront"/>
            <w14:lightRig w14:rig="threePt" w14:dir="t">
              <w14:rot w14:lat="0" w14:lon="0" w14:rev="0"/>
            </w14:lightRig>
          </w14:scene3d>
        </w:rPr>
        <w:t>2.3</w:t>
      </w:r>
      <w:r w:rsidRPr="00F709D0">
        <w:rPr>
          <w:noProof/>
          <w:lang w:val="en-GB"/>
        </w:rPr>
        <w:t xml:space="preserve"> DRY</w:t>
      </w:r>
      <w:r w:rsidRPr="00F709D0">
        <w:rPr>
          <w:noProof/>
          <w:lang w:val="en-GB"/>
        </w:rPr>
        <w:tab/>
      </w:r>
      <w:r>
        <w:rPr>
          <w:noProof/>
        </w:rPr>
        <w:fldChar w:fldCharType="begin"/>
      </w:r>
      <w:r w:rsidRPr="00F709D0">
        <w:rPr>
          <w:noProof/>
          <w:lang w:val="en-GB"/>
        </w:rPr>
        <w:instrText xml:space="preserve"> PAGEREF _Toc106831688 \h </w:instrText>
      </w:r>
      <w:r>
        <w:rPr>
          <w:noProof/>
        </w:rPr>
      </w:r>
      <w:r>
        <w:rPr>
          <w:noProof/>
        </w:rPr>
        <w:fldChar w:fldCharType="separate"/>
      </w:r>
      <w:r w:rsidR="00E52A42">
        <w:rPr>
          <w:noProof/>
          <w:lang w:val="en-GB"/>
        </w:rPr>
        <w:t>12</w:t>
      </w:r>
      <w:r>
        <w:rPr>
          <w:noProof/>
        </w:rPr>
        <w:fldChar w:fldCharType="end"/>
      </w:r>
    </w:p>
    <w:p w14:paraId="615891FC" w14:textId="79D4650C" w:rsidR="00F709D0" w:rsidRPr="00F709D0" w:rsidRDefault="00F709D0">
      <w:pPr>
        <w:pStyle w:val="Inhopg2"/>
        <w:tabs>
          <w:tab w:val="right" w:leader="dot" w:pos="9016"/>
        </w:tabs>
        <w:rPr>
          <w:rFonts w:eastAsiaTheme="minorEastAsia" w:cstheme="minorBidi"/>
          <w:smallCaps w:val="0"/>
          <w:noProof/>
          <w:sz w:val="22"/>
          <w:szCs w:val="22"/>
          <w:lang w:val="en-GB" w:eastAsia="nl-BE"/>
        </w:rPr>
      </w:pPr>
      <w:r w:rsidRPr="00F709D0">
        <w:rPr>
          <w:noProof/>
          <w:lang w:val="en-GB"/>
          <w14:scene3d>
            <w14:camera w14:prst="orthographicFront"/>
            <w14:lightRig w14:rig="threePt" w14:dir="t">
              <w14:rot w14:lat="0" w14:lon="0" w14:rev="0"/>
            </w14:lightRig>
          </w14:scene3d>
        </w:rPr>
        <w:t>2.4</w:t>
      </w:r>
      <w:r w:rsidRPr="00F709D0">
        <w:rPr>
          <w:noProof/>
          <w:lang w:val="en-GB"/>
        </w:rPr>
        <w:t xml:space="preserve"> KISS</w:t>
      </w:r>
      <w:r w:rsidRPr="00F709D0">
        <w:rPr>
          <w:noProof/>
          <w:lang w:val="en-GB"/>
        </w:rPr>
        <w:tab/>
      </w:r>
      <w:r>
        <w:rPr>
          <w:noProof/>
        </w:rPr>
        <w:fldChar w:fldCharType="begin"/>
      </w:r>
      <w:r w:rsidRPr="00F709D0">
        <w:rPr>
          <w:noProof/>
          <w:lang w:val="en-GB"/>
        </w:rPr>
        <w:instrText xml:space="preserve"> PAGEREF _Toc106831689 \h </w:instrText>
      </w:r>
      <w:r>
        <w:rPr>
          <w:noProof/>
        </w:rPr>
      </w:r>
      <w:r>
        <w:rPr>
          <w:noProof/>
        </w:rPr>
        <w:fldChar w:fldCharType="separate"/>
      </w:r>
      <w:r w:rsidR="00E52A42">
        <w:rPr>
          <w:noProof/>
          <w:lang w:val="en-GB"/>
        </w:rPr>
        <w:t>15</w:t>
      </w:r>
      <w:r>
        <w:rPr>
          <w:noProof/>
        </w:rPr>
        <w:fldChar w:fldCharType="end"/>
      </w:r>
    </w:p>
    <w:p w14:paraId="1DE567E9" w14:textId="73528CBB" w:rsidR="00F709D0" w:rsidRPr="00F709D0" w:rsidRDefault="00F709D0">
      <w:pPr>
        <w:pStyle w:val="Inhopg2"/>
        <w:tabs>
          <w:tab w:val="right" w:leader="dot" w:pos="9016"/>
        </w:tabs>
        <w:rPr>
          <w:rFonts w:eastAsiaTheme="minorEastAsia" w:cstheme="minorBidi"/>
          <w:smallCaps w:val="0"/>
          <w:noProof/>
          <w:sz w:val="22"/>
          <w:szCs w:val="22"/>
          <w:lang w:val="en-GB" w:eastAsia="nl-BE"/>
        </w:rPr>
      </w:pPr>
      <w:r w:rsidRPr="00F709D0">
        <w:rPr>
          <w:noProof/>
          <w:lang w:val="en-GB"/>
          <w14:scene3d>
            <w14:camera w14:prst="orthographicFront"/>
            <w14:lightRig w14:rig="threePt" w14:dir="t">
              <w14:rot w14:lat="0" w14:lon="0" w14:rev="0"/>
            </w14:lightRig>
          </w14:scene3d>
        </w:rPr>
        <w:t>2.5</w:t>
      </w:r>
      <w:r w:rsidRPr="00F709D0">
        <w:rPr>
          <w:noProof/>
          <w:lang w:val="en-GB"/>
        </w:rPr>
        <w:t xml:space="preserve"> SOLID</w:t>
      </w:r>
      <w:r w:rsidRPr="00F709D0">
        <w:rPr>
          <w:noProof/>
          <w:lang w:val="en-GB"/>
        </w:rPr>
        <w:tab/>
      </w:r>
      <w:r>
        <w:rPr>
          <w:noProof/>
        </w:rPr>
        <w:fldChar w:fldCharType="begin"/>
      </w:r>
      <w:r w:rsidRPr="00F709D0">
        <w:rPr>
          <w:noProof/>
          <w:lang w:val="en-GB"/>
        </w:rPr>
        <w:instrText xml:space="preserve"> PAGEREF _Toc106831690 \h </w:instrText>
      </w:r>
      <w:r>
        <w:rPr>
          <w:noProof/>
        </w:rPr>
      </w:r>
      <w:r>
        <w:rPr>
          <w:noProof/>
        </w:rPr>
        <w:fldChar w:fldCharType="separate"/>
      </w:r>
      <w:r w:rsidR="00E52A42">
        <w:rPr>
          <w:noProof/>
          <w:lang w:val="en-GB"/>
        </w:rPr>
        <w:t>17</w:t>
      </w:r>
      <w:r>
        <w:rPr>
          <w:noProof/>
        </w:rPr>
        <w:fldChar w:fldCharType="end"/>
      </w:r>
    </w:p>
    <w:p w14:paraId="04D016B0" w14:textId="7CA53CF3" w:rsidR="00F709D0" w:rsidRPr="00F709D0" w:rsidRDefault="00F709D0">
      <w:pPr>
        <w:pStyle w:val="Inhopg3"/>
        <w:tabs>
          <w:tab w:val="right" w:leader="dot" w:pos="9016"/>
        </w:tabs>
        <w:rPr>
          <w:rFonts w:eastAsiaTheme="minorEastAsia" w:cstheme="minorBidi"/>
          <w:iCs w:val="0"/>
          <w:noProof/>
          <w:sz w:val="22"/>
          <w:szCs w:val="22"/>
          <w:lang w:val="en-GB" w:eastAsia="nl-BE"/>
        </w:rPr>
      </w:pPr>
      <w:r w:rsidRPr="00F709D0">
        <w:rPr>
          <w:noProof/>
          <w:lang w:val="en-GB"/>
        </w:rPr>
        <w:t>2.5.1 Single Responsibility Principle (SRP)</w:t>
      </w:r>
      <w:r w:rsidRPr="00F709D0">
        <w:rPr>
          <w:noProof/>
          <w:lang w:val="en-GB"/>
        </w:rPr>
        <w:tab/>
      </w:r>
      <w:r>
        <w:rPr>
          <w:noProof/>
        </w:rPr>
        <w:fldChar w:fldCharType="begin"/>
      </w:r>
      <w:r w:rsidRPr="00F709D0">
        <w:rPr>
          <w:noProof/>
          <w:lang w:val="en-GB"/>
        </w:rPr>
        <w:instrText xml:space="preserve"> PAGEREF _Toc106831691 \h </w:instrText>
      </w:r>
      <w:r>
        <w:rPr>
          <w:noProof/>
        </w:rPr>
      </w:r>
      <w:r>
        <w:rPr>
          <w:noProof/>
        </w:rPr>
        <w:fldChar w:fldCharType="separate"/>
      </w:r>
      <w:r w:rsidR="00E52A42">
        <w:rPr>
          <w:noProof/>
          <w:lang w:val="en-GB"/>
        </w:rPr>
        <w:t>17</w:t>
      </w:r>
      <w:r>
        <w:rPr>
          <w:noProof/>
        </w:rPr>
        <w:fldChar w:fldCharType="end"/>
      </w:r>
    </w:p>
    <w:p w14:paraId="3E030487" w14:textId="70C87F26" w:rsidR="00F709D0" w:rsidRPr="00F709D0" w:rsidRDefault="00F709D0">
      <w:pPr>
        <w:pStyle w:val="Inhopg3"/>
        <w:tabs>
          <w:tab w:val="right" w:leader="dot" w:pos="9016"/>
        </w:tabs>
        <w:rPr>
          <w:rFonts w:eastAsiaTheme="minorEastAsia" w:cstheme="minorBidi"/>
          <w:iCs w:val="0"/>
          <w:noProof/>
          <w:sz w:val="22"/>
          <w:szCs w:val="22"/>
          <w:lang w:val="en-GB" w:eastAsia="nl-BE"/>
        </w:rPr>
      </w:pPr>
      <w:r w:rsidRPr="00F709D0">
        <w:rPr>
          <w:noProof/>
          <w:lang w:val="en-GB"/>
        </w:rPr>
        <w:t>2.5.2 Open/Closed Principle</w:t>
      </w:r>
      <w:r w:rsidRPr="00F709D0">
        <w:rPr>
          <w:noProof/>
          <w:lang w:val="en-GB"/>
        </w:rPr>
        <w:tab/>
      </w:r>
      <w:r>
        <w:rPr>
          <w:noProof/>
        </w:rPr>
        <w:fldChar w:fldCharType="begin"/>
      </w:r>
      <w:r w:rsidRPr="00F709D0">
        <w:rPr>
          <w:noProof/>
          <w:lang w:val="en-GB"/>
        </w:rPr>
        <w:instrText xml:space="preserve"> PAGEREF _Toc106831692 \h </w:instrText>
      </w:r>
      <w:r>
        <w:rPr>
          <w:noProof/>
        </w:rPr>
      </w:r>
      <w:r>
        <w:rPr>
          <w:noProof/>
        </w:rPr>
        <w:fldChar w:fldCharType="separate"/>
      </w:r>
      <w:r w:rsidR="00E52A42">
        <w:rPr>
          <w:noProof/>
          <w:lang w:val="en-GB"/>
        </w:rPr>
        <w:t>17</w:t>
      </w:r>
      <w:r>
        <w:rPr>
          <w:noProof/>
        </w:rPr>
        <w:fldChar w:fldCharType="end"/>
      </w:r>
    </w:p>
    <w:p w14:paraId="14D1776D" w14:textId="0ACEA6EC" w:rsidR="00F709D0" w:rsidRPr="00F709D0" w:rsidRDefault="00F709D0">
      <w:pPr>
        <w:pStyle w:val="Inhopg3"/>
        <w:tabs>
          <w:tab w:val="right" w:leader="dot" w:pos="9016"/>
        </w:tabs>
        <w:rPr>
          <w:rFonts w:eastAsiaTheme="minorEastAsia" w:cstheme="minorBidi"/>
          <w:iCs w:val="0"/>
          <w:noProof/>
          <w:sz w:val="22"/>
          <w:szCs w:val="22"/>
          <w:lang w:val="en-GB" w:eastAsia="nl-BE"/>
        </w:rPr>
      </w:pPr>
      <w:r w:rsidRPr="00F709D0">
        <w:rPr>
          <w:noProof/>
          <w:lang w:val="en-GB"/>
        </w:rPr>
        <w:t>2.5.3 Liskov’s Substitution Principle (LSP)</w:t>
      </w:r>
      <w:r w:rsidRPr="00F709D0">
        <w:rPr>
          <w:noProof/>
          <w:lang w:val="en-GB"/>
        </w:rPr>
        <w:tab/>
      </w:r>
      <w:r>
        <w:rPr>
          <w:noProof/>
        </w:rPr>
        <w:fldChar w:fldCharType="begin"/>
      </w:r>
      <w:r w:rsidRPr="00F709D0">
        <w:rPr>
          <w:noProof/>
          <w:lang w:val="en-GB"/>
        </w:rPr>
        <w:instrText xml:space="preserve"> PAGEREF _Toc106831693 \h </w:instrText>
      </w:r>
      <w:r>
        <w:rPr>
          <w:noProof/>
        </w:rPr>
      </w:r>
      <w:r>
        <w:rPr>
          <w:noProof/>
        </w:rPr>
        <w:fldChar w:fldCharType="separate"/>
      </w:r>
      <w:r w:rsidR="00E52A42">
        <w:rPr>
          <w:noProof/>
          <w:lang w:val="en-GB"/>
        </w:rPr>
        <w:t>18</w:t>
      </w:r>
      <w:r>
        <w:rPr>
          <w:noProof/>
        </w:rPr>
        <w:fldChar w:fldCharType="end"/>
      </w:r>
    </w:p>
    <w:p w14:paraId="42DF55E8" w14:textId="0799ECDE" w:rsidR="00F709D0" w:rsidRPr="00F709D0" w:rsidRDefault="00F709D0">
      <w:pPr>
        <w:pStyle w:val="Inhopg3"/>
        <w:tabs>
          <w:tab w:val="right" w:leader="dot" w:pos="9016"/>
        </w:tabs>
        <w:rPr>
          <w:rFonts w:eastAsiaTheme="minorEastAsia" w:cstheme="minorBidi"/>
          <w:iCs w:val="0"/>
          <w:noProof/>
          <w:sz w:val="22"/>
          <w:szCs w:val="22"/>
          <w:lang w:val="en-GB" w:eastAsia="nl-BE"/>
        </w:rPr>
      </w:pPr>
      <w:r w:rsidRPr="00F709D0">
        <w:rPr>
          <w:noProof/>
          <w:lang w:val="en-GB"/>
        </w:rPr>
        <w:t>2.5.4 Interface Segregation Principle (ISP)</w:t>
      </w:r>
      <w:r w:rsidRPr="00F709D0">
        <w:rPr>
          <w:noProof/>
          <w:lang w:val="en-GB"/>
        </w:rPr>
        <w:tab/>
      </w:r>
      <w:r>
        <w:rPr>
          <w:noProof/>
        </w:rPr>
        <w:fldChar w:fldCharType="begin"/>
      </w:r>
      <w:r w:rsidRPr="00F709D0">
        <w:rPr>
          <w:noProof/>
          <w:lang w:val="en-GB"/>
        </w:rPr>
        <w:instrText xml:space="preserve"> PAGEREF _Toc106831694 \h </w:instrText>
      </w:r>
      <w:r>
        <w:rPr>
          <w:noProof/>
        </w:rPr>
      </w:r>
      <w:r>
        <w:rPr>
          <w:noProof/>
        </w:rPr>
        <w:fldChar w:fldCharType="separate"/>
      </w:r>
      <w:r w:rsidR="00E52A42">
        <w:rPr>
          <w:noProof/>
          <w:lang w:val="en-GB"/>
        </w:rPr>
        <w:t>19</w:t>
      </w:r>
      <w:r>
        <w:rPr>
          <w:noProof/>
        </w:rPr>
        <w:fldChar w:fldCharType="end"/>
      </w:r>
    </w:p>
    <w:p w14:paraId="0CEF7FCC" w14:textId="7C0168EC" w:rsidR="00F709D0" w:rsidRPr="00F709D0" w:rsidRDefault="00F709D0">
      <w:pPr>
        <w:pStyle w:val="Inhopg3"/>
        <w:tabs>
          <w:tab w:val="right" w:leader="dot" w:pos="9016"/>
        </w:tabs>
        <w:rPr>
          <w:rFonts w:eastAsiaTheme="minorEastAsia" w:cstheme="minorBidi"/>
          <w:iCs w:val="0"/>
          <w:noProof/>
          <w:sz w:val="22"/>
          <w:szCs w:val="22"/>
          <w:lang w:val="en-GB" w:eastAsia="nl-BE"/>
        </w:rPr>
      </w:pPr>
      <w:r w:rsidRPr="00F709D0">
        <w:rPr>
          <w:noProof/>
          <w:lang w:val="en-GB"/>
        </w:rPr>
        <w:t>2.5.5 Dependency Inversion Principle (DIP)</w:t>
      </w:r>
      <w:r w:rsidRPr="00F709D0">
        <w:rPr>
          <w:noProof/>
          <w:lang w:val="en-GB"/>
        </w:rPr>
        <w:tab/>
      </w:r>
      <w:r>
        <w:rPr>
          <w:noProof/>
        </w:rPr>
        <w:fldChar w:fldCharType="begin"/>
      </w:r>
      <w:r w:rsidRPr="00F709D0">
        <w:rPr>
          <w:noProof/>
          <w:lang w:val="en-GB"/>
        </w:rPr>
        <w:instrText xml:space="preserve"> PAGEREF _Toc106831695 \h </w:instrText>
      </w:r>
      <w:r>
        <w:rPr>
          <w:noProof/>
        </w:rPr>
      </w:r>
      <w:r>
        <w:rPr>
          <w:noProof/>
        </w:rPr>
        <w:fldChar w:fldCharType="separate"/>
      </w:r>
      <w:r w:rsidR="00E52A42">
        <w:rPr>
          <w:noProof/>
          <w:lang w:val="en-GB"/>
        </w:rPr>
        <w:t>21</w:t>
      </w:r>
      <w:r>
        <w:rPr>
          <w:noProof/>
        </w:rPr>
        <w:fldChar w:fldCharType="end"/>
      </w:r>
    </w:p>
    <w:p w14:paraId="5B0678C5" w14:textId="2A53446A" w:rsidR="00F709D0" w:rsidRPr="00F709D0" w:rsidRDefault="00F709D0">
      <w:pPr>
        <w:pStyle w:val="Inhopg2"/>
        <w:tabs>
          <w:tab w:val="right" w:leader="dot" w:pos="9016"/>
        </w:tabs>
        <w:rPr>
          <w:rFonts w:eastAsiaTheme="minorEastAsia" w:cstheme="minorBidi"/>
          <w:smallCaps w:val="0"/>
          <w:noProof/>
          <w:sz w:val="22"/>
          <w:szCs w:val="22"/>
          <w:lang w:val="en-GB" w:eastAsia="nl-BE"/>
        </w:rPr>
      </w:pPr>
      <w:r w:rsidRPr="00F709D0">
        <w:rPr>
          <w:noProof/>
          <w:lang w:val="en-GB"/>
          <w14:scene3d>
            <w14:camera w14:prst="orthographicFront"/>
            <w14:lightRig w14:rig="threePt" w14:dir="t">
              <w14:rot w14:lat="0" w14:lon="0" w14:rev="0"/>
            </w14:lightRig>
          </w14:scene3d>
        </w:rPr>
        <w:t>2.6</w:t>
      </w:r>
      <w:r w:rsidRPr="00F709D0">
        <w:rPr>
          <w:noProof/>
          <w:lang w:val="en-GB"/>
        </w:rPr>
        <w:t xml:space="preserve"> Conclusie</w:t>
      </w:r>
      <w:r w:rsidRPr="00F709D0">
        <w:rPr>
          <w:noProof/>
          <w:lang w:val="en-GB"/>
        </w:rPr>
        <w:tab/>
      </w:r>
      <w:r>
        <w:rPr>
          <w:noProof/>
        </w:rPr>
        <w:fldChar w:fldCharType="begin"/>
      </w:r>
      <w:r w:rsidRPr="00F709D0">
        <w:rPr>
          <w:noProof/>
          <w:lang w:val="en-GB"/>
        </w:rPr>
        <w:instrText xml:space="preserve"> PAGEREF _Toc106831696 \h </w:instrText>
      </w:r>
      <w:r>
        <w:rPr>
          <w:noProof/>
        </w:rPr>
      </w:r>
      <w:r>
        <w:rPr>
          <w:noProof/>
        </w:rPr>
        <w:fldChar w:fldCharType="separate"/>
      </w:r>
      <w:r w:rsidR="00E52A42">
        <w:rPr>
          <w:noProof/>
          <w:lang w:val="en-GB"/>
        </w:rPr>
        <w:t>24</w:t>
      </w:r>
      <w:r>
        <w:rPr>
          <w:noProof/>
        </w:rPr>
        <w:fldChar w:fldCharType="end"/>
      </w:r>
    </w:p>
    <w:p w14:paraId="2253F83B" w14:textId="25A59EEF" w:rsidR="00F709D0" w:rsidRPr="00F709D0" w:rsidRDefault="00F709D0">
      <w:pPr>
        <w:pStyle w:val="Inhopg1"/>
        <w:rPr>
          <w:rFonts w:eastAsiaTheme="minorEastAsia" w:cstheme="minorBidi"/>
          <w:b w:val="0"/>
          <w:bCs w:val="0"/>
          <w:caps w:val="0"/>
          <w:noProof/>
          <w:sz w:val="22"/>
          <w:szCs w:val="22"/>
          <w:lang w:val="en-GB" w:eastAsia="nl-BE"/>
        </w:rPr>
      </w:pPr>
      <w:r w:rsidRPr="00F709D0">
        <w:rPr>
          <w:noProof/>
          <w:lang w:val="en-GB"/>
        </w:rPr>
        <w:t>3 Design Patterns</w:t>
      </w:r>
      <w:r w:rsidRPr="00F709D0">
        <w:rPr>
          <w:noProof/>
          <w:lang w:val="en-GB"/>
        </w:rPr>
        <w:tab/>
      </w:r>
      <w:r>
        <w:rPr>
          <w:noProof/>
        </w:rPr>
        <w:fldChar w:fldCharType="begin"/>
      </w:r>
      <w:r w:rsidRPr="00F709D0">
        <w:rPr>
          <w:noProof/>
          <w:lang w:val="en-GB"/>
        </w:rPr>
        <w:instrText xml:space="preserve"> PAGEREF _Toc106831697 \h </w:instrText>
      </w:r>
      <w:r>
        <w:rPr>
          <w:noProof/>
        </w:rPr>
      </w:r>
      <w:r>
        <w:rPr>
          <w:noProof/>
        </w:rPr>
        <w:fldChar w:fldCharType="separate"/>
      </w:r>
      <w:r w:rsidR="00E52A42">
        <w:rPr>
          <w:noProof/>
          <w:lang w:val="en-GB"/>
        </w:rPr>
        <w:t>25</w:t>
      </w:r>
      <w:r>
        <w:rPr>
          <w:noProof/>
        </w:rPr>
        <w:fldChar w:fldCharType="end"/>
      </w:r>
    </w:p>
    <w:p w14:paraId="0A66C109" w14:textId="67D9A84E" w:rsidR="00F709D0" w:rsidRPr="00F709D0" w:rsidRDefault="00F709D0">
      <w:pPr>
        <w:pStyle w:val="Inhopg2"/>
        <w:tabs>
          <w:tab w:val="right" w:leader="dot" w:pos="9016"/>
        </w:tabs>
        <w:rPr>
          <w:rFonts w:eastAsiaTheme="minorEastAsia" w:cstheme="minorBidi"/>
          <w:smallCaps w:val="0"/>
          <w:noProof/>
          <w:sz w:val="22"/>
          <w:szCs w:val="22"/>
          <w:lang w:val="en-GB" w:eastAsia="nl-BE"/>
        </w:rPr>
      </w:pPr>
      <w:r w:rsidRPr="00F709D0">
        <w:rPr>
          <w:noProof/>
          <w:lang w:val="en-GB"/>
          <w14:scene3d>
            <w14:camera w14:prst="orthographicFront"/>
            <w14:lightRig w14:rig="threePt" w14:dir="t">
              <w14:rot w14:lat="0" w14:lon="0" w14:rev="0"/>
            </w14:lightRig>
          </w14:scene3d>
        </w:rPr>
        <w:t>3.1</w:t>
      </w:r>
      <w:r w:rsidRPr="00F709D0">
        <w:rPr>
          <w:noProof/>
          <w:lang w:val="en-GB"/>
        </w:rPr>
        <w:t xml:space="preserve"> Soorten Design Patterns</w:t>
      </w:r>
      <w:r w:rsidRPr="00F709D0">
        <w:rPr>
          <w:noProof/>
          <w:lang w:val="en-GB"/>
        </w:rPr>
        <w:tab/>
      </w:r>
      <w:r>
        <w:rPr>
          <w:noProof/>
        </w:rPr>
        <w:fldChar w:fldCharType="begin"/>
      </w:r>
      <w:r w:rsidRPr="00F709D0">
        <w:rPr>
          <w:noProof/>
          <w:lang w:val="en-GB"/>
        </w:rPr>
        <w:instrText xml:space="preserve"> PAGEREF _Toc106831698 \h </w:instrText>
      </w:r>
      <w:r>
        <w:rPr>
          <w:noProof/>
        </w:rPr>
      </w:r>
      <w:r>
        <w:rPr>
          <w:noProof/>
        </w:rPr>
        <w:fldChar w:fldCharType="separate"/>
      </w:r>
      <w:r w:rsidR="00E52A42">
        <w:rPr>
          <w:noProof/>
          <w:lang w:val="en-GB"/>
        </w:rPr>
        <w:t>25</w:t>
      </w:r>
      <w:r>
        <w:rPr>
          <w:noProof/>
        </w:rPr>
        <w:fldChar w:fldCharType="end"/>
      </w:r>
    </w:p>
    <w:p w14:paraId="23082254" w14:textId="2BEAA890" w:rsidR="00F709D0" w:rsidRPr="00F709D0" w:rsidRDefault="00F709D0">
      <w:pPr>
        <w:pStyle w:val="Inhopg3"/>
        <w:tabs>
          <w:tab w:val="right" w:leader="dot" w:pos="9016"/>
        </w:tabs>
        <w:rPr>
          <w:rFonts w:eastAsiaTheme="minorEastAsia" w:cstheme="minorBidi"/>
          <w:iCs w:val="0"/>
          <w:noProof/>
          <w:sz w:val="22"/>
          <w:szCs w:val="22"/>
          <w:lang w:val="en-GB" w:eastAsia="nl-BE"/>
        </w:rPr>
      </w:pPr>
      <w:r w:rsidRPr="00F709D0">
        <w:rPr>
          <w:rFonts w:eastAsiaTheme="majorEastAsia"/>
          <w:noProof/>
          <w:lang w:val="en-GB"/>
        </w:rPr>
        <w:t>3.1.1 Creational Design Pattern</w:t>
      </w:r>
      <w:r w:rsidRPr="00F709D0">
        <w:rPr>
          <w:noProof/>
          <w:lang w:val="en-GB"/>
        </w:rPr>
        <w:tab/>
      </w:r>
      <w:r>
        <w:rPr>
          <w:noProof/>
        </w:rPr>
        <w:fldChar w:fldCharType="begin"/>
      </w:r>
      <w:r w:rsidRPr="00F709D0">
        <w:rPr>
          <w:noProof/>
          <w:lang w:val="en-GB"/>
        </w:rPr>
        <w:instrText xml:space="preserve"> PAGEREF _Toc106831699 \h </w:instrText>
      </w:r>
      <w:r>
        <w:rPr>
          <w:noProof/>
        </w:rPr>
      </w:r>
      <w:r>
        <w:rPr>
          <w:noProof/>
        </w:rPr>
        <w:fldChar w:fldCharType="separate"/>
      </w:r>
      <w:r w:rsidR="00E52A42">
        <w:rPr>
          <w:noProof/>
          <w:lang w:val="en-GB"/>
        </w:rPr>
        <w:t>25</w:t>
      </w:r>
      <w:r>
        <w:rPr>
          <w:noProof/>
        </w:rPr>
        <w:fldChar w:fldCharType="end"/>
      </w:r>
    </w:p>
    <w:p w14:paraId="0A19C2DE" w14:textId="213A89DB" w:rsidR="00F709D0" w:rsidRPr="00F709D0" w:rsidRDefault="00F709D0">
      <w:pPr>
        <w:pStyle w:val="Inhopg3"/>
        <w:tabs>
          <w:tab w:val="right" w:leader="dot" w:pos="9016"/>
        </w:tabs>
        <w:rPr>
          <w:rFonts w:eastAsiaTheme="minorEastAsia" w:cstheme="minorBidi"/>
          <w:iCs w:val="0"/>
          <w:noProof/>
          <w:sz w:val="22"/>
          <w:szCs w:val="22"/>
          <w:lang w:val="en-GB" w:eastAsia="nl-BE"/>
        </w:rPr>
      </w:pPr>
      <w:r w:rsidRPr="00F709D0">
        <w:rPr>
          <w:rFonts w:eastAsiaTheme="majorEastAsia"/>
          <w:noProof/>
          <w:lang w:val="en-GB"/>
        </w:rPr>
        <w:t>3.1.2 Structural Design Pattern</w:t>
      </w:r>
      <w:r w:rsidRPr="00F709D0">
        <w:rPr>
          <w:noProof/>
          <w:lang w:val="en-GB"/>
        </w:rPr>
        <w:tab/>
      </w:r>
      <w:r>
        <w:rPr>
          <w:noProof/>
        </w:rPr>
        <w:fldChar w:fldCharType="begin"/>
      </w:r>
      <w:r w:rsidRPr="00F709D0">
        <w:rPr>
          <w:noProof/>
          <w:lang w:val="en-GB"/>
        </w:rPr>
        <w:instrText xml:space="preserve"> PAGEREF _Toc106831700 \h </w:instrText>
      </w:r>
      <w:r>
        <w:rPr>
          <w:noProof/>
        </w:rPr>
      </w:r>
      <w:r>
        <w:rPr>
          <w:noProof/>
        </w:rPr>
        <w:fldChar w:fldCharType="separate"/>
      </w:r>
      <w:r w:rsidR="00E52A42">
        <w:rPr>
          <w:noProof/>
          <w:lang w:val="en-GB"/>
        </w:rPr>
        <w:t>26</w:t>
      </w:r>
      <w:r>
        <w:rPr>
          <w:noProof/>
        </w:rPr>
        <w:fldChar w:fldCharType="end"/>
      </w:r>
    </w:p>
    <w:p w14:paraId="195563AA" w14:textId="42D19D09" w:rsidR="00F709D0" w:rsidRPr="00F709D0" w:rsidRDefault="00F709D0">
      <w:pPr>
        <w:pStyle w:val="Inhopg3"/>
        <w:tabs>
          <w:tab w:val="right" w:leader="dot" w:pos="9016"/>
        </w:tabs>
        <w:rPr>
          <w:rFonts w:eastAsiaTheme="minorEastAsia" w:cstheme="minorBidi"/>
          <w:iCs w:val="0"/>
          <w:noProof/>
          <w:sz w:val="22"/>
          <w:szCs w:val="22"/>
          <w:lang w:val="en-GB" w:eastAsia="nl-BE"/>
        </w:rPr>
      </w:pPr>
      <w:r w:rsidRPr="00F709D0">
        <w:rPr>
          <w:noProof/>
          <w:lang w:val="en-GB"/>
        </w:rPr>
        <w:t>3.1.3 Behavioral Design Pattern</w:t>
      </w:r>
      <w:r w:rsidRPr="00F709D0">
        <w:rPr>
          <w:noProof/>
          <w:lang w:val="en-GB"/>
        </w:rPr>
        <w:tab/>
      </w:r>
      <w:r>
        <w:rPr>
          <w:noProof/>
        </w:rPr>
        <w:fldChar w:fldCharType="begin"/>
      </w:r>
      <w:r w:rsidRPr="00F709D0">
        <w:rPr>
          <w:noProof/>
          <w:lang w:val="en-GB"/>
        </w:rPr>
        <w:instrText xml:space="preserve"> PAGEREF _Toc106831701 \h </w:instrText>
      </w:r>
      <w:r>
        <w:rPr>
          <w:noProof/>
        </w:rPr>
      </w:r>
      <w:r>
        <w:rPr>
          <w:noProof/>
        </w:rPr>
        <w:fldChar w:fldCharType="separate"/>
      </w:r>
      <w:r w:rsidR="00E52A42">
        <w:rPr>
          <w:noProof/>
          <w:lang w:val="en-GB"/>
        </w:rPr>
        <w:t>26</w:t>
      </w:r>
      <w:r>
        <w:rPr>
          <w:noProof/>
        </w:rPr>
        <w:fldChar w:fldCharType="end"/>
      </w:r>
    </w:p>
    <w:p w14:paraId="7BDD4041" w14:textId="63FE3EB7" w:rsidR="00F709D0" w:rsidRPr="00F709D0" w:rsidRDefault="00F709D0">
      <w:pPr>
        <w:pStyle w:val="Inhopg2"/>
        <w:tabs>
          <w:tab w:val="right" w:leader="dot" w:pos="9016"/>
        </w:tabs>
        <w:rPr>
          <w:rFonts w:eastAsiaTheme="minorEastAsia" w:cstheme="minorBidi"/>
          <w:smallCaps w:val="0"/>
          <w:noProof/>
          <w:sz w:val="22"/>
          <w:szCs w:val="22"/>
          <w:lang w:val="en-GB" w:eastAsia="nl-BE"/>
        </w:rPr>
      </w:pPr>
      <w:r w:rsidRPr="00F709D0">
        <w:rPr>
          <w:noProof/>
          <w:lang w:val="en-GB"/>
          <w14:scene3d>
            <w14:camera w14:prst="orthographicFront"/>
            <w14:lightRig w14:rig="threePt" w14:dir="t">
              <w14:rot w14:lat="0" w14:lon="0" w14:rev="0"/>
            </w14:lightRig>
          </w14:scene3d>
        </w:rPr>
        <w:t>3.2</w:t>
      </w:r>
      <w:r w:rsidRPr="00F709D0">
        <w:rPr>
          <w:noProof/>
          <w:lang w:val="en-GB"/>
        </w:rPr>
        <w:t xml:space="preserve"> Architectural patterns</w:t>
      </w:r>
      <w:r w:rsidRPr="00F709D0">
        <w:rPr>
          <w:noProof/>
          <w:lang w:val="en-GB"/>
        </w:rPr>
        <w:tab/>
      </w:r>
      <w:r>
        <w:rPr>
          <w:noProof/>
        </w:rPr>
        <w:fldChar w:fldCharType="begin"/>
      </w:r>
      <w:r w:rsidRPr="00F709D0">
        <w:rPr>
          <w:noProof/>
          <w:lang w:val="en-GB"/>
        </w:rPr>
        <w:instrText xml:space="preserve"> PAGEREF _Toc106831702 \h </w:instrText>
      </w:r>
      <w:r>
        <w:rPr>
          <w:noProof/>
        </w:rPr>
      </w:r>
      <w:r>
        <w:rPr>
          <w:noProof/>
        </w:rPr>
        <w:fldChar w:fldCharType="separate"/>
      </w:r>
      <w:r w:rsidR="00E52A42">
        <w:rPr>
          <w:noProof/>
          <w:lang w:val="en-GB"/>
        </w:rPr>
        <w:t>26</w:t>
      </w:r>
      <w:r>
        <w:rPr>
          <w:noProof/>
        </w:rPr>
        <w:fldChar w:fldCharType="end"/>
      </w:r>
    </w:p>
    <w:p w14:paraId="71F6F319" w14:textId="6D7D20B2" w:rsidR="00F709D0" w:rsidRPr="00F709D0" w:rsidRDefault="00F709D0">
      <w:pPr>
        <w:pStyle w:val="Inhopg2"/>
        <w:tabs>
          <w:tab w:val="right" w:leader="dot" w:pos="9016"/>
        </w:tabs>
        <w:rPr>
          <w:rFonts w:eastAsiaTheme="minorEastAsia" w:cstheme="minorBidi"/>
          <w:smallCaps w:val="0"/>
          <w:noProof/>
          <w:sz w:val="22"/>
          <w:szCs w:val="22"/>
          <w:lang w:val="en-GB" w:eastAsia="nl-BE"/>
        </w:rPr>
      </w:pPr>
      <w:r w:rsidRPr="00F709D0">
        <w:rPr>
          <w:noProof/>
          <w:lang w:val="en-GB"/>
          <w14:scene3d>
            <w14:camera w14:prst="orthographicFront"/>
            <w14:lightRig w14:rig="threePt" w14:dir="t">
              <w14:rot w14:lat="0" w14:lon="0" w14:rev="0"/>
            </w14:lightRig>
          </w14:scene3d>
        </w:rPr>
        <w:t>3.3</w:t>
      </w:r>
      <w:r w:rsidRPr="00F709D0">
        <w:rPr>
          <w:noProof/>
          <w:lang w:val="en-GB"/>
        </w:rPr>
        <w:t xml:space="preserve"> Singleton</w:t>
      </w:r>
      <w:r w:rsidRPr="00F709D0">
        <w:rPr>
          <w:noProof/>
          <w:lang w:val="en-GB"/>
        </w:rPr>
        <w:tab/>
      </w:r>
      <w:r>
        <w:rPr>
          <w:noProof/>
        </w:rPr>
        <w:fldChar w:fldCharType="begin"/>
      </w:r>
      <w:r w:rsidRPr="00F709D0">
        <w:rPr>
          <w:noProof/>
          <w:lang w:val="en-GB"/>
        </w:rPr>
        <w:instrText xml:space="preserve"> PAGEREF _Toc106831703 \h </w:instrText>
      </w:r>
      <w:r>
        <w:rPr>
          <w:noProof/>
        </w:rPr>
      </w:r>
      <w:r>
        <w:rPr>
          <w:noProof/>
        </w:rPr>
        <w:fldChar w:fldCharType="separate"/>
      </w:r>
      <w:r w:rsidR="00E52A42">
        <w:rPr>
          <w:noProof/>
          <w:lang w:val="en-GB"/>
        </w:rPr>
        <w:t>27</w:t>
      </w:r>
      <w:r>
        <w:rPr>
          <w:noProof/>
        </w:rPr>
        <w:fldChar w:fldCharType="end"/>
      </w:r>
    </w:p>
    <w:p w14:paraId="29D8FF18" w14:textId="14766CF7" w:rsidR="00F709D0" w:rsidRPr="00F709D0" w:rsidRDefault="00F709D0">
      <w:pPr>
        <w:pStyle w:val="Inhopg2"/>
        <w:tabs>
          <w:tab w:val="right" w:leader="dot" w:pos="9016"/>
        </w:tabs>
        <w:rPr>
          <w:rFonts w:eastAsiaTheme="minorEastAsia" w:cstheme="minorBidi"/>
          <w:smallCaps w:val="0"/>
          <w:noProof/>
          <w:sz w:val="22"/>
          <w:szCs w:val="22"/>
          <w:lang w:val="en-GB" w:eastAsia="nl-BE"/>
        </w:rPr>
      </w:pPr>
      <w:r w:rsidRPr="00F709D0">
        <w:rPr>
          <w:noProof/>
          <w:lang w:val="en-GB"/>
          <w14:scene3d>
            <w14:camera w14:prst="orthographicFront"/>
            <w14:lightRig w14:rig="threePt" w14:dir="t">
              <w14:rot w14:lat="0" w14:lon="0" w14:rev="0"/>
            </w14:lightRig>
          </w14:scene3d>
        </w:rPr>
        <w:t>3.4</w:t>
      </w:r>
      <w:r w:rsidRPr="00F709D0">
        <w:rPr>
          <w:noProof/>
          <w:lang w:val="en-GB"/>
        </w:rPr>
        <w:t xml:space="preserve"> Inversion of Control (IoC)</w:t>
      </w:r>
      <w:r w:rsidRPr="00F709D0">
        <w:rPr>
          <w:noProof/>
          <w:lang w:val="en-GB"/>
        </w:rPr>
        <w:tab/>
      </w:r>
      <w:r>
        <w:rPr>
          <w:noProof/>
        </w:rPr>
        <w:fldChar w:fldCharType="begin"/>
      </w:r>
      <w:r w:rsidRPr="00F709D0">
        <w:rPr>
          <w:noProof/>
          <w:lang w:val="en-GB"/>
        </w:rPr>
        <w:instrText xml:space="preserve"> PAGEREF _Toc106831704 \h </w:instrText>
      </w:r>
      <w:r>
        <w:rPr>
          <w:noProof/>
        </w:rPr>
      </w:r>
      <w:r>
        <w:rPr>
          <w:noProof/>
        </w:rPr>
        <w:fldChar w:fldCharType="separate"/>
      </w:r>
      <w:r w:rsidR="00E52A42">
        <w:rPr>
          <w:noProof/>
          <w:lang w:val="en-GB"/>
        </w:rPr>
        <w:t>30</w:t>
      </w:r>
      <w:r>
        <w:rPr>
          <w:noProof/>
        </w:rPr>
        <w:fldChar w:fldCharType="end"/>
      </w:r>
    </w:p>
    <w:p w14:paraId="04BEFCAF" w14:textId="73D09E36" w:rsidR="00F709D0" w:rsidRPr="00F709D0" w:rsidRDefault="00F709D0">
      <w:pPr>
        <w:pStyle w:val="Inhopg3"/>
        <w:tabs>
          <w:tab w:val="right" w:leader="dot" w:pos="9016"/>
        </w:tabs>
        <w:rPr>
          <w:rFonts w:eastAsiaTheme="minorEastAsia" w:cstheme="minorBidi"/>
          <w:iCs w:val="0"/>
          <w:noProof/>
          <w:sz w:val="22"/>
          <w:szCs w:val="22"/>
          <w:lang w:val="en-GB" w:eastAsia="nl-BE"/>
        </w:rPr>
      </w:pPr>
      <w:r w:rsidRPr="00F709D0">
        <w:rPr>
          <w:rFonts w:eastAsiaTheme="majorEastAsia"/>
          <w:noProof/>
          <w:lang w:val="en-GB"/>
        </w:rPr>
        <w:lastRenderedPageBreak/>
        <w:t>3.4.1 Dependency Injection via constructor</w:t>
      </w:r>
      <w:r w:rsidRPr="00F709D0">
        <w:rPr>
          <w:noProof/>
          <w:lang w:val="en-GB"/>
        </w:rPr>
        <w:tab/>
      </w:r>
      <w:r>
        <w:rPr>
          <w:noProof/>
        </w:rPr>
        <w:fldChar w:fldCharType="begin"/>
      </w:r>
      <w:r w:rsidRPr="00F709D0">
        <w:rPr>
          <w:noProof/>
          <w:lang w:val="en-GB"/>
        </w:rPr>
        <w:instrText xml:space="preserve"> PAGEREF _Toc106831705 \h </w:instrText>
      </w:r>
      <w:r>
        <w:rPr>
          <w:noProof/>
        </w:rPr>
      </w:r>
      <w:r>
        <w:rPr>
          <w:noProof/>
        </w:rPr>
        <w:fldChar w:fldCharType="separate"/>
      </w:r>
      <w:r w:rsidR="00E52A42">
        <w:rPr>
          <w:noProof/>
          <w:lang w:val="en-GB"/>
        </w:rPr>
        <w:t>31</w:t>
      </w:r>
      <w:r>
        <w:rPr>
          <w:noProof/>
        </w:rPr>
        <w:fldChar w:fldCharType="end"/>
      </w:r>
    </w:p>
    <w:p w14:paraId="2DF08B8F" w14:textId="66DA483E" w:rsidR="00F709D0" w:rsidRPr="00F709D0" w:rsidRDefault="00F709D0">
      <w:pPr>
        <w:pStyle w:val="Inhopg3"/>
        <w:tabs>
          <w:tab w:val="right" w:leader="dot" w:pos="9016"/>
        </w:tabs>
        <w:rPr>
          <w:rFonts w:eastAsiaTheme="minorEastAsia" w:cstheme="minorBidi"/>
          <w:iCs w:val="0"/>
          <w:noProof/>
          <w:sz w:val="22"/>
          <w:szCs w:val="22"/>
          <w:lang w:val="en-GB" w:eastAsia="nl-BE"/>
        </w:rPr>
      </w:pPr>
      <w:r w:rsidRPr="00F709D0">
        <w:rPr>
          <w:rFonts w:eastAsiaTheme="majorEastAsia"/>
          <w:noProof/>
          <w:lang w:val="en-GB"/>
        </w:rPr>
        <w:t>3.4.2 Dependency Injection via Property</w:t>
      </w:r>
      <w:r w:rsidRPr="00F709D0">
        <w:rPr>
          <w:noProof/>
          <w:lang w:val="en-GB"/>
        </w:rPr>
        <w:tab/>
      </w:r>
      <w:r>
        <w:rPr>
          <w:noProof/>
        </w:rPr>
        <w:fldChar w:fldCharType="begin"/>
      </w:r>
      <w:r w:rsidRPr="00F709D0">
        <w:rPr>
          <w:noProof/>
          <w:lang w:val="en-GB"/>
        </w:rPr>
        <w:instrText xml:space="preserve"> PAGEREF _Toc106831706 \h </w:instrText>
      </w:r>
      <w:r>
        <w:rPr>
          <w:noProof/>
        </w:rPr>
      </w:r>
      <w:r>
        <w:rPr>
          <w:noProof/>
        </w:rPr>
        <w:fldChar w:fldCharType="separate"/>
      </w:r>
      <w:r w:rsidR="00E52A42">
        <w:rPr>
          <w:noProof/>
          <w:lang w:val="en-GB"/>
        </w:rPr>
        <w:t>32</w:t>
      </w:r>
      <w:r>
        <w:rPr>
          <w:noProof/>
        </w:rPr>
        <w:fldChar w:fldCharType="end"/>
      </w:r>
    </w:p>
    <w:p w14:paraId="0026B975" w14:textId="608EC956" w:rsidR="00F709D0" w:rsidRPr="00F709D0" w:rsidRDefault="00F709D0">
      <w:pPr>
        <w:pStyle w:val="Inhopg3"/>
        <w:tabs>
          <w:tab w:val="right" w:leader="dot" w:pos="9016"/>
        </w:tabs>
        <w:rPr>
          <w:rFonts w:eastAsiaTheme="minorEastAsia" w:cstheme="minorBidi"/>
          <w:iCs w:val="0"/>
          <w:noProof/>
          <w:sz w:val="22"/>
          <w:szCs w:val="22"/>
          <w:lang w:val="en-GB" w:eastAsia="nl-BE"/>
        </w:rPr>
      </w:pPr>
      <w:r w:rsidRPr="00F709D0">
        <w:rPr>
          <w:rFonts w:eastAsiaTheme="majorEastAsia"/>
          <w:noProof/>
          <w:lang w:val="en-GB"/>
        </w:rPr>
        <w:t>3.4.3 Dependency Injection via Method Injection</w:t>
      </w:r>
      <w:r w:rsidRPr="00F709D0">
        <w:rPr>
          <w:noProof/>
          <w:lang w:val="en-GB"/>
        </w:rPr>
        <w:tab/>
      </w:r>
      <w:r>
        <w:rPr>
          <w:noProof/>
        </w:rPr>
        <w:fldChar w:fldCharType="begin"/>
      </w:r>
      <w:r w:rsidRPr="00F709D0">
        <w:rPr>
          <w:noProof/>
          <w:lang w:val="en-GB"/>
        </w:rPr>
        <w:instrText xml:space="preserve"> PAGEREF _Toc106831707 \h </w:instrText>
      </w:r>
      <w:r>
        <w:rPr>
          <w:noProof/>
        </w:rPr>
      </w:r>
      <w:r>
        <w:rPr>
          <w:noProof/>
        </w:rPr>
        <w:fldChar w:fldCharType="separate"/>
      </w:r>
      <w:r w:rsidR="00E52A42">
        <w:rPr>
          <w:noProof/>
          <w:lang w:val="en-GB"/>
        </w:rPr>
        <w:t>33</w:t>
      </w:r>
      <w:r>
        <w:rPr>
          <w:noProof/>
        </w:rPr>
        <w:fldChar w:fldCharType="end"/>
      </w:r>
    </w:p>
    <w:p w14:paraId="68A55C13" w14:textId="7AFAA321" w:rsidR="00F709D0" w:rsidRPr="00F709D0" w:rsidRDefault="00F709D0">
      <w:pPr>
        <w:pStyle w:val="Inhopg3"/>
        <w:tabs>
          <w:tab w:val="right" w:leader="dot" w:pos="9016"/>
        </w:tabs>
        <w:rPr>
          <w:rFonts w:eastAsiaTheme="minorEastAsia" w:cstheme="minorBidi"/>
          <w:iCs w:val="0"/>
          <w:noProof/>
          <w:sz w:val="22"/>
          <w:szCs w:val="22"/>
          <w:lang w:val="en-GB" w:eastAsia="nl-BE"/>
        </w:rPr>
      </w:pPr>
      <w:r w:rsidRPr="00F709D0">
        <w:rPr>
          <w:rFonts w:eastAsiaTheme="majorEastAsia"/>
          <w:noProof/>
          <w:lang w:val="en-GB"/>
        </w:rPr>
        <w:t>3.4.4 Dependency Injection via interfacing</w:t>
      </w:r>
      <w:r w:rsidRPr="00F709D0">
        <w:rPr>
          <w:noProof/>
          <w:lang w:val="en-GB"/>
        </w:rPr>
        <w:tab/>
      </w:r>
      <w:r>
        <w:rPr>
          <w:noProof/>
        </w:rPr>
        <w:fldChar w:fldCharType="begin"/>
      </w:r>
      <w:r w:rsidRPr="00F709D0">
        <w:rPr>
          <w:noProof/>
          <w:lang w:val="en-GB"/>
        </w:rPr>
        <w:instrText xml:space="preserve"> PAGEREF _Toc106831708 \h </w:instrText>
      </w:r>
      <w:r>
        <w:rPr>
          <w:noProof/>
        </w:rPr>
      </w:r>
      <w:r>
        <w:rPr>
          <w:noProof/>
        </w:rPr>
        <w:fldChar w:fldCharType="separate"/>
      </w:r>
      <w:r w:rsidR="00E52A42">
        <w:rPr>
          <w:noProof/>
          <w:lang w:val="en-GB"/>
        </w:rPr>
        <w:t>34</w:t>
      </w:r>
      <w:r>
        <w:rPr>
          <w:noProof/>
        </w:rPr>
        <w:fldChar w:fldCharType="end"/>
      </w:r>
    </w:p>
    <w:p w14:paraId="2ACA22F1" w14:textId="4E92468C" w:rsidR="00F709D0" w:rsidRPr="00F709D0" w:rsidRDefault="00F709D0">
      <w:pPr>
        <w:pStyle w:val="Inhopg3"/>
        <w:tabs>
          <w:tab w:val="right" w:leader="dot" w:pos="9016"/>
        </w:tabs>
        <w:rPr>
          <w:rFonts w:eastAsiaTheme="minorEastAsia" w:cstheme="minorBidi"/>
          <w:iCs w:val="0"/>
          <w:noProof/>
          <w:sz w:val="22"/>
          <w:szCs w:val="22"/>
          <w:lang w:val="en-GB" w:eastAsia="nl-BE"/>
        </w:rPr>
      </w:pPr>
      <w:r w:rsidRPr="00F709D0">
        <w:rPr>
          <w:rFonts w:eastAsiaTheme="majorEastAsia"/>
          <w:noProof/>
          <w:lang w:val="en-GB"/>
        </w:rPr>
        <w:t>3.4.5 IoC Container</w:t>
      </w:r>
      <w:r w:rsidRPr="00F709D0">
        <w:rPr>
          <w:noProof/>
          <w:lang w:val="en-GB"/>
        </w:rPr>
        <w:tab/>
      </w:r>
      <w:r>
        <w:rPr>
          <w:noProof/>
        </w:rPr>
        <w:fldChar w:fldCharType="begin"/>
      </w:r>
      <w:r w:rsidRPr="00F709D0">
        <w:rPr>
          <w:noProof/>
          <w:lang w:val="en-GB"/>
        </w:rPr>
        <w:instrText xml:space="preserve"> PAGEREF _Toc106831709 \h </w:instrText>
      </w:r>
      <w:r>
        <w:rPr>
          <w:noProof/>
        </w:rPr>
      </w:r>
      <w:r>
        <w:rPr>
          <w:noProof/>
        </w:rPr>
        <w:fldChar w:fldCharType="separate"/>
      </w:r>
      <w:r w:rsidR="00E52A42">
        <w:rPr>
          <w:noProof/>
          <w:lang w:val="en-GB"/>
        </w:rPr>
        <w:t>35</w:t>
      </w:r>
      <w:r>
        <w:rPr>
          <w:noProof/>
        </w:rPr>
        <w:fldChar w:fldCharType="end"/>
      </w:r>
    </w:p>
    <w:p w14:paraId="27AB37D7" w14:textId="65BE0FB2" w:rsidR="00F709D0" w:rsidRPr="00F709D0" w:rsidRDefault="00F709D0">
      <w:pPr>
        <w:pStyle w:val="Inhopg2"/>
        <w:tabs>
          <w:tab w:val="right" w:leader="dot" w:pos="9016"/>
        </w:tabs>
        <w:rPr>
          <w:rFonts w:eastAsiaTheme="minorEastAsia" w:cstheme="minorBidi"/>
          <w:smallCaps w:val="0"/>
          <w:noProof/>
          <w:sz w:val="22"/>
          <w:szCs w:val="22"/>
          <w:lang w:val="en-GB" w:eastAsia="nl-BE"/>
        </w:rPr>
      </w:pPr>
      <w:r w:rsidRPr="00F709D0">
        <w:rPr>
          <w:rFonts w:eastAsiaTheme="majorEastAsia"/>
          <w:noProof/>
          <w:lang w:val="en-GB"/>
          <w14:scene3d>
            <w14:camera w14:prst="orthographicFront"/>
            <w14:lightRig w14:rig="threePt" w14:dir="t">
              <w14:rot w14:lat="0" w14:lon="0" w14:rev="0"/>
            </w14:lightRig>
          </w14:scene3d>
        </w:rPr>
        <w:t>3.5</w:t>
      </w:r>
      <w:r w:rsidRPr="00F709D0">
        <w:rPr>
          <w:rFonts w:eastAsiaTheme="majorEastAsia"/>
          <w:noProof/>
          <w:lang w:val="en-GB"/>
        </w:rPr>
        <w:t xml:space="preserve"> Abstract Factory</w:t>
      </w:r>
      <w:r w:rsidRPr="00F709D0">
        <w:rPr>
          <w:noProof/>
          <w:lang w:val="en-GB"/>
        </w:rPr>
        <w:tab/>
      </w:r>
      <w:r>
        <w:rPr>
          <w:noProof/>
        </w:rPr>
        <w:fldChar w:fldCharType="begin"/>
      </w:r>
      <w:r w:rsidRPr="00F709D0">
        <w:rPr>
          <w:noProof/>
          <w:lang w:val="en-GB"/>
        </w:rPr>
        <w:instrText xml:space="preserve"> PAGEREF _Toc106831710 \h </w:instrText>
      </w:r>
      <w:r>
        <w:rPr>
          <w:noProof/>
        </w:rPr>
      </w:r>
      <w:r>
        <w:rPr>
          <w:noProof/>
        </w:rPr>
        <w:fldChar w:fldCharType="separate"/>
      </w:r>
      <w:r w:rsidR="00E52A42">
        <w:rPr>
          <w:noProof/>
          <w:lang w:val="en-GB"/>
        </w:rPr>
        <w:t>40</w:t>
      </w:r>
      <w:r>
        <w:rPr>
          <w:noProof/>
        </w:rPr>
        <w:fldChar w:fldCharType="end"/>
      </w:r>
    </w:p>
    <w:p w14:paraId="6E8A0719" w14:textId="3DB4B89E" w:rsidR="00F709D0" w:rsidRPr="00F709D0" w:rsidRDefault="00F709D0">
      <w:pPr>
        <w:pStyle w:val="Inhopg1"/>
        <w:rPr>
          <w:rFonts w:eastAsiaTheme="minorEastAsia" w:cstheme="minorBidi"/>
          <w:b w:val="0"/>
          <w:bCs w:val="0"/>
          <w:caps w:val="0"/>
          <w:noProof/>
          <w:sz w:val="22"/>
          <w:szCs w:val="22"/>
          <w:lang w:val="en-GB" w:eastAsia="nl-BE"/>
        </w:rPr>
      </w:pPr>
      <w:r w:rsidRPr="00F709D0">
        <w:rPr>
          <w:noProof/>
          <w:lang w:val="en-GB"/>
        </w:rPr>
        <w:t>4 Model-View-Controller</w:t>
      </w:r>
      <w:r w:rsidRPr="00F709D0">
        <w:rPr>
          <w:noProof/>
          <w:lang w:val="en-GB"/>
        </w:rPr>
        <w:tab/>
      </w:r>
      <w:r>
        <w:rPr>
          <w:noProof/>
        </w:rPr>
        <w:fldChar w:fldCharType="begin"/>
      </w:r>
      <w:r w:rsidRPr="00F709D0">
        <w:rPr>
          <w:noProof/>
          <w:lang w:val="en-GB"/>
        </w:rPr>
        <w:instrText xml:space="preserve"> PAGEREF _Toc106831711 \h </w:instrText>
      </w:r>
      <w:r>
        <w:rPr>
          <w:noProof/>
        </w:rPr>
      </w:r>
      <w:r>
        <w:rPr>
          <w:noProof/>
        </w:rPr>
        <w:fldChar w:fldCharType="separate"/>
      </w:r>
      <w:r w:rsidR="00E52A42">
        <w:rPr>
          <w:noProof/>
          <w:lang w:val="en-GB"/>
        </w:rPr>
        <w:t>45</w:t>
      </w:r>
      <w:r>
        <w:rPr>
          <w:noProof/>
        </w:rPr>
        <w:fldChar w:fldCharType="end"/>
      </w:r>
    </w:p>
    <w:p w14:paraId="403F3BAC" w14:textId="0A0A79DF" w:rsidR="00F709D0" w:rsidRDefault="00F709D0">
      <w:pPr>
        <w:pStyle w:val="Inhopg2"/>
        <w:tabs>
          <w:tab w:val="right" w:leader="dot" w:pos="9016"/>
        </w:tabs>
        <w:rPr>
          <w:rFonts w:eastAsiaTheme="minorEastAsia" w:cstheme="minorBidi"/>
          <w:smallCaps w:val="0"/>
          <w:noProof/>
          <w:sz w:val="22"/>
          <w:szCs w:val="22"/>
          <w:lang w:eastAsia="nl-BE"/>
        </w:rPr>
      </w:pPr>
      <w:r w:rsidRPr="00DD51DC">
        <w:rPr>
          <w:rFonts w:eastAsiaTheme="majorEastAsia"/>
          <w:noProof/>
          <w14:scene3d>
            <w14:camera w14:prst="orthographicFront"/>
            <w14:lightRig w14:rig="threePt" w14:dir="t">
              <w14:rot w14:lat="0" w14:lon="0" w14:rev="0"/>
            </w14:lightRig>
          </w14:scene3d>
        </w:rPr>
        <w:t>4.1</w:t>
      </w:r>
      <w:r w:rsidRPr="00DD51DC">
        <w:rPr>
          <w:rFonts w:eastAsiaTheme="majorEastAsia"/>
          <w:noProof/>
        </w:rPr>
        <w:t xml:space="preserve"> Model</w:t>
      </w:r>
      <w:r>
        <w:rPr>
          <w:noProof/>
        </w:rPr>
        <w:tab/>
      </w:r>
      <w:r>
        <w:rPr>
          <w:noProof/>
        </w:rPr>
        <w:fldChar w:fldCharType="begin"/>
      </w:r>
      <w:r>
        <w:rPr>
          <w:noProof/>
        </w:rPr>
        <w:instrText xml:space="preserve"> PAGEREF _Toc106831712 \h </w:instrText>
      </w:r>
      <w:r>
        <w:rPr>
          <w:noProof/>
        </w:rPr>
      </w:r>
      <w:r>
        <w:rPr>
          <w:noProof/>
        </w:rPr>
        <w:fldChar w:fldCharType="separate"/>
      </w:r>
      <w:r w:rsidR="00E52A42">
        <w:rPr>
          <w:noProof/>
        </w:rPr>
        <w:t>45</w:t>
      </w:r>
      <w:r>
        <w:rPr>
          <w:noProof/>
        </w:rPr>
        <w:fldChar w:fldCharType="end"/>
      </w:r>
    </w:p>
    <w:p w14:paraId="54E11D69" w14:textId="37023E2C" w:rsidR="00F709D0" w:rsidRDefault="00F709D0">
      <w:pPr>
        <w:pStyle w:val="Inhopg2"/>
        <w:tabs>
          <w:tab w:val="right" w:leader="dot" w:pos="9016"/>
        </w:tabs>
        <w:rPr>
          <w:rFonts w:eastAsiaTheme="minorEastAsia" w:cstheme="minorBidi"/>
          <w:smallCaps w:val="0"/>
          <w:noProof/>
          <w:sz w:val="22"/>
          <w:szCs w:val="22"/>
          <w:lang w:eastAsia="nl-BE"/>
        </w:rPr>
      </w:pPr>
      <w:r w:rsidRPr="00DD51DC">
        <w:rPr>
          <w:rFonts w:eastAsiaTheme="majorEastAsia"/>
          <w:noProof/>
          <w14:scene3d>
            <w14:camera w14:prst="orthographicFront"/>
            <w14:lightRig w14:rig="threePt" w14:dir="t">
              <w14:rot w14:lat="0" w14:lon="0" w14:rev="0"/>
            </w14:lightRig>
          </w14:scene3d>
        </w:rPr>
        <w:t>4.2</w:t>
      </w:r>
      <w:r w:rsidRPr="00DD51DC">
        <w:rPr>
          <w:rFonts w:eastAsiaTheme="majorEastAsia"/>
          <w:noProof/>
        </w:rPr>
        <w:t xml:space="preserve"> View</w:t>
      </w:r>
      <w:r>
        <w:rPr>
          <w:noProof/>
        </w:rPr>
        <w:tab/>
      </w:r>
      <w:r>
        <w:rPr>
          <w:noProof/>
        </w:rPr>
        <w:fldChar w:fldCharType="begin"/>
      </w:r>
      <w:r>
        <w:rPr>
          <w:noProof/>
        </w:rPr>
        <w:instrText xml:space="preserve"> PAGEREF _Toc106831713 \h </w:instrText>
      </w:r>
      <w:r>
        <w:rPr>
          <w:noProof/>
        </w:rPr>
      </w:r>
      <w:r>
        <w:rPr>
          <w:noProof/>
        </w:rPr>
        <w:fldChar w:fldCharType="separate"/>
      </w:r>
      <w:r w:rsidR="00E52A42">
        <w:rPr>
          <w:noProof/>
        </w:rPr>
        <w:t>46</w:t>
      </w:r>
      <w:r>
        <w:rPr>
          <w:noProof/>
        </w:rPr>
        <w:fldChar w:fldCharType="end"/>
      </w:r>
    </w:p>
    <w:p w14:paraId="5B321C82" w14:textId="6AE7D539" w:rsidR="00F709D0" w:rsidRDefault="00F709D0">
      <w:pPr>
        <w:pStyle w:val="Inhopg2"/>
        <w:tabs>
          <w:tab w:val="right" w:leader="dot" w:pos="9016"/>
        </w:tabs>
        <w:rPr>
          <w:rFonts w:eastAsiaTheme="minorEastAsia" w:cstheme="minorBidi"/>
          <w:smallCaps w:val="0"/>
          <w:noProof/>
          <w:sz w:val="22"/>
          <w:szCs w:val="22"/>
          <w:lang w:eastAsia="nl-BE"/>
        </w:rPr>
      </w:pPr>
      <w:r w:rsidRPr="00DD51DC">
        <w:rPr>
          <w:rFonts w:eastAsiaTheme="majorEastAsia"/>
          <w:noProof/>
          <w14:scene3d>
            <w14:camera w14:prst="orthographicFront"/>
            <w14:lightRig w14:rig="threePt" w14:dir="t">
              <w14:rot w14:lat="0" w14:lon="0" w14:rev="0"/>
            </w14:lightRig>
          </w14:scene3d>
        </w:rPr>
        <w:t>4.3</w:t>
      </w:r>
      <w:r w:rsidRPr="00DD51DC">
        <w:rPr>
          <w:rFonts w:eastAsiaTheme="majorEastAsia"/>
          <w:noProof/>
        </w:rPr>
        <w:t xml:space="preserve"> Controller</w:t>
      </w:r>
      <w:r>
        <w:rPr>
          <w:noProof/>
        </w:rPr>
        <w:tab/>
      </w:r>
      <w:r>
        <w:rPr>
          <w:noProof/>
        </w:rPr>
        <w:fldChar w:fldCharType="begin"/>
      </w:r>
      <w:r>
        <w:rPr>
          <w:noProof/>
        </w:rPr>
        <w:instrText xml:space="preserve"> PAGEREF _Toc106831714 \h </w:instrText>
      </w:r>
      <w:r>
        <w:rPr>
          <w:noProof/>
        </w:rPr>
      </w:r>
      <w:r>
        <w:rPr>
          <w:noProof/>
        </w:rPr>
        <w:fldChar w:fldCharType="separate"/>
      </w:r>
      <w:r w:rsidR="00E52A42">
        <w:rPr>
          <w:noProof/>
        </w:rPr>
        <w:t>46</w:t>
      </w:r>
      <w:r>
        <w:rPr>
          <w:noProof/>
        </w:rPr>
        <w:fldChar w:fldCharType="end"/>
      </w:r>
    </w:p>
    <w:p w14:paraId="2C7C9F7D" w14:textId="269B28D8" w:rsidR="00F709D0" w:rsidRDefault="00F709D0">
      <w:pPr>
        <w:pStyle w:val="Inhopg2"/>
        <w:tabs>
          <w:tab w:val="right" w:leader="dot" w:pos="9016"/>
        </w:tabs>
        <w:rPr>
          <w:rFonts w:eastAsiaTheme="minorEastAsia" w:cstheme="minorBidi"/>
          <w:smallCaps w:val="0"/>
          <w:noProof/>
          <w:sz w:val="22"/>
          <w:szCs w:val="22"/>
          <w:lang w:eastAsia="nl-BE"/>
        </w:rPr>
      </w:pPr>
      <w:r w:rsidRPr="00DD51DC">
        <w:rPr>
          <w:rFonts w:eastAsiaTheme="majorEastAsia"/>
          <w:noProof/>
          <w14:scene3d>
            <w14:camera w14:prst="orthographicFront"/>
            <w14:lightRig w14:rig="threePt" w14:dir="t">
              <w14:rot w14:lat="0" w14:lon="0" w14:rev="0"/>
            </w14:lightRig>
          </w14:scene3d>
        </w:rPr>
        <w:t>4.4</w:t>
      </w:r>
      <w:r w:rsidRPr="00DD51DC">
        <w:rPr>
          <w:rFonts w:eastAsiaTheme="majorEastAsia"/>
          <w:noProof/>
        </w:rPr>
        <w:t xml:space="preserve"> Praktisch: MVC Console App</w:t>
      </w:r>
      <w:r>
        <w:rPr>
          <w:noProof/>
        </w:rPr>
        <w:tab/>
      </w:r>
      <w:r>
        <w:rPr>
          <w:noProof/>
        </w:rPr>
        <w:fldChar w:fldCharType="begin"/>
      </w:r>
      <w:r>
        <w:rPr>
          <w:noProof/>
        </w:rPr>
        <w:instrText xml:space="preserve"> PAGEREF _Toc106831715 \h </w:instrText>
      </w:r>
      <w:r>
        <w:rPr>
          <w:noProof/>
        </w:rPr>
      </w:r>
      <w:r>
        <w:rPr>
          <w:noProof/>
        </w:rPr>
        <w:fldChar w:fldCharType="separate"/>
      </w:r>
      <w:r w:rsidR="00E52A42">
        <w:rPr>
          <w:noProof/>
        </w:rPr>
        <w:t>47</w:t>
      </w:r>
      <w:r>
        <w:rPr>
          <w:noProof/>
        </w:rPr>
        <w:fldChar w:fldCharType="end"/>
      </w:r>
    </w:p>
    <w:p w14:paraId="43FF4657" w14:textId="6167B3F4" w:rsidR="00F709D0" w:rsidRDefault="00F709D0">
      <w:pPr>
        <w:pStyle w:val="Inhopg2"/>
        <w:tabs>
          <w:tab w:val="right" w:leader="dot" w:pos="9016"/>
        </w:tabs>
        <w:rPr>
          <w:rFonts w:eastAsiaTheme="minorEastAsia" w:cstheme="minorBidi"/>
          <w:smallCaps w:val="0"/>
          <w:noProof/>
          <w:sz w:val="22"/>
          <w:szCs w:val="22"/>
          <w:lang w:eastAsia="nl-BE"/>
        </w:rPr>
      </w:pPr>
      <w:r w:rsidRPr="00DD51DC">
        <w:rPr>
          <w:rFonts w:eastAsiaTheme="majorEastAsia"/>
          <w:noProof/>
          <w14:scene3d>
            <w14:camera w14:prst="orthographicFront"/>
            <w14:lightRig w14:rig="threePt" w14:dir="t">
              <w14:rot w14:lat="0" w14:lon="0" w14:rev="0"/>
            </w14:lightRig>
          </w14:scene3d>
        </w:rPr>
        <w:t>4.5</w:t>
      </w:r>
      <w:r w:rsidRPr="00DD51DC">
        <w:rPr>
          <w:rFonts w:eastAsiaTheme="majorEastAsia"/>
          <w:noProof/>
        </w:rPr>
        <w:t xml:space="preserve"> Praktisch: MVC in ASP.NET Core</w:t>
      </w:r>
      <w:r>
        <w:rPr>
          <w:noProof/>
        </w:rPr>
        <w:tab/>
      </w:r>
      <w:r>
        <w:rPr>
          <w:noProof/>
        </w:rPr>
        <w:fldChar w:fldCharType="begin"/>
      </w:r>
      <w:r>
        <w:rPr>
          <w:noProof/>
        </w:rPr>
        <w:instrText xml:space="preserve"> PAGEREF _Toc106831716 \h </w:instrText>
      </w:r>
      <w:r>
        <w:rPr>
          <w:noProof/>
        </w:rPr>
      </w:r>
      <w:r>
        <w:rPr>
          <w:noProof/>
        </w:rPr>
        <w:fldChar w:fldCharType="separate"/>
      </w:r>
      <w:r w:rsidR="00E52A42">
        <w:rPr>
          <w:noProof/>
        </w:rPr>
        <w:t>53</w:t>
      </w:r>
      <w:r>
        <w:rPr>
          <w:noProof/>
        </w:rPr>
        <w:fldChar w:fldCharType="end"/>
      </w:r>
    </w:p>
    <w:p w14:paraId="333A5FD5" w14:textId="697820CF" w:rsidR="00F709D0" w:rsidRDefault="00F709D0">
      <w:pPr>
        <w:pStyle w:val="Inhopg2"/>
        <w:tabs>
          <w:tab w:val="right" w:leader="dot" w:pos="9016"/>
        </w:tabs>
        <w:rPr>
          <w:rFonts w:eastAsiaTheme="minorEastAsia" w:cstheme="minorBidi"/>
          <w:smallCaps w:val="0"/>
          <w:noProof/>
          <w:sz w:val="22"/>
          <w:szCs w:val="22"/>
          <w:lang w:eastAsia="nl-BE"/>
        </w:rPr>
      </w:pPr>
      <w:r w:rsidRPr="00DD51DC">
        <w:rPr>
          <w:rFonts w:eastAsiaTheme="majorEastAsia"/>
          <w:noProof/>
          <w14:scene3d>
            <w14:camera w14:prst="orthographicFront"/>
            <w14:lightRig w14:rig="threePt" w14:dir="t">
              <w14:rot w14:lat="0" w14:lon="0" w14:rev="0"/>
            </w14:lightRig>
          </w14:scene3d>
        </w:rPr>
        <w:t>4.6</w:t>
      </w:r>
      <w:r w:rsidRPr="00DD51DC">
        <w:rPr>
          <w:rFonts w:eastAsiaTheme="majorEastAsia"/>
          <w:noProof/>
        </w:rPr>
        <w:t xml:space="preserve"> ViewModel</w:t>
      </w:r>
      <w:r>
        <w:rPr>
          <w:noProof/>
        </w:rPr>
        <w:tab/>
      </w:r>
      <w:r>
        <w:rPr>
          <w:noProof/>
        </w:rPr>
        <w:fldChar w:fldCharType="begin"/>
      </w:r>
      <w:r>
        <w:rPr>
          <w:noProof/>
        </w:rPr>
        <w:instrText xml:space="preserve"> PAGEREF _Toc106831717 \h </w:instrText>
      </w:r>
      <w:r>
        <w:rPr>
          <w:noProof/>
        </w:rPr>
      </w:r>
      <w:r>
        <w:rPr>
          <w:noProof/>
        </w:rPr>
        <w:fldChar w:fldCharType="separate"/>
      </w:r>
      <w:r w:rsidR="00E52A42">
        <w:rPr>
          <w:noProof/>
        </w:rPr>
        <w:t>63</w:t>
      </w:r>
      <w:r>
        <w:rPr>
          <w:noProof/>
        </w:rPr>
        <w:fldChar w:fldCharType="end"/>
      </w:r>
    </w:p>
    <w:p w14:paraId="617B3B41" w14:textId="5F4DEEAB" w:rsidR="00F709D0" w:rsidRDefault="00F709D0">
      <w:pPr>
        <w:pStyle w:val="Inhopg1"/>
        <w:rPr>
          <w:rFonts w:eastAsiaTheme="minorEastAsia" w:cstheme="minorBidi"/>
          <w:b w:val="0"/>
          <w:bCs w:val="0"/>
          <w:caps w:val="0"/>
          <w:noProof/>
          <w:sz w:val="22"/>
          <w:szCs w:val="22"/>
          <w:lang w:eastAsia="nl-BE"/>
        </w:rPr>
      </w:pPr>
      <w:r>
        <w:rPr>
          <w:noProof/>
        </w:rPr>
        <w:t>5 Unit testing</w:t>
      </w:r>
      <w:r>
        <w:rPr>
          <w:noProof/>
        </w:rPr>
        <w:tab/>
      </w:r>
      <w:r>
        <w:rPr>
          <w:noProof/>
        </w:rPr>
        <w:fldChar w:fldCharType="begin"/>
      </w:r>
      <w:r>
        <w:rPr>
          <w:noProof/>
        </w:rPr>
        <w:instrText xml:space="preserve"> PAGEREF _Toc106831718 \h </w:instrText>
      </w:r>
      <w:r>
        <w:rPr>
          <w:noProof/>
        </w:rPr>
      </w:r>
      <w:r>
        <w:rPr>
          <w:noProof/>
        </w:rPr>
        <w:fldChar w:fldCharType="separate"/>
      </w:r>
      <w:r w:rsidR="00E52A42">
        <w:rPr>
          <w:noProof/>
        </w:rPr>
        <w:t>66</w:t>
      </w:r>
      <w:r>
        <w:rPr>
          <w:noProof/>
        </w:rPr>
        <w:fldChar w:fldCharType="end"/>
      </w:r>
    </w:p>
    <w:p w14:paraId="4F9D1463" w14:textId="3289F70A" w:rsidR="00F709D0" w:rsidRDefault="00F709D0">
      <w:pPr>
        <w:pStyle w:val="Inhopg2"/>
        <w:tabs>
          <w:tab w:val="right" w:leader="dot" w:pos="9016"/>
        </w:tabs>
        <w:rPr>
          <w:rFonts w:eastAsiaTheme="minorEastAsia" w:cstheme="minorBidi"/>
          <w:smallCaps w:val="0"/>
          <w:noProof/>
          <w:sz w:val="22"/>
          <w:szCs w:val="22"/>
          <w:lang w:eastAsia="nl-BE"/>
        </w:rPr>
      </w:pPr>
      <w:r w:rsidRPr="00DD51DC">
        <w:rPr>
          <w:noProof/>
          <w14:scene3d>
            <w14:camera w14:prst="orthographicFront"/>
            <w14:lightRig w14:rig="threePt" w14:dir="t">
              <w14:rot w14:lat="0" w14:lon="0" w14:rev="0"/>
            </w14:lightRig>
          </w14:scene3d>
        </w:rPr>
        <w:t>5.1</w:t>
      </w:r>
      <w:r>
        <w:rPr>
          <w:noProof/>
        </w:rPr>
        <w:t xml:space="preserve"> Inleiding</w:t>
      </w:r>
      <w:r>
        <w:rPr>
          <w:noProof/>
        </w:rPr>
        <w:tab/>
      </w:r>
      <w:r>
        <w:rPr>
          <w:noProof/>
        </w:rPr>
        <w:fldChar w:fldCharType="begin"/>
      </w:r>
      <w:r>
        <w:rPr>
          <w:noProof/>
        </w:rPr>
        <w:instrText xml:space="preserve"> PAGEREF _Toc106831719 \h </w:instrText>
      </w:r>
      <w:r>
        <w:rPr>
          <w:noProof/>
        </w:rPr>
        <w:fldChar w:fldCharType="separate"/>
      </w:r>
      <w:r w:rsidR="00E52A42">
        <w:rPr>
          <w:b/>
          <w:bCs/>
          <w:noProof/>
          <w:lang w:val="nl-NL"/>
        </w:rPr>
        <w:t>Fout! Bladwijzer niet gedefinieerd.</w:t>
      </w:r>
      <w:r>
        <w:rPr>
          <w:noProof/>
        </w:rPr>
        <w:fldChar w:fldCharType="end"/>
      </w:r>
    </w:p>
    <w:p w14:paraId="582409C2" w14:textId="5FBE1FB8" w:rsidR="00F709D0" w:rsidRDefault="00F709D0">
      <w:pPr>
        <w:pStyle w:val="Inhopg2"/>
        <w:tabs>
          <w:tab w:val="right" w:leader="dot" w:pos="9016"/>
        </w:tabs>
        <w:rPr>
          <w:rFonts w:eastAsiaTheme="minorEastAsia" w:cstheme="minorBidi"/>
          <w:smallCaps w:val="0"/>
          <w:noProof/>
          <w:sz w:val="22"/>
          <w:szCs w:val="22"/>
          <w:lang w:eastAsia="nl-BE"/>
        </w:rPr>
      </w:pPr>
      <w:r w:rsidRPr="00DD51DC">
        <w:rPr>
          <w:noProof/>
          <w14:scene3d>
            <w14:camera w14:prst="orthographicFront"/>
            <w14:lightRig w14:rig="threePt" w14:dir="t">
              <w14:rot w14:lat="0" w14:lon="0" w14:rev="0"/>
            </w14:lightRig>
          </w14:scene3d>
        </w:rPr>
        <w:t>5.2</w:t>
      </w:r>
      <w:r>
        <w:rPr>
          <w:noProof/>
        </w:rPr>
        <w:t xml:space="preserve"> Onze eerste Unit Testen</w:t>
      </w:r>
      <w:r>
        <w:rPr>
          <w:noProof/>
        </w:rPr>
        <w:tab/>
      </w:r>
      <w:r>
        <w:rPr>
          <w:noProof/>
        </w:rPr>
        <w:fldChar w:fldCharType="begin"/>
      </w:r>
      <w:r>
        <w:rPr>
          <w:noProof/>
        </w:rPr>
        <w:instrText xml:space="preserve"> PAGEREF _Toc106831720 \h </w:instrText>
      </w:r>
      <w:r>
        <w:rPr>
          <w:noProof/>
        </w:rPr>
      </w:r>
      <w:r>
        <w:rPr>
          <w:noProof/>
        </w:rPr>
        <w:fldChar w:fldCharType="separate"/>
      </w:r>
      <w:r w:rsidR="00E52A42">
        <w:rPr>
          <w:noProof/>
        </w:rPr>
        <w:t>67</w:t>
      </w:r>
      <w:r>
        <w:rPr>
          <w:noProof/>
        </w:rPr>
        <w:fldChar w:fldCharType="end"/>
      </w:r>
    </w:p>
    <w:p w14:paraId="7997319D" w14:textId="24B10B1C" w:rsidR="00F709D0" w:rsidRPr="00F709D0" w:rsidRDefault="00F709D0">
      <w:pPr>
        <w:pStyle w:val="Inhopg2"/>
        <w:tabs>
          <w:tab w:val="right" w:leader="dot" w:pos="9016"/>
        </w:tabs>
        <w:rPr>
          <w:rFonts w:eastAsiaTheme="minorEastAsia" w:cstheme="minorBidi"/>
          <w:smallCaps w:val="0"/>
          <w:noProof/>
          <w:sz w:val="22"/>
          <w:szCs w:val="22"/>
          <w:lang w:val="en-GB" w:eastAsia="nl-BE"/>
        </w:rPr>
      </w:pPr>
      <w:r w:rsidRPr="00F709D0">
        <w:rPr>
          <w:noProof/>
          <w:lang w:val="en-GB"/>
          <w14:scene3d>
            <w14:camera w14:prst="orthographicFront"/>
            <w14:lightRig w14:rig="threePt" w14:dir="t">
              <w14:rot w14:lat="0" w14:lon="0" w14:rev="0"/>
            </w14:lightRig>
          </w14:scene3d>
        </w:rPr>
        <w:t>5.3</w:t>
      </w:r>
      <w:r w:rsidRPr="00F709D0">
        <w:rPr>
          <w:noProof/>
          <w:lang w:val="en-GB"/>
        </w:rPr>
        <w:t xml:space="preserve"> Test Driven Development</w:t>
      </w:r>
      <w:r w:rsidRPr="00F709D0">
        <w:rPr>
          <w:noProof/>
          <w:lang w:val="en-GB"/>
        </w:rPr>
        <w:tab/>
      </w:r>
      <w:r>
        <w:rPr>
          <w:noProof/>
        </w:rPr>
        <w:fldChar w:fldCharType="begin"/>
      </w:r>
      <w:r w:rsidRPr="00F709D0">
        <w:rPr>
          <w:noProof/>
          <w:lang w:val="en-GB"/>
        </w:rPr>
        <w:instrText xml:space="preserve"> PAGEREF _Toc106831721 \h </w:instrText>
      </w:r>
      <w:r>
        <w:rPr>
          <w:noProof/>
        </w:rPr>
      </w:r>
      <w:r>
        <w:rPr>
          <w:noProof/>
        </w:rPr>
        <w:fldChar w:fldCharType="separate"/>
      </w:r>
      <w:r w:rsidR="00E52A42">
        <w:rPr>
          <w:noProof/>
          <w:lang w:val="en-GB"/>
        </w:rPr>
        <w:t>75</w:t>
      </w:r>
      <w:r>
        <w:rPr>
          <w:noProof/>
        </w:rPr>
        <w:fldChar w:fldCharType="end"/>
      </w:r>
    </w:p>
    <w:p w14:paraId="38574195" w14:textId="2BEBC007" w:rsidR="00F709D0" w:rsidRPr="00F709D0" w:rsidRDefault="00F709D0">
      <w:pPr>
        <w:pStyle w:val="Inhopg3"/>
        <w:tabs>
          <w:tab w:val="right" w:leader="dot" w:pos="9016"/>
        </w:tabs>
        <w:rPr>
          <w:rFonts w:eastAsiaTheme="minorEastAsia" w:cstheme="minorBidi"/>
          <w:iCs w:val="0"/>
          <w:noProof/>
          <w:sz w:val="22"/>
          <w:szCs w:val="22"/>
          <w:lang w:val="en-GB" w:eastAsia="nl-BE"/>
        </w:rPr>
      </w:pPr>
      <w:r w:rsidRPr="00F709D0">
        <w:rPr>
          <w:noProof/>
          <w:lang w:val="en-GB"/>
        </w:rPr>
        <w:t>5.3.1 Praktisch</w:t>
      </w:r>
      <w:r w:rsidRPr="00F709D0">
        <w:rPr>
          <w:noProof/>
          <w:lang w:val="en-GB"/>
        </w:rPr>
        <w:tab/>
      </w:r>
      <w:r>
        <w:rPr>
          <w:noProof/>
        </w:rPr>
        <w:fldChar w:fldCharType="begin"/>
      </w:r>
      <w:r w:rsidRPr="00F709D0">
        <w:rPr>
          <w:noProof/>
          <w:lang w:val="en-GB"/>
        </w:rPr>
        <w:instrText xml:space="preserve"> PAGEREF _Toc106831722 \h </w:instrText>
      </w:r>
      <w:r>
        <w:rPr>
          <w:noProof/>
        </w:rPr>
      </w:r>
      <w:r>
        <w:rPr>
          <w:noProof/>
        </w:rPr>
        <w:fldChar w:fldCharType="separate"/>
      </w:r>
      <w:r w:rsidR="00E52A42">
        <w:rPr>
          <w:noProof/>
          <w:lang w:val="en-GB"/>
        </w:rPr>
        <w:t>76</w:t>
      </w:r>
      <w:r>
        <w:rPr>
          <w:noProof/>
        </w:rPr>
        <w:fldChar w:fldCharType="end"/>
      </w:r>
    </w:p>
    <w:p w14:paraId="067BBA30" w14:textId="486ACC2B" w:rsidR="00F709D0" w:rsidRPr="00F709D0" w:rsidRDefault="00F709D0">
      <w:pPr>
        <w:pStyle w:val="Inhopg2"/>
        <w:tabs>
          <w:tab w:val="right" w:leader="dot" w:pos="9016"/>
        </w:tabs>
        <w:rPr>
          <w:rFonts w:eastAsiaTheme="minorEastAsia" w:cstheme="minorBidi"/>
          <w:smallCaps w:val="0"/>
          <w:noProof/>
          <w:sz w:val="22"/>
          <w:szCs w:val="22"/>
          <w:lang w:val="en-GB" w:eastAsia="nl-BE"/>
        </w:rPr>
      </w:pPr>
      <w:r w:rsidRPr="00F709D0">
        <w:rPr>
          <w:noProof/>
          <w:lang w:val="en-GB"/>
          <w14:scene3d>
            <w14:camera w14:prst="orthographicFront"/>
            <w14:lightRig w14:rig="threePt" w14:dir="t">
              <w14:rot w14:lat="0" w14:lon="0" w14:rev="0"/>
            </w14:lightRig>
          </w14:scene3d>
        </w:rPr>
        <w:t>5.4</w:t>
      </w:r>
      <w:r w:rsidRPr="00F709D0">
        <w:rPr>
          <w:noProof/>
          <w:lang w:val="en-GB"/>
        </w:rPr>
        <w:t xml:space="preserve"> Mocking</w:t>
      </w:r>
      <w:r w:rsidRPr="00F709D0">
        <w:rPr>
          <w:noProof/>
          <w:lang w:val="en-GB"/>
        </w:rPr>
        <w:tab/>
      </w:r>
      <w:r>
        <w:rPr>
          <w:noProof/>
        </w:rPr>
        <w:fldChar w:fldCharType="begin"/>
      </w:r>
      <w:r w:rsidRPr="00F709D0">
        <w:rPr>
          <w:noProof/>
          <w:lang w:val="en-GB"/>
        </w:rPr>
        <w:instrText xml:space="preserve"> PAGEREF _Toc106831723 \h </w:instrText>
      </w:r>
      <w:r>
        <w:rPr>
          <w:noProof/>
        </w:rPr>
      </w:r>
      <w:r>
        <w:rPr>
          <w:noProof/>
        </w:rPr>
        <w:fldChar w:fldCharType="separate"/>
      </w:r>
      <w:r w:rsidR="00E52A42">
        <w:rPr>
          <w:noProof/>
          <w:lang w:val="en-GB"/>
        </w:rPr>
        <w:t>80</w:t>
      </w:r>
      <w:r>
        <w:rPr>
          <w:noProof/>
        </w:rPr>
        <w:fldChar w:fldCharType="end"/>
      </w:r>
    </w:p>
    <w:p w14:paraId="53A27ABC" w14:textId="39149062" w:rsidR="00F709D0" w:rsidRPr="00F709D0" w:rsidRDefault="00F709D0">
      <w:pPr>
        <w:pStyle w:val="Inhopg2"/>
        <w:tabs>
          <w:tab w:val="right" w:leader="dot" w:pos="9016"/>
        </w:tabs>
        <w:rPr>
          <w:rFonts w:eastAsiaTheme="minorEastAsia" w:cstheme="minorBidi"/>
          <w:smallCaps w:val="0"/>
          <w:noProof/>
          <w:sz w:val="22"/>
          <w:szCs w:val="22"/>
          <w:lang w:val="en-GB" w:eastAsia="nl-BE"/>
        </w:rPr>
      </w:pPr>
      <w:r w:rsidRPr="00F709D0">
        <w:rPr>
          <w:noProof/>
          <w:lang w:val="en-GB"/>
          <w14:scene3d>
            <w14:camera w14:prst="orthographicFront"/>
            <w14:lightRig w14:rig="threePt" w14:dir="t">
              <w14:rot w14:lat="0" w14:lon="0" w14:rev="0"/>
            </w14:lightRig>
          </w14:scene3d>
        </w:rPr>
        <w:t>5.5</w:t>
      </w:r>
      <w:r w:rsidRPr="00F709D0">
        <w:rPr>
          <w:noProof/>
          <w:lang w:val="en-GB"/>
        </w:rPr>
        <w:t xml:space="preserve"> Code coverage</w:t>
      </w:r>
      <w:r w:rsidRPr="00F709D0">
        <w:rPr>
          <w:noProof/>
          <w:lang w:val="en-GB"/>
        </w:rPr>
        <w:tab/>
      </w:r>
      <w:r>
        <w:rPr>
          <w:noProof/>
        </w:rPr>
        <w:fldChar w:fldCharType="begin"/>
      </w:r>
      <w:r w:rsidRPr="00F709D0">
        <w:rPr>
          <w:noProof/>
          <w:lang w:val="en-GB"/>
        </w:rPr>
        <w:instrText xml:space="preserve"> PAGEREF _Toc106831724 \h </w:instrText>
      </w:r>
      <w:r>
        <w:rPr>
          <w:noProof/>
        </w:rPr>
      </w:r>
      <w:r>
        <w:rPr>
          <w:noProof/>
        </w:rPr>
        <w:fldChar w:fldCharType="separate"/>
      </w:r>
      <w:r w:rsidR="00E52A42">
        <w:rPr>
          <w:noProof/>
          <w:lang w:val="en-GB"/>
        </w:rPr>
        <w:t>86</w:t>
      </w:r>
      <w:r>
        <w:rPr>
          <w:noProof/>
        </w:rPr>
        <w:fldChar w:fldCharType="end"/>
      </w:r>
    </w:p>
    <w:p w14:paraId="1B4B5A16" w14:textId="76A23B7C" w:rsidR="00F709D0" w:rsidRDefault="00F709D0">
      <w:pPr>
        <w:pStyle w:val="Inhopg1"/>
        <w:rPr>
          <w:rFonts w:eastAsiaTheme="minorEastAsia" w:cstheme="minorBidi"/>
          <w:b w:val="0"/>
          <w:bCs w:val="0"/>
          <w:caps w:val="0"/>
          <w:noProof/>
          <w:sz w:val="22"/>
          <w:szCs w:val="22"/>
          <w:lang w:eastAsia="nl-BE"/>
        </w:rPr>
      </w:pPr>
      <w:r>
        <w:rPr>
          <w:noProof/>
        </w:rPr>
        <w:t>6 Asynchroon programmeren</w:t>
      </w:r>
      <w:r>
        <w:rPr>
          <w:noProof/>
        </w:rPr>
        <w:tab/>
      </w:r>
      <w:r>
        <w:rPr>
          <w:noProof/>
        </w:rPr>
        <w:fldChar w:fldCharType="begin"/>
      </w:r>
      <w:r>
        <w:rPr>
          <w:noProof/>
        </w:rPr>
        <w:instrText xml:space="preserve"> PAGEREF _Toc106831725 \h </w:instrText>
      </w:r>
      <w:r>
        <w:rPr>
          <w:noProof/>
        </w:rPr>
      </w:r>
      <w:r>
        <w:rPr>
          <w:noProof/>
        </w:rPr>
        <w:fldChar w:fldCharType="separate"/>
      </w:r>
      <w:r w:rsidR="00E52A42">
        <w:rPr>
          <w:noProof/>
        </w:rPr>
        <w:t>87</w:t>
      </w:r>
      <w:r>
        <w:rPr>
          <w:noProof/>
        </w:rPr>
        <w:fldChar w:fldCharType="end"/>
      </w:r>
    </w:p>
    <w:p w14:paraId="34CBC506" w14:textId="3C3B57D4" w:rsidR="00F709D0" w:rsidRDefault="00F709D0">
      <w:pPr>
        <w:pStyle w:val="Inhopg2"/>
        <w:tabs>
          <w:tab w:val="right" w:leader="dot" w:pos="9016"/>
        </w:tabs>
        <w:rPr>
          <w:rFonts w:eastAsiaTheme="minorEastAsia" w:cstheme="minorBidi"/>
          <w:smallCaps w:val="0"/>
          <w:noProof/>
          <w:sz w:val="22"/>
          <w:szCs w:val="22"/>
          <w:lang w:eastAsia="nl-BE"/>
        </w:rPr>
      </w:pPr>
      <w:r w:rsidRPr="00DD51DC">
        <w:rPr>
          <w:noProof/>
          <w14:scene3d>
            <w14:camera w14:prst="orthographicFront"/>
            <w14:lightRig w14:rig="threePt" w14:dir="t">
              <w14:rot w14:lat="0" w14:lon="0" w14:rev="0"/>
            </w14:lightRig>
          </w14:scene3d>
        </w:rPr>
        <w:t>6.1</w:t>
      </w:r>
      <w:r>
        <w:rPr>
          <w:noProof/>
        </w:rPr>
        <w:t xml:space="preserve"> Inleiding</w:t>
      </w:r>
      <w:r>
        <w:rPr>
          <w:noProof/>
        </w:rPr>
        <w:tab/>
      </w:r>
      <w:r>
        <w:rPr>
          <w:noProof/>
        </w:rPr>
        <w:fldChar w:fldCharType="begin"/>
      </w:r>
      <w:r>
        <w:rPr>
          <w:noProof/>
        </w:rPr>
        <w:instrText xml:space="preserve"> PAGEREF _Toc106831726 \h </w:instrText>
      </w:r>
      <w:r>
        <w:rPr>
          <w:noProof/>
        </w:rPr>
        <w:fldChar w:fldCharType="separate"/>
      </w:r>
      <w:r w:rsidR="00E52A42">
        <w:rPr>
          <w:b/>
          <w:bCs/>
          <w:noProof/>
          <w:lang w:val="nl-NL"/>
        </w:rPr>
        <w:t>Fout! Bladwijzer niet gedefinieerd.</w:t>
      </w:r>
      <w:r>
        <w:rPr>
          <w:noProof/>
        </w:rPr>
        <w:fldChar w:fldCharType="end"/>
      </w:r>
    </w:p>
    <w:p w14:paraId="08525884" w14:textId="1C4A7C80" w:rsidR="00F709D0" w:rsidRDefault="00F709D0">
      <w:pPr>
        <w:pStyle w:val="Inhopg2"/>
        <w:tabs>
          <w:tab w:val="right" w:leader="dot" w:pos="9016"/>
        </w:tabs>
        <w:rPr>
          <w:rFonts w:eastAsiaTheme="minorEastAsia" w:cstheme="minorBidi"/>
          <w:smallCaps w:val="0"/>
          <w:noProof/>
          <w:sz w:val="22"/>
          <w:szCs w:val="22"/>
          <w:lang w:eastAsia="nl-BE"/>
        </w:rPr>
      </w:pPr>
      <w:r w:rsidRPr="00DD51DC">
        <w:rPr>
          <w:noProof/>
          <w:lang w:eastAsia="nl-BE"/>
          <w14:scene3d>
            <w14:camera w14:prst="orthographicFront"/>
            <w14:lightRig w14:rig="threePt" w14:dir="t">
              <w14:rot w14:lat="0" w14:lon="0" w14:rev="0"/>
            </w14:lightRig>
          </w14:scene3d>
        </w:rPr>
        <w:t>6.2</w:t>
      </w:r>
      <w:r>
        <w:rPr>
          <w:noProof/>
          <w:lang w:eastAsia="nl-BE"/>
        </w:rPr>
        <w:t xml:space="preserve"> Praktisch: van sync naar async</w:t>
      </w:r>
      <w:r>
        <w:rPr>
          <w:noProof/>
        </w:rPr>
        <w:tab/>
      </w:r>
      <w:r>
        <w:rPr>
          <w:noProof/>
        </w:rPr>
        <w:fldChar w:fldCharType="begin"/>
      </w:r>
      <w:r>
        <w:rPr>
          <w:noProof/>
        </w:rPr>
        <w:instrText xml:space="preserve"> PAGEREF _Toc106831727 \h </w:instrText>
      </w:r>
      <w:r>
        <w:rPr>
          <w:noProof/>
        </w:rPr>
      </w:r>
      <w:r>
        <w:rPr>
          <w:noProof/>
        </w:rPr>
        <w:fldChar w:fldCharType="separate"/>
      </w:r>
      <w:r w:rsidR="00E52A42">
        <w:rPr>
          <w:noProof/>
        </w:rPr>
        <w:t>87</w:t>
      </w:r>
      <w:r>
        <w:rPr>
          <w:noProof/>
        </w:rPr>
        <w:fldChar w:fldCharType="end"/>
      </w:r>
    </w:p>
    <w:p w14:paraId="5A1A718E" w14:textId="6C451E2F" w:rsidR="00F709D0" w:rsidRPr="00F709D0" w:rsidRDefault="00F709D0">
      <w:pPr>
        <w:pStyle w:val="Inhopg2"/>
        <w:tabs>
          <w:tab w:val="right" w:leader="dot" w:pos="9016"/>
        </w:tabs>
        <w:rPr>
          <w:rFonts w:eastAsiaTheme="minorEastAsia" w:cstheme="minorBidi"/>
          <w:smallCaps w:val="0"/>
          <w:noProof/>
          <w:sz w:val="22"/>
          <w:szCs w:val="22"/>
          <w:lang w:val="en-GB" w:eastAsia="nl-BE"/>
        </w:rPr>
      </w:pPr>
      <w:r w:rsidRPr="00F709D0">
        <w:rPr>
          <w:noProof/>
          <w:lang w:val="en-GB" w:eastAsia="nl-BE"/>
          <w14:scene3d>
            <w14:camera w14:prst="orthographicFront"/>
            <w14:lightRig w14:rig="threePt" w14:dir="t">
              <w14:rot w14:lat="0" w14:lon="0" w14:rev="0"/>
            </w14:lightRig>
          </w14:scene3d>
        </w:rPr>
        <w:t>6.3</w:t>
      </w:r>
      <w:r w:rsidRPr="00F709D0">
        <w:rPr>
          <w:noProof/>
          <w:lang w:val="en-GB" w:eastAsia="nl-BE"/>
        </w:rPr>
        <w:t xml:space="preserve"> Async-await pattern</w:t>
      </w:r>
      <w:r w:rsidRPr="00F709D0">
        <w:rPr>
          <w:noProof/>
          <w:lang w:val="en-GB"/>
        </w:rPr>
        <w:tab/>
      </w:r>
      <w:r>
        <w:rPr>
          <w:noProof/>
        </w:rPr>
        <w:fldChar w:fldCharType="begin"/>
      </w:r>
      <w:r w:rsidRPr="00F709D0">
        <w:rPr>
          <w:noProof/>
          <w:lang w:val="en-GB"/>
        </w:rPr>
        <w:instrText xml:space="preserve"> PAGEREF _Toc106831728 \h </w:instrText>
      </w:r>
      <w:r>
        <w:rPr>
          <w:noProof/>
        </w:rPr>
      </w:r>
      <w:r>
        <w:rPr>
          <w:noProof/>
        </w:rPr>
        <w:fldChar w:fldCharType="separate"/>
      </w:r>
      <w:r w:rsidR="00E52A42">
        <w:rPr>
          <w:noProof/>
          <w:lang w:val="en-GB"/>
        </w:rPr>
        <w:t>96</w:t>
      </w:r>
      <w:r>
        <w:rPr>
          <w:noProof/>
        </w:rPr>
        <w:fldChar w:fldCharType="end"/>
      </w:r>
    </w:p>
    <w:p w14:paraId="438337DE" w14:textId="547D98C8" w:rsidR="00F709D0" w:rsidRPr="00F709D0" w:rsidRDefault="00F709D0">
      <w:pPr>
        <w:pStyle w:val="Inhopg2"/>
        <w:tabs>
          <w:tab w:val="right" w:leader="dot" w:pos="9016"/>
        </w:tabs>
        <w:rPr>
          <w:rFonts w:eastAsiaTheme="minorEastAsia" w:cstheme="minorBidi"/>
          <w:smallCaps w:val="0"/>
          <w:noProof/>
          <w:sz w:val="22"/>
          <w:szCs w:val="22"/>
          <w:lang w:val="en-GB" w:eastAsia="nl-BE"/>
        </w:rPr>
      </w:pPr>
      <w:r w:rsidRPr="00F709D0">
        <w:rPr>
          <w:noProof/>
          <w:lang w:val="en-GB" w:eastAsia="nl-BE"/>
          <w14:scene3d>
            <w14:camera w14:prst="orthographicFront"/>
            <w14:lightRig w14:rig="threePt" w14:dir="t">
              <w14:rot w14:lat="0" w14:lon="0" w14:rev="0"/>
            </w14:lightRig>
          </w14:scene3d>
        </w:rPr>
        <w:t>6.4</w:t>
      </w:r>
      <w:r w:rsidRPr="00F709D0">
        <w:rPr>
          <w:noProof/>
          <w:lang w:val="en-GB" w:eastAsia="nl-BE"/>
        </w:rPr>
        <w:t xml:space="preserve"> Asynchrone taken annuleren</w:t>
      </w:r>
      <w:r w:rsidRPr="00F709D0">
        <w:rPr>
          <w:noProof/>
          <w:lang w:val="en-GB"/>
        </w:rPr>
        <w:tab/>
      </w:r>
      <w:r>
        <w:rPr>
          <w:noProof/>
        </w:rPr>
        <w:fldChar w:fldCharType="begin"/>
      </w:r>
      <w:r w:rsidRPr="00F709D0">
        <w:rPr>
          <w:noProof/>
          <w:lang w:val="en-GB"/>
        </w:rPr>
        <w:instrText xml:space="preserve"> PAGEREF _Toc106831729 \h </w:instrText>
      </w:r>
      <w:r>
        <w:rPr>
          <w:noProof/>
        </w:rPr>
      </w:r>
      <w:r>
        <w:rPr>
          <w:noProof/>
        </w:rPr>
        <w:fldChar w:fldCharType="separate"/>
      </w:r>
      <w:r w:rsidR="00E52A42">
        <w:rPr>
          <w:noProof/>
          <w:lang w:val="en-GB"/>
        </w:rPr>
        <w:t>97</w:t>
      </w:r>
      <w:r>
        <w:rPr>
          <w:noProof/>
        </w:rPr>
        <w:fldChar w:fldCharType="end"/>
      </w:r>
    </w:p>
    <w:p w14:paraId="1C030CFA" w14:textId="5065F100" w:rsidR="00F709D0" w:rsidRDefault="00F709D0">
      <w:pPr>
        <w:pStyle w:val="Inhopg1"/>
        <w:rPr>
          <w:rFonts w:eastAsiaTheme="minorEastAsia" w:cstheme="minorBidi"/>
          <w:b w:val="0"/>
          <w:bCs w:val="0"/>
          <w:caps w:val="0"/>
          <w:noProof/>
          <w:sz w:val="22"/>
          <w:szCs w:val="22"/>
          <w:lang w:eastAsia="nl-BE"/>
        </w:rPr>
      </w:pPr>
      <w:r>
        <w:rPr>
          <w:noProof/>
        </w:rPr>
        <w:t>7 Robuust programmeren</w:t>
      </w:r>
      <w:r>
        <w:rPr>
          <w:noProof/>
        </w:rPr>
        <w:tab/>
      </w:r>
      <w:r>
        <w:rPr>
          <w:noProof/>
        </w:rPr>
        <w:fldChar w:fldCharType="begin"/>
      </w:r>
      <w:r>
        <w:rPr>
          <w:noProof/>
        </w:rPr>
        <w:instrText xml:space="preserve"> PAGEREF _Toc106831730 \h </w:instrText>
      </w:r>
      <w:r>
        <w:rPr>
          <w:noProof/>
        </w:rPr>
      </w:r>
      <w:r>
        <w:rPr>
          <w:noProof/>
        </w:rPr>
        <w:fldChar w:fldCharType="separate"/>
      </w:r>
      <w:r w:rsidR="00E52A42">
        <w:rPr>
          <w:noProof/>
        </w:rPr>
        <w:t>101</w:t>
      </w:r>
      <w:r>
        <w:rPr>
          <w:noProof/>
        </w:rPr>
        <w:fldChar w:fldCharType="end"/>
      </w:r>
    </w:p>
    <w:p w14:paraId="3C1597AE" w14:textId="0B833B12" w:rsidR="00F709D0" w:rsidRDefault="00F709D0">
      <w:pPr>
        <w:pStyle w:val="Inhopg2"/>
        <w:tabs>
          <w:tab w:val="right" w:leader="dot" w:pos="9016"/>
        </w:tabs>
        <w:rPr>
          <w:rFonts w:eastAsiaTheme="minorEastAsia" w:cstheme="minorBidi"/>
          <w:smallCaps w:val="0"/>
          <w:noProof/>
          <w:sz w:val="22"/>
          <w:szCs w:val="22"/>
          <w:lang w:eastAsia="nl-BE"/>
        </w:rPr>
      </w:pPr>
      <w:r w:rsidRPr="00DD51DC">
        <w:rPr>
          <w:noProof/>
          <w14:scene3d>
            <w14:camera w14:prst="orthographicFront"/>
            <w14:lightRig w14:rig="threePt" w14:dir="t">
              <w14:rot w14:lat="0" w14:lon="0" w14:rev="0"/>
            </w14:lightRig>
          </w14:scene3d>
        </w:rPr>
        <w:t>7.1</w:t>
      </w:r>
      <w:r>
        <w:rPr>
          <w:noProof/>
        </w:rPr>
        <w:t xml:space="preserve"> Validaties</w:t>
      </w:r>
      <w:r>
        <w:rPr>
          <w:noProof/>
        </w:rPr>
        <w:tab/>
      </w:r>
      <w:r>
        <w:rPr>
          <w:noProof/>
        </w:rPr>
        <w:fldChar w:fldCharType="begin"/>
      </w:r>
      <w:r>
        <w:rPr>
          <w:noProof/>
        </w:rPr>
        <w:instrText xml:space="preserve"> PAGEREF _Toc106831731 \h </w:instrText>
      </w:r>
      <w:r>
        <w:rPr>
          <w:noProof/>
        </w:rPr>
      </w:r>
      <w:r>
        <w:rPr>
          <w:noProof/>
        </w:rPr>
        <w:fldChar w:fldCharType="separate"/>
      </w:r>
      <w:r w:rsidR="00E52A42">
        <w:rPr>
          <w:noProof/>
        </w:rPr>
        <w:t>101</w:t>
      </w:r>
      <w:r>
        <w:rPr>
          <w:noProof/>
        </w:rPr>
        <w:fldChar w:fldCharType="end"/>
      </w:r>
    </w:p>
    <w:p w14:paraId="2368C548" w14:textId="2B30C2D1" w:rsidR="00F709D0" w:rsidRDefault="00F709D0">
      <w:pPr>
        <w:pStyle w:val="Inhopg3"/>
        <w:tabs>
          <w:tab w:val="right" w:leader="dot" w:pos="9016"/>
        </w:tabs>
        <w:rPr>
          <w:rFonts w:eastAsiaTheme="minorEastAsia" w:cstheme="minorBidi"/>
          <w:iCs w:val="0"/>
          <w:noProof/>
          <w:sz w:val="22"/>
          <w:szCs w:val="22"/>
          <w:lang w:eastAsia="nl-BE"/>
        </w:rPr>
      </w:pPr>
      <w:r>
        <w:rPr>
          <w:noProof/>
        </w:rPr>
        <w:t>7.1.1 Standaard validaties</w:t>
      </w:r>
      <w:r>
        <w:rPr>
          <w:noProof/>
        </w:rPr>
        <w:tab/>
      </w:r>
      <w:r>
        <w:rPr>
          <w:noProof/>
        </w:rPr>
        <w:fldChar w:fldCharType="begin"/>
      </w:r>
      <w:r>
        <w:rPr>
          <w:noProof/>
        </w:rPr>
        <w:instrText xml:space="preserve"> PAGEREF _Toc106831732 \h </w:instrText>
      </w:r>
      <w:r>
        <w:rPr>
          <w:noProof/>
        </w:rPr>
      </w:r>
      <w:r>
        <w:rPr>
          <w:noProof/>
        </w:rPr>
        <w:fldChar w:fldCharType="separate"/>
      </w:r>
      <w:r w:rsidR="00E52A42">
        <w:rPr>
          <w:noProof/>
        </w:rPr>
        <w:t>101</w:t>
      </w:r>
      <w:r>
        <w:rPr>
          <w:noProof/>
        </w:rPr>
        <w:fldChar w:fldCharType="end"/>
      </w:r>
    </w:p>
    <w:p w14:paraId="0565112F" w14:textId="2AD01347" w:rsidR="00F709D0" w:rsidRDefault="00F709D0">
      <w:pPr>
        <w:pStyle w:val="Inhopg3"/>
        <w:tabs>
          <w:tab w:val="right" w:leader="dot" w:pos="9016"/>
        </w:tabs>
        <w:rPr>
          <w:rFonts w:eastAsiaTheme="minorEastAsia" w:cstheme="minorBidi"/>
          <w:iCs w:val="0"/>
          <w:noProof/>
          <w:sz w:val="22"/>
          <w:szCs w:val="22"/>
          <w:lang w:eastAsia="nl-BE"/>
        </w:rPr>
      </w:pPr>
      <w:r>
        <w:rPr>
          <w:noProof/>
        </w:rPr>
        <w:t>7.1.2 Custom validaties</w:t>
      </w:r>
      <w:r>
        <w:rPr>
          <w:noProof/>
        </w:rPr>
        <w:tab/>
      </w:r>
      <w:r>
        <w:rPr>
          <w:noProof/>
        </w:rPr>
        <w:fldChar w:fldCharType="begin"/>
      </w:r>
      <w:r>
        <w:rPr>
          <w:noProof/>
        </w:rPr>
        <w:instrText xml:space="preserve"> PAGEREF _Toc106831733 \h </w:instrText>
      </w:r>
      <w:r>
        <w:rPr>
          <w:noProof/>
        </w:rPr>
      </w:r>
      <w:r>
        <w:rPr>
          <w:noProof/>
        </w:rPr>
        <w:fldChar w:fldCharType="separate"/>
      </w:r>
      <w:r w:rsidR="00E52A42">
        <w:rPr>
          <w:noProof/>
        </w:rPr>
        <w:t>104</w:t>
      </w:r>
      <w:r>
        <w:rPr>
          <w:noProof/>
        </w:rPr>
        <w:fldChar w:fldCharType="end"/>
      </w:r>
    </w:p>
    <w:p w14:paraId="1150EA21" w14:textId="57C3EAF8" w:rsidR="00F709D0" w:rsidRDefault="00F709D0">
      <w:pPr>
        <w:pStyle w:val="Inhopg3"/>
        <w:tabs>
          <w:tab w:val="right" w:leader="dot" w:pos="9016"/>
        </w:tabs>
        <w:rPr>
          <w:rFonts w:eastAsiaTheme="minorEastAsia" w:cstheme="minorBidi"/>
          <w:iCs w:val="0"/>
          <w:noProof/>
          <w:sz w:val="22"/>
          <w:szCs w:val="22"/>
          <w:lang w:eastAsia="nl-BE"/>
        </w:rPr>
      </w:pPr>
      <w:r>
        <w:rPr>
          <w:noProof/>
          <w:lang w:eastAsia="nl-BE"/>
        </w:rPr>
        <w:lastRenderedPageBreak/>
        <w:t>7.1.3 Validaties over meerdere velden</w:t>
      </w:r>
      <w:r>
        <w:rPr>
          <w:noProof/>
        </w:rPr>
        <w:tab/>
      </w:r>
      <w:r>
        <w:rPr>
          <w:noProof/>
        </w:rPr>
        <w:fldChar w:fldCharType="begin"/>
      </w:r>
      <w:r>
        <w:rPr>
          <w:noProof/>
        </w:rPr>
        <w:instrText xml:space="preserve"> PAGEREF _Toc106831734 \h </w:instrText>
      </w:r>
      <w:r>
        <w:rPr>
          <w:noProof/>
        </w:rPr>
      </w:r>
      <w:r>
        <w:rPr>
          <w:noProof/>
        </w:rPr>
        <w:fldChar w:fldCharType="separate"/>
      </w:r>
      <w:r w:rsidR="00E52A42">
        <w:rPr>
          <w:noProof/>
        </w:rPr>
        <w:t>107</w:t>
      </w:r>
      <w:r>
        <w:rPr>
          <w:noProof/>
        </w:rPr>
        <w:fldChar w:fldCharType="end"/>
      </w:r>
    </w:p>
    <w:p w14:paraId="6832B459" w14:textId="0F678533" w:rsidR="00F709D0" w:rsidRDefault="00F709D0">
      <w:pPr>
        <w:pStyle w:val="Inhopg2"/>
        <w:tabs>
          <w:tab w:val="right" w:leader="dot" w:pos="9016"/>
        </w:tabs>
        <w:rPr>
          <w:rFonts w:eastAsiaTheme="minorEastAsia" w:cstheme="minorBidi"/>
          <w:smallCaps w:val="0"/>
          <w:noProof/>
          <w:sz w:val="22"/>
          <w:szCs w:val="22"/>
          <w:lang w:eastAsia="nl-BE"/>
        </w:rPr>
      </w:pPr>
      <w:r w:rsidRPr="00DD51DC">
        <w:rPr>
          <w:noProof/>
          <w14:scene3d>
            <w14:camera w14:prst="orthographicFront"/>
            <w14:lightRig w14:rig="threePt" w14:dir="t">
              <w14:rot w14:lat="0" w14:lon="0" w14:rev="0"/>
            </w14:lightRig>
          </w14:scene3d>
        </w:rPr>
        <w:t>7.2</w:t>
      </w:r>
      <w:r>
        <w:rPr>
          <w:noProof/>
        </w:rPr>
        <w:t xml:space="preserve"> Exceptions</w:t>
      </w:r>
      <w:r>
        <w:rPr>
          <w:noProof/>
        </w:rPr>
        <w:tab/>
      </w:r>
      <w:r>
        <w:rPr>
          <w:noProof/>
        </w:rPr>
        <w:fldChar w:fldCharType="begin"/>
      </w:r>
      <w:r>
        <w:rPr>
          <w:noProof/>
        </w:rPr>
        <w:instrText xml:space="preserve"> PAGEREF _Toc106831735 \h </w:instrText>
      </w:r>
      <w:r>
        <w:rPr>
          <w:noProof/>
        </w:rPr>
      </w:r>
      <w:r>
        <w:rPr>
          <w:noProof/>
        </w:rPr>
        <w:fldChar w:fldCharType="separate"/>
      </w:r>
      <w:r w:rsidR="00E52A42">
        <w:rPr>
          <w:noProof/>
        </w:rPr>
        <w:t>109</w:t>
      </w:r>
      <w:r>
        <w:rPr>
          <w:noProof/>
        </w:rPr>
        <w:fldChar w:fldCharType="end"/>
      </w:r>
    </w:p>
    <w:p w14:paraId="7C3DBBA8" w14:textId="3A0739DC" w:rsidR="00F709D0" w:rsidRDefault="00F709D0">
      <w:pPr>
        <w:pStyle w:val="Inhopg3"/>
        <w:tabs>
          <w:tab w:val="right" w:leader="dot" w:pos="9016"/>
        </w:tabs>
        <w:rPr>
          <w:rFonts w:eastAsiaTheme="minorEastAsia" w:cstheme="minorBidi"/>
          <w:iCs w:val="0"/>
          <w:noProof/>
          <w:sz w:val="22"/>
          <w:szCs w:val="22"/>
          <w:lang w:eastAsia="nl-BE"/>
        </w:rPr>
      </w:pPr>
      <w:r>
        <w:rPr>
          <w:noProof/>
        </w:rPr>
        <w:t>7.2.1 Environments</w:t>
      </w:r>
      <w:r>
        <w:rPr>
          <w:noProof/>
        </w:rPr>
        <w:tab/>
      </w:r>
      <w:r>
        <w:rPr>
          <w:noProof/>
        </w:rPr>
        <w:fldChar w:fldCharType="begin"/>
      </w:r>
      <w:r>
        <w:rPr>
          <w:noProof/>
        </w:rPr>
        <w:instrText xml:space="preserve"> PAGEREF _Toc106831736 \h </w:instrText>
      </w:r>
      <w:r>
        <w:rPr>
          <w:noProof/>
        </w:rPr>
      </w:r>
      <w:r>
        <w:rPr>
          <w:noProof/>
        </w:rPr>
        <w:fldChar w:fldCharType="separate"/>
      </w:r>
      <w:r w:rsidR="00E52A42">
        <w:rPr>
          <w:noProof/>
        </w:rPr>
        <w:t>112</w:t>
      </w:r>
      <w:r>
        <w:rPr>
          <w:noProof/>
        </w:rPr>
        <w:fldChar w:fldCharType="end"/>
      </w:r>
    </w:p>
    <w:p w14:paraId="67550980" w14:textId="324287C6" w:rsidR="00F709D0" w:rsidRDefault="00F709D0">
      <w:pPr>
        <w:pStyle w:val="Inhopg2"/>
        <w:tabs>
          <w:tab w:val="right" w:leader="dot" w:pos="9016"/>
        </w:tabs>
        <w:rPr>
          <w:rFonts w:eastAsiaTheme="minorEastAsia" w:cstheme="minorBidi"/>
          <w:smallCaps w:val="0"/>
          <w:noProof/>
          <w:sz w:val="22"/>
          <w:szCs w:val="22"/>
          <w:lang w:eastAsia="nl-BE"/>
        </w:rPr>
      </w:pPr>
      <w:r w:rsidRPr="00DD51DC">
        <w:rPr>
          <w:noProof/>
          <w14:scene3d>
            <w14:camera w14:prst="orthographicFront"/>
            <w14:lightRig w14:rig="threePt" w14:dir="t">
              <w14:rot w14:lat="0" w14:lon="0" w14:rev="0"/>
            </w14:lightRig>
          </w14:scene3d>
        </w:rPr>
        <w:t>7.3</w:t>
      </w:r>
      <w:r>
        <w:rPr>
          <w:noProof/>
        </w:rPr>
        <w:t xml:space="preserve"> Logging</w:t>
      </w:r>
      <w:r>
        <w:rPr>
          <w:noProof/>
        </w:rPr>
        <w:tab/>
      </w:r>
      <w:r>
        <w:rPr>
          <w:noProof/>
        </w:rPr>
        <w:fldChar w:fldCharType="begin"/>
      </w:r>
      <w:r>
        <w:rPr>
          <w:noProof/>
        </w:rPr>
        <w:instrText xml:space="preserve"> PAGEREF _Toc106831737 \h </w:instrText>
      </w:r>
      <w:r>
        <w:rPr>
          <w:noProof/>
        </w:rPr>
      </w:r>
      <w:r>
        <w:rPr>
          <w:noProof/>
        </w:rPr>
        <w:fldChar w:fldCharType="separate"/>
      </w:r>
      <w:r w:rsidR="00E52A42">
        <w:rPr>
          <w:noProof/>
        </w:rPr>
        <w:t>115</w:t>
      </w:r>
      <w:r>
        <w:rPr>
          <w:noProof/>
        </w:rPr>
        <w:fldChar w:fldCharType="end"/>
      </w:r>
    </w:p>
    <w:p w14:paraId="445A5BE0" w14:textId="14533D7C" w:rsidR="00F709D0" w:rsidRDefault="00F709D0">
      <w:pPr>
        <w:pStyle w:val="Inhopg3"/>
        <w:tabs>
          <w:tab w:val="right" w:leader="dot" w:pos="9016"/>
        </w:tabs>
        <w:rPr>
          <w:rFonts w:eastAsiaTheme="minorEastAsia" w:cstheme="minorBidi"/>
          <w:iCs w:val="0"/>
          <w:noProof/>
          <w:sz w:val="22"/>
          <w:szCs w:val="22"/>
          <w:lang w:eastAsia="nl-BE"/>
        </w:rPr>
      </w:pPr>
      <w:r>
        <w:rPr>
          <w:noProof/>
        </w:rPr>
        <w:t>7.3.1 Loglevel</w:t>
      </w:r>
      <w:r>
        <w:rPr>
          <w:noProof/>
        </w:rPr>
        <w:tab/>
      </w:r>
      <w:r>
        <w:rPr>
          <w:noProof/>
        </w:rPr>
        <w:fldChar w:fldCharType="begin"/>
      </w:r>
      <w:r>
        <w:rPr>
          <w:noProof/>
        </w:rPr>
        <w:instrText xml:space="preserve"> PAGEREF _Toc106831738 \h </w:instrText>
      </w:r>
      <w:r>
        <w:rPr>
          <w:noProof/>
        </w:rPr>
      </w:r>
      <w:r>
        <w:rPr>
          <w:noProof/>
        </w:rPr>
        <w:fldChar w:fldCharType="separate"/>
      </w:r>
      <w:r w:rsidR="00E52A42">
        <w:rPr>
          <w:noProof/>
        </w:rPr>
        <w:t>116</w:t>
      </w:r>
      <w:r>
        <w:rPr>
          <w:noProof/>
        </w:rPr>
        <w:fldChar w:fldCharType="end"/>
      </w:r>
    </w:p>
    <w:p w14:paraId="59837B30" w14:textId="093E1493" w:rsidR="00F709D0" w:rsidRDefault="00F709D0">
      <w:pPr>
        <w:pStyle w:val="Inhopg3"/>
        <w:tabs>
          <w:tab w:val="right" w:leader="dot" w:pos="9016"/>
        </w:tabs>
        <w:rPr>
          <w:rFonts w:eastAsiaTheme="minorEastAsia" w:cstheme="minorBidi"/>
          <w:iCs w:val="0"/>
          <w:noProof/>
          <w:sz w:val="22"/>
          <w:szCs w:val="22"/>
          <w:lang w:eastAsia="nl-BE"/>
        </w:rPr>
      </w:pPr>
      <w:r>
        <w:rPr>
          <w:noProof/>
        </w:rPr>
        <w:t>7.3.2 Praktisch voorbeeld</w:t>
      </w:r>
      <w:r>
        <w:rPr>
          <w:noProof/>
        </w:rPr>
        <w:tab/>
      </w:r>
      <w:r>
        <w:rPr>
          <w:noProof/>
        </w:rPr>
        <w:fldChar w:fldCharType="begin"/>
      </w:r>
      <w:r>
        <w:rPr>
          <w:noProof/>
        </w:rPr>
        <w:instrText xml:space="preserve"> PAGEREF _Toc106831739 \h </w:instrText>
      </w:r>
      <w:r>
        <w:rPr>
          <w:noProof/>
        </w:rPr>
      </w:r>
      <w:r>
        <w:rPr>
          <w:noProof/>
        </w:rPr>
        <w:fldChar w:fldCharType="separate"/>
      </w:r>
      <w:r w:rsidR="00E52A42">
        <w:rPr>
          <w:noProof/>
        </w:rPr>
        <w:t>117</w:t>
      </w:r>
      <w:r>
        <w:rPr>
          <w:noProof/>
        </w:rPr>
        <w:fldChar w:fldCharType="end"/>
      </w:r>
    </w:p>
    <w:p w14:paraId="2419BFF9" w14:textId="2356B37A" w:rsidR="00F709D0" w:rsidRDefault="00F709D0">
      <w:pPr>
        <w:pStyle w:val="Inhopg3"/>
        <w:tabs>
          <w:tab w:val="right" w:leader="dot" w:pos="9016"/>
        </w:tabs>
        <w:rPr>
          <w:rFonts w:eastAsiaTheme="minorEastAsia" w:cstheme="minorBidi"/>
          <w:iCs w:val="0"/>
          <w:noProof/>
          <w:sz w:val="22"/>
          <w:szCs w:val="22"/>
          <w:lang w:eastAsia="nl-BE"/>
        </w:rPr>
      </w:pPr>
      <w:r>
        <w:rPr>
          <w:noProof/>
          <w:lang w:eastAsia="nl-BE"/>
        </w:rPr>
        <w:t>7.3.3 Logging naar file</w:t>
      </w:r>
      <w:r>
        <w:rPr>
          <w:noProof/>
        </w:rPr>
        <w:tab/>
      </w:r>
      <w:r>
        <w:rPr>
          <w:noProof/>
        </w:rPr>
        <w:fldChar w:fldCharType="begin"/>
      </w:r>
      <w:r>
        <w:rPr>
          <w:noProof/>
        </w:rPr>
        <w:instrText xml:space="preserve"> PAGEREF _Toc106831740 \h </w:instrText>
      </w:r>
      <w:r>
        <w:rPr>
          <w:noProof/>
        </w:rPr>
      </w:r>
      <w:r>
        <w:rPr>
          <w:noProof/>
        </w:rPr>
        <w:fldChar w:fldCharType="separate"/>
      </w:r>
      <w:r w:rsidR="00E52A42">
        <w:rPr>
          <w:noProof/>
        </w:rPr>
        <w:t>121</w:t>
      </w:r>
      <w:r>
        <w:rPr>
          <w:noProof/>
        </w:rPr>
        <w:fldChar w:fldCharType="end"/>
      </w:r>
    </w:p>
    <w:p w14:paraId="50015157" w14:textId="0AE67DA4" w:rsidR="002C7A8E" w:rsidRPr="0036164B" w:rsidRDefault="008642CF" w:rsidP="008314D3">
      <w:pPr>
        <w:spacing w:line="240" w:lineRule="auto"/>
        <w:jc w:val="left"/>
      </w:pPr>
      <w:r w:rsidRPr="0036164B">
        <w:rPr>
          <w:rFonts w:cstheme="minorBidi"/>
          <w:b/>
          <w:caps/>
        </w:rPr>
        <w:fldChar w:fldCharType="end"/>
      </w:r>
    </w:p>
    <w:p w14:paraId="5D9A5790" w14:textId="77777777" w:rsidR="002C7A8E" w:rsidRPr="0036164B" w:rsidRDefault="002C7A8E" w:rsidP="002C7A8E">
      <w:pPr>
        <w:sectPr w:rsidR="002C7A8E" w:rsidRPr="0036164B" w:rsidSect="00647717">
          <w:pgSz w:w="11906" w:h="16838" w:code="9"/>
          <w:pgMar w:top="1440" w:right="1440" w:bottom="1440" w:left="1440" w:header="0" w:footer="0" w:gutter="0"/>
          <w:cols w:space="708"/>
          <w:noEndnote/>
          <w:titlePg/>
          <w:docGrid w:linePitch="326"/>
        </w:sectPr>
      </w:pPr>
    </w:p>
    <w:p w14:paraId="051E0ACE" w14:textId="6BD06065" w:rsidR="00797257" w:rsidRPr="0036164B" w:rsidRDefault="0076455E" w:rsidP="00534E7D">
      <w:pPr>
        <w:pStyle w:val="Kop1"/>
        <w:rPr>
          <w:rStyle w:val="normaltextrun"/>
        </w:rPr>
      </w:pPr>
      <w:bookmarkStart w:id="0" w:name="_Toc106831677"/>
      <w:r w:rsidRPr="0036164B">
        <w:rPr>
          <w:rStyle w:val="normaltextrun"/>
        </w:rPr>
        <w:lastRenderedPageBreak/>
        <w:t>Inleiding</w:t>
      </w:r>
      <w:bookmarkEnd w:id="0"/>
    </w:p>
    <w:p w14:paraId="4E2EFBB0" w14:textId="763993F8" w:rsidR="00435634" w:rsidRDefault="00435634" w:rsidP="00435634">
      <w:r w:rsidRPr="0036164B">
        <w:t>Deze cursus zal je begeleiden in je eerste stappen als ontwerper van code. Dit hoofdstuk zal je alle nodige achtergrond leveren i</w:t>
      </w:r>
      <w:r w:rsidR="00260AA4">
        <w:t>n verband met</w:t>
      </w:r>
      <w:r w:rsidRPr="0036164B">
        <w:t xml:space="preserve"> de cursus, technologie en tools die we zullen gebruiken tijdens het verdere verloop ervan. </w:t>
      </w:r>
    </w:p>
    <w:p w14:paraId="20B92B3C" w14:textId="15D6CFA2" w:rsidR="006D3333" w:rsidRDefault="006D3333" w:rsidP="00435634">
      <w:r>
        <w:t xml:space="preserve">Heb je opmerkingen of verbeteringen voor deze cursus, gelieve dan een </w:t>
      </w:r>
      <w:r w:rsidR="00B9522D">
        <w:t>e-</w:t>
      </w:r>
      <w:r>
        <w:t xml:space="preserve">mail te sturen met je bevindingen naar </w:t>
      </w:r>
      <w:hyperlink r:id="rId23" w:history="1">
        <w:r w:rsidR="00A257BE" w:rsidRPr="00163FA4">
          <w:rPr>
            <w:rStyle w:val="Hyperlink"/>
          </w:rPr>
          <w:t>wim.vandenbroeck@ucll.be</w:t>
        </w:r>
      </w:hyperlink>
      <w:r w:rsidR="00A257BE">
        <w:t>.</w:t>
      </w:r>
    </w:p>
    <w:p w14:paraId="2E296F33" w14:textId="4EDF1F1A" w:rsidR="00435634" w:rsidRPr="0036164B" w:rsidRDefault="00435634" w:rsidP="00435634">
      <w:pPr>
        <w:pStyle w:val="Kop2"/>
      </w:pPr>
      <w:bookmarkStart w:id="1" w:name="_Toc106831678"/>
      <w:r w:rsidRPr="0036164B">
        <w:t>Cursus</w:t>
      </w:r>
      <w:bookmarkEnd w:id="1"/>
    </w:p>
    <w:p w14:paraId="37B5B85E" w14:textId="073A741B" w:rsidR="00435634" w:rsidRPr="0036164B" w:rsidRDefault="00435634" w:rsidP="00435634">
      <w:r w:rsidRPr="0036164B">
        <w:t xml:space="preserve">Het hoofddoel van de cursus “Object Oriented Design” is studenten de technieken aanleren om hun code beter onderhoudbaar te maken en ontwerpprincipes </w:t>
      </w:r>
      <w:r w:rsidR="006A3921">
        <w:t xml:space="preserve">aan </w:t>
      </w:r>
      <w:r w:rsidRPr="0036164B">
        <w:t>te leren die de code robuuster maken. De cursus levert een ondersteunende rol in je ontwikkeling als programmeur. Door termen zoals abstractie en design pattern nader te bekijken, zal je leren hoe je je code moet opbouwen en onderhouden.</w:t>
      </w:r>
    </w:p>
    <w:p w14:paraId="68BCFB44" w14:textId="11281DEF" w:rsidR="00B82A47" w:rsidRPr="0036164B" w:rsidRDefault="00B82A47" w:rsidP="00B82A47">
      <w:pPr>
        <w:pStyle w:val="Kop3"/>
      </w:pPr>
      <w:bookmarkStart w:id="2" w:name="_Toc106831679"/>
      <w:r w:rsidRPr="0036164B">
        <w:t>Positie van deze cursus in je opleiding</w:t>
      </w:r>
      <w:bookmarkEnd w:id="2"/>
    </w:p>
    <w:p w14:paraId="7E300D21" w14:textId="77777777" w:rsidR="00B82A47" w:rsidRPr="0036164B" w:rsidRDefault="00B82A47" w:rsidP="00B82A47">
      <w:r w:rsidRPr="0036164B">
        <w:t>Object Oriented Design (OOD) heeft als doel de programmeur te ondersteunen in ontwerpbeslissingen. De student heeft kennis nodig van C#, alsook van Object Oriented programmeren. Dit wordt gezien in C# basis en gevorderd.</w:t>
      </w:r>
    </w:p>
    <w:p w14:paraId="1474AE6A" w14:textId="77777777" w:rsidR="00B82A47" w:rsidRPr="0036164B" w:rsidRDefault="00B82A47" w:rsidP="00B82A47">
      <w:r w:rsidRPr="0036164B">
        <w:t>OOD bouwt verder op (abstracte) classes en interfaces, en combineert deze elementen tot nieuwe herbruikbare gehelen. Het laat de student proeven van de volledige kracht van OO programmeren, en de voor- en nadelen van ontwerpkeuzes.</w:t>
      </w:r>
    </w:p>
    <w:p w14:paraId="5B53E30F" w14:textId="77777777" w:rsidR="00B82A47" w:rsidRPr="0036164B" w:rsidRDefault="00B82A47" w:rsidP="00B82A47">
      <w:r w:rsidRPr="0036164B">
        <w:t xml:space="preserve">OOD bereidt de student voor op Geïntegreerd project 3 en </w:t>
      </w:r>
      <w:r w:rsidRPr="0036164B">
        <w:rPr>
          <w:rStyle w:val="volg"/>
        </w:rPr>
        <w:t>Geïntegreerd project 4.</w:t>
      </w:r>
    </w:p>
    <w:p w14:paraId="4B110C67" w14:textId="343B7B01" w:rsidR="00B82A47" w:rsidRPr="0036164B" w:rsidRDefault="00C252D2" w:rsidP="00C252D2">
      <w:pPr>
        <w:pStyle w:val="Kop3"/>
      </w:pPr>
      <w:bookmarkStart w:id="3" w:name="_Toc106831680"/>
      <w:r w:rsidRPr="0036164B">
        <w:t>Positie van deze cursus in je rol als ontwikkelaar</w:t>
      </w:r>
      <w:bookmarkEnd w:id="3"/>
    </w:p>
    <w:p w14:paraId="64583F84" w14:textId="77777777" w:rsidR="00C252D2" w:rsidRPr="0036164B" w:rsidRDefault="00C252D2" w:rsidP="00C252D2">
      <w:pPr>
        <w:rPr>
          <w:lang w:eastAsia="nl-BE"/>
        </w:rPr>
      </w:pPr>
      <w:r w:rsidRPr="0036164B">
        <w:t>OOD geeft de student de nodige tools om een logisch model te vertalen naar een technisch ontwerp. Het gebruikt hiervoor standaarden in de sector, die de student dan leert implementeren. Dit laat de student toe om sneller code te schrijven en om zich sneller in te werken in bestaande code.</w:t>
      </w:r>
    </w:p>
    <w:p w14:paraId="5EAE0C27" w14:textId="77777777" w:rsidR="00A31A61" w:rsidRPr="0036164B" w:rsidRDefault="00A31A61">
      <w:pPr>
        <w:spacing w:line="240" w:lineRule="auto"/>
        <w:jc w:val="left"/>
        <w:rPr>
          <w:bCs/>
          <w:sz w:val="28"/>
          <w:szCs w:val="28"/>
        </w:rPr>
      </w:pPr>
      <w:r w:rsidRPr="0036164B">
        <w:br w:type="page"/>
      </w:r>
    </w:p>
    <w:p w14:paraId="2F1F24C1" w14:textId="2DEE0325" w:rsidR="00BE601D" w:rsidRPr="0036164B" w:rsidRDefault="00BE601D" w:rsidP="00D85493">
      <w:pPr>
        <w:pStyle w:val="Kop1"/>
      </w:pPr>
      <w:bookmarkStart w:id="4" w:name="_Toc106831681"/>
      <w:r w:rsidRPr="0036164B">
        <w:lastRenderedPageBreak/>
        <w:t>Object Oriented Design</w:t>
      </w:r>
      <w:bookmarkEnd w:id="4"/>
    </w:p>
    <w:p w14:paraId="2EA28170" w14:textId="77777777" w:rsidR="00BE601D" w:rsidRPr="0036164B" w:rsidRDefault="00BE601D" w:rsidP="00BE601D">
      <w:pPr>
        <w:rPr>
          <w:rFonts w:eastAsiaTheme="majorEastAsia"/>
        </w:rPr>
      </w:pPr>
      <w:r w:rsidRPr="0036164B">
        <w:rPr>
          <w:rFonts w:eastAsiaTheme="majorEastAsia"/>
        </w:rPr>
        <w:t>In de opleiding Graduaat Programmeren leer je als student hoe je software maakt. Dit kan je doen in verschillende talen (C#, Java, Python, …) en voor verschillende omgevingen (desktop, web, …). Software verschilt van hardware in dat het makkelijker aan te passen is. Een programma aanpassen en opnieuw compileren is makkelijker dan een hardware aanpassing te doen, zeker in het verleden wanneer hardware duurder en fysiek groter was.</w:t>
      </w:r>
    </w:p>
    <w:p w14:paraId="2B4C630E" w14:textId="77777777" w:rsidR="00BE601D" w:rsidRPr="0036164B" w:rsidRDefault="00BE601D" w:rsidP="00BE601D">
      <w:pPr>
        <w:rPr>
          <w:rFonts w:eastAsiaTheme="majorEastAsia"/>
        </w:rPr>
      </w:pPr>
    </w:p>
    <w:p w14:paraId="2C80E0DC" w14:textId="77777777" w:rsidR="00BE601D" w:rsidRPr="0036164B" w:rsidRDefault="00BE601D" w:rsidP="00BE601D">
      <w:pPr>
        <w:rPr>
          <w:rFonts w:eastAsiaTheme="majorEastAsia"/>
        </w:rPr>
      </w:pPr>
      <w:r w:rsidRPr="0036164B">
        <w:rPr>
          <w:rFonts w:eastAsiaTheme="majorEastAsia"/>
        </w:rPr>
        <w:t>Als ontwikkelaar moeten we ervoor zorgen dat de software die we schrijven correct werkt, maar ook dat de code zelf onderhoudbaar is. Hiermee bedoelen we dat:</w:t>
      </w:r>
    </w:p>
    <w:p w14:paraId="673F2A6A" w14:textId="77777777" w:rsidR="00BE601D" w:rsidRPr="0036164B" w:rsidRDefault="00BE601D" w:rsidP="00957E6B">
      <w:pPr>
        <w:pStyle w:val="Lijstalinea"/>
        <w:numPr>
          <w:ilvl w:val="0"/>
          <w:numId w:val="4"/>
        </w:numPr>
        <w:rPr>
          <w:rFonts w:eastAsiaTheme="majorEastAsia"/>
        </w:rPr>
      </w:pPr>
      <w:r w:rsidRPr="0036164B">
        <w:rPr>
          <w:rFonts w:eastAsiaTheme="majorEastAsia"/>
        </w:rPr>
        <w:t>Code moet leesbaar en begrijpbaar zijn voor andere ontwikkelaars</w:t>
      </w:r>
    </w:p>
    <w:p w14:paraId="7D4B242F" w14:textId="77777777" w:rsidR="00BE601D" w:rsidRPr="0036164B" w:rsidRDefault="00BE601D" w:rsidP="00957E6B">
      <w:pPr>
        <w:pStyle w:val="Lijstalinea"/>
        <w:numPr>
          <w:ilvl w:val="0"/>
          <w:numId w:val="4"/>
        </w:numPr>
        <w:rPr>
          <w:rFonts w:eastAsiaTheme="majorEastAsia"/>
        </w:rPr>
      </w:pPr>
      <w:r w:rsidRPr="0036164B">
        <w:rPr>
          <w:rFonts w:eastAsiaTheme="majorEastAsia"/>
        </w:rPr>
        <w:t>Code moet makkelijk uit te breiden zijn met nieuwe functionaliteit</w:t>
      </w:r>
    </w:p>
    <w:p w14:paraId="46B80CB2" w14:textId="77777777" w:rsidR="00BE601D" w:rsidRPr="0036164B" w:rsidRDefault="00BE601D" w:rsidP="00957E6B">
      <w:pPr>
        <w:pStyle w:val="Lijstalinea"/>
        <w:numPr>
          <w:ilvl w:val="0"/>
          <w:numId w:val="4"/>
        </w:numPr>
        <w:rPr>
          <w:rFonts w:eastAsiaTheme="majorEastAsia"/>
        </w:rPr>
      </w:pPr>
      <w:r w:rsidRPr="0036164B">
        <w:rPr>
          <w:rFonts w:eastAsiaTheme="majorEastAsia"/>
        </w:rPr>
        <w:t>Bestaande functionaliteit moet makkelijk aan te passen zijn</w:t>
      </w:r>
    </w:p>
    <w:p w14:paraId="1DCBD89D" w14:textId="77777777" w:rsidR="00BE601D" w:rsidRPr="0036164B" w:rsidRDefault="00BE601D" w:rsidP="00BE601D">
      <w:pPr>
        <w:rPr>
          <w:rFonts w:eastAsiaTheme="majorEastAsia"/>
        </w:rPr>
      </w:pPr>
    </w:p>
    <w:p w14:paraId="3041D19B" w14:textId="77777777" w:rsidR="00BE601D" w:rsidRPr="0036164B" w:rsidRDefault="00BE601D" w:rsidP="00BE601D">
      <w:pPr>
        <w:rPr>
          <w:rFonts w:eastAsiaTheme="majorEastAsia"/>
        </w:rPr>
      </w:pPr>
      <w:r w:rsidRPr="0036164B">
        <w:rPr>
          <w:rFonts w:eastAsiaTheme="majorEastAsia"/>
        </w:rPr>
        <w:t>In OOD gaan we verschillende technieken zien om code op lange termijn onderhoudbaar te maken. Dit doen we door de levensloop van een programma te bekijken, principes mee te geven waaraan een ontwikkelaar zich kan vasthouden en technische designs die een ontwikkelaar kan gebruiken om robuustere code te schrijven.</w:t>
      </w:r>
    </w:p>
    <w:p w14:paraId="51AC3188" w14:textId="77777777" w:rsidR="00372671" w:rsidRDefault="00372671" w:rsidP="00372671">
      <w:r w:rsidRPr="0036164B">
        <w:t>Om te starten met de cursus OOD moeten we eerst enkele basisbegrippen bekijken. Dit zijn onze fundamenten waarop we praktijkgerichte voorbeelden kunnen opbouwen.</w:t>
      </w:r>
    </w:p>
    <w:p w14:paraId="0F8F0198" w14:textId="77777777" w:rsidR="008E3C11" w:rsidRPr="0036164B" w:rsidRDefault="008E3C11" w:rsidP="008E3C11">
      <w:pPr>
        <w:pStyle w:val="Kop2"/>
      </w:pPr>
      <w:bookmarkStart w:id="5" w:name="_Toc106831682"/>
      <w:r w:rsidRPr="0036164B">
        <w:t>Herhaling OO-programming</w:t>
      </w:r>
      <w:bookmarkEnd w:id="5"/>
    </w:p>
    <w:p w14:paraId="681E0277" w14:textId="692F0682" w:rsidR="008A142F" w:rsidRPr="008A142F" w:rsidRDefault="008A142F" w:rsidP="008A142F">
      <w:r>
        <w:t>Om te beginnen met Object Oriented Design, moeten we natuurlijk nog weten wat objecten, classes en interfaces zijn.</w:t>
      </w:r>
      <w:r w:rsidR="00ED3A48">
        <w:t xml:space="preserve"> In dit hoofdstuk herhalen we (beknopt) deze termen.</w:t>
      </w:r>
    </w:p>
    <w:p w14:paraId="7C3CDCC9" w14:textId="77777777" w:rsidR="008E3C11" w:rsidRPr="0036164B" w:rsidRDefault="008E3C11" w:rsidP="008E3C11">
      <w:pPr>
        <w:pStyle w:val="Kop3"/>
      </w:pPr>
      <w:bookmarkStart w:id="6" w:name="_Toc106831683"/>
      <w:r w:rsidRPr="0036164B">
        <w:t>Class</w:t>
      </w:r>
      <w:bookmarkEnd w:id="6"/>
    </w:p>
    <w:p w14:paraId="45EF108B" w14:textId="2F0D6267" w:rsidR="008E3C11" w:rsidRDefault="008E3C11" w:rsidP="008E3C11">
      <w:pPr>
        <w:rPr>
          <w:rFonts w:eastAsiaTheme="majorEastAsia"/>
        </w:rPr>
      </w:pPr>
      <w:r w:rsidRPr="0036164B">
        <w:rPr>
          <w:rFonts w:eastAsiaTheme="majorEastAsia"/>
        </w:rPr>
        <w:t xml:space="preserve">Een class beschrijft de blauwdruk van een object. Een class kan properties en functies bevatten. We gaan classes aanmaken </w:t>
      </w:r>
      <w:r w:rsidR="00D8128D" w:rsidRPr="00D8128D">
        <w:rPr>
          <w:rFonts w:eastAsiaTheme="majorEastAsia"/>
        </w:rPr>
        <w:t xml:space="preserve">voor </w:t>
      </w:r>
      <w:r w:rsidRPr="0036164B">
        <w:rPr>
          <w:rFonts w:eastAsiaTheme="majorEastAsia"/>
        </w:rPr>
        <w:t xml:space="preserve">herbruikbaarheid </w:t>
      </w:r>
      <w:r w:rsidR="00D8128D" w:rsidRPr="00D8128D">
        <w:rPr>
          <w:rFonts w:eastAsiaTheme="majorEastAsia"/>
        </w:rPr>
        <w:t xml:space="preserve">van code </w:t>
      </w:r>
      <w:r w:rsidRPr="0036164B">
        <w:rPr>
          <w:rFonts w:eastAsiaTheme="majorEastAsia"/>
        </w:rPr>
        <w:t>en het centraliseren van logica. Stel, we willen persoonsgegevens opvragen voor verschillende gebruikers. Zonder classes zou dit zoiets worden:</w:t>
      </w:r>
    </w:p>
    <w:p w14:paraId="341CBB0F" w14:textId="77777777" w:rsidR="008E3C11" w:rsidRDefault="008E3C11">
      <w:pPr>
        <w:spacing w:line="240" w:lineRule="auto"/>
        <w:jc w:val="left"/>
        <w:rPr>
          <w:rFonts w:eastAsiaTheme="majorEastAsia"/>
        </w:rPr>
      </w:pPr>
      <w:r>
        <w:rPr>
          <w:rFonts w:eastAsiaTheme="majorEastAsia"/>
        </w:rPr>
        <w:br w:type="page"/>
      </w:r>
    </w:p>
    <w:p w14:paraId="314BF6F7" w14:textId="77777777" w:rsidR="008E3C11" w:rsidRPr="0036164B" w:rsidRDefault="008E3C11" w:rsidP="008E3C11">
      <w:pPr>
        <w:rPr>
          <w:rFonts w:eastAsiaTheme="majorEastAsia"/>
        </w:rPr>
      </w:pPr>
    </w:p>
    <w:p w14:paraId="7F5A7258" w14:textId="77777777" w:rsidR="008E3C11" w:rsidRPr="00F00E70" w:rsidRDefault="008E3C11" w:rsidP="008E3C11">
      <w:pPr>
        <w:pStyle w:val="Code"/>
        <w:rPr>
          <w:szCs w:val="22"/>
          <w:lang w:val="en-GB" w:eastAsia="nl-BE"/>
        </w:rPr>
      </w:pPr>
      <w:r w:rsidRPr="00F00E70">
        <w:rPr>
          <w:color w:val="0000FF"/>
          <w:szCs w:val="22"/>
          <w:lang w:val="en-GB" w:eastAsia="nl-BE"/>
        </w:rPr>
        <w:t>var</w:t>
      </w:r>
      <w:r w:rsidRPr="00F00E70">
        <w:rPr>
          <w:szCs w:val="22"/>
          <w:lang w:val="en-GB" w:eastAsia="nl-BE"/>
        </w:rPr>
        <w:t xml:space="preserve"> person1Name = </w:t>
      </w:r>
      <w:r w:rsidRPr="00F00E70">
        <w:rPr>
          <w:color w:val="2B91AF"/>
          <w:szCs w:val="22"/>
          <w:lang w:val="en-GB" w:eastAsia="nl-BE"/>
        </w:rPr>
        <w:t>Console</w:t>
      </w:r>
      <w:r w:rsidRPr="00F00E70">
        <w:rPr>
          <w:szCs w:val="22"/>
          <w:lang w:val="en-GB" w:eastAsia="nl-BE"/>
        </w:rPr>
        <w:t>.ReadLine();</w:t>
      </w:r>
    </w:p>
    <w:p w14:paraId="4BE18F9B" w14:textId="77777777" w:rsidR="008E3C11" w:rsidRPr="00F00E70" w:rsidRDefault="008E3C11" w:rsidP="008E3C11">
      <w:pPr>
        <w:pStyle w:val="Code"/>
        <w:rPr>
          <w:szCs w:val="22"/>
          <w:lang w:val="en-GB" w:eastAsia="nl-BE"/>
        </w:rPr>
      </w:pPr>
      <w:r w:rsidRPr="00F00E70">
        <w:rPr>
          <w:color w:val="0000FF"/>
          <w:szCs w:val="22"/>
          <w:lang w:val="en-GB" w:eastAsia="nl-BE"/>
        </w:rPr>
        <w:t>var</w:t>
      </w:r>
      <w:r w:rsidRPr="00F00E70">
        <w:rPr>
          <w:szCs w:val="22"/>
          <w:lang w:val="en-GB" w:eastAsia="nl-BE"/>
        </w:rPr>
        <w:t xml:space="preserve"> person1FirstName = </w:t>
      </w:r>
      <w:r w:rsidRPr="00F00E70">
        <w:rPr>
          <w:color w:val="2B91AF"/>
          <w:szCs w:val="22"/>
          <w:lang w:val="en-GB" w:eastAsia="nl-BE"/>
        </w:rPr>
        <w:t>Console</w:t>
      </w:r>
      <w:r w:rsidRPr="00F00E70">
        <w:rPr>
          <w:szCs w:val="22"/>
          <w:lang w:val="en-GB" w:eastAsia="nl-BE"/>
        </w:rPr>
        <w:t>.ReadLine();</w:t>
      </w:r>
    </w:p>
    <w:p w14:paraId="274F0E0B" w14:textId="77777777" w:rsidR="008E3C11" w:rsidRPr="00F00E70" w:rsidRDefault="008E3C11" w:rsidP="008E3C11">
      <w:pPr>
        <w:pStyle w:val="Code"/>
        <w:rPr>
          <w:szCs w:val="22"/>
          <w:lang w:val="en-GB" w:eastAsia="nl-BE"/>
        </w:rPr>
      </w:pPr>
      <w:r w:rsidRPr="00F00E70">
        <w:rPr>
          <w:color w:val="0000FF"/>
          <w:szCs w:val="22"/>
          <w:lang w:val="en-GB" w:eastAsia="nl-BE"/>
        </w:rPr>
        <w:t>var</w:t>
      </w:r>
      <w:r w:rsidRPr="00F00E70">
        <w:rPr>
          <w:szCs w:val="22"/>
          <w:lang w:val="en-GB" w:eastAsia="nl-BE"/>
        </w:rPr>
        <w:t xml:space="preserve"> person1Age = </w:t>
      </w:r>
      <w:r w:rsidRPr="00F00E70">
        <w:rPr>
          <w:color w:val="2B91AF"/>
          <w:szCs w:val="22"/>
          <w:lang w:val="en-GB" w:eastAsia="nl-BE"/>
        </w:rPr>
        <w:t>DateOnly</w:t>
      </w:r>
      <w:r w:rsidRPr="00F00E70">
        <w:rPr>
          <w:szCs w:val="22"/>
          <w:lang w:val="en-GB" w:eastAsia="nl-BE"/>
        </w:rPr>
        <w:t>.Parse(</w:t>
      </w:r>
      <w:r w:rsidRPr="00F00E70">
        <w:rPr>
          <w:color w:val="2B91AF"/>
          <w:szCs w:val="22"/>
          <w:lang w:val="en-GB" w:eastAsia="nl-BE"/>
        </w:rPr>
        <w:t>Console</w:t>
      </w:r>
      <w:r w:rsidRPr="00F00E70">
        <w:rPr>
          <w:szCs w:val="22"/>
          <w:lang w:val="en-GB" w:eastAsia="nl-BE"/>
        </w:rPr>
        <w:t>.ReadLine());</w:t>
      </w:r>
    </w:p>
    <w:p w14:paraId="1EDA8295" w14:textId="77777777" w:rsidR="008E3C11" w:rsidRPr="00F00E70" w:rsidRDefault="008E3C11" w:rsidP="008E3C11">
      <w:pPr>
        <w:pStyle w:val="Code"/>
        <w:rPr>
          <w:szCs w:val="22"/>
          <w:lang w:val="en-GB" w:eastAsia="nl-BE"/>
        </w:rPr>
      </w:pPr>
    </w:p>
    <w:p w14:paraId="3FD045A7" w14:textId="77777777" w:rsidR="008E3C11" w:rsidRPr="00F00E70" w:rsidRDefault="008E3C11" w:rsidP="008E3C11">
      <w:pPr>
        <w:pStyle w:val="Code"/>
        <w:rPr>
          <w:szCs w:val="22"/>
          <w:lang w:val="en-GB" w:eastAsia="nl-BE"/>
        </w:rPr>
      </w:pPr>
      <w:r w:rsidRPr="00F00E70">
        <w:rPr>
          <w:color w:val="0000FF"/>
          <w:szCs w:val="22"/>
          <w:lang w:val="en-GB" w:eastAsia="nl-BE"/>
        </w:rPr>
        <w:t>var</w:t>
      </w:r>
      <w:r w:rsidRPr="00F00E70">
        <w:rPr>
          <w:szCs w:val="22"/>
          <w:lang w:val="en-GB" w:eastAsia="nl-BE"/>
        </w:rPr>
        <w:t xml:space="preserve"> person2Name = </w:t>
      </w:r>
      <w:r w:rsidRPr="00F00E70">
        <w:rPr>
          <w:color w:val="2B91AF"/>
          <w:szCs w:val="22"/>
          <w:lang w:val="en-GB" w:eastAsia="nl-BE"/>
        </w:rPr>
        <w:t>Console</w:t>
      </w:r>
      <w:r w:rsidRPr="00F00E70">
        <w:rPr>
          <w:szCs w:val="22"/>
          <w:lang w:val="en-GB" w:eastAsia="nl-BE"/>
        </w:rPr>
        <w:t>.ReadLine();</w:t>
      </w:r>
    </w:p>
    <w:p w14:paraId="340CE1FF" w14:textId="77777777" w:rsidR="008E3C11" w:rsidRPr="00F00E70" w:rsidRDefault="008E3C11" w:rsidP="008E3C11">
      <w:pPr>
        <w:pStyle w:val="Code"/>
        <w:rPr>
          <w:szCs w:val="22"/>
          <w:lang w:val="en-GB" w:eastAsia="nl-BE"/>
        </w:rPr>
      </w:pPr>
      <w:r w:rsidRPr="00F00E70">
        <w:rPr>
          <w:color w:val="0000FF"/>
          <w:szCs w:val="22"/>
          <w:lang w:val="en-GB" w:eastAsia="nl-BE"/>
        </w:rPr>
        <w:t>var</w:t>
      </w:r>
      <w:r w:rsidRPr="00F00E70">
        <w:rPr>
          <w:szCs w:val="22"/>
          <w:lang w:val="en-GB" w:eastAsia="nl-BE"/>
        </w:rPr>
        <w:t xml:space="preserve"> person2FirstName = </w:t>
      </w:r>
      <w:r w:rsidRPr="00F00E70">
        <w:rPr>
          <w:color w:val="2B91AF"/>
          <w:szCs w:val="22"/>
          <w:lang w:val="en-GB" w:eastAsia="nl-BE"/>
        </w:rPr>
        <w:t>Console</w:t>
      </w:r>
      <w:r w:rsidRPr="00F00E70">
        <w:rPr>
          <w:szCs w:val="22"/>
          <w:lang w:val="en-GB" w:eastAsia="nl-BE"/>
        </w:rPr>
        <w:t>.ReadLine();</w:t>
      </w:r>
    </w:p>
    <w:p w14:paraId="6D46D4AB" w14:textId="77777777" w:rsidR="008E3C11" w:rsidRPr="00F00E70" w:rsidRDefault="008E3C11" w:rsidP="008E3C11">
      <w:pPr>
        <w:pStyle w:val="Code"/>
        <w:rPr>
          <w:szCs w:val="22"/>
          <w:lang w:val="en-GB" w:eastAsia="nl-BE"/>
        </w:rPr>
      </w:pPr>
      <w:r w:rsidRPr="00F00E70">
        <w:rPr>
          <w:color w:val="0000FF"/>
          <w:szCs w:val="22"/>
          <w:lang w:val="en-GB" w:eastAsia="nl-BE"/>
        </w:rPr>
        <w:t>var</w:t>
      </w:r>
      <w:r w:rsidRPr="00F00E70">
        <w:rPr>
          <w:szCs w:val="22"/>
          <w:lang w:val="en-GB" w:eastAsia="nl-BE"/>
        </w:rPr>
        <w:t xml:space="preserve"> person2Age = </w:t>
      </w:r>
      <w:r w:rsidRPr="00F00E70">
        <w:rPr>
          <w:color w:val="2B91AF"/>
          <w:szCs w:val="22"/>
          <w:lang w:val="en-GB" w:eastAsia="nl-BE"/>
        </w:rPr>
        <w:t>DateOnly</w:t>
      </w:r>
      <w:r w:rsidRPr="00F00E70">
        <w:rPr>
          <w:szCs w:val="22"/>
          <w:lang w:val="en-GB" w:eastAsia="nl-BE"/>
        </w:rPr>
        <w:t>.Parse(</w:t>
      </w:r>
      <w:r w:rsidRPr="00F00E70">
        <w:rPr>
          <w:color w:val="2B91AF"/>
          <w:szCs w:val="22"/>
          <w:lang w:val="en-GB" w:eastAsia="nl-BE"/>
        </w:rPr>
        <w:t>Console</w:t>
      </w:r>
      <w:r w:rsidRPr="00F00E70">
        <w:rPr>
          <w:szCs w:val="22"/>
          <w:lang w:val="en-GB" w:eastAsia="nl-BE"/>
        </w:rPr>
        <w:t>.ReadLine());</w:t>
      </w:r>
    </w:p>
    <w:p w14:paraId="51598693" w14:textId="77777777" w:rsidR="008E3C11" w:rsidRPr="00F00E70" w:rsidRDefault="008E3C11" w:rsidP="008E3C11">
      <w:pPr>
        <w:pStyle w:val="Code"/>
        <w:rPr>
          <w:szCs w:val="22"/>
          <w:lang w:val="en-GB" w:eastAsia="nl-BE"/>
        </w:rPr>
      </w:pPr>
    </w:p>
    <w:p w14:paraId="728CA950" w14:textId="77777777" w:rsidR="008E3C11" w:rsidRPr="00F00E70" w:rsidRDefault="008E3C11" w:rsidP="008E3C11">
      <w:pPr>
        <w:pStyle w:val="Code"/>
        <w:rPr>
          <w:szCs w:val="22"/>
          <w:lang w:val="en-GB" w:eastAsia="nl-BE"/>
        </w:rPr>
      </w:pPr>
      <w:r w:rsidRPr="00F00E70">
        <w:rPr>
          <w:color w:val="0000FF"/>
          <w:szCs w:val="22"/>
          <w:lang w:val="en-GB" w:eastAsia="nl-BE"/>
        </w:rPr>
        <w:t>var</w:t>
      </w:r>
      <w:r w:rsidRPr="00F00E70">
        <w:rPr>
          <w:szCs w:val="22"/>
          <w:lang w:val="en-GB" w:eastAsia="nl-BE"/>
        </w:rPr>
        <w:t xml:space="preserve"> person3Name = </w:t>
      </w:r>
      <w:r w:rsidRPr="00F00E70">
        <w:rPr>
          <w:color w:val="2B91AF"/>
          <w:szCs w:val="22"/>
          <w:lang w:val="en-GB" w:eastAsia="nl-BE"/>
        </w:rPr>
        <w:t>Console</w:t>
      </w:r>
      <w:r w:rsidRPr="00F00E70">
        <w:rPr>
          <w:szCs w:val="22"/>
          <w:lang w:val="en-GB" w:eastAsia="nl-BE"/>
        </w:rPr>
        <w:t>.ReadLine();</w:t>
      </w:r>
    </w:p>
    <w:p w14:paraId="19486231" w14:textId="77777777" w:rsidR="008E3C11" w:rsidRPr="00F00E70" w:rsidRDefault="008E3C11" w:rsidP="008E3C11">
      <w:pPr>
        <w:pStyle w:val="Code"/>
        <w:rPr>
          <w:szCs w:val="22"/>
          <w:lang w:val="en-GB" w:eastAsia="nl-BE"/>
        </w:rPr>
      </w:pPr>
      <w:r w:rsidRPr="00F00E70">
        <w:rPr>
          <w:color w:val="0000FF"/>
          <w:szCs w:val="22"/>
          <w:lang w:val="en-GB" w:eastAsia="nl-BE"/>
        </w:rPr>
        <w:t>var</w:t>
      </w:r>
      <w:r w:rsidRPr="00F00E70">
        <w:rPr>
          <w:szCs w:val="22"/>
          <w:lang w:val="en-GB" w:eastAsia="nl-BE"/>
        </w:rPr>
        <w:t xml:space="preserve"> person3FirstName = </w:t>
      </w:r>
      <w:r w:rsidRPr="009C4871">
        <w:rPr>
          <w:color w:val="2B91AF"/>
          <w:szCs w:val="22"/>
          <w:lang w:val="en-GB" w:eastAsia="nl-BE"/>
        </w:rPr>
        <w:t>Console</w:t>
      </w:r>
      <w:r w:rsidRPr="00F00E70">
        <w:rPr>
          <w:szCs w:val="22"/>
          <w:lang w:val="en-GB" w:eastAsia="nl-BE"/>
        </w:rPr>
        <w:t>.ReadLine();</w:t>
      </w:r>
    </w:p>
    <w:p w14:paraId="08EBBCA8" w14:textId="77777777" w:rsidR="008E3C11" w:rsidRPr="00F00E70" w:rsidRDefault="008E3C11" w:rsidP="008E3C11">
      <w:pPr>
        <w:pStyle w:val="Code"/>
        <w:rPr>
          <w:rFonts w:eastAsiaTheme="majorEastAsia"/>
          <w:szCs w:val="22"/>
          <w:lang w:val="en-GB"/>
        </w:rPr>
      </w:pPr>
      <w:r w:rsidRPr="00F00E70">
        <w:rPr>
          <w:color w:val="0000FF"/>
          <w:szCs w:val="22"/>
          <w:lang w:val="en-GB" w:eastAsia="nl-BE"/>
        </w:rPr>
        <w:t>var</w:t>
      </w:r>
      <w:r w:rsidRPr="00F00E70">
        <w:rPr>
          <w:szCs w:val="22"/>
          <w:lang w:val="en-GB" w:eastAsia="nl-BE"/>
        </w:rPr>
        <w:t xml:space="preserve"> person3Age = </w:t>
      </w:r>
      <w:r w:rsidRPr="00F00E70">
        <w:rPr>
          <w:color w:val="2B91AF"/>
          <w:szCs w:val="22"/>
          <w:lang w:val="en-GB" w:eastAsia="nl-BE"/>
        </w:rPr>
        <w:t>DateOnly</w:t>
      </w:r>
      <w:r w:rsidRPr="00F00E70">
        <w:rPr>
          <w:szCs w:val="22"/>
          <w:lang w:val="en-GB" w:eastAsia="nl-BE"/>
        </w:rPr>
        <w:t>.Parse(</w:t>
      </w:r>
      <w:r w:rsidRPr="00F00E70">
        <w:rPr>
          <w:color w:val="2B91AF"/>
          <w:szCs w:val="22"/>
          <w:lang w:val="en-GB" w:eastAsia="nl-BE"/>
        </w:rPr>
        <w:t>Console</w:t>
      </w:r>
      <w:r w:rsidRPr="00F00E70">
        <w:rPr>
          <w:szCs w:val="22"/>
          <w:lang w:val="en-GB" w:eastAsia="nl-BE"/>
        </w:rPr>
        <w:t>.ReadLine());</w:t>
      </w:r>
    </w:p>
    <w:p w14:paraId="49BCB974" w14:textId="77777777" w:rsidR="008E3C11" w:rsidRDefault="008E3C11" w:rsidP="008E3C11">
      <w:pPr>
        <w:rPr>
          <w:rFonts w:eastAsiaTheme="majorEastAsia"/>
          <w:lang w:val="en-GB"/>
        </w:rPr>
      </w:pPr>
    </w:p>
    <w:p w14:paraId="56B13E1D" w14:textId="0CD45B3C" w:rsidR="008E3C11" w:rsidRPr="0036164B" w:rsidRDefault="008E3C11" w:rsidP="008E3C11">
      <w:pPr>
        <w:rPr>
          <w:rFonts w:eastAsiaTheme="majorEastAsia"/>
        </w:rPr>
      </w:pPr>
      <w:r w:rsidRPr="0036164B">
        <w:rPr>
          <w:rFonts w:eastAsiaTheme="majorEastAsia"/>
        </w:rPr>
        <w:t>Als we deze gegevens in een herbruikbare lijst willen steken, wordt dit direct zeer complex. Om personen te verwijderen of aan te passen moeten we ook zelf redelijk wat code schrijven, waardoor het onderhoud van deze code redelijk zwaar wordt.</w:t>
      </w:r>
    </w:p>
    <w:p w14:paraId="68A8CA81" w14:textId="77777777" w:rsidR="008E3C11" w:rsidRPr="0036164B" w:rsidRDefault="008E3C11" w:rsidP="008E3C11">
      <w:pPr>
        <w:rPr>
          <w:rFonts w:eastAsiaTheme="majorEastAsia"/>
        </w:rPr>
      </w:pPr>
    </w:p>
    <w:p w14:paraId="2E6DAD40" w14:textId="77777777" w:rsidR="008E3C11" w:rsidRPr="0036164B" w:rsidRDefault="008E3C11" w:rsidP="008E3C11">
      <w:pPr>
        <w:rPr>
          <w:rFonts w:eastAsiaTheme="majorEastAsia"/>
        </w:rPr>
      </w:pPr>
      <w:r w:rsidRPr="0036164B">
        <w:rPr>
          <w:rFonts w:eastAsiaTheme="majorEastAsia"/>
        </w:rPr>
        <w:t>Als we dit zouden herschrijven naar een class, zou dit eerder iets als volgt worden:</w:t>
      </w:r>
    </w:p>
    <w:p w14:paraId="409C49CA" w14:textId="77777777" w:rsidR="008E3C11" w:rsidRPr="00F00E70" w:rsidRDefault="008E3C11" w:rsidP="008E3C11">
      <w:pPr>
        <w:pStyle w:val="Code"/>
        <w:rPr>
          <w:color w:val="000000"/>
          <w:szCs w:val="22"/>
          <w:lang w:val="en-GB" w:eastAsia="nl-BE"/>
        </w:rPr>
      </w:pPr>
      <w:r w:rsidRPr="009C4871">
        <w:rPr>
          <w:color w:val="2B91AF"/>
          <w:szCs w:val="22"/>
          <w:lang w:val="en-GB" w:eastAsia="nl-BE"/>
        </w:rPr>
        <w:t>List</w:t>
      </w:r>
      <w:r w:rsidRPr="00F00E70">
        <w:rPr>
          <w:color w:val="000000"/>
          <w:szCs w:val="22"/>
          <w:lang w:val="en-GB" w:eastAsia="nl-BE"/>
        </w:rPr>
        <w:t>&lt;</w:t>
      </w:r>
      <w:r w:rsidRPr="009C4871">
        <w:rPr>
          <w:color w:val="2B91AF"/>
          <w:szCs w:val="22"/>
          <w:lang w:val="en-GB" w:eastAsia="nl-BE"/>
        </w:rPr>
        <w:t>Person</w:t>
      </w:r>
      <w:r w:rsidRPr="00F00E70">
        <w:rPr>
          <w:color w:val="000000"/>
          <w:szCs w:val="22"/>
          <w:lang w:val="en-GB" w:eastAsia="nl-BE"/>
        </w:rPr>
        <w:t xml:space="preserve">&gt; persons = </w:t>
      </w:r>
      <w:r w:rsidRPr="00F00E70">
        <w:rPr>
          <w:color w:val="0000FF"/>
          <w:szCs w:val="22"/>
          <w:lang w:val="en-GB" w:eastAsia="nl-BE"/>
        </w:rPr>
        <w:t>new</w:t>
      </w:r>
      <w:r w:rsidRPr="00F00E70">
        <w:rPr>
          <w:color w:val="000000"/>
          <w:szCs w:val="22"/>
          <w:lang w:val="en-GB" w:eastAsia="nl-BE"/>
        </w:rPr>
        <w:t xml:space="preserve"> </w:t>
      </w:r>
      <w:r w:rsidRPr="00F00E70">
        <w:rPr>
          <w:szCs w:val="22"/>
          <w:lang w:val="en-GB" w:eastAsia="nl-BE"/>
        </w:rPr>
        <w:t>List</w:t>
      </w:r>
      <w:r w:rsidRPr="00F00E70">
        <w:rPr>
          <w:color w:val="000000"/>
          <w:szCs w:val="22"/>
          <w:lang w:val="en-GB" w:eastAsia="nl-BE"/>
        </w:rPr>
        <w:t>&lt;</w:t>
      </w:r>
      <w:r w:rsidRPr="009C4871">
        <w:rPr>
          <w:color w:val="2B91AF"/>
          <w:szCs w:val="22"/>
          <w:lang w:val="en-GB" w:eastAsia="nl-BE"/>
        </w:rPr>
        <w:t>Person</w:t>
      </w:r>
      <w:r w:rsidRPr="00F00E70">
        <w:rPr>
          <w:color w:val="000000"/>
          <w:szCs w:val="22"/>
          <w:lang w:val="en-GB" w:eastAsia="nl-BE"/>
        </w:rPr>
        <w:t>&gt;();</w:t>
      </w:r>
    </w:p>
    <w:p w14:paraId="46C7A68B" w14:textId="77777777" w:rsidR="008E3C11" w:rsidRPr="00F00E70" w:rsidRDefault="008E3C11" w:rsidP="008E3C11">
      <w:pPr>
        <w:pStyle w:val="Code"/>
        <w:rPr>
          <w:color w:val="000000"/>
          <w:szCs w:val="22"/>
          <w:lang w:val="en-GB" w:eastAsia="nl-BE"/>
        </w:rPr>
      </w:pPr>
      <w:r w:rsidRPr="00F00E70">
        <w:rPr>
          <w:color w:val="0000FF"/>
          <w:szCs w:val="22"/>
          <w:lang w:val="en-GB" w:eastAsia="nl-BE"/>
        </w:rPr>
        <w:t>while</w:t>
      </w:r>
      <w:r w:rsidRPr="00F00E70">
        <w:rPr>
          <w:color w:val="000000"/>
          <w:szCs w:val="22"/>
          <w:lang w:val="en-GB" w:eastAsia="nl-BE"/>
        </w:rPr>
        <w:t xml:space="preserve"> (</w:t>
      </w:r>
      <w:r w:rsidRPr="00F00E70">
        <w:rPr>
          <w:color w:val="0000FF"/>
          <w:szCs w:val="22"/>
          <w:lang w:val="en-GB" w:eastAsia="nl-BE"/>
        </w:rPr>
        <w:t>true</w:t>
      </w:r>
      <w:r w:rsidRPr="00F00E70">
        <w:rPr>
          <w:color w:val="000000"/>
          <w:szCs w:val="22"/>
          <w:lang w:val="en-GB" w:eastAsia="nl-BE"/>
        </w:rPr>
        <w:t>)</w:t>
      </w:r>
    </w:p>
    <w:p w14:paraId="744D0C5E" w14:textId="77777777" w:rsidR="008E3C11" w:rsidRPr="00F00E70" w:rsidRDefault="008E3C11" w:rsidP="008E3C11">
      <w:pPr>
        <w:pStyle w:val="Code"/>
        <w:rPr>
          <w:color w:val="000000"/>
          <w:szCs w:val="22"/>
          <w:lang w:val="en-GB" w:eastAsia="nl-BE"/>
        </w:rPr>
      </w:pPr>
      <w:r w:rsidRPr="00F00E70">
        <w:rPr>
          <w:color w:val="000000"/>
          <w:szCs w:val="22"/>
          <w:lang w:val="en-GB" w:eastAsia="nl-BE"/>
        </w:rPr>
        <w:t>{</w:t>
      </w:r>
    </w:p>
    <w:p w14:paraId="4AE0653D" w14:textId="77777777" w:rsidR="008E3C11" w:rsidRPr="00F00E70" w:rsidRDefault="008E3C11" w:rsidP="008E3C11">
      <w:pPr>
        <w:pStyle w:val="Code"/>
        <w:rPr>
          <w:color w:val="000000"/>
          <w:szCs w:val="22"/>
          <w:lang w:val="en-GB" w:eastAsia="nl-BE"/>
        </w:rPr>
      </w:pPr>
      <w:r w:rsidRPr="00F00E70">
        <w:rPr>
          <w:color w:val="000000"/>
          <w:szCs w:val="22"/>
          <w:lang w:val="en-GB" w:eastAsia="nl-BE"/>
        </w:rPr>
        <w:t xml:space="preserve">    persons.Add(</w:t>
      </w:r>
      <w:r w:rsidRPr="00F00E70">
        <w:rPr>
          <w:color w:val="0000FF"/>
          <w:szCs w:val="22"/>
          <w:lang w:val="en-GB" w:eastAsia="nl-BE"/>
        </w:rPr>
        <w:t>new</w:t>
      </w:r>
      <w:r w:rsidRPr="00F00E70">
        <w:rPr>
          <w:color w:val="000000"/>
          <w:szCs w:val="22"/>
          <w:lang w:val="en-GB" w:eastAsia="nl-BE"/>
        </w:rPr>
        <w:t xml:space="preserve"> </w:t>
      </w:r>
      <w:r w:rsidRPr="009C4871">
        <w:rPr>
          <w:color w:val="2B91AF"/>
          <w:szCs w:val="22"/>
          <w:lang w:val="en-GB" w:eastAsia="nl-BE"/>
        </w:rPr>
        <w:t>Person</w:t>
      </w:r>
    </w:p>
    <w:p w14:paraId="1D98AF00" w14:textId="77777777" w:rsidR="008E3C11" w:rsidRPr="00F00E70" w:rsidRDefault="008E3C11" w:rsidP="008E3C11">
      <w:pPr>
        <w:pStyle w:val="Code"/>
        <w:rPr>
          <w:color w:val="000000"/>
          <w:szCs w:val="22"/>
          <w:lang w:val="en-GB" w:eastAsia="nl-BE"/>
        </w:rPr>
      </w:pPr>
      <w:r w:rsidRPr="00F00E70">
        <w:rPr>
          <w:color w:val="000000"/>
          <w:szCs w:val="22"/>
          <w:lang w:val="en-GB" w:eastAsia="nl-BE"/>
        </w:rPr>
        <w:t xml:space="preserve">    {</w:t>
      </w:r>
    </w:p>
    <w:p w14:paraId="057E64AD" w14:textId="77777777" w:rsidR="008E3C11" w:rsidRPr="00F00E70" w:rsidRDefault="008E3C11" w:rsidP="008E3C11">
      <w:pPr>
        <w:pStyle w:val="Code"/>
        <w:rPr>
          <w:color w:val="000000"/>
          <w:szCs w:val="22"/>
          <w:lang w:val="en-GB" w:eastAsia="nl-BE"/>
        </w:rPr>
      </w:pPr>
      <w:r w:rsidRPr="00F00E70">
        <w:rPr>
          <w:color w:val="000000"/>
          <w:szCs w:val="22"/>
          <w:lang w:val="en-GB" w:eastAsia="nl-BE"/>
        </w:rPr>
        <w:t xml:space="preserve">        Name = </w:t>
      </w:r>
      <w:r w:rsidRPr="009C4871">
        <w:rPr>
          <w:color w:val="2B91AF"/>
          <w:szCs w:val="22"/>
          <w:lang w:val="en-GB" w:eastAsia="nl-BE"/>
        </w:rPr>
        <w:t>Console</w:t>
      </w:r>
      <w:r w:rsidRPr="00F00E70">
        <w:rPr>
          <w:color w:val="000000"/>
          <w:szCs w:val="22"/>
          <w:lang w:val="en-GB" w:eastAsia="nl-BE"/>
        </w:rPr>
        <w:t>.ReadLine(),</w:t>
      </w:r>
    </w:p>
    <w:p w14:paraId="5CE8F3DF" w14:textId="77777777" w:rsidR="008E3C11" w:rsidRPr="00F00E70" w:rsidRDefault="008E3C11" w:rsidP="008E3C11">
      <w:pPr>
        <w:pStyle w:val="Code"/>
        <w:rPr>
          <w:color w:val="000000"/>
          <w:szCs w:val="22"/>
          <w:lang w:val="en-GB" w:eastAsia="nl-BE"/>
        </w:rPr>
      </w:pPr>
      <w:r w:rsidRPr="00F00E70">
        <w:rPr>
          <w:color w:val="000000"/>
          <w:szCs w:val="22"/>
          <w:lang w:val="en-GB" w:eastAsia="nl-BE"/>
        </w:rPr>
        <w:t xml:space="preserve">        Firstname = </w:t>
      </w:r>
      <w:r w:rsidRPr="009C4871">
        <w:rPr>
          <w:color w:val="2B91AF"/>
          <w:szCs w:val="22"/>
          <w:lang w:val="en-GB" w:eastAsia="nl-BE"/>
        </w:rPr>
        <w:t>Console</w:t>
      </w:r>
      <w:r w:rsidRPr="00F00E70">
        <w:rPr>
          <w:color w:val="000000"/>
          <w:szCs w:val="22"/>
          <w:lang w:val="en-GB" w:eastAsia="nl-BE"/>
        </w:rPr>
        <w:t>.ReadLine(),</w:t>
      </w:r>
    </w:p>
    <w:p w14:paraId="6FE0A699" w14:textId="77777777" w:rsidR="008E3C11" w:rsidRPr="00F00E70" w:rsidRDefault="008E3C11" w:rsidP="008E3C11">
      <w:pPr>
        <w:pStyle w:val="Code"/>
        <w:rPr>
          <w:color w:val="000000"/>
          <w:szCs w:val="22"/>
          <w:lang w:val="en-GB" w:eastAsia="nl-BE"/>
        </w:rPr>
      </w:pPr>
      <w:r w:rsidRPr="00F00E70">
        <w:rPr>
          <w:color w:val="000000"/>
          <w:szCs w:val="22"/>
          <w:lang w:val="en-GB" w:eastAsia="nl-BE"/>
        </w:rPr>
        <w:t xml:space="preserve">        Birthdate = </w:t>
      </w:r>
      <w:r w:rsidRPr="009C4871">
        <w:rPr>
          <w:color w:val="2B91AF"/>
          <w:szCs w:val="22"/>
          <w:lang w:val="en-GB" w:eastAsia="nl-BE"/>
        </w:rPr>
        <w:t>DateOnly</w:t>
      </w:r>
      <w:r w:rsidRPr="00F00E70">
        <w:rPr>
          <w:color w:val="000000"/>
          <w:szCs w:val="22"/>
          <w:lang w:val="en-GB" w:eastAsia="nl-BE"/>
        </w:rPr>
        <w:t>.Parse(</w:t>
      </w:r>
      <w:r w:rsidRPr="009C4871">
        <w:rPr>
          <w:color w:val="2B91AF"/>
          <w:szCs w:val="22"/>
          <w:lang w:val="en-GB" w:eastAsia="nl-BE"/>
        </w:rPr>
        <w:t>Console</w:t>
      </w:r>
      <w:r w:rsidRPr="00F00E70">
        <w:rPr>
          <w:color w:val="000000"/>
          <w:szCs w:val="22"/>
          <w:lang w:val="en-GB" w:eastAsia="nl-BE"/>
        </w:rPr>
        <w:t>.ReadLine())</w:t>
      </w:r>
    </w:p>
    <w:p w14:paraId="18642DB3" w14:textId="77777777" w:rsidR="008E3C11" w:rsidRPr="00F00E70" w:rsidRDefault="008E3C11" w:rsidP="008E3C11">
      <w:pPr>
        <w:pStyle w:val="Code"/>
        <w:rPr>
          <w:color w:val="000000"/>
          <w:szCs w:val="22"/>
          <w:lang w:eastAsia="nl-BE"/>
        </w:rPr>
      </w:pPr>
      <w:r w:rsidRPr="00F00E70">
        <w:rPr>
          <w:color w:val="000000"/>
          <w:szCs w:val="22"/>
          <w:lang w:val="en-GB" w:eastAsia="nl-BE"/>
        </w:rPr>
        <w:t xml:space="preserve">    </w:t>
      </w:r>
      <w:r w:rsidRPr="00F00E70">
        <w:rPr>
          <w:color w:val="000000"/>
          <w:szCs w:val="22"/>
          <w:lang w:eastAsia="nl-BE"/>
        </w:rPr>
        <w:t>});</w:t>
      </w:r>
    </w:p>
    <w:p w14:paraId="5639F814" w14:textId="77777777" w:rsidR="008E3C11" w:rsidRPr="00F00E70" w:rsidRDefault="008E3C11" w:rsidP="008E3C11">
      <w:pPr>
        <w:pStyle w:val="Code"/>
        <w:rPr>
          <w:color w:val="000000"/>
          <w:szCs w:val="22"/>
          <w:lang w:eastAsia="nl-BE"/>
        </w:rPr>
      </w:pPr>
      <w:r w:rsidRPr="00F00E70">
        <w:rPr>
          <w:color w:val="000000"/>
          <w:szCs w:val="22"/>
          <w:lang w:eastAsia="nl-BE"/>
        </w:rPr>
        <w:t>}</w:t>
      </w:r>
    </w:p>
    <w:p w14:paraId="08EEFF1F" w14:textId="77777777" w:rsidR="008E3C11" w:rsidRPr="0036164B" w:rsidRDefault="008E3C11" w:rsidP="008E3C11">
      <w:pPr>
        <w:pStyle w:val="Code"/>
        <w:rPr>
          <w:rFonts w:eastAsiaTheme="majorEastAsia"/>
        </w:rPr>
      </w:pPr>
    </w:p>
    <w:p w14:paraId="342D8DC9" w14:textId="77777777" w:rsidR="008E3C11" w:rsidRDefault="008E3C11">
      <w:pPr>
        <w:spacing w:line="240" w:lineRule="auto"/>
        <w:jc w:val="left"/>
        <w:rPr>
          <w:rFonts w:eastAsiaTheme="majorEastAsia"/>
        </w:rPr>
      </w:pPr>
      <w:r>
        <w:rPr>
          <w:rFonts w:eastAsiaTheme="majorEastAsia"/>
        </w:rPr>
        <w:br w:type="page"/>
      </w:r>
    </w:p>
    <w:p w14:paraId="53BDF24C" w14:textId="68237ADE" w:rsidR="008E3C11" w:rsidRPr="0036164B" w:rsidRDefault="008E3C11" w:rsidP="008E3C11">
      <w:pPr>
        <w:rPr>
          <w:rFonts w:eastAsiaTheme="majorEastAsia"/>
        </w:rPr>
      </w:pPr>
      <w:r w:rsidRPr="0036164B">
        <w:rPr>
          <w:rFonts w:eastAsiaTheme="majorEastAsia"/>
        </w:rPr>
        <w:lastRenderedPageBreak/>
        <w:t>De Person class zou dan kunnen zijn:</w:t>
      </w:r>
    </w:p>
    <w:p w14:paraId="390523A1" w14:textId="77777777" w:rsidR="008E3C11" w:rsidRPr="00F00E70" w:rsidRDefault="008E3C11" w:rsidP="008E3C11">
      <w:pPr>
        <w:pStyle w:val="Code"/>
        <w:rPr>
          <w:color w:val="000000"/>
          <w:szCs w:val="22"/>
          <w:lang w:val="en-GB" w:eastAsia="nl-BE"/>
        </w:rPr>
      </w:pPr>
      <w:r w:rsidRPr="000308C0">
        <w:rPr>
          <w:color w:val="0000FF"/>
          <w:szCs w:val="22"/>
          <w:lang w:val="en-GB" w:eastAsia="nl-BE"/>
        </w:rPr>
        <w:t xml:space="preserve">public class </w:t>
      </w:r>
      <w:r w:rsidRPr="00F00E70">
        <w:rPr>
          <w:color w:val="2B91AF"/>
          <w:szCs w:val="22"/>
          <w:lang w:val="en-GB" w:eastAsia="nl-BE"/>
        </w:rPr>
        <w:t>Person</w:t>
      </w:r>
    </w:p>
    <w:p w14:paraId="15349F0C" w14:textId="77777777" w:rsidR="008E3C11" w:rsidRPr="00F00E70" w:rsidRDefault="008E3C11" w:rsidP="008E3C11">
      <w:pPr>
        <w:pStyle w:val="Code"/>
        <w:rPr>
          <w:color w:val="000000"/>
          <w:szCs w:val="22"/>
          <w:lang w:val="en-GB" w:eastAsia="nl-BE"/>
        </w:rPr>
      </w:pPr>
      <w:r w:rsidRPr="00F00E70">
        <w:rPr>
          <w:color w:val="000000"/>
          <w:szCs w:val="22"/>
          <w:lang w:val="en-GB" w:eastAsia="nl-BE"/>
        </w:rPr>
        <w:t>{</w:t>
      </w:r>
    </w:p>
    <w:p w14:paraId="1EC654BF" w14:textId="77777777" w:rsidR="008E3C11" w:rsidRPr="00F00E70" w:rsidRDefault="008E3C11" w:rsidP="008E3C11">
      <w:pPr>
        <w:pStyle w:val="Code"/>
        <w:ind w:firstLine="595"/>
        <w:rPr>
          <w:color w:val="000000"/>
          <w:szCs w:val="22"/>
          <w:lang w:val="en-GB" w:eastAsia="nl-BE"/>
        </w:rPr>
      </w:pPr>
      <w:r w:rsidRPr="000308C0">
        <w:rPr>
          <w:color w:val="0000FF"/>
          <w:szCs w:val="22"/>
          <w:lang w:val="en-GB" w:eastAsia="nl-BE"/>
        </w:rPr>
        <w:t xml:space="preserve">public string </w:t>
      </w:r>
      <w:r w:rsidRPr="00F00E70">
        <w:rPr>
          <w:color w:val="000000"/>
          <w:szCs w:val="22"/>
          <w:lang w:val="en-GB" w:eastAsia="nl-BE"/>
        </w:rPr>
        <w:t xml:space="preserve">Name { </w:t>
      </w:r>
      <w:r w:rsidRPr="00F00E70">
        <w:rPr>
          <w:szCs w:val="22"/>
          <w:lang w:val="en-GB" w:eastAsia="nl-BE"/>
        </w:rPr>
        <w:t>get</w:t>
      </w:r>
      <w:r w:rsidRPr="00F00E70">
        <w:rPr>
          <w:color w:val="000000"/>
          <w:szCs w:val="22"/>
          <w:lang w:val="en-GB" w:eastAsia="nl-BE"/>
        </w:rPr>
        <w:t xml:space="preserve">; </w:t>
      </w:r>
      <w:r w:rsidRPr="00F00E70">
        <w:rPr>
          <w:szCs w:val="22"/>
          <w:lang w:val="en-GB" w:eastAsia="nl-BE"/>
        </w:rPr>
        <w:t>set</w:t>
      </w:r>
      <w:r w:rsidRPr="00F00E70">
        <w:rPr>
          <w:color w:val="000000"/>
          <w:szCs w:val="22"/>
          <w:lang w:val="en-GB" w:eastAsia="nl-BE"/>
        </w:rPr>
        <w:t>; }</w:t>
      </w:r>
    </w:p>
    <w:p w14:paraId="39ADDE81" w14:textId="77777777" w:rsidR="008E3C11" w:rsidRPr="00F00E70" w:rsidRDefault="008E3C11" w:rsidP="008E3C11">
      <w:pPr>
        <w:pStyle w:val="Code"/>
        <w:ind w:firstLine="595"/>
        <w:rPr>
          <w:color w:val="000000"/>
          <w:szCs w:val="22"/>
          <w:lang w:val="en-GB" w:eastAsia="nl-BE"/>
        </w:rPr>
      </w:pPr>
      <w:r w:rsidRPr="000308C0">
        <w:rPr>
          <w:color w:val="0000FF"/>
          <w:szCs w:val="22"/>
          <w:lang w:val="en-GB" w:eastAsia="nl-BE"/>
        </w:rPr>
        <w:t xml:space="preserve">public string </w:t>
      </w:r>
      <w:r w:rsidRPr="00F00E70">
        <w:rPr>
          <w:color w:val="000000"/>
          <w:szCs w:val="22"/>
          <w:lang w:val="en-GB" w:eastAsia="nl-BE"/>
        </w:rPr>
        <w:t xml:space="preserve">Firstname { </w:t>
      </w:r>
      <w:r w:rsidRPr="00F00E70">
        <w:rPr>
          <w:szCs w:val="22"/>
          <w:lang w:val="en-GB" w:eastAsia="nl-BE"/>
        </w:rPr>
        <w:t>get</w:t>
      </w:r>
      <w:r w:rsidRPr="00F00E70">
        <w:rPr>
          <w:color w:val="000000"/>
          <w:szCs w:val="22"/>
          <w:lang w:val="en-GB" w:eastAsia="nl-BE"/>
        </w:rPr>
        <w:t xml:space="preserve">; </w:t>
      </w:r>
      <w:r w:rsidRPr="00F00E70">
        <w:rPr>
          <w:szCs w:val="22"/>
          <w:lang w:val="en-GB" w:eastAsia="nl-BE"/>
        </w:rPr>
        <w:t>set</w:t>
      </w:r>
      <w:r w:rsidRPr="00F00E70">
        <w:rPr>
          <w:color w:val="000000"/>
          <w:szCs w:val="22"/>
          <w:lang w:val="en-GB" w:eastAsia="nl-BE"/>
        </w:rPr>
        <w:t>; }</w:t>
      </w:r>
    </w:p>
    <w:p w14:paraId="5E3DE0C4" w14:textId="77777777" w:rsidR="008E3C11" w:rsidRPr="00F00E70" w:rsidRDefault="008E3C11" w:rsidP="008E3C11">
      <w:pPr>
        <w:pStyle w:val="Code"/>
        <w:ind w:firstLine="595"/>
        <w:rPr>
          <w:color w:val="000000"/>
          <w:szCs w:val="22"/>
          <w:lang w:val="en-GB" w:eastAsia="nl-BE"/>
        </w:rPr>
      </w:pPr>
      <w:r w:rsidRPr="000308C0">
        <w:rPr>
          <w:color w:val="0000FF"/>
          <w:szCs w:val="22"/>
          <w:lang w:val="en-GB" w:eastAsia="nl-BE"/>
        </w:rPr>
        <w:t xml:space="preserve">public </w:t>
      </w:r>
      <w:r w:rsidRPr="00F00E70">
        <w:rPr>
          <w:color w:val="2B91AF"/>
          <w:szCs w:val="22"/>
          <w:lang w:val="en-GB" w:eastAsia="nl-BE"/>
        </w:rPr>
        <w:t>DateOnly</w:t>
      </w:r>
      <w:r w:rsidRPr="00F00E70">
        <w:rPr>
          <w:color w:val="000000"/>
          <w:szCs w:val="22"/>
          <w:lang w:val="en-GB" w:eastAsia="nl-BE"/>
        </w:rPr>
        <w:t xml:space="preserve"> Birthdate { </w:t>
      </w:r>
      <w:r w:rsidRPr="00F00E70">
        <w:rPr>
          <w:szCs w:val="22"/>
          <w:lang w:val="en-GB" w:eastAsia="nl-BE"/>
        </w:rPr>
        <w:t>get</w:t>
      </w:r>
      <w:r w:rsidRPr="00F00E70">
        <w:rPr>
          <w:color w:val="000000"/>
          <w:szCs w:val="22"/>
          <w:lang w:val="en-GB" w:eastAsia="nl-BE"/>
        </w:rPr>
        <w:t xml:space="preserve">; </w:t>
      </w:r>
      <w:r w:rsidRPr="00F00E70">
        <w:rPr>
          <w:szCs w:val="22"/>
          <w:lang w:val="en-GB" w:eastAsia="nl-BE"/>
        </w:rPr>
        <w:t>set</w:t>
      </w:r>
      <w:r w:rsidRPr="00F00E70">
        <w:rPr>
          <w:color w:val="000000"/>
          <w:szCs w:val="22"/>
          <w:lang w:val="en-GB" w:eastAsia="nl-BE"/>
        </w:rPr>
        <w:t>; }</w:t>
      </w:r>
    </w:p>
    <w:p w14:paraId="255CE345" w14:textId="7FFF61D2" w:rsidR="008E3C11" w:rsidRPr="00F00E70" w:rsidRDefault="008E3C11" w:rsidP="008E3C11">
      <w:pPr>
        <w:pStyle w:val="Code"/>
        <w:rPr>
          <w:color w:val="000000"/>
          <w:szCs w:val="22"/>
          <w:lang w:eastAsia="nl-BE"/>
        </w:rPr>
      </w:pPr>
      <w:r w:rsidRPr="00F00E70">
        <w:rPr>
          <w:color w:val="000000"/>
          <w:szCs w:val="22"/>
          <w:lang w:eastAsia="nl-BE"/>
        </w:rPr>
        <w:t>}</w:t>
      </w:r>
    </w:p>
    <w:p w14:paraId="0AFE0A9A" w14:textId="77777777" w:rsidR="008E3C11" w:rsidRPr="0036164B" w:rsidRDefault="008E3C11" w:rsidP="008E3C11">
      <w:pPr>
        <w:rPr>
          <w:rFonts w:eastAsiaTheme="majorEastAsia"/>
        </w:rPr>
      </w:pPr>
      <w:r w:rsidRPr="0036164B">
        <w:rPr>
          <w:rFonts w:eastAsiaTheme="majorEastAsia"/>
        </w:rPr>
        <w:t>Door deze logica te centraliseren onder een class, kunnen we er ook complexere bewerkingen mee doen.</w:t>
      </w:r>
    </w:p>
    <w:p w14:paraId="4EE973C3" w14:textId="77777777" w:rsidR="008E3C11" w:rsidRPr="0036164B" w:rsidRDefault="008E3C11" w:rsidP="008E3C11">
      <w:pPr>
        <w:pStyle w:val="Kop3"/>
      </w:pPr>
      <w:bookmarkStart w:id="7" w:name="_Toc106831684"/>
      <w:r w:rsidRPr="0036164B">
        <w:t>Inheritance</w:t>
      </w:r>
      <w:bookmarkEnd w:id="7"/>
    </w:p>
    <w:p w14:paraId="6D0AD40F" w14:textId="77777777" w:rsidR="008E3C11" w:rsidRPr="0036164B" w:rsidRDefault="008E3C11" w:rsidP="008E3C11">
      <w:pPr>
        <w:rPr>
          <w:rFonts w:eastAsiaTheme="majorEastAsia"/>
        </w:rPr>
      </w:pPr>
      <w:r w:rsidRPr="0036164B">
        <w:rPr>
          <w:rFonts w:eastAsiaTheme="majorEastAsia"/>
        </w:rPr>
        <w:t>Classes kunnen overerven van elkaar. Dit zorgt ervoor dat we gedragingen en eigenschappen kunnen automatisch gebruiken in een nieuwe class. Deze nieuwe class kan dan ook zijn eigen gedragingen en eigenschappen toevoegen.</w:t>
      </w:r>
    </w:p>
    <w:p w14:paraId="53762395" w14:textId="77777777" w:rsidR="008E3C11" w:rsidRPr="0036164B" w:rsidRDefault="008E3C11" w:rsidP="008E3C11">
      <w:pPr>
        <w:rPr>
          <w:rFonts w:eastAsiaTheme="majorEastAsia"/>
        </w:rPr>
      </w:pPr>
      <w:r w:rsidRPr="0036164B">
        <w:rPr>
          <w:rFonts w:eastAsiaTheme="majorEastAsia"/>
        </w:rPr>
        <w:t xml:space="preserve">Het grote voordeel hiervan is het gebruik van </w:t>
      </w:r>
      <w:r w:rsidRPr="0062577A">
        <w:rPr>
          <w:rFonts w:eastAsiaTheme="majorEastAsia"/>
          <w:b/>
          <w:bCs/>
        </w:rPr>
        <w:t>polymorfisme</w:t>
      </w:r>
      <w:r w:rsidRPr="0036164B">
        <w:rPr>
          <w:rFonts w:eastAsiaTheme="majorEastAsia"/>
        </w:rPr>
        <w:t xml:space="preserve">. Dit wil zeggen dat een parent class geïmplementeerd kan worden als één van zijn child classes. </w:t>
      </w:r>
    </w:p>
    <w:p w14:paraId="763FE6C3" w14:textId="77777777" w:rsidR="008E3C11" w:rsidRDefault="008E3C11" w:rsidP="008E3C11">
      <w:pPr>
        <w:pStyle w:val="Code"/>
        <w:rPr>
          <w:rFonts w:eastAsia="+mn-ea"/>
          <w:color w:val="2B91AF"/>
        </w:rPr>
      </w:pPr>
    </w:p>
    <w:p w14:paraId="0C84CCAA" w14:textId="77777777" w:rsidR="008E3C11" w:rsidRDefault="008E3C11" w:rsidP="008E3C11">
      <w:pPr>
        <w:pStyle w:val="Code"/>
        <w:rPr>
          <w:rFonts w:eastAsia="+mn-ea"/>
        </w:rPr>
      </w:pPr>
      <w:r w:rsidRPr="0036164B">
        <w:rPr>
          <w:rFonts w:eastAsia="+mn-ea"/>
          <w:color w:val="2B91AF"/>
        </w:rPr>
        <w:t>Mammal</w:t>
      </w:r>
      <w:r w:rsidRPr="0036164B">
        <w:rPr>
          <w:rFonts w:eastAsia="+mn-ea"/>
        </w:rPr>
        <w:t xml:space="preserve"> myDog = </w:t>
      </w:r>
      <w:r w:rsidRPr="0036164B">
        <w:rPr>
          <w:rFonts w:eastAsia="+mn-ea"/>
          <w:color w:val="0000FF"/>
        </w:rPr>
        <w:t>new</w:t>
      </w:r>
      <w:r w:rsidRPr="0036164B">
        <w:rPr>
          <w:rFonts w:eastAsia="+mn-ea"/>
        </w:rPr>
        <w:t xml:space="preserve"> </w:t>
      </w:r>
      <w:r w:rsidRPr="0036164B">
        <w:rPr>
          <w:rFonts w:eastAsia="+mn-ea"/>
          <w:color w:val="2B91AF"/>
        </w:rPr>
        <w:t>Dog</w:t>
      </w:r>
      <w:r w:rsidRPr="0036164B">
        <w:rPr>
          <w:rFonts w:eastAsia="+mn-ea"/>
        </w:rPr>
        <w:t>();</w:t>
      </w:r>
    </w:p>
    <w:p w14:paraId="5DAC591E" w14:textId="77777777" w:rsidR="008E3C11" w:rsidRPr="0036164B" w:rsidRDefault="008E3C11" w:rsidP="008E3C11">
      <w:pPr>
        <w:pStyle w:val="Code"/>
        <w:rPr>
          <w:rFonts w:eastAsiaTheme="majorEastAsia"/>
        </w:rPr>
      </w:pPr>
    </w:p>
    <w:p w14:paraId="37E3B90D" w14:textId="77777777" w:rsidR="008E3C11" w:rsidRPr="0036164B" w:rsidRDefault="008E3C11" w:rsidP="008E3C11">
      <w:pPr>
        <w:rPr>
          <w:rFonts w:eastAsiaTheme="majorEastAsia"/>
        </w:rPr>
      </w:pPr>
      <w:r w:rsidRPr="0036164B">
        <w:rPr>
          <w:rFonts w:eastAsiaTheme="majorEastAsia"/>
        </w:rPr>
        <w:t xml:space="preserve">In dit geval is er een parent class Mammal. De Dog class </w:t>
      </w:r>
      <w:r w:rsidRPr="0032419D">
        <w:rPr>
          <w:rFonts w:eastAsiaTheme="majorEastAsia"/>
          <w:b/>
          <w:bCs/>
        </w:rPr>
        <w:t>erft</w:t>
      </w:r>
      <w:r w:rsidRPr="0036164B">
        <w:rPr>
          <w:rFonts w:eastAsiaTheme="majorEastAsia"/>
        </w:rPr>
        <w:t xml:space="preserve"> hiervan over. Zo is het mogelijk om een Dog object aan te maken in een definitie van een Mammal.</w:t>
      </w:r>
    </w:p>
    <w:p w14:paraId="363F09CE" w14:textId="77777777" w:rsidR="008E3C11" w:rsidRPr="0036164B" w:rsidRDefault="008E3C11" w:rsidP="008E3C11">
      <w:pPr>
        <w:rPr>
          <w:rFonts w:eastAsiaTheme="majorEastAsia"/>
        </w:rPr>
      </w:pPr>
      <w:r w:rsidRPr="0036164B">
        <w:rPr>
          <w:rFonts w:eastAsiaTheme="majorEastAsia"/>
        </w:rPr>
        <w:t xml:space="preserve">In versimpelde termen kunnen we zeggen dat overerving gebruikt wordt voor een </w:t>
      </w:r>
      <w:r w:rsidRPr="0036164B">
        <w:rPr>
          <w:rFonts w:eastAsiaTheme="majorEastAsia"/>
          <w:i/>
          <w:iCs/>
        </w:rPr>
        <w:t>is-relatie</w:t>
      </w:r>
      <w:r w:rsidRPr="0036164B">
        <w:rPr>
          <w:rFonts w:eastAsiaTheme="majorEastAsia"/>
        </w:rPr>
        <w:t>.</w:t>
      </w:r>
    </w:p>
    <w:p w14:paraId="2B67F4C3" w14:textId="77777777" w:rsidR="008E3C11" w:rsidRPr="0036164B" w:rsidRDefault="008E3C11" w:rsidP="008E3C11">
      <w:pPr>
        <w:pStyle w:val="Kop3"/>
      </w:pPr>
      <w:bookmarkStart w:id="8" w:name="_Toc106831685"/>
      <w:r w:rsidRPr="0036164B">
        <w:t>Interface</w:t>
      </w:r>
      <w:bookmarkEnd w:id="8"/>
    </w:p>
    <w:p w14:paraId="4E2596E9" w14:textId="77777777" w:rsidR="008E3C11" w:rsidRPr="0036164B" w:rsidRDefault="008E3C11" w:rsidP="008E3C11">
      <w:pPr>
        <w:rPr>
          <w:rFonts w:eastAsiaTheme="majorEastAsia"/>
        </w:rPr>
      </w:pPr>
      <w:r w:rsidRPr="0036164B">
        <w:rPr>
          <w:rFonts w:eastAsiaTheme="majorEastAsia"/>
        </w:rPr>
        <w:t>De grootste beperking van overerving in C# en Java, is dat we slechts van één parent class kunnen overerven. Soms willen we echter gedragingen en eigenschappen gebruiken d</w:t>
      </w:r>
      <w:r>
        <w:rPr>
          <w:rFonts w:eastAsiaTheme="majorEastAsia"/>
        </w:rPr>
        <w:t>ie</w:t>
      </w:r>
      <w:r w:rsidRPr="0036164B">
        <w:rPr>
          <w:rFonts w:eastAsiaTheme="majorEastAsia"/>
        </w:rPr>
        <w:t xml:space="preserve"> niet echt tot de overervingsboom behoren. Via interfaces kunnen we groeperen op gemeenschappelijk gedragingen en eigenschappen, zonder dat we rekening moeten houden met een overervingsboom.  We zeggen dan dat een class een interface </w:t>
      </w:r>
      <w:r w:rsidRPr="0032419D">
        <w:rPr>
          <w:rFonts w:eastAsiaTheme="majorEastAsia"/>
          <w:b/>
          <w:bCs/>
        </w:rPr>
        <w:t>implementeert</w:t>
      </w:r>
      <w:r w:rsidRPr="0036164B">
        <w:rPr>
          <w:rFonts w:eastAsiaTheme="majorEastAsia"/>
        </w:rPr>
        <w:t xml:space="preserve">. </w:t>
      </w:r>
    </w:p>
    <w:p w14:paraId="131B39B8" w14:textId="77777777" w:rsidR="008E3C11" w:rsidRPr="0036164B" w:rsidRDefault="008E3C11" w:rsidP="008E3C11">
      <w:pPr>
        <w:rPr>
          <w:rFonts w:eastAsiaTheme="majorEastAsia"/>
        </w:rPr>
      </w:pPr>
      <w:r w:rsidRPr="0036164B">
        <w:rPr>
          <w:rFonts w:eastAsiaTheme="majorEastAsia"/>
        </w:rPr>
        <w:t xml:space="preserve">In versimpelde termen gaat het bij interfaces over een </w:t>
      </w:r>
      <w:r w:rsidRPr="0036164B">
        <w:rPr>
          <w:rFonts w:eastAsiaTheme="majorEastAsia"/>
          <w:i/>
          <w:iCs/>
        </w:rPr>
        <w:t>kan-relatie</w:t>
      </w:r>
      <w:r w:rsidRPr="0036164B">
        <w:rPr>
          <w:rFonts w:eastAsiaTheme="majorEastAsia"/>
        </w:rPr>
        <w:t>.</w:t>
      </w:r>
    </w:p>
    <w:p w14:paraId="16820FDA" w14:textId="77777777" w:rsidR="008E3C11" w:rsidRDefault="008E3C11" w:rsidP="008E3C11">
      <w:pPr>
        <w:pStyle w:val="Kop3"/>
      </w:pPr>
      <w:bookmarkStart w:id="9" w:name="_Toc106831686"/>
      <w:r w:rsidRPr="0036164B">
        <w:lastRenderedPageBreak/>
        <w:t>Oefening</w:t>
      </w:r>
      <w:bookmarkEnd w:id="9"/>
    </w:p>
    <w:tbl>
      <w:tblPr>
        <w:tblStyle w:val="TableGrid-GreyHeader1"/>
        <w:tblW w:w="9072" w:type="dxa"/>
        <w:tblInd w:w="-5" w:type="dxa"/>
        <w:tblBorders>
          <w:top w:val="none" w:sz="0" w:space="0" w:color="auto"/>
          <w:left w:val="none" w:sz="0" w:space="0" w:color="auto"/>
          <w:bottom w:val="none" w:sz="0" w:space="0" w:color="auto"/>
          <w:right w:val="none" w:sz="0" w:space="0" w:color="auto"/>
          <w:insideV w:val="none" w:sz="0" w:space="0" w:color="auto"/>
        </w:tblBorders>
        <w:tblLayout w:type="fixed"/>
        <w:tblCellMar>
          <w:top w:w="108" w:type="dxa"/>
          <w:bottom w:w="108" w:type="dxa"/>
        </w:tblCellMar>
        <w:tblLook w:val="04A0" w:firstRow="1" w:lastRow="0" w:firstColumn="1" w:lastColumn="0" w:noHBand="0" w:noVBand="1"/>
      </w:tblPr>
      <w:tblGrid>
        <w:gridCol w:w="1276"/>
        <w:gridCol w:w="7796"/>
      </w:tblGrid>
      <w:tr w:rsidR="007F3C03" w:rsidRPr="003F53DB" w14:paraId="28D1517F" w14:textId="77777777" w:rsidTr="008706B2">
        <w:trPr>
          <w:trHeight w:val="397"/>
        </w:trPr>
        <w:tc>
          <w:tcPr>
            <w:tcW w:w="1276" w:type="dxa"/>
            <w:shd w:val="clear" w:color="auto" w:fill="auto"/>
          </w:tcPr>
          <w:p w14:paraId="1189810E" w14:textId="2E3C942B" w:rsidR="007F3C03" w:rsidRPr="003F53DB" w:rsidRDefault="007F3C03" w:rsidP="008706B2">
            <w:pPr>
              <w:jc w:val="center"/>
              <w:rPr>
                <w:lang w:val="nl-BE" w:eastAsia="en-GB"/>
              </w:rPr>
            </w:pPr>
            <w:bookmarkStart w:id="10" w:name="_Hlk106532671"/>
            <w:r w:rsidRPr="0036164B">
              <w:rPr>
                <w:noProof/>
                <w:szCs w:val="22"/>
                <w:lang w:eastAsia="en-GB"/>
              </w:rPr>
              <w:drawing>
                <wp:inline distT="0" distB="0" distL="0" distR="0" wp14:anchorId="650CF3F6" wp14:editId="3CF80301">
                  <wp:extent cx="360000" cy="360000"/>
                  <wp:effectExtent l="0" t="0" r="0" b="2540"/>
                  <wp:docPr id="1276047367" name="Picture 9" descr="Icon&#10;&#10;Description automatically generated">
                    <a:extLst xmlns:a="http://schemas.openxmlformats.org/drawingml/2006/main">
                      <a:ext uri="{FF2B5EF4-FFF2-40B4-BE49-F238E27FC236}">
                        <a16:creationId xmlns:a16="http://schemas.microsoft.com/office/drawing/2014/main" id="{E41222A6-7E70-4822-9EB4-9159080599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Icon&#10;&#10;Description automatically generated">
                            <a:extLst>
                              <a:ext uri="{FF2B5EF4-FFF2-40B4-BE49-F238E27FC236}">
                                <a16:creationId xmlns:a16="http://schemas.microsoft.com/office/drawing/2014/main" id="{E41222A6-7E70-4822-9EB4-915908059901}"/>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7796" w:type="dxa"/>
            <w:shd w:val="clear" w:color="auto" w:fill="F2F2F2" w:themeFill="background1" w:themeFillShade="F2"/>
          </w:tcPr>
          <w:p w14:paraId="6328A1BA" w14:textId="0604C9B7" w:rsidR="007F3C03" w:rsidRPr="007F3C03" w:rsidRDefault="007F3C03" w:rsidP="008706B2">
            <w:pPr>
              <w:jc w:val="left"/>
              <w:rPr>
                <w:lang w:val="nl-BE" w:eastAsia="en-GB"/>
              </w:rPr>
            </w:pPr>
            <w:r>
              <w:rPr>
                <w:lang w:val="nl-BE" w:eastAsia="en-GB"/>
              </w:rPr>
              <w:t xml:space="preserve">Zie </w:t>
            </w:r>
            <w:r>
              <w:rPr>
                <w:b/>
                <w:bCs/>
                <w:lang w:val="nl-BE" w:eastAsia="en-GB"/>
              </w:rPr>
              <w:t>Oefeningenboek</w:t>
            </w:r>
            <w:r>
              <w:rPr>
                <w:lang w:val="nl-BE" w:eastAsia="en-GB"/>
              </w:rPr>
              <w:t xml:space="preserve"> </w:t>
            </w:r>
            <w:r w:rsidR="006E7D21">
              <w:rPr>
                <w:lang w:val="nl-BE" w:eastAsia="en-GB"/>
              </w:rPr>
              <w:t>–</w:t>
            </w:r>
            <w:r w:rsidR="00C50D78">
              <w:rPr>
                <w:lang w:val="nl-BE" w:eastAsia="en-GB"/>
              </w:rPr>
              <w:t xml:space="preserve"> </w:t>
            </w:r>
            <w:r w:rsidR="006E7D21">
              <w:rPr>
                <w:lang w:val="nl-BE" w:eastAsia="en-GB"/>
              </w:rPr>
              <w:t>2.</w:t>
            </w:r>
            <w:r>
              <w:rPr>
                <w:lang w:val="nl-BE" w:eastAsia="en-GB"/>
              </w:rPr>
              <w:t xml:space="preserve">1 </w:t>
            </w:r>
            <w:r w:rsidR="00C50D78">
              <w:rPr>
                <w:lang w:val="nl-BE" w:eastAsia="en-GB"/>
              </w:rPr>
              <w:t>Herhaling programmeren</w:t>
            </w:r>
          </w:p>
        </w:tc>
      </w:tr>
      <w:bookmarkEnd w:id="10"/>
    </w:tbl>
    <w:p w14:paraId="73C6C65F" w14:textId="77777777" w:rsidR="009C34BB" w:rsidRPr="009C34BB" w:rsidRDefault="009C34BB" w:rsidP="009C34BB"/>
    <w:p w14:paraId="5CA05FFB" w14:textId="77777777" w:rsidR="008E3C11" w:rsidRPr="0036164B" w:rsidRDefault="008E3C11" w:rsidP="00372671"/>
    <w:p w14:paraId="4D758464" w14:textId="77777777" w:rsidR="009C34BB" w:rsidRDefault="009C34BB">
      <w:pPr>
        <w:spacing w:line="240" w:lineRule="auto"/>
        <w:jc w:val="left"/>
        <w:rPr>
          <w:bCs/>
          <w:sz w:val="28"/>
          <w:szCs w:val="28"/>
        </w:rPr>
      </w:pPr>
      <w:r>
        <w:br w:type="page"/>
      </w:r>
    </w:p>
    <w:p w14:paraId="0CAF4CF1" w14:textId="5115D412" w:rsidR="00435634" w:rsidRPr="0036164B" w:rsidRDefault="00626F5D" w:rsidP="00626F5D">
      <w:pPr>
        <w:pStyle w:val="Kop2"/>
      </w:pPr>
      <w:bookmarkStart w:id="11" w:name="_Toc106831687"/>
      <w:r w:rsidRPr="0036164B">
        <w:lastRenderedPageBreak/>
        <w:t>Refactoren</w:t>
      </w:r>
      <w:bookmarkEnd w:id="11"/>
    </w:p>
    <w:p w14:paraId="6452510D" w14:textId="77777777" w:rsidR="00626F5D" w:rsidRPr="0036164B" w:rsidRDefault="00626F5D" w:rsidP="00626F5D">
      <w:r w:rsidRPr="0036164B">
        <w:t>Refactoren is de naam dat we geven aan bestaande code te verbeteren. We gaan functioneel niets wijzigen aan de code, dus het eindresultaat blijft hetzelfde, maar we gaan wel onze code leesbaarder of makkelijker in gebruik maken. Het makkelijkste voorbeeld is het hernoemen van een variabele. Stel, je hebt ergens in het programma staan:</w:t>
      </w:r>
    </w:p>
    <w:p w14:paraId="44FC4387" w14:textId="77777777" w:rsidR="00626F5D" w:rsidRPr="0036164B" w:rsidRDefault="00626F5D" w:rsidP="006E6F84">
      <w:pPr>
        <w:pStyle w:val="Code"/>
      </w:pPr>
      <w:r w:rsidRPr="0036164B">
        <w:rPr>
          <w:color w:val="0000FF"/>
          <w:lang w:eastAsia="nl-BE"/>
        </w:rPr>
        <w:t>string</w:t>
      </w:r>
      <w:r w:rsidRPr="0036164B">
        <w:rPr>
          <w:lang w:eastAsia="nl-BE"/>
        </w:rPr>
        <w:t xml:space="preserve"> test = </w:t>
      </w:r>
      <w:r w:rsidRPr="0036164B">
        <w:rPr>
          <w:color w:val="A31515"/>
          <w:lang w:eastAsia="nl-BE"/>
        </w:rPr>
        <w:t>"Wim"</w:t>
      </w:r>
      <w:r w:rsidRPr="0036164B">
        <w:rPr>
          <w:lang w:eastAsia="nl-BE"/>
        </w:rPr>
        <w:t>;</w:t>
      </w:r>
    </w:p>
    <w:p w14:paraId="1CB769C9" w14:textId="77777777" w:rsidR="00626F5D" w:rsidRPr="0036164B" w:rsidRDefault="00626F5D" w:rsidP="00626F5D">
      <w:r w:rsidRPr="0036164B">
        <w:t>We zouden deze lijn code dan kunnen refactoren naar:</w:t>
      </w:r>
    </w:p>
    <w:p w14:paraId="43621265" w14:textId="77777777" w:rsidR="00626F5D" w:rsidRPr="0036164B" w:rsidRDefault="00626F5D" w:rsidP="006E6F84">
      <w:pPr>
        <w:pStyle w:val="Code"/>
      </w:pPr>
      <w:r w:rsidRPr="0036164B">
        <w:rPr>
          <w:color w:val="0000FF"/>
          <w:lang w:eastAsia="nl-BE"/>
        </w:rPr>
        <w:t>var</w:t>
      </w:r>
      <w:r w:rsidRPr="0036164B">
        <w:rPr>
          <w:lang w:eastAsia="nl-BE"/>
        </w:rPr>
        <w:t xml:space="preserve"> username = </w:t>
      </w:r>
      <w:r w:rsidRPr="0036164B">
        <w:rPr>
          <w:color w:val="A31515"/>
          <w:lang w:eastAsia="nl-BE"/>
        </w:rPr>
        <w:t>"Wim"</w:t>
      </w:r>
      <w:r w:rsidRPr="0036164B">
        <w:rPr>
          <w:lang w:eastAsia="nl-BE"/>
        </w:rPr>
        <w:t>;</w:t>
      </w:r>
    </w:p>
    <w:p w14:paraId="24688662" w14:textId="77777777" w:rsidR="00626F5D" w:rsidRPr="0036164B" w:rsidRDefault="00626F5D" w:rsidP="00626F5D"/>
    <w:p w14:paraId="58F82156" w14:textId="277AF289" w:rsidR="00626F5D" w:rsidRPr="0036164B" w:rsidRDefault="00626F5D" w:rsidP="00626F5D">
      <w:r w:rsidRPr="0036164B">
        <w:t xml:space="preserve">Functioneel doet dit niets, wij blijven met een variabele van het type string zitten, die als waarde Wim heeft. Qua leesbaarheid zijn we er wel op vooruit gegaan, omdat we gebruik maken van </w:t>
      </w:r>
      <w:r w:rsidRPr="006E6F84">
        <w:rPr>
          <w:b/>
          <w:bCs/>
        </w:rPr>
        <w:t>var</w:t>
      </w:r>
      <w:r w:rsidRPr="0036164B">
        <w:t xml:space="preserve"> in plaats van </w:t>
      </w:r>
      <w:r w:rsidRPr="006E6F84">
        <w:rPr>
          <w:b/>
          <w:bCs/>
        </w:rPr>
        <w:t>string</w:t>
      </w:r>
      <w:r w:rsidRPr="0036164B">
        <w:t xml:space="preserve"> en omdat onze variabele een </w:t>
      </w:r>
      <w:r w:rsidR="006E6F84">
        <w:t>omschrijvende</w:t>
      </w:r>
      <w:r w:rsidRPr="0036164B">
        <w:t xml:space="preserve"> naam heeft gekregen.</w:t>
      </w:r>
    </w:p>
    <w:p w14:paraId="4223C1E0" w14:textId="77777777" w:rsidR="00626F5D" w:rsidRPr="0036164B" w:rsidRDefault="00626F5D" w:rsidP="00626F5D"/>
    <w:p w14:paraId="70D17BD9" w14:textId="77777777" w:rsidR="00626F5D" w:rsidRPr="0036164B" w:rsidRDefault="00626F5D" w:rsidP="00626F5D">
      <w:r w:rsidRPr="0036164B">
        <w:t xml:space="preserve">Veel van de technieken die we in OOD gaan leren, gaan we toepassen tijdens het refactoren van bestaande code. De technieken zorgen ervoor dat onze code steeds verbeterd, waardoor </w:t>
      </w:r>
      <w:r w:rsidRPr="00517417">
        <w:rPr>
          <w:b/>
          <w:bCs/>
        </w:rPr>
        <w:t>code rot</w:t>
      </w:r>
      <w:r w:rsidRPr="0036164B">
        <w:t xml:space="preserve"> vermeden wordt. </w:t>
      </w:r>
      <w:r w:rsidRPr="00517417">
        <w:t>Code rot</w:t>
      </w:r>
      <w:r w:rsidRPr="0036164B">
        <w:t>, of spaghetticode, is code dat na vele aanpassingen eigenlijk niet meer intuïtief is. Hierdoor wordt nieuwe functionaliteit toevoegen complexer dan het eigenlijk zou mogen zijn.</w:t>
      </w:r>
    </w:p>
    <w:p w14:paraId="24483206" w14:textId="57045AFD" w:rsidR="00626F5D" w:rsidRPr="0036164B" w:rsidRDefault="00626F5D" w:rsidP="00626F5D">
      <w:pPr>
        <w:pStyle w:val="Kop2"/>
      </w:pPr>
      <w:bookmarkStart w:id="12" w:name="_Toc106831688"/>
      <w:r w:rsidRPr="0036164B">
        <w:t>DRY</w:t>
      </w:r>
      <w:bookmarkEnd w:id="12"/>
    </w:p>
    <w:p w14:paraId="17DEB259" w14:textId="77777777" w:rsidR="00626F5D" w:rsidRPr="0036164B" w:rsidRDefault="00626F5D" w:rsidP="00626F5D">
      <w:r w:rsidRPr="0036164B">
        <w:rPr>
          <w:b/>
          <w:bCs/>
        </w:rPr>
        <w:t>D</w:t>
      </w:r>
      <w:r w:rsidRPr="0036164B">
        <w:t xml:space="preserve">on’t </w:t>
      </w:r>
      <w:r w:rsidRPr="0036164B">
        <w:rPr>
          <w:b/>
          <w:bCs/>
        </w:rPr>
        <w:t>R</w:t>
      </w:r>
      <w:r w:rsidRPr="0036164B">
        <w:t xml:space="preserve">epeat </w:t>
      </w:r>
      <w:r w:rsidRPr="0036164B">
        <w:rPr>
          <w:b/>
          <w:bCs/>
        </w:rPr>
        <w:t>Y</w:t>
      </w:r>
      <w:r w:rsidRPr="0036164B">
        <w:t xml:space="preserve">ourself. We willen onze code zo min mogelijk zichzelf laten herhalen. Als we code schrijven, zullen we zo veel mogelijk proberen onszelf niet te herhalen. We zullen de volledig kracht van OO gebruiken om onze code te groeperen, om zo de herbruikbaarheid van onze code te maximaliseren. </w:t>
      </w:r>
    </w:p>
    <w:p w14:paraId="556CAD96" w14:textId="77777777" w:rsidR="00626F5D" w:rsidRPr="0036164B" w:rsidRDefault="00626F5D" w:rsidP="00626F5D">
      <w:r w:rsidRPr="0036164B">
        <w:t>We nemen als voorbeeld één van de eerste oefeningen van C# basis:</w:t>
      </w:r>
    </w:p>
    <w:p w14:paraId="454C489B" w14:textId="77777777" w:rsidR="00626F5D" w:rsidRPr="0036164B" w:rsidRDefault="00626F5D" w:rsidP="00626F5D">
      <w:r w:rsidRPr="0036164B">
        <w:rPr>
          <w:noProof/>
        </w:rPr>
        <w:lastRenderedPageBreak/>
        <w:drawing>
          <wp:inline distT="0" distB="0" distL="0" distR="0" wp14:anchorId="105631D5" wp14:editId="5D4A9799">
            <wp:extent cx="5731510" cy="4511675"/>
            <wp:effectExtent l="0" t="0" r="2540" b="3175"/>
            <wp:docPr id="6" name="Afbeelding 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10;&#10;Automatisch gegenereerde beschrijving"/>
                    <pic:cNvPicPr/>
                  </pic:nvPicPr>
                  <pic:blipFill>
                    <a:blip r:embed="rId24"/>
                    <a:stretch>
                      <a:fillRect/>
                    </a:stretch>
                  </pic:blipFill>
                  <pic:spPr>
                    <a:xfrm>
                      <a:off x="0" y="0"/>
                      <a:ext cx="5731510" cy="4511675"/>
                    </a:xfrm>
                    <a:prstGeom prst="rect">
                      <a:avLst/>
                    </a:prstGeom>
                  </pic:spPr>
                </pic:pic>
              </a:graphicData>
            </a:graphic>
          </wp:inline>
        </w:drawing>
      </w:r>
    </w:p>
    <w:p w14:paraId="1A8A387B" w14:textId="77777777" w:rsidR="00626F5D" w:rsidRDefault="00626F5D" w:rsidP="00626F5D">
      <w:r w:rsidRPr="0036164B">
        <w:t>Een mogelijk oplossing zou er zo kunnen uitzien:</w:t>
      </w:r>
    </w:p>
    <w:p w14:paraId="5881A67D" w14:textId="77777777" w:rsidR="00517417" w:rsidRPr="0036164B" w:rsidRDefault="00517417" w:rsidP="00626F5D"/>
    <w:p w14:paraId="43A575D0" w14:textId="77777777" w:rsidR="00626F5D" w:rsidRPr="0036164B" w:rsidRDefault="00626F5D" w:rsidP="00517417">
      <w:pPr>
        <w:pStyle w:val="Code"/>
        <w:rPr>
          <w:color w:val="000000"/>
          <w:lang w:eastAsia="nl-BE"/>
        </w:rPr>
      </w:pPr>
      <w:r w:rsidRPr="0036164B">
        <w:rPr>
          <w:color w:val="2B91AF"/>
          <w:lang w:eastAsia="nl-BE"/>
        </w:rPr>
        <w:t>Console</w:t>
      </w:r>
      <w:r w:rsidRPr="0036164B">
        <w:rPr>
          <w:color w:val="000000"/>
          <w:lang w:eastAsia="nl-BE"/>
        </w:rPr>
        <w:t>.WriteLine(</w:t>
      </w:r>
      <w:r w:rsidRPr="0036164B">
        <w:rPr>
          <w:lang w:eastAsia="nl-BE"/>
        </w:rPr>
        <w:t>"Gelieve een design karakter te kiezen (vb. *, #, //, ... ):"</w:t>
      </w:r>
      <w:r w:rsidRPr="0036164B">
        <w:rPr>
          <w:color w:val="000000"/>
          <w:lang w:eastAsia="nl-BE"/>
        </w:rPr>
        <w:t>);</w:t>
      </w:r>
    </w:p>
    <w:p w14:paraId="3DA59011" w14:textId="77777777" w:rsidR="00626F5D" w:rsidRPr="0036164B" w:rsidRDefault="00626F5D" w:rsidP="00517417">
      <w:pPr>
        <w:pStyle w:val="Code"/>
        <w:rPr>
          <w:color w:val="000000"/>
          <w:lang w:eastAsia="nl-BE"/>
        </w:rPr>
      </w:pPr>
      <w:r w:rsidRPr="0036164B">
        <w:rPr>
          <w:color w:val="0000FF"/>
          <w:lang w:eastAsia="nl-BE"/>
        </w:rPr>
        <w:t>string</w:t>
      </w:r>
      <w:r w:rsidRPr="0036164B">
        <w:rPr>
          <w:color w:val="000000"/>
          <w:lang w:eastAsia="nl-BE"/>
        </w:rPr>
        <w:t xml:space="preserve"> designKarakter = </w:t>
      </w:r>
      <w:r w:rsidRPr="0036164B">
        <w:rPr>
          <w:color w:val="2B91AF"/>
          <w:lang w:eastAsia="nl-BE"/>
        </w:rPr>
        <w:t>Console</w:t>
      </w:r>
      <w:r w:rsidRPr="0036164B">
        <w:rPr>
          <w:color w:val="000000"/>
          <w:lang w:eastAsia="nl-BE"/>
        </w:rPr>
        <w:t>.ReadLine();</w:t>
      </w:r>
    </w:p>
    <w:p w14:paraId="1394BE69" w14:textId="77777777" w:rsidR="00626F5D" w:rsidRPr="0036164B" w:rsidRDefault="00626F5D" w:rsidP="00517417">
      <w:pPr>
        <w:pStyle w:val="Code"/>
        <w:rPr>
          <w:color w:val="000000"/>
          <w:lang w:eastAsia="nl-BE"/>
        </w:rPr>
      </w:pPr>
    </w:p>
    <w:p w14:paraId="4C597AA4" w14:textId="77777777" w:rsidR="00626F5D" w:rsidRPr="0036164B" w:rsidRDefault="00626F5D" w:rsidP="00517417">
      <w:pPr>
        <w:pStyle w:val="Code"/>
        <w:rPr>
          <w:color w:val="000000"/>
          <w:lang w:eastAsia="nl-BE"/>
        </w:rPr>
      </w:pPr>
      <w:r w:rsidRPr="0036164B">
        <w:rPr>
          <w:color w:val="2B91AF"/>
          <w:lang w:eastAsia="nl-BE"/>
        </w:rPr>
        <w:t>Console</w:t>
      </w:r>
      <w:r w:rsidRPr="0036164B">
        <w:rPr>
          <w:color w:val="000000"/>
          <w:lang w:eastAsia="nl-BE"/>
        </w:rPr>
        <w:t>.WriteLine(</w:t>
      </w:r>
      <w:r w:rsidRPr="0036164B">
        <w:rPr>
          <w:lang w:eastAsia="nl-BE"/>
        </w:rPr>
        <w:t>"Gelieve je coordinaten in te geven:"</w:t>
      </w:r>
      <w:r w:rsidRPr="0036164B">
        <w:rPr>
          <w:color w:val="000000"/>
          <w:lang w:eastAsia="nl-BE"/>
        </w:rPr>
        <w:t>);</w:t>
      </w:r>
    </w:p>
    <w:p w14:paraId="1FC2BDC5" w14:textId="77777777" w:rsidR="00626F5D" w:rsidRPr="0036164B" w:rsidRDefault="00626F5D" w:rsidP="00517417">
      <w:pPr>
        <w:pStyle w:val="Code"/>
        <w:rPr>
          <w:color w:val="000000"/>
          <w:lang w:eastAsia="nl-BE"/>
        </w:rPr>
      </w:pPr>
      <w:r w:rsidRPr="0036164B">
        <w:rPr>
          <w:color w:val="2B91AF"/>
          <w:lang w:eastAsia="nl-BE"/>
        </w:rPr>
        <w:t>Console</w:t>
      </w:r>
      <w:r w:rsidRPr="0036164B">
        <w:rPr>
          <w:color w:val="000000"/>
          <w:lang w:eastAsia="nl-BE"/>
        </w:rPr>
        <w:t>.Write(</w:t>
      </w:r>
      <w:r w:rsidRPr="0036164B">
        <w:rPr>
          <w:lang w:eastAsia="nl-BE"/>
        </w:rPr>
        <w:t>"Voornaam: "</w:t>
      </w:r>
      <w:r w:rsidRPr="0036164B">
        <w:rPr>
          <w:color w:val="000000"/>
          <w:lang w:eastAsia="nl-BE"/>
        </w:rPr>
        <w:t>);</w:t>
      </w:r>
    </w:p>
    <w:p w14:paraId="0CF70064" w14:textId="77777777" w:rsidR="00626F5D" w:rsidRPr="00AD1150" w:rsidRDefault="00626F5D" w:rsidP="00517417">
      <w:pPr>
        <w:pStyle w:val="Code"/>
        <w:rPr>
          <w:color w:val="000000"/>
          <w:lang w:val="en-GB" w:eastAsia="nl-BE"/>
        </w:rPr>
      </w:pPr>
      <w:r w:rsidRPr="00AD1150">
        <w:rPr>
          <w:color w:val="0000FF"/>
          <w:lang w:val="en-GB" w:eastAsia="nl-BE"/>
        </w:rPr>
        <w:t>string</w:t>
      </w:r>
      <w:r w:rsidRPr="00AD1150">
        <w:rPr>
          <w:color w:val="000000"/>
          <w:lang w:val="en-GB" w:eastAsia="nl-BE"/>
        </w:rPr>
        <w:t xml:space="preserve"> voornaam = </w:t>
      </w:r>
      <w:r w:rsidRPr="00AD1150">
        <w:rPr>
          <w:color w:val="2B91AF"/>
          <w:lang w:val="en-GB" w:eastAsia="nl-BE"/>
        </w:rPr>
        <w:t>Console</w:t>
      </w:r>
      <w:r w:rsidRPr="00AD1150">
        <w:rPr>
          <w:color w:val="000000"/>
          <w:lang w:val="en-GB" w:eastAsia="nl-BE"/>
        </w:rPr>
        <w:t>.ReadLine();</w:t>
      </w:r>
    </w:p>
    <w:p w14:paraId="7AD6BD4A" w14:textId="77777777" w:rsidR="00626F5D" w:rsidRPr="00A94B81" w:rsidRDefault="00626F5D" w:rsidP="00517417">
      <w:pPr>
        <w:pStyle w:val="Code"/>
        <w:rPr>
          <w:color w:val="000000"/>
          <w:lang w:val="en-GB" w:eastAsia="nl-BE"/>
        </w:rPr>
      </w:pPr>
      <w:r w:rsidRPr="00A94B81">
        <w:rPr>
          <w:color w:val="2B91AF"/>
          <w:lang w:val="en-GB" w:eastAsia="nl-BE"/>
        </w:rPr>
        <w:t>Console</w:t>
      </w:r>
      <w:r w:rsidRPr="00A94B81">
        <w:rPr>
          <w:color w:val="000000"/>
          <w:lang w:val="en-GB" w:eastAsia="nl-BE"/>
        </w:rPr>
        <w:t>.Write(</w:t>
      </w:r>
      <w:r w:rsidRPr="00A94B81">
        <w:rPr>
          <w:lang w:val="en-GB" w:eastAsia="nl-BE"/>
        </w:rPr>
        <w:t>"Familienaam: "</w:t>
      </w:r>
      <w:r w:rsidRPr="00A94B81">
        <w:rPr>
          <w:color w:val="000000"/>
          <w:lang w:val="en-GB" w:eastAsia="nl-BE"/>
        </w:rPr>
        <w:t>);</w:t>
      </w:r>
    </w:p>
    <w:p w14:paraId="1B28AC3B" w14:textId="77777777" w:rsidR="00626F5D" w:rsidRPr="00A94B81" w:rsidRDefault="00626F5D" w:rsidP="00517417">
      <w:pPr>
        <w:pStyle w:val="Code"/>
        <w:rPr>
          <w:color w:val="000000"/>
          <w:lang w:val="en-GB" w:eastAsia="nl-BE"/>
        </w:rPr>
      </w:pPr>
      <w:r w:rsidRPr="00A94B81">
        <w:rPr>
          <w:color w:val="0000FF"/>
          <w:lang w:val="en-GB" w:eastAsia="nl-BE"/>
        </w:rPr>
        <w:t>string</w:t>
      </w:r>
      <w:r w:rsidRPr="00A94B81">
        <w:rPr>
          <w:color w:val="000000"/>
          <w:lang w:val="en-GB" w:eastAsia="nl-BE"/>
        </w:rPr>
        <w:t xml:space="preserve"> familienaam = </w:t>
      </w:r>
      <w:r w:rsidRPr="00A94B81">
        <w:rPr>
          <w:color w:val="2B91AF"/>
          <w:lang w:val="en-GB" w:eastAsia="nl-BE"/>
        </w:rPr>
        <w:t>Console</w:t>
      </w:r>
      <w:r w:rsidRPr="00A94B81">
        <w:rPr>
          <w:color w:val="000000"/>
          <w:lang w:val="en-GB" w:eastAsia="nl-BE"/>
        </w:rPr>
        <w:t>.ReadLine();</w:t>
      </w:r>
    </w:p>
    <w:p w14:paraId="02642017" w14:textId="77777777" w:rsidR="00626F5D" w:rsidRPr="00A94B81" w:rsidRDefault="00626F5D" w:rsidP="00517417">
      <w:pPr>
        <w:pStyle w:val="Code"/>
        <w:rPr>
          <w:color w:val="000000"/>
          <w:lang w:val="en-GB" w:eastAsia="nl-BE"/>
        </w:rPr>
      </w:pPr>
      <w:r w:rsidRPr="00A94B81">
        <w:rPr>
          <w:color w:val="2B91AF"/>
          <w:lang w:val="en-GB" w:eastAsia="nl-BE"/>
        </w:rPr>
        <w:t>Console</w:t>
      </w:r>
      <w:r w:rsidRPr="00A94B81">
        <w:rPr>
          <w:color w:val="000000"/>
          <w:lang w:val="en-GB" w:eastAsia="nl-BE"/>
        </w:rPr>
        <w:t>.Write(</w:t>
      </w:r>
      <w:r w:rsidRPr="00A94B81">
        <w:rPr>
          <w:lang w:val="en-GB" w:eastAsia="nl-BE"/>
        </w:rPr>
        <w:t>"Adres: "</w:t>
      </w:r>
      <w:r w:rsidRPr="00A94B81">
        <w:rPr>
          <w:color w:val="000000"/>
          <w:lang w:val="en-GB" w:eastAsia="nl-BE"/>
        </w:rPr>
        <w:t>);</w:t>
      </w:r>
    </w:p>
    <w:p w14:paraId="562FBEDD" w14:textId="77777777" w:rsidR="00626F5D" w:rsidRPr="00A94B81" w:rsidRDefault="00626F5D" w:rsidP="00517417">
      <w:pPr>
        <w:pStyle w:val="Code"/>
        <w:rPr>
          <w:color w:val="000000"/>
          <w:lang w:val="en-GB" w:eastAsia="nl-BE"/>
        </w:rPr>
      </w:pPr>
      <w:r w:rsidRPr="00A94B81">
        <w:rPr>
          <w:color w:val="0000FF"/>
          <w:lang w:val="en-GB" w:eastAsia="nl-BE"/>
        </w:rPr>
        <w:t>string</w:t>
      </w:r>
      <w:r w:rsidRPr="00A94B81">
        <w:rPr>
          <w:color w:val="000000"/>
          <w:lang w:val="en-GB" w:eastAsia="nl-BE"/>
        </w:rPr>
        <w:t xml:space="preserve"> adres = </w:t>
      </w:r>
      <w:r w:rsidRPr="00A94B81">
        <w:rPr>
          <w:color w:val="2B91AF"/>
          <w:lang w:val="en-GB" w:eastAsia="nl-BE"/>
        </w:rPr>
        <w:t>Console</w:t>
      </w:r>
      <w:r w:rsidRPr="00A94B81">
        <w:rPr>
          <w:color w:val="000000"/>
          <w:lang w:val="en-GB" w:eastAsia="nl-BE"/>
        </w:rPr>
        <w:t>.ReadLine();</w:t>
      </w:r>
    </w:p>
    <w:p w14:paraId="00B9FA16" w14:textId="77777777" w:rsidR="00626F5D" w:rsidRPr="00A94B81" w:rsidRDefault="00626F5D" w:rsidP="00517417">
      <w:pPr>
        <w:pStyle w:val="Code"/>
        <w:rPr>
          <w:color w:val="000000"/>
          <w:lang w:val="en-GB" w:eastAsia="nl-BE"/>
        </w:rPr>
      </w:pPr>
      <w:r w:rsidRPr="00A94B81">
        <w:rPr>
          <w:color w:val="2B91AF"/>
          <w:lang w:val="en-GB" w:eastAsia="nl-BE"/>
        </w:rPr>
        <w:t>Console</w:t>
      </w:r>
      <w:r w:rsidRPr="00A94B81">
        <w:rPr>
          <w:color w:val="000000"/>
          <w:lang w:val="en-GB" w:eastAsia="nl-BE"/>
        </w:rPr>
        <w:t>.Write(</w:t>
      </w:r>
      <w:r w:rsidRPr="00A94B81">
        <w:rPr>
          <w:lang w:val="en-GB" w:eastAsia="nl-BE"/>
        </w:rPr>
        <w:t>"Postcode: "</w:t>
      </w:r>
      <w:r w:rsidRPr="00A94B81">
        <w:rPr>
          <w:color w:val="000000"/>
          <w:lang w:val="en-GB" w:eastAsia="nl-BE"/>
        </w:rPr>
        <w:t>);</w:t>
      </w:r>
    </w:p>
    <w:p w14:paraId="79BBC148" w14:textId="77777777" w:rsidR="00626F5D" w:rsidRPr="00A94B81" w:rsidRDefault="00626F5D" w:rsidP="00517417">
      <w:pPr>
        <w:pStyle w:val="Code"/>
        <w:rPr>
          <w:color w:val="000000"/>
          <w:lang w:val="en-GB" w:eastAsia="nl-BE"/>
        </w:rPr>
      </w:pPr>
      <w:r w:rsidRPr="00A94B81">
        <w:rPr>
          <w:color w:val="0000FF"/>
          <w:lang w:val="en-GB" w:eastAsia="nl-BE"/>
        </w:rPr>
        <w:t>string</w:t>
      </w:r>
      <w:r w:rsidRPr="00A94B81">
        <w:rPr>
          <w:color w:val="000000"/>
          <w:lang w:val="en-GB" w:eastAsia="nl-BE"/>
        </w:rPr>
        <w:t xml:space="preserve"> postcode = </w:t>
      </w:r>
      <w:r w:rsidRPr="00A94B81">
        <w:rPr>
          <w:color w:val="2B91AF"/>
          <w:lang w:val="en-GB" w:eastAsia="nl-BE"/>
        </w:rPr>
        <w:t>Console</w:t>
      </w:r>
      <w:r w:rsidRPr="00A94B81">
        <w:rPr>
          <w:color w:val="000000"/>
          <w:lang w:val="en-GB" w:eastAsia="nl-BE"/>
        </w:rPr>
        <w:t>.ReadLine();</w:t>
      </w:r>
    </w:p>
    <w:p w14:paraId="32F2D634" w14:textId="77777777" w:rsidR="00626F5D" w:rsidRPr="00A94B81" w:rsidRDefault="00626F5D" w:rsidP="00517417">
      <w:pPr>
        <w:pStyle w:val="Code"/>
        <w:rPr>
          <w:color w:val="000000"/>
          <w:lang w:val="en-GB" w:eastAsia="nl-BE"/>
        </w:rPr>
      </w:pPr>
      <w:r w:rsidRPr="00A94B81">
        <w:rPr>
          <w:color w:val="2B91AF"/>
          <w:lang w:val="en-GB" w:eastAsia="nl-BE"/>
        </w:rPr>
        <w:t>Console</w:t>
      </w:r>
      <w:r w:rsidRPr="00A94B81">
        <w:rPr>
          <w:color w:val="000000"/>
          <w:lang w:val="en-GB" w:eastAsia="nl-BE"/>
        </w:rPr>
        <w:t>.Write(</w:t>
      </w:r>
      <w:r w:rsidRPr="00A94B81">
        <w:rPr>
          <w:lang w:val="en-GB" w:eastAsia="nl-BE"/>
        </w:rPr>
        <w:t>"Plaats: "</w:t>
      </w:r>
      <w:r w:rsidRPr="00A94B81">
        <w:rPr>
          <w:color w:val="000000"/>
          <w:lang w:val="en-GB" w:eastAsia="nl-BE"/>
        </w:rPr>
        <w:t>);</w:t>
      </w:r>
    </w:p>
    <w:p w14:paraId="29104F40" w14:textId="77777777" w:rsidR="00626F5D" w:rsidRPr="00A94B81" w:rsidRDefault="00626F5D" w:rsidP="00517417">
      <w:pPr>
        <w:pStyle w:val="Code"/>
        <w:rPr>
          <w:color w:val="000000"/>
          <w:lang w:val="en-GB" w:eastAsia="nl-BE"/>
        </w:rPr>
      </w:pPr>
      <w:r w:rsidRPr="00A94B81">
        <w:rPr>
          <w:color w:val="0000FF"/>
          <w:lang w:val="en-GB" w:eastAsia="nl-BE"/>
        </w:rPr>
        <w:t>string</w:t>
      </w:r>
      <w:r w:rsidRPr="00A94B81">
        <w:rPr>
          <w:color w:val="000000"/>
          <w:lang w:val="en-GB" w:eastAsia="nl-BE"/>
        </w:rPr>
        <w:t xml:space="preserve"> plaats = </w:t>
      </w:r>
      <w:r w:rsidRPr="00A94B81">
        <w:rPr>
          <w:color w:val="2B91AF"/>
          <w:lang w:val="en-GB" w:eastAsia="nl-BE"/>
        </w:rPr>
        <w:t>Console</w:t>
      </w:r>
      <w:r w:rsidRPr="00A94B81">
        <w:rPr>
          <w:color w:val="000000"/>
          <w:lang w:val="en-GB" w:eastAsia="nl-BE"/>
        </w:rPr>
        <w:t>.ReadLine();</w:t>
      </w:r>
    </w:p>
    <w:p w14:paraId="71BD133A" w14:textId="77777777" w:rsidR="00626F5D" w:rsidRPr="00A94B81" w:rsidRDefault="00626F5D" w:rsidP="00517417">
      <w:pPr>
        <w:pStyle w:val="Code"/>
        <w:rPr>
          <w:color w:val="000000"/>
          <w:lang w:val="en-GB" w:eastAsia="nl-BE"/>
        </w:rPr>
      </w:pPr>
    </w:p>
    <w:p w14:paraId="7D97951F" w14:textId="77777777" w:rsidR="00626F5D" w:rsidRPr="00AD1150" w:rsidRDefault="00626F5D" w:rsidP="00517417">
      <w:pPr>
        <w:pStyle w:val="Code"/>
        <w:rPr>
          <w:color w:val="000000"/>
          <w:lang w:val="en-GB" w:eastAsia="nl-BE"/>
        </w:rPr>
      </w:pPr>
      <w:r w:rsidRPr="00AD1150">
        <w:rPr>
          <w:color w:val="2B91AF"/>
          <w:lang w:val="en-GB" w:eastAsia="nl-BE"/>
        </w:rPr>
        <w:t>Console</w:t>
      </w:r>
      <w:r w:rsidRPr="00AD1150">
        <w:rPr>
          <w:color w:val="000000"/>
          <w:lang w:val="en-GB" w:eastAsia="nl-BE"/>
        </w:rPr>
        <w:t>.WriteLine(designKarakter + designKarakter + designKarakter);</w:t>
      </w:r>
    </w:p>
    <w:p w14:paraId="3B40CC9C" w14:textId="77777777" w:rsidR="00626F5D" w:rsidRPr="0036164B" w:rsidRDefault="00626F5D" w:rsidP="00517417">
      <w:pPr>
        <w:pStyle w:val="Code"/>
        <w:rPr>
          <w:color w:val="000000"/>
          <w:lang w:eastAsia="nl-BE"/>
        </w:rPr>
      </w:pPr>
      <w:r w:rsidRPr="0036164B">
        <w:rPr>
          <w:color w:val="2B91AF"/>
          <w:lang w:eastAsia="nl-BE"/>
        </w:rPr>
        <w:t>Console</w:t>
      </w:r>
      <w:r w:rsidRPr="0036164B">
        <w:rPr>
          <w:color w:val="000000"/>
          <w:lang w:eastAsia="nl-BE"/>
        </w:rPr>
        <w:t xml:space="preserve">.WriteLine(designKarakter + </w:t>
      </w:r>
      <w:r w:rsidRPr="0036164B">
        <w:rPr>
          <w:lang w:eastAsia="nl-BE"/>
        </w:rPr>
        <w:t>"</w:t>
      </w:r>
      <w:r w:rsidRPr="0036164B">
        <w:rPr>
          <w:color w:val="9E5B71"/>
          <w:lang w:eastAsia="nl-BE"/>
        </w:rPr>
        <w:t>\t</w:t>
      </w:r>
      <w:r w:rsidRPr="0036164B">
        <w:rPr>
          <w:lang w:eastAsia="nl-BE"/>
        </w:rPr>
        <w:t>Voornaam</w:t>
      </w:r>
      <w:r w:rsidRPr="0036164B">
        <w:rPr>
          <w:color w:val="9E5B71"/>
          <w:lang w:eastAsia="nl-BE"/>
        </w:rPr>
        <w:t>\t</w:t>
      </w:r>
      <w:r w:rsidRPr="0036164B">
        <w:rPr>
          <w:lang w:eastAsia="nl-BE"/>
        </w:rPr>
        <w:t>: "</w:t>
      </w:r>
      <w:r w:rsidRPr="0036164B">
        <w:rPr>
          <w:color w:val="000000"/>
          <w:lang w:eastAsia="nl-BE"/>
        </w:rPr>
        <w:t xml:space="preserve"> + voornaam);</w:t>
      </w:r>
    </w:p>
    <w:p w14:paraId="3FF64A5F" w14:textId="77777777" w:rsidR="00626F5D" w:rsidRPr="0036164B" w:rsidRDefault="00626F5D" w:rsidP="00517417">
      <w:pPr>
        <w:pStyle w:val="Code"/>
        <w:rPr>
          <w:color w:val="000000"/>
          <w:lang w:eastAsia="nl-BE"/>
        </w:rPr>
      </w:pPr>
      <w:r w:rsidRPr="0036164B">
        <w:rPr>
          <w:color w:val="2B91AF"/>
          <w:lang w:eastAsia="nl-BE"/>
        </w:rPr>
        <w:t>Console</w:t>
      </w:r>
      <w:r w:rsidRPr="0036164B">
        <w:rPr>
          <w:color w:val="000000"/>
          <w:lang w:eastAsia="nl-BE"/>
        </w:rPr>
        <w:t xml:space="preserve">.WriteLine(designKarakter + </w:t>
      </w:r>
      <w:r w:rsidRPr="0036164B">
        <w:rPr>
          <w:lang w:eastAsia="nl-BE"/>
        </w:rPr>
        <w:t>"</w:t>
      </w:r>
      <w:r w:rsidRPr="0036164B">
        <w:rPr>
          <w:color w:val="9E5B71"/>
          <w:lang w:eastAsia="nl-BE"/>
        </w:rPr>
        <w:t>\t</w:t>
      </w:r>
      <w:r w:rsidRPr="0036164B">
        <w:rPr>
          <w:lang w:eastAsia="nl-BE"/>
        </w:rPr>
        <w:t>Familienaam</w:t>
      </w:r>
      <w:r w:rsidRPr="0036164B">
        <w:rPr>
          <w:color w:val="9E5B71"/>
          <w:lang w:eastAsia="nl-BE"/>
        </w:rPr>
        <w:t>\t</w:t>
      </w:r>
      <w:r w:rsidRPr="0036164B">
        <w:rPr>
          <w:lang w:eastAsia="nl-BE"/>
        </w:rPr>
        <w:t>: "</w:t>
      </w:r>
      <w:r w:rsidRPr="0036164B">
        <w:rPr>
          <w:color w:val="000000"/>
          <w:lang w:eastAsia="nl-BE"/>
        </w:rPr>
        <w:t xml:space="preserve"> + familienaam);</w:t>
      </w:r>
    </w:p>
    <w:p w14:paraId="66900636" w14:textId="77777777" w:rsidR="00626F5D" w:rsidRPr="00E036E0" w:rsidRDefault="00626F5D" w:rsidP="00517417">
      <w:pPr>
        <w:pStyle w:val="Code"/>
        <w:rPr>
          <w:color w:val="000000"/>
          <w:lang w:val="fr-BE" w:eastAsia="nl-BE"/>
        </w:rPr>
      </w:pPr>
      <w:r w:rsidRPr="00E036E0">
        <w:rPr>
          <w:color w:val="2B91AF"/>
          <w:lang w:val="fr-BE" w:eastAsia="nl-BE"/>
        </w:rPr>
        <w:t>Console</w:t>
      </w:r>
      <w:r w:rsidRPr="00E036E0">
        <w:rPr>
          <w:color w:val="000000"/>
          <w:lang w:val="fr-BE" w:eastAsia="nl-BE"/>
        </w:rPr>
        <w:t xml:space="preserve">.WriteLine(designKarakter + </w:t>
      </w:r>
      <w:r w:rsidRPr="00E036E0">
        <w:rPr>
          <w:lang w:val="fr-BE" w:eastAsia="nl-BE"/>
        </w:rPr>
        <w:t>"</w:t>
      </w:r>
      <w:r w:rsidRPr="00E036E0">
        <w:rPr>
          <w:color w:val="9E5B71"/>
          <w:lang w:val="fr-BE" w:eastAsia="nl-BE"/>
        </w:rPr>
        <w:t>\t</w:t>
      </w:r>
      <w:r w:rsidRPr="00E036E0">
        <w:rPr>
          <w:lang w:val="fr-BE" w:eastAsia="nl-BE"/>
        </w:rPr>
        <w:t xml:space="preserve">Adres    </w:t>
      </w:r>
      <w:r w:rsidRPr="00E036E0">
        <w:rPr>
          <w:color w:val="9E5B71"/>
          <w:lang w:val="fr-BE" w:eastAsia="nl-BE"/>
        </w:rPr>
        <w:t>\t</w:t>
      </w:r>
      <w:r w:rsidRPr="00E036E0">
        <w:rPr>
          <w:lang w:val="fr-BE" w:eastAsia="nl-BE"/>
        </w:rPr>
        <w:t>: "</w:t>
      </w:r>
      <w:r w:rsidRPr="00E036E0">
        <w:rPr>
          <w:color w:val="000000"/>
          <w:lang w:val="fr-BE" w:eastAsia="nl-BE"/>
        </w:rPr>
        <w:t xml:space="preserve"> + adres);</w:t>
      </w:r>
    </w:p>
    <w:p w14:paraId="3E4B2E71" w14:textId="77777777" w:rsidR="00626F5D" w:rsidRPr="0036164B" w:rsidRDefault="00626F5D" w:rsidP="00517417">
      <w:pPr>
        <w:pStyle w:val="Code"/>
        <w:rPr>
          <w:color w:val="000000"/>
          <w:lang w:eastAsia="nl-BE"/>
        </w:rPr>
      </w:pPr>
      <w:r w:rsidRPr="0036164B">
        <w:rPr>
          <w:color w:val="2B91AF"/>
          <w:lang w:eastAsia="nl-BE"/>
        </w:rPr>
        <w:t>Console</w:t>
      </w:r>
      <w:r w:rsidRPr="0036164B">
        <w:rPr>
          <w:color w:val="000000"/>
          <w:lang w:eastAsia="nl-BE"/>
        </w:rPr>
        <w:t xml:space="preserve">.WriteLine(designKarakter + </w:t>
      </w:r>
      <w:r w:rsidRPr="0036164B">
        <w:rPr>
          <w:lang w:eastAsia="nl-BE"/>
        </w:rPr>
        <w:t>"</w:t>
      </w:r>
      <w:r w:rsidRPr="0036164B">
        <w:rPr>
          <w:color w:val="9E5B71"/>
          <w:lang w:eastAsia="nl-BE"/>
        </w:rPr>
        <w:t>\t</w:t>
      </w:r>
      <w:r w:rsidRPr="0036164B">
        <w:rPr>
          <w:lang w:eastAsia="nl-BE"/>
        </w:rPr>
        <w:t>Postcode</w:t>
      </w:r>
      <w:r w:rsidRPr="0036164B">
        <w:rPr>
          <w:color w:val="9E5B71"/>
          <w:lang w:eastAsia="nl-BE"/>
        </w:rPr>
        <w:t>\t</w:t>
      </w:r>
      <w:r w:rsidRPr="0036164B">
        <w:rPr>
          <w:lang w:eastAsia="nl-BE"/>
        </w:rPr>
        <w:t>: "</w:t>
      </w:r>
      <w:r w:rsidRPr="0036164B">
        <w:rPr>
          <w:color w:val="000000"/>
          <w:lang w:eastAsia="nl-BE"/>
        </w:rPr>
        <w:t xml:space="preserve"> + postcode);</w:t>
      </w:r>
    </w:p>
    <w:p w14:paraId="6541834F" w14:textId="77777777" w:rsidR="00626F5D" w:rsidRPr="0036164B" w:rsidRDefault="00626F5D" w:rsidP="00517417">
      <w:pPr>
        <w:pStyle w:val="Code"/>
        <w:rPr>
          <w:color w:val="000000"/>
          <w:lang w:eastAsia="nl-BE"/>
        </w:rPr>
      </w:pPr>
      <w:r w:rsidRPr="0036164B">
        <w:rPr>
          <w:color w:val="2B91AF"/>
          <w:lang w:eastAsia="nl-BE"/>
        </w:rPr>
        <w:t>Console</w:t>
      </w:r>
      <w:r w:rsidRPr="0036164B">
        <w:rPr>
          <w:color w:val="000000"/>
          <w:lang w:eastAsia="nl-BE"/>
        </w:rPr>
        <w:t xml:space="preserve">.WriteLine(designKarakter + </w:t>
      </w:r>
      <w:r w:rsidRPr="0036164B">
        <w:rPr>
          <w:lang w:eastAsia="nl-BE"/>
        </w:rPr>
        <w:t>"</w:t>
      </w:r>
      <w:r w:rsidRPr="0036164B">
        <w:rPr>
          <w:color w:val="9E5B71"/>
          <w:lang w:eastAsia="nl-BE"/>
        </w:rPr>
        <w:t>\t</w:t>
      </w:r>
      <w:r w:rsidRPr="0036164B">
        <w:rPr>
          <w:lang w:eastAsia="nl-BE"/>
        </w:rPr>
        <w:t xml:space="preserve">Plaats  </w:t>
      </w:r>
      <w:r w:rsidRPr="0036164B">
        <w:rPr>
          <w:color w:val="9E5B71"/>
          <w:lang w:eastAsia="nl-BE"/>
        </w:rPr>
        <w:t>\t</w:t>
      </w:r>
      <w:r w:rsidRPr="0036164B">
        <w:rPr>
          <w:lang w:eastAsia="nl-BE"/>
        </w:rPr>
        <w:t>: "</w:t>
      </w:r>
      <w:r w:rsidRPr="0036164B">
        <w:rPr>
          <w:color w:val="000000"/>
          <w:lang w:eastAsia="nl-BE"/>
        </w:rPr>
        <w:t xml:space="preserve"> + plaats);</w:t>
      </w:r>
    </w:p>
    <w:p w14:paraId="1D575ADF" w14:textId="77777777" w:rsidR="00626F5D" w:rsidRPr="0036164B" w:rsidRDefault="00626F5D" w:rsidP="00517417">
      <w:pPr>
        <w:pStyle w:val="Code"/>
      </w:pPr>
      <w:r w:rsidRPr="0036164B">
        <w:rPr>
          <w:color w:val="2B91AF"/>
          <w:lang w:eastAsia="nl-BE"/>
        </w:rPr>
        <w:t>Console</w:t>
      </w:r>
      <w:r w:rsidRPr="0036164B">
        <w:rPr>
          <w:color w:val="000000"/>
          <w:lang w:eastAsia="nl-BE"/>
        </w:rPr>
        <w:t>.WriteLine(designKarakter + designKarakter + designKarakter);</w:t>
      </w:r>
    </w:p>
    <w:p w14:paraId="3B45E970" w14:textId="77777777" w:rsidR="00626F5D" w:rsidRPr="0036164B" w:rsidRDefault="00626F5D" w:rsidP="00626F5D"/>
    <w:p w14:paraId="04195205" w14:textId="77777777" w:rsidR="00626F5D" w:rsidRPr="0036164B" w:rsidRDefault="00626F5D" w:rsidP="00626F5D">
      <w:r w:rsidRPr="0036164B">
        <w:t>We zien echter dat we redelijk wat code logica herhalen. De input kunnen we moeilijk veralgemenen, gezien we daar vast zitten met onze variabelen. Onze output kunnen we wel centraliseren door een nieuwe methode PrettyPrint toe te voegen, die 3 parameters combineert:</w:t>
      </w:r>
    </w:p>
    <w:p w14:paraId="5A6C459C" w14:textId="77777777" w:rsidR="00626F5D" w:rsidRPr="0036164B" w:rsidRDefault="00626F5D" w:rsidP="00957E6B">
      <w:pPr>
        <w:pStyle w:val="Lijstalinea"/>
        <w:numPr>
          <w:ilvl w:val="0"/>
          <w:numId w:val="7"/>
        </w:numPr>
      </w:pPr>
      <w:r w:rsidRPr="0036164B">
        <w:t>Het designcharacter</w:t>
      </w:r>
    </w:p>
    <w:p w14:paraId="06B74991" w14:textId="77777777" w:rsidR="00626F5D" w:rsidRPr="0036164B" w:rsidRDefault="00626F5D" w:rsidP="00957E6B">
      <w:pPr>
        <w:pStyle w:val="Lijstalinea"/>
        <w:numPr>
          <w:ilvl w:val="0"/>
          <w:numId w:val="7"/>
        </w:numPr>
      </w:pPr>
      <w:r w:rsidRPr="0036164B">
        <w:t>De naam van het te printen veld (bv. Voornaam)</w:t>
      </w:r>
    </w:p>
    <w:p w14:paraId="408DF5A0" w14:textId="77777777" w:rsidR="00626F5D" w:rsidRPr="0036164B" w:rsidRDefault="00626F5D" w:rsidP="00957E6B">
      <w:pPr>
        <w:pStyle w:val="Lijstalinea"/>
        <w:numPr>
          <w:ilvl w:val="0"/>
          <w:numId w:val="7"/>
        </w:numPr>
      </w:pPr>
      <w:r w:rsidRPr="0036164B">
        <w:t>De waarde van het te printen veld (bv. de voornaam variabele)</w:t>
      </w:r>
    </w:p>
    <w:p w14:paraId="2114CC93" w14:textId="77777777" w:rsidR="00626F5D" w:rsidRPr="0036164B" w:rsidRDefault="00626F5D" w:rsidP="00626F5D">
      <w:r w:rsidRPr="0036164B">
        <w:t>Ook voor de start- en eindmarkering zouden we een methode kunnen maken, die we dan 2x aanroepen.</w:t>
      </w:r>
    </w:p>
    <w:p w14:paraId="35F8E7E3" w14:textId="77777777" w:rsidR="00626F5D" w:rsidRPr="0036164B" w:rsidRDefault="00626F5D" w:rsidP="00626F5D">
      <w:r w:rsidRPr="0036164B">
        <w:t>Als we nu de inspringen wensen te vergroten of verkleinen, of een extra design karakter toe te voegen, moeten we dit slecht op één plek doen. Als we onze separator wensen aan te passen, zit dit ook centraal op één locatie. Onze code is op eerste zicht complexer dan onze eerste poging, maar flexibeler om aan te passen.</w:t>
      </w:r>
    </w:p>
    <w:p w14:paraId="28E4CA0E" w14:textId="77777777" w:rsidR="00626F5D" w:rsidRPr="0036164B" w:rsidRDefault="00626F5D" w:rsidP="00626F5D">
      <w:pPr>
        <w:spacing w:line="240" w:lineRule="auto"/>
        <w:jc w:val="left"/>
      </w:pPr>
      <w:r w:rsidRPr="0036164B">
        <w:t>Deze twee methodes zouden er dan als volgt kunnen uitzien:</w:t>
      </w:r>
    </w:p>
    <w:p w14:paraId="6C2845B6" w14:textId="77777777" w:rsidR="00626F5D" w:rsidRPr="0036164B" w:rsidRDefault="00626F5D" w:rsidP="00626F5D">
      <w:pPr>
        <w:spacing w:line="240" w:lineRule="auto"/>
        <w:jc w:val="left"/>
      </w:pPr>
    </w:p>
    <w:p w14:paraId="60075405" w14:textId="77777777" w:rsidR="00626F5D" w:rsidRPr="00E036E0" w:rsidRDefault="00626F5D" w:rsidP="00517417">
      <w:pPr>
        <w:pStyle w:val="Code"/>
        <w:rPr>
          <w:lang w:val="en-GB" w:eastAsia="nl-BE"/>
        </w:rPr>
      </w:pPr>
      <w:r w:rsidRPr="00E036E0">
        <w:rPr>
          <w:color w:val="0000FF"/>
          <w:lang w:val="en-GB" w:eastAsia="nl-BE"/>
        </w:rPr>
        <w:t>static</w:t>
      </w:r>
      <w:r w:rsidRPr="00E036E0">
        <w:rPr>
          <w:lang w:val="en-GB" w:eastAsia="nl-BE"/>
        </w:rPr>
        <w:t xml:space="preserve"> </w:t>
      </w:r>
      <w:r w:rsidRPr="00E036E0">
        <w:rPr>
          <w:color w:val="0000FF"/>
          <w:lang w:val="en-GB" w:eastAsia="nl-BE"/>
        </w:rPr>
        <w:t>void</w:t>
      </w:r>
      <w:r w:rsidRPr="00E036E0">
        <w:rPr>
          <w:lang w:val="en-GB" w:eastAsia="nl-BE"/>
        </w:rPr>
        <w:t xml:space="preserve"> PrettyPrint(</w:t>
      </w:r>
      <w:r w:rsidRPr="00E036E0">
        <w:rPr>
          <w:color w:val="0000FF"/>
          <w:lang w:val="en-GB" w:eastAsia="nl-BE"/>
        </w:rPr>
        <w:t>string</w:t>
      </w:r>
      <w:r w:rsidRPr="00E036E0">
        <w:rPr>
          <w:lang w:val="en-GB" w:eastAsia="nl-BE"/>
        </w:rPr>
        <w:t xml:space="preserve"> designCharacter, </w:t>
      </w:r>
      <w:r w:rsidRPr="00E036E0">
        <w:rPr>
          <w:color w:val="0000FF"/>
          <w:lang w:val="en-GB" w:eastAsia="nl-BE"/>
        </w:rPr>
        <w:t>string</w:t>
      </w:r>
      <w:r w:rsidRPr="00E036E0">
        <w:rPr>
          <w:lang w:val="en-GB" w:eastAsia="nl-BE"/>
        </w:rPr>
        <w:t xml:space="preserve"> name, </w:t>
      </w:r>
      <w:r w:rsidRPr="00E036E0">
        <w:rPr>
          <w:color w:val="0000FF"/>
          <w:lang w:val="en-GB" w:eastAsia="nl-BE"/>
        </w:rPr>
        <w:t>string</w:t>
      </w:r>
      <w:r w:rsidRPr="00E036E0">
        <w:rPr>
          <w:lang w:val="en-GB" w:eastAsia="nl-BE"/>
        </w:rPr>
        <w:t xml:space="preserve"> value)</w:t>
      </w:r>
    </w:p>
    <w:p w14:paraId="142F3C3B" w14:textId="77777777" w:rsidR="00626F5D" w:rsidRPr="00A94B81" w:rsidRDefault="00626F5D" w:rsidP="00517417">
      <w:pPr>
        <w:pStyle w:val="Code"/>
        <w:rPr>
          <w:lang w:val="en-GB" w:eastAsia="nl-BE"/>
        </w:rPr>
      </w:pPr>
      <w:r w:rsidRPr="00A94B81">
        <w:rPr>
          <w:lang w:val="en-GB" w:eastAsia="nl-BE"/>
        </w:rPr>
        <w:t>{</w:t>
      </w:r>
    </w:p>
    <w:p w14:paraId="186B704D" w14:textId="77777777" w:rsidR="00517417" w:rsidRDefault="00626F5D" w:rsidP="00517417">
      <w:pPr>
        <w:pStyle w:val="Code"/>
        <w:rPr>
          <w:color w:val="A31515"/>
          <w:lang w:val="en-GB" w:eastAsia="nl-BE"/>
        </w:rPr>
      </w:pPr>
      <w:r w:rsidRPr="00A94B81">
        <w:rPr>
          <w:lang w:val="en-GB" w:eastAsia="nl-BE"/>
        </w:rPr>
        <w:t xml:space="preserve">    </w:t>
      </w:r>
      <w:r w:rsidRPr="00A94B81">
        <w:rPr>
          <w:color w:val="2B91AF"/>
          <w:lang w:val="en-GB" w:eastAsia="nl-BE"/>
        </w:rPr>
        <w:t>Console</w:t>
      </w:r>
      <w:r w:rsidRPr="00A94B81">
        <w:rPr>
          <w:lang w:val="en-GB" w:eastAsia="nl-BE"/>
        </w:rPr>
        <w:t>.WriteLine(</w:t>
      </w:r>
      <w:r w:rsidRPr="00A94B81">
        <w:rPr>
          <w:color w:val="A31515"/>
          <w:lang w:val="en-GB" w:eastAsia="nl-BE"/>
        </w:rPr>
        <w:t>$"</w:t>
      </w:r>
      <w:r w:rsidRPr="00A94B81">
        <w:rPr>
          <w:lang w:val="en-GB" w:eastAsia="nl-BE"/>
        </w:rPr>
        <w:t>{designCharacter}</w:t>
      </w:r>
      <w:r w:rsidRPr="00A94B81">
        <w:rPr>
          <w:color w:val="9E5B71"/>
          <w:lang w:val="en-GB" w:eastAsia="nl-BE"/>
        </w:rPr>
        <w:t>\t</w:t>
      </w:r>
      <w:r w:rsidRPr="00A94B81">
        <w:rPr>
          <w:lang w:val="en-GB" w:eastAsia="nl-BE"/>
        </w:rPr>
        <w:t>{name.PadRight(15)}</w:t>
      </w:r>
      <w:r w:rsidRPr="00A94B81">
        <w:rPr>
          <w:color w:val="A31515"/>
          <w:lang w:val="en-GB" w:eastAsia="nl-BE"/>
        </w:rPr>
        <w:t xml:space="preserve">: </w:t>
      </w:r>
    </w:p>
    <w:p w14:paraId="732652EF" w14:textId="0CE3C0E3" w:rsidR="00626F5D" w:rsidRPr="00A94B81" w:rsidRDefault="00626F5D" w:rsidP="00517417">
      <w:pPr>
        <w:pStyle w:val="Code"/>
        <w:ind w:firstLine="595"/>
        <w:rPr>
          <w:lang w:val="en-GB" w:eastAsia="nl-BE"/>
        </w:rPr>
      </w:pPr>
      <w:r w:rsidRPr="00A94B81">
        <w:rPr>
          <w:color w:val="9E5B71"/>
          <w:lang w:val="en-GB" w:eastAsia="nl-BE"/>
        </w:rPr>
        <w:t>\t</w:t>
      </w:r>
      <w:r w:rsidRPr="00A94B81">
        <w:rPr>
          <w:lang w:val="en-GB" w:eastAsia="nl-BE"/>
        </w:rPr>
        <w:t>{value}</w:t>
      </w:r>
      <w:r w:rsidRPr="00A94B81">
        <w:rPr>
          <w:color w:val="A31515"/>
          <w:lang w:val="en-GB" w:eastAsia="nl-BE"/>
        </w:rPr>
        <w:t>"</w:t>
      </w:r>
      <w:r w:rsidRPr="00A94B81">
        <w:rPr>
          <w:lang w:val="en-GB" w:eastAsia="nl-BE"/>
        </w:rPr>
        <w:t>);</w:t>
      </w:r>
    </w:p>
    <w:p w14:paraId="2048A12C" w14:textId="77777777" w:rsidR="00626F5D" w:rsidRPr="00A94B81" w:rsidRDefault="00626F5D" w:rsidP="00517417">
      <w:pPr>
        <w:pStyle w:val="Code"/>
        <w:rPr>
          <w:lang w:val="en-GB" w:eastAsia="nl-BE"/>
        </w:rPr>
      </w:pPr>
      <w:r w:rsidRPr="00A94B81">
        <w:rPr>
          <w:lang w:val="en-GB" w:eastAsia="nl-BE"/>
        </w:rPr>
        <w:t>}</w:t>
      </w:r>
    </w:p>
    <w:p w14:paraId="1D5BE2B0" w14:textId="77777777" w:rsidR="00626F5D" w:rsidRPr="00A94B81" w:rsidRDefault="00626F5D" w:rsidP="00517417">
      <w:pPr>
        <w:pStyle w:val="Code"/>
        <w:rPr>
          <w:lang w:val="en-GB" w:eastAsia="nl-BE"/>
        </w:rPr>
      </w:pPr>
    </w:p>
    <w:p w14:paraId="69143B46" w14:textId="77777777" w:rsidR="00626F5D" w:rsidRPr="00E036E0" w:rsidRDefault="00626F5D" w:rsidP="00517417">
      <w:pPr>
        <w:pStyle w:val="Code"/>
        <w:rPr>
          <w:lang w:val="en-GB" w:eastAsia="nl-BE"/>
        </w:rPr>
      </w:pPr>
      <w:r w:rsidRPr="00E036E0">
        <w:rPr>
          <w:color w:val="0000FF"/>
          <w:lang w:val="en-GB" w:eastAsia="nl-BE"/>
        </w:rPr>
        <w:t>static</w:t>
      </w:r>
      <w:r w:rsidRPr="00E036E0">
        <w:rPr>
          <w:lang w:val="en-GB" w:eastAsia="nl-BE"/>
        </w:rPr>
        <w:t xml:space="preserve"> </w:t>
      </w:r>
      <w:r w:rsidRPr="00E036E0">
        <w:rPr>
          <w:color w:val="0000FF"/>
          <w:lang w:val="en-GB" w:eastAsia="nl-BE"/>
        </w:rPr>
        <w:t>void</w:t>
      </w:r>
      <w:r w:rsidRPr="00E036E0">
        <w:rPr>
          <w:lang w:val="en-GB" w:eastAsia="nl-BE"/>
        </w:rPr>
        <w:t xml:space="preserve"> PrintSeparator(</w:t>
      </w:r>
      <w:r w:rsidRPr="00E036E0">
        <w:rPr>
          <w:color w:val="0000FF"/>
          <w:lang w:val="en-GB" w:eastAsia="nl-BE"/>
        </w:rPr>
        <w:t>string</w:t>
      </w:r>
      <w:r w:rsidRPr="00E036E0">
        <w:rPr>
          <w:lang w:val="en-GB" w:eastAsia="nl-BE"/>
        </w:rPr>
        <w:t xml:space="preserve"> designCharacter)</w:t>
      </w:r>
    </w:p>
    <w:p w14:paraId="4832D541" w14:textId="77777777" w:rsidR="00626F5D" w:rsidRPr="0036164B" w:rsidRDefault="00626F5D" w:rsidP="00517417">
      <w:pPr>
        <w:pStyle w:val="Code"/>
        <w:rPr>
          <w:lang w:eastAsia="nl-BE"/>
        </w:rPr>
      </w:pPr>
      <w:r w:rsidRPr="0036164B">
        <w:rPr>
          <w:lang w:eastAsia="nl-BE"/>
        </w:rPr>
        <w:t>{</w:t>
      </w:r>
    </w:p>
    <w:p w14:paraId="1B837540" w14:textId="77777777" w:rsidR="00517417" w:rsidRDefault="00626F5D" w:rsidP="00517417">
      <w:pPr>
        <w:pStyle w:val="Code"/>
        <w:rPr>
          <w:lang w:eastAsia="nl-BE"/>
        </w:rPr>
      </w:pPr>
      <w:r w:rsidRPr="0036164B">
        <w:rPr>
          <w:lang w:eastAsia="nl-BE"/>
        </w:rPr>
        <w:t xml:space="preserve">    </w:t>
      </w:r>
      <w:r w:rsidRPr="0036164B">
        <w:rPr>
          <w:color w:val="2B91AF"/>
          <w:lang w:eastAsia="nl-BE"/>
        </w:rPr>
        <w:t>Console</w:t>
      </w:r>
      <w:r w:rsidRPr="0036164B">
        <w:rPr>
          <w:lang w:eastAsia="nl-BE"/>
        </w:rPr>
        <w:t xml:space="preserve">.WriteLine(designCharacter + designCharacter + </w:t>
      </w:r>
    </w:p>
    <w:p w14:paraId="6F90E42E" w14:textId="1EDB271C" w:rsidR="00626F5D" w:rsidRPr="0036164B" w:rsidRDefault="00626F5D" w:rsidP="004C67FD">
      <w:pPr>
        <w:pStyle w:val="Code"/>
        <w:ind w:firstLine="595"/>
        <w:rPr>
          <w:lang w:eastAsia="nl-BE"/>
        </w:rPr>
      </w:pPr>
      <w:r w:rsidRPr="0036164B">
        <w:rPr>
          <w:lang w:eastAsia="nl-BE"/>
        </w:rPr>
        <w:lastRenderedPageBreak/>
        <w:t>designCharacter);</w:t>
      </w:r>
    </w:p>
    <w:p w14:paraId="248EAB81" w14:textId="77777777" w:rsidR="00626F5D" w:rsidRPr="0036164B" w:rsidRDefault="00626F5D" w:rsidP="00517417">
      <w:pPr>
        <w:pStyle w:val="Code"/>
        <w:rPr>
          <w:i/>
          <w:iCs/>
        </w:rPr>
      </w:pPr>
      <w:r w:rsidRPr="0036164B">
        <w:rPr>
          <w:lang w:eastAsia="nl-BE"/>
        </w:rPr>
        <w:t>}</w:t>
      </w:r>
    </w:p>
    <w:p w14:paraId="5D2386D5" w14:textId="07BD2E7B" w:rsidR="00626F5D" w:rsidRPr="0036164B" w:rsidRDefault="00626F5D" w:rsidP="00626F5D">
      <w:pPr>
        <w:pStyle w:val="Kop2"/>
      </w:pPr>
      <w:bookmarkStart w:id="13" w:name="_Toc106831689"/>
      <w:r w:rsidRPr="0036164B">
        <w:t>KISS</w:t>
      </w:r>
      <w:bookmarkEnd w:id="13"/>
    </w:p>
    <w:p w14:paraId="1E484A8C" w14:textId="77777777" w:rsidR="00626F5D" w:rsidRPr="0036164B" w:rsidRDefault="00626F5D" w:rsidP="00626F5D">
      <w:r w:rsidRPr="0036164B">
        <w:t xml:space="preserve">Keep It Simple Stupid. Een nogal directe afkorting, die de ontwikkelaar er probeert aan te herinneren dat de simpelste oplossing vaak de beste is. Als ontwikkelaar heb je soms de reflex om zaken te overdenken, of dingen complexer te zien als ze werkelijk zijn. </w:t>
      </w:r>
    </w:p>
    <w:p w14:paraId="5660ACF5" w14:textId="77777777" w:rsidR="00626F5D" w:rsidRPr="0036164B" w:rsidRDefault="00626F5D" w:rsidP="00626F5D">
      <w:r w:rsidRPr="0036164B">
        <w:t>Het duidt ook op de manier van communiceren. Als ontwikkelaar moet je soms met eindgebruikers in dialoog gaan. Zij hebben vaak geen kennis van specifieke technologische oplossingen. Het is dus belangrijk om je voorgestelde oplossing duidelijk te presenteren, zonder jezelf te verliezen in technisch jargon.</w:t>
      </w:r>
    </w:p>
    <w:p w14:paraId="55D81383" w14:textId="77777777" w:rsidR="00626F5D" w:rsidRPr="0036164B" w:rsidRDefault="00626F5D" w:rsidP="00626F5D">
      <w:r w:rsidRPr="0036164B">
        <w:t>KISS betekent echter niet dat korter altijd beter is. We nemen volgende lijn code als voorbeeld:</w:t>
      </w:r>
    </w:p>
    <w:p w14:paraId="5D7160A1" w14:textId="77777777" w:rsidR="00626F5D" w:rsidRPr="00E036E0" w:rsidRDefault="00626F5D" w:rsidP="00053B2D">
      <w:pPr>
        <w:pStyle w:val="Code"/>
        <w:rPr>
          <w:color w:val="000000"/>
          <w:lang w:val="en-GB" w:eastAsia="nl-BE"/>
        </w:rPr>
      </w:pPr>
      <w:r w:rsidRPr="00E036E0">
        <w:rPr>
          <w:color w:val="0000FF"/>
          <w:lang w:val="en-GB" w:eastAsia="nl-BE"/>
        </w:rPr>
        <w:t>string</w:t>
      </w:r>
      <w:r w:rsidRPr="00E036E0">
        <w:rPr>
          <w:color w:val="000000"/>
          <w:lang w:val="en-GB" w:eastAsia="nl-BE"/>
        </w:rPr>
        <w:t xml:space="preserve"> result = isStarted ? isFinished ? hasError ? </w:t>
      </w:r>
      <w:r w:rsidRPr="00E036E0">
        <w:rPr>
          <w:lang w:val="en-GB" w:eastAsia="nl-BE"/>
        </w:rPr>
        <w:t>"Error detected"</w:t>
      </w:r>
      <w:r w:rsidRPr="00E036E0">
        <w:rPr>
          <w:color w:val="000000"/>
          <w:lang w:val="en-GB" w:eastAsia="nl-BE"/>
        </w:rPr>
        <w:t xml:space="preserve"> : </w:t>
      </w:r>
      <w:r w:rsidRPr="00E036E0">
        <w:rPr>
          <w:lang w:val="en-GB" w:eastAsia="nl-BE"/>
        </w:rPr>
        <w:t>"Run completed without errors"</w:t>
      </w:r>
      <w:r w:rsidRPr="00E036E0">
        <w:rPr>
          <w:color w:val="000000"/>
          <w:lang w:val="en-GB" w:eastAsia="nl-BE"/>
        </w:rPr>
        <w:t xml:space="preserve"> : </w:t>
      </w:r>
      <w:r w:rsidRPr="00E036E0">
        <w:rPr>
          <w:lang w:val="en-GB" w:eastAsia="nl-BE"/>
        </w:rPr>
        <w:t>"Not finished yet"</w:t>
      </w:r>
      <w:r w:rsidRPr="00E036E0">
        <w:rPr>
          <w:color w:val="000000"/>
          <w:lang w:val="en-GB" w:eastAsia="nl-BE"/>
        </w:rPr>
        <w:t xml:space="preserve"> : </w:t>
      </w:r>
      <w:r w:rsidRPr="00E036E0">
        <w:rPr>
          <w:lang w:val="en-GB" w:eastAsia="nl-BE"/>
        </w:rPr>
        <w:t>"Not started yet"</w:t>
      </w:r>
      <w:r w:rsidRPr="00E036E0">
        <w:rPr>
          <w:color w:val="000000"/>
          <w:lang w:val="en-GB" w:eastAsia="nl-BE"/>
        </w:rPr>
        <w:t>;</w:t>
      </w:r>
    </w:p>
    <w:p w14:paraId="6194EABC" w14:textId="77777777" w:rsidR="00626F5D" w:rsidRPr="0036164B" w:rsidRDefault="00626F5D" w:rsidP="00053B2D">
      <w:pPr>
        <w:pStyle w:val="Code"/>
        <w:rPr>
          <w:color w:val="000000"/>
          <w:lang w:eastAsia="nl-BE"/>
        </w:rPr>
      </w:pPr>
      <w:r w:rsidRPr="0036164B">
        <w:rPr>
          <w:color w:val="2B91AF"/>
          <w:lang w:eastAsia="nl-BE"/>
        </w:rPr>
        <w:t>Console</w:t>
      </w:r>
      <w:r w:rsidRPr="0036164B">
        <w:rPr>
          <w:color w:val="000000"/>
          <w:lang w:eastAsia="nl-BE"/>
        </w:rPr>
        <w:t>.WriteLine(result);</w:t>
      </w:r>
    </w:p>
    <w:p w14:paraId="28FE1DDE" w14:textId="77777777" w:rsidR="00626F5D" w:rsidRPr="0036164B" w:rsidRDefault="00626F5D" w:rsidP="00626F5D"/>
    <w:p w14:paraId="37CC92E2" w14:textId="07E77279" w:rsidR="00626F5D" w:rsidRPr="0036164B" w:rsidRDefault="00626F5D" w:rsidP="00626F5D">
      <w:r w:rsidRPr="0036164B">
        <w:t xml:space="preserve">Deze code maakt gebruik van de verkorte notatie van het if-statement. Deze notatie is uitstekend voor simpele vergelijkingen, maar dreigt complex te worden bij meerdere controles. Soms is het dan beter om toch de if-statements uit te schrijven, </w:t>
      </w:r>
      <w:r w:rsidR="00C102AD">
        <w:t>zodat de code eenvoudig te lezen is:</w:t>
      </w:r>
    </w:p>
    <w:p w14:paraId="3E2BBBA6" w14:textId="77777777" w:rsidR="00626F5D" w:rsidRPr="00A94B81" w:rsidRDefault="00626F5D" w:rsidP="002405CA">
      <w:pPr>
        <w:pStyle w:val="Code"/>
        <w:rPr>
          <w:lang w:val="en-GB" w:eastAsia="nl-BE"/>
        </w:rPr>
      </w:pPr>
      <w:r w:rsidRPr="00A94B81">
        <w:rPr>
          <w:color w:val="0000FF"/>
          <w:lang w:val="en-GB" w:eastAsia="nl-BE"/>
        </w:rPr>
        <w:t>if</w:t>
      </w:r>
      <w:r w:rsidRPr="00A94B81">
        <w:rPr>
          <w:lang w:val="en-GB" w:eastAsia="nl-BE"/>
        </w:rPr>
        <w:t xml:space="preserve"> (isStarted)</w:t>
      </w:r>
    </w:p>
    <w:p w14:paraId="2ECA9716" w14:textId="77777777" w:rsidR="00626F5D" w:rsidRPr="00A94B81" w:rsidRDefault="00626F5D" w:rsidP="002405CA">
      <w:pPr>
        <w:pStyle w:val="Code"/>
        <w:rPr>
          <w:lang w:val="en-GB" w:eastAsia="nl-BE"/>
        </w:rPr>
      </w:pPr>
      <w:r w:rsidRPr="00A94B81">
        <w:rPr>
          <w:lang w:val="en-GB" w:eastAsia="nl-BE"/>
        </w:rPr>
        <w:t>{</w:t>
      </w:r>
    </w:p>
    <w:p w14:paraId="2D130148" w14:textId="77777777" w:rsidR="00626F5D" w:rsidRPr="00A94B81" w:rsidRDefault="00626F5D" w:rsidP="002405CA">
      <w:pPr>
        <w:pStyle w:val="Code"/>
        <w:rPr>
          <w:lang w:val="en-GB" w:eastAsia="nl-BE"/>
        </w:rPr>
      </w:pPr>
      <w:r w:rsidRPr="00A94B81">
        <w:rPr>
          <w:lang w:val="en-GB" w:eastAsia="nl-BE"/>
        </w:rPr>
        <w:t xml:space="preserve">    </w:t>
      </w:r>
      <w:r w:rsidRPr="00A94B81">
        <w:rPr>
          <w:color w:val="0000FF"/>
          <w:lang w:val="en-GB" w:eastAsia="nl-BE"/>
        </w:rPr>
        <w:t>if</w:t>
      </w:r>
      <w:r w:rsidRPr="00A94B81">
        <w:rPr>
          <w:lang w:val="en-GB" w:eastAsia="nl-BE"/>
        </w:rPr>
        <w:t xml:space="preserve"> (isFinished)</w:t>
      </w:r>
    </w:p>
    <w:p w14:paraId="4D24FC46" w14:textId="77777777" w:rsidR="00626F5D" w:rsidRPr="00A94B81" w:rsidRDefault="00626F5D" w:rsidP="002405CA">
      <w:pPr>
        <w:pStyle w:val="Code"/>
        <w:rPr>
          <w:lang w:val="en-GB" w:eastAsia="nl-BE"/>
        </w:rPr>
      </w:pPr>
      <w:r w:rsidRPr="00A94B81">
        <w:rPr>
          <w:lang w:val="en-GB" w:eastAsia="nl-BE"/>
        </w:rPr>
        <w:t xml:space="preserve">    {</w:t>
      </w:r>
    </w:p>
    <w:p w14:paraId="12A9051B" w14:textId="77777777" w:rsidR="002405CA" w:rsidRDefault="00626F5D" w:rsidP="002405CA">
      <w:pPr>
        <w:pStyle w:val="Code"/>
        <w:rPr>
          <w:color w:val="A31515"/>
          <w:lang w:val="en-GB" w:eastAsia="nl-BE"/>
        </w:rPr>
      </w:pPr>
      <w:r w:rsidRPr="00A94B81">
        <w:rPr>
          <w:lang w:val="en-GB" w:eastAsia="nl-BE"/>
        </w:rPr>
        <w:t xml:space="preserve">        </w:t>
      </w:r>
      <w:r w:rsidRPr="00E036E0">
        <w:rPr>
          <w:lang w:val="en-GB" w:eastAsia="nl-BE"/>
        </w:rPr>
        <w:t xml:space="preserve">result = hasError ? </w:t>
      </w:r>
      <w:r w:rsidRPr="00E036E0">
        <w:rPr>
          <w:color w:val="A31515"/>
          <w:lang w:val="en-GB" w:eastAsia="nl-BE"/>
        </w:rPr>
        <w:t>"Error detected"</w:t>
      </w:r>
      <w:r w:rsidRPr="00E036E0">
        <w:rPr>
          <w:lang w:val="en-GB" w:eastAsia="nl-BE"/>
        </w:rPr>
        <w:t xml:space="preserve"> : </w:t>
      </w:r>
      <w:r w:rsidRPr="00E036E0">
        <w:rPr>
          <w:color w:val="A31515"/>
          <w:lang w:val="en-GB" w:eastAsia="nl-BE"/>
        </w:rPr>
        <w:t xml:space="preserve">"Run completed without </w:t>
      </w:r>
    </w:p>
    <w:p w14:paraId="1EEEF075" w14:textId="3A81C3A1" w:rsidR="00626F5D" w:rsidRPr="00E036E0" w:rsidRDefault="002405CA" w:rsidP="002405CA">
      <w:pPr>
        <w:pStyle w:val="Code"/>
        <w:ind w:firstLine="595"/>
        <w:rPr>
          <w:lang w:val="en-GB" w:eastAsia="nl-BE"/>
        </w:rPr>
      </w:pPr>
      <w:r>
        <w:rPr>
          <w:color w:val="A31515"/>
          <w:lang w:val="en-GB" w:eastAsia="nl-BE"/>
        </w:rPr>
        <w:t xml:space="preserve">            </w:t>
      </w:r>
      <w:r w:rsidR="00626F5D" w:rsidRPr="00E036E0">
        <w:rPr>
          <w:color w:val="A31515"/>
          <w:lang w:val="en-GB" w:eastAsia="nl-BE"/>
        </w:rPr>
        <w:t>errors"</w:t>
      </w:r>
      <w:r w:rsidR="00626F5D" w:rsidRPr="00E036E0">
        <w:rPr>
          <w:lang w:val="en-GB" w:eastAsia="nl-BE"/>
        </w:rPr>
        <w:t>;</w:t>
      </w:r>
    </w:p>
    <w:p w14:paraId="4F8B88FA" w14:textId="77777777" w:rsidR="00626F5D" w:rsidRPr="00E036E0" w:rsidRDefault="00626F5D" w:rsidP="002405CA">
      <w:pPr>
        <w:pStyle w:val="Code"/>
        <w:rPr>
          <w:lang w:val="en-GB" w:eastAsia="nl-BE"/>
        </w:rPr>
      </w:pPr>
      <w:r w:rsidRPr="00E036E0">
        <w:rPr>
          <w:lang w:val="en-GB" w:eastAsia="nl-BE"/>
        </w:rPr>
        <w:t xml:space="preserve">    }</w:t>
      </w:r>
    </w:p>
    <w:p w14:paraId="3712BBCF" w14:textId="77777777" w:rsidR="00626F5D" w:rsidRPr="00E036E0" w:rsidRDefault="00626F5D" w:rsidP="002405CA">
      <w:pPr>
        <w:pStyle w:val="Code"/>
        <w:rPr>
          <w:lang w:val="en-GB" w:eastAsia="nl-BE"/>
        </w:rPr>
      </w:pPr>
      <w:r w:rsidRPr="00E036E0">
        <w:rPr>
          <w:lang w:val="en-GB" w:eastAsia="nl-BE"/>
        </w:rPr>
        <w:t xml:space="preserve">    </w:t>
      </w:r>
      <w:r w:rsidRPr="00E036E0">
        <w:rPr>
          <w:color w:val="0000FF"/>
          <w:lang w:val="en-GB" w:eastAsia="nl-BE"/>
        </w:rPr>
        <w:t>else</w:t>
      </w:r>
    </w:p>
    <w:p w14:paraId="64BBB7A2" w14:textId="77777777" w:rsidR="00626F5D" w:rsidRPr="00E036E0" w:rsidRDefault="00626F5D" w:rsidP="002405CA">
      <w:pPr>
        <w:pStyle w:val="Code"/>
        <w:rPr>
          <w:lang w:val="en-GB" w:eastAsia="nl-BE"/>
        </w:rPr>
      </w:pPr>
      <w:r w:rsidRPr="00E036E0">
        <w:rPr>
          <w:lang w:val="en-GB" w:eastAsia="nl-BE"/>
        </w:rPr>
        <w:t xml:space="preserve">    {</w:t>
      </w:r>
    </w:p>
    <w:p w14:paraId="1080ADFA" w14:textId="77777777" w:rsidR="00626F5D" w:rsidRPr="00E036E0" w:rsidRDefault="00626F5D" w:rsidP="002405CA">
      <w:pPr>
        <w:pStyle w:val="Code"/>
        <w:rPr>
          <w:lang w:val="en-GB" w:eastAsia="nl-BE"/>
        </w:rPr>
      </w:pPr>
      <w:r w:rsidRPr="00E036E0">
        <w:rPr>
          <w:lang w:val="en-GB" w:eastAsia="nl-BE"/>
        </w:rPr>
        <w:t xml:space="preserve">        result = </w:t>
      </w:r>
      <w:r w:rsidRPr="00E036E0">
        <w:rPr>
          <w:color w:val="A31515"/>
          <w:lang w:val="en-GB" w:eastAsia="nl-BE"/>
        </w:rPr>
        <w:t>"Not finished yet"</w:t>
      </w:r>
      <w:r w:rsidRPr="00E036E0">
        <w:rPr>
          <w:lang w:val="en-GB" w:eastAsia="nl-BE"/>
        </w:rPr>
        <w:t>;</w:t>
      </w:r>
    </w:p>
    <w:p w14:paraId="339F076B" w14:textId="77777777" w:rsidR="00626F5D" w:rsidRPr="00E036E0" w:rsidRDefault="00626F5D" w:rsidP="002405CA">
      <w:pPr>
        <w:pStyle w:val="Code"/>
        <w:rPr>
          <w:lang w:val="en-GB" w:eastAsia="nl-BE"/>
        </w:rPr>
      </w:pPr>
      <w:r w:rsidRPr="00E036E0">
        <w:rPr>
          <w:lang w:val="en-GB" w:eastAsia="nl-BE"/>
        </w:rPr>
        <w:t xml:space="preserve">    }</w:t>
      </w:r>
    </w:p>
    <w:p w14:paraId="76EC652A" w14:textId="77777777" w:rsidR="00626F5D" w:rsidRPr="00E036E0" w:rsidRDefault="00626F5D" w:rsidP="002405CA">
      <w:pPr>
        <w:pStyle w:val="Code"/>
        <w:rPr>
          <w:lang w:val="en-GB" w:eastAsia="nl-BE"/>
        </w:rPr>
      </w:pPr>
      <w:r w:rsidRPr="00E036E0">
        <w:rPr>
          <w:lang w:val="en-GB" w:eastAsia="nl-BE"/>
        </w:rPr>
        <w:t>}</w:t>
      </w:r>
    </w:p>
    <w:p w14:paraId="65F1FF88" w14:textId="77777777" w:rsidR="00626F5D" w:rsidRPr="00E036E0" w:rsidRDefault="00626F5D" w:rsidP="002405CA">
      <w:pPr>
        <w:pStyle w:val="Code"/>
        <w:rPr>
          <w:lang w:val="en-GB" w:eastAsia="nl-BE"/>
        </w:rPr>
      </w:pPr>
      <w:r w:rsidRPr="00E036E0">
        <w:rPr>
          <w:color w:val="0000FF"/>
          <w:lang w:val="en-GB" w:eastAsia="nl-BE"/>
        </w:rPr>
        <w:lastRenderedPageBreak/>
        <w:t>else</w:t>
      </w:r>
    </w:p>
    <w:p w14:paraId="0FE4E73D" w14:textId="77777777" w:rsidR="00626F5D" w:rsidRPr="00E036E0" w:rsidRDefault="00626F5D" w:rsidP="002405CA">
      <w:pPr>
        <w:pStyle w:val="Code"/>
        <w:rPr>
          <w:lang w:val="en-GB" w:eastAsia="nl-BE"/>
        </w:rPr>
      </w:pPr>
      <w:r w:rsidRPr="00E036E0">
        <w:rPr>
          <w:lang w:val="en-GB" w:eastAsia="nl-BE"/>
        </w:rPr>
        <w:t>{</w:t>
      </w:r>
    </w:p>
    <w:p w14:paraId="5B87D90A" w14:textId="77777777" w:rsidR="00626F5D" w:rsidRPr="00E036E0" w:rsidRDefault="00626F5D" w:rsidP="002405CA">
      <w:pPr>
        <w:pStyle w:val="Code"/>
        <w:rPr>
          <w:lang w:val="en-GB" w:eastAsia="nl-BE"/>
        </w:rPr>
      </w:pPr>
      <w:r w:rsidRPr="00E036E0">
        <w:rPr>
          <w:lang w:val="en-GB" w:eastAsia="nl-BE"/>
        </w:rPr>
        <w:t xml:space="preserve">    result = </w:t>
      </w:r>
      <w:r w:rsidRPr="00E036E0">
        <w:rPr>
          <w:color w:val="A31515"/>
          <w:lang w:val="en-GB" w:eastAsia="nl-BE"/>
        </w:rPr>
        <w:t>"Not started yet"</w:t>
      </w:r>
      <w:r w:rsidRPr="00E036E0">
        <w:rPr>
          <w:lang w:val="en-GB" w:eastAsia="nl-BE"/>
        </w:rPr>
        <w:t>;</w:t>
      </w:r>
    </w:p>
    <w:p w14:paraId="059E3239" w14:textId="77777777" w:rsidR="00626F5D" w:rsidRPr="00AD1150" w:rsidRDefault="00626F5D" w:rsidP="002405CA">
      <w:pPr>
        <w:pStyle w:val="Code"/>
        <w:rPr>
          <w:lang w:val="en-GB" w:eastAsia="nl-BE"/>
        </w:rPr>
      </w:pPr>
      <w:r w:rsidRPr="00AD1150">
        <w:rPr>
          <w:lang w:val="en-GB" w:eastAsia="nl-BE"/>
        </w:rPr>
        <w:t>}</w:t>
      </w:r>
    </w:p>
    <w:p w14:paraId="20F9632A" w14:textId="77777777" w:rsidR="00626F5D" w:rsidRPr="00AD1150" w:rsidRDefault="00626F5D" w:rsidP="00626F5D">
      <w:pPr>
        <w:rPr>
          <w:lang w:val="en-GB"/>
        </w:rPr>
      </w:pPr>
    </w:p>
    <w:p w14:paraId="1A5E0D6A" w14:textId="77777777" w:rsidR="00626F5D" w:rsidRPr="0036164B" w:rsidRDefault="00626F5D" w:rsidP="00626F5D">
      <w:r w:rsidRPr="0036164B">
        <w:t>Stel dat je later aanpassingen moet doen aan de logica (bijvoorbeeld, je gaat als isStarted true is, ook rekening houden met de startdatum), dan zal het eerste voorbeeld code veel meer wijzigingen vereisen dan het tweede voorbeeld. Simpel is niet altijd korter.</w:t>
      </w:r>
    </w:p>
    <w:p w14:paraId="0BE44B0C" w14:textId="76F5B396" w:rsidR="00653180" w:rsidRPr="0036164B" w:rsidRDefault="00653180" w:rsidP="00626F5D">
      <w:r>
        <w:t>Veel hangt natuurlijk ook af van het doelpubliek. Senior ontwikkelaars gaan bepaalde technieken die juniors complex vinden juist zien als iets makkelijks</w:t>
      </w:r>
      <w:r w:rsidR="00B9545A">
        <w:t>, zij gaan dus complexe code maken</w:t>
      </w:r>
      <w:r>
        <w:t xml:space="preserve">. </w:t>
      </w:r>
      <w:r w:rsidR="00B9545A">
        <w:t>Denk er steeds aan dat er ook mensen na jouw komen voor aan je code te werken.</w:t>
      </w:r>
    </w:p>
    <w:p w14:paraId="3286D6D8" w14:textId="77777777" w:rsidR="00FC6C5E" w:rsidRPr="0036164B" w:rsidRDefault="00FC6C5E">
      <w:pPr>
        <w:spacing w:line="240" w:lineRule="auto"/>
        <w:jc w:val="left"/>
        <w:rPr>
          <w:bCs/>
          <w:sz w:val="28"/>
          <w:szCs w:val="28"/>
        </w:rPr>
      </w:pPr>
      <w:r w:rsidRPr="0036164B">
        <w:br w:type="page"/>
      </w:r>
    </w:p>
    <w:p w14:paraId="13A7FDCC" w14:textId="22585A24" w:rsidR="00626F5D" w:rsidRPr="0036164B" w:rsidRDefault="00626F5D" w:rsidP="00626F5D">
      <w:pPr>
        <w:pStyle w:val="Kop2"/>
      </w:pPr>
      <w:bookmarkStart w:id="14" w:name="_Toc106831690"/>
      <w:r w:rsidRPr="0036164B">
        <w:lastRenderedPageBreak/>
        <w:t>SOLID</w:t>
      </w:r>
      <w:bookmarkEnd w:id="14"/>
    </w:p>
    <w:p w14:paraId="37542199" w14:textId="16F04153" w:rsidR="00E415B4" w:rsidRPr="0036164B" w:rsidRDefault="00E415B4" w:rsidP="00E415B4">
      <w:r w:rsidRPr="0036164B">
        <w:t xml:space="preserve">SOLID is een acroniem die de eerste 5 principes van object georiënteerd design beschrijven. Je kan zeggen dat dit de spelregels zijn om goede object </w:t>
      </w:r>
      <w:r w:rsidR="000C7921" w:rsidRPr="0036164B">
        <w:t>georiënteerde</w:t>
      </w:r>
      <w:r w:rsidRPr="0036164B">
        <w:t xml:space="preserve"> code te schrijven. De regels zijn voor het eerst beschreven door Robert C. Martin (ook bekend als Uncle Bob) in zijn paper </w:t>
      </w:r>
      <w:r w:rsidRPr="0036164B">
        <w:rPr>
          <w:i/>
          <w:iCs/>
        </w:rPr>
        <w:t>Design Principles and Design Patterns</w:t>
      </w:r>
      <w:r w:rsidRPr="0036164B">
        <w:t xml:space="preserve"> uit 2000.</w:t>
      </w:r>
    </w:p>
    <w:p w14:paraId="5DB68B7B" w14:textId="38C98011" w:rsidR="00E415B4" w:rsidRPr="0036164B" w:rsidRDefault="00E415B4" w:rsidP="00E415B4">
      <w:pPr>
        <w:pStyle w:val="Kop3"/>
      </w:pPr>
      <w:bookmarkStart w:id="15" w:name="_Toc106831691"/>
      <w:r w:rsidRPr="0036164B">
        <w:t xml:space="preserve">Single Responsibility </w:t>
      </w:r>
      <w:r w:rsidR="001A7C2F">
        <w:t>P</w:t>
      </w:r>
      <w:r w:rsidRPr="0036164B">
        <w:t>rinciple (SRP)</w:t>
      </w:r>
      <w:bookmarkEnd w:id="15"/>
    </w:p>
    <w:p w14:paraId="36F00D66" w14:textId="77777777" w:rsidR="00E415B4" w:rsidRPr="0036164B" w:rsidRDefault="00E415B4" w:rsidP="00E415B4">
      <w:r w:rsidRPr="0036164B">
        <w:t xml:space="preserve">Elke class heeft één verantwoordelijkheid. De class mag enkel rekening houden met dat ene afgezonderde deel van de logica. Deze logica mag nergens anders herhaald worden dan in de ene class. </w:t>
      </w:r>
    </w:p>
    <w:p w14:paraId="323EDD78" w14:textId="77777777" w:rsidR="00E415B4" w:rsidRPr="0036164B" w:rsidRDefault="00E415B4" w:rsidP="00E415B4">
      <w:r w:rsidRPr="0036164B">
        <w:t>Meer gedetailleerd, elke methode binnen die class heeft zijn eigen verantwoordelijkheid. Je gaat geen twee methodes schrijven voor bijvoorbeeld dezelfde validatie af te toetsen.</w:t>
      </w:r>
    </w:p>
    <w:p w14:paraId="30C30F26" w14:textId="77777777" w:rsidR="00E415B4" w:rsidRPr="0036164B" w:rsidRDefault="00E415B4" w:rsidP="00E415B4">
      <w:pPr>
        <w:spacing w:line="240" w:lineRule="auto"/>
        <w:jc w:val="left"/>
      </w:pPr>
    </w:p>
    <w:tbl>
      <w:tblPr>
        <w:tblStyle w:val="TableGrid-GreyHeader1"/>
        <w:tblW w:w="9072" w:type="dxa"/>
        <w:tblInd w:w="-5" w:type="dxa"/>
        <w:tblBorders>
          <w:top w:val="none" w:sz="0" w:space="0" w:color="auto"/>
          <w:left w:val="none" w:sz="0" w:space="0" w:color="auto"/>
          <w:bottom w:val="none" w:sz="0" w:space="0" w:color="auto"/>
          <w:right w:val="none" w:sz="0" w:space="0" w:color="auto"/>
          <w:insideV w:val="none" w:sz="0" w:space="0" w:color="auto"/>
        </w:tblBorders>
        <w:tblLayout w:type="fixed"/>
        <w:tblCellMar>
          <w:top w:w="108" w:type="dxa"/>
          <w:bottom w:w="108" w:type="dxa"/>
        </w:tblCellMar>
        <w:tblLook w:val="04A0" w:firstRow="1" w:lastRow="0" w:firstColumn="1" w:lastColumn="0" w:noHBand="0" w:noVBand="1"/>
      </w:tblPr>
      <w:tblGrid>
        <w:gridCol w:w="1276"/>
        <w:gridCol w:w="7796"/>
      </w:tblGrid>
      <w:tr w:rsidR="00AC1ECA" w:rsidRPr="00AD1150" w14:paraId="310CCD0A" w14:textId="77777777" w:rsidTr="006217D2">
        <w:trPr>
          <w:trHeight w:val="397"/>
        </w:trPr>
        <w:tc>
          <w:tcPr>
            <w:tcW w:w="1276" w:type="dxa"/>
            <w:shd w:val="clear" w:color="auto" w:fill="auto"/>
          </w:tcPr>
          <w:p w14:paraId="023ACBEA" w14:textId="77777777" w:rsidR="00AC1ECA" w:rsidRPr="003F53DB" w:rsidRDefault="00AC1ECA" w:rsidP="006217D2">
            <w:pPr>
              <w:jc w:val="center"/>
              <w:rPr>
                <w:lang w:val="nl-BE" w:eastAsia="en-GB"/>
              </w:rPr>
            </w:pPr>
            <w:r w:rsidRPr="003F53DB">
              <w:rPr>
                <w:noProof/>
                <w:lang w:eastAsia="en-GB"/>
              </w:rPr>
              <w:drawing>
                <wp:inline distT="0" distB="0" distL="0" distR="0" wp14:anchorId="5322C822" wp14:editId="78648F79">
                  <wp:extent cx="360000" cy="360000"/>
                  <wp:effectExtent l="0" t="0" r="0" b="2540"/>
                  <wp:docPr id="4" name="Picture 9" descr="Icon&#10;&#10;Description automatically generated">
                    <a:extLst xmlns:a="http://schemas.openxmlformats.org/drawingml/2006/main">
                      <a:ext uri="{FF2B5EF4-FFF2-40B4-BE49-F238E27FC236}">
                        <a16:creationId xmlns:a16="http://schemas.microsoft.com/office/drawing/2014/main" id="{E41222A6-7E70-4822-9EB4-9159080599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Icon&#10;&#10;Description automatically generated">
                            <a:extLst>
                              <a:ext uri="{FF2B5EF4-FFF2-40B4-BE49-F238E27FC236}">
                                <a16:creationId xmlns:a16="http://schemas.microsoft.com/office/drawing/2014/main" id="{E41222A6-7E70-4822-9EB4-915908059901}"/>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7796" w:type="dxa"/>
            <w:shd w:val="clear" w:color="auto" w:fill="F2F2F2" w:themeFill="background1" w:themeFillShade="F2"/>
          </w:tcPr>
          <w:p w14:paraId="24AD8D27" w14:textId="3017598A" w:rsidR="00AC1ECA" w:rsidRPr="00DC5BA5" w:rsidRDefault="00CC6AC8" w:rsidP="0081629D">
            <w:pPr>
              <w:rPr>
                <w:lang w:val="en-GB"/>
              </w:rPr>
            </w:pPr>
            <w:r w:rsidRPr="00DC5BA5">
              <w:rPr>
                <w:lang w:val="en-GB"/>
              </w:rPr>
              <w:t xml:space="preserve">Zie </w:t>
            </w:r>
            <w:r w:rsidRPr="00DC5BA5">
              <w:rPr>
                <w:b/>
                <w:bCs/>
                <w:lang w:val="en-GB"/>
              </w:rPr>
              <w:t>Oefeningenboek</w:t>
            </w:r>
            <w:r w:rsidRPr="00DC5BA5">
              <w:rPr>
                <w:lang w:val="en-GB"/>
              </w:rPr>
              <w:t xml:space="preserve"> - </w:t>
            </w:r>
            <w:r w:rsidR="00DC5BA5" w:rsidRPr="00DC5BA5">
              <w:rPr>
                <w:lang w:val="en-GB"/>
              </w:rPr>
              <w:t>2.2   Single Responsibility Principle (SRP)</w:t>
            </w:r>
          </w:p>
        </w:tc>
      </w:tr>
    </w:tbl>
    <w:p w14:paraId="2C340355" w14:textId="77777777" w:rsidR="00E415B4" w:rsidRPr="00DC5BA5" w:rsidRDefault="00E415B4" w:rsidP="00E415B4">
      <w:pPr>
        <w:rPr>
          <w:lang w:val="en-GB"/>
        </w:rPr>
      </w:pPr>
    </w:p>
    <w:p w14:paraId="16CD3DD4" w14:textId="01B5AF9F" w:rsidR="00E415B4" w:rsidRPr="0036164B" w:rsidRDefault="00E415B4" w:rsidP="00E415B4">
      <w:pPr>
        <w:pStyle w:val="Kop3"/>
      </w:pPr>
      <w:bookmarkStart w:id="16" w:name="_Toc106831692"/>
      <w:r w:rsidRPr="0036164B">
        <w:t>Open/Closed Principle</w:t>
      </w:r>
      <w:bookmarkEnd w:id="16"/>
    </w:p>
    <w:p w14:paraId="40A74036" w14:textId="77777777" w:rsidR="00E415B4" w:rsidRPr="0036164B" w:rsidRDefault="00E415B4" w:rsidP="00E415B4">
      <w:r w:rsidRPr="0036164B">
        <w:t xml:space="preserve">Code moet </w:t>
      </w:r>
      <w:r w:rsidRPr="0036164B">
        <w:rPr>
          <w:i/>
          <w:iCs/>
        </w:rPr>
        <w:t>open</w:t>
      </w:r>
      <w:r w:rsidRPr="0036164B">
        <w:t xml:space="preserve"> zijn voor uitbreiding, maar </w:t>
      </w:r>
      <w:r w:rsidRPr="0036164B">
        <w:rPr>
          <w:i/>
          <w:iCs/>
        </w:rPr>
        <w:t>gesloten</w:t>
      </w:r>
      <w:r w:rsidRPr="0036164B">
        <w:t xml:space="preserve"> zijn voor aanpassingen. Dit wil zeggen dat wanneer je een toevoeging moet doen aan hoe je programma werkt, je dit idealiteit gewoon kan toevoegen in de code, zonder eerst bestaande code te moeten herschrijven.</w:t>
      </w:r>
    </w:p>
    <w:p w14:paraId="6B573247" w14:textId="77777777" w:rsidR="00E415B4" w:rsidRPr="0036164B" w:rsidRDefault="00E415B4" w:rsidP="00E415B4">
      <w:r w:rsidRPr="0036164B">
        <w:t>Natuurlijk, we kunnen niet zomaar elke aanpassing flexibel voorzien. Soms gaan aanpassingen ervoor zorgen dat je structuur niet meer klopt. Hiervoor zullen we dan grondig moeten refactoren om ook deze wijzingen te implementeren.</w:t>
      </w:r>
    </w:p>
    <w:p w14:paraId="0B30C5C2" w14:textId="77777777" w:rsidR="00E415B4" w:rsidRDefault="00E415B4" w:rsidP="00E415B4">
      <w:r w:rsidRPr="0036164B">
        <w:t xml:space="preserve">Het Open/Closed principle is ook een gevaarlijk principe, in de zin dat het een ontwikkelaar kan aanmoedigen om de code nodeloos complex te maken. </w:t>
      </w:r>
    </w:p>
    <w:p w14:paraId="5F80376F" w14:textId="77777777" w:rsidR="00012797" w:rsidRPr="0036164B" w:rsidRDefault="00012797" w:rsidP="00E415B4"/>
    <w:tbl>
      <w:tblPr>
        <w:tblStyle w:val="TableGrid-GreyHeader1"/>
        <w:tblW w:w="9072" w:type="dxa"/>
        <w:tblInd w:w="-5" w:type="dxa"/>
        <w:tblBorders>
          <w:top w:val="none" w:sz="0" w:space="0" w:color="auto"/>
          <w:left w:val="none" w:sz="0" w:space="0" w:color="auto"/>
          <w:bottom w:val="none" w:sz="0" w:space="0" w:color="auto"/>
          <w:right w:val="none" w:sz="0" w:space="0" w:color="auto"/>
          <w:insideV w:val="none" w:sz="0" w:space="0" w:color="auto"/>
        </w:tblBorders>
        <w:tblLayout w:type="fixed"/>
        <w:tblCellMar>
          <w:top w:w="108" w:type="dxa"/>
          <w:bottom w:w="108" w:type="dxa"/>
        </w:tblCellMar>
        <w:tblLook w:val="04A0" w:firstRow="1" w:lastRow="0" w:firstColumn="1" w:lastColumn="0" w:noHBand="0" w:noVBand="1"/>
      </w:tblPr>
      <w:tblGrid>
        <w:gridCol w:w="1276"/>
        <w:gridCol w:w="7796"/>
      </w:tblGrid>
      <w:tr w:rsidR="00012797" w:rsidRPr="00DC5BA5" w14:paraId="4769B6ED" w14:textId="77777777" w:rsidTr="00F379DD">
        <w:trPr>
          <w:trHeight w:val="397"/>
        </w:trPr>
        <w:tc>
          <w:tcPr>
            <w:tcW w:w="1276" w:type="dxa"/>
            <w:shd w:val="clear" w:color="auto" w:fill="auto"/>
          </w:tcPr>
          <w:p w14:paraId="7C5FAA67" w14:textId="77777777" w:rsidR="00012797" w:rsidRPr="003F53DB" w:rsidRDefault="00012797" w:rsidP="00F379DD">
            <w:pPr>
              <w:jc w:val="center"/>
              <w:rPr>
                <w:lang w:val="nl-BE" w:eastAsia="en-GB"/>
              </w:rPr>
            </w:pPr>
            <w:r w:rsidRPr="003F53DB">
              <w:rPr>
                <w:noProof/>
                <w:lang w:eastAsia="en-GB"/>
              </w:rPr>
              <w:drawing>
                <wp:inline distT="0" distB="0" distL="0" distR="0" wp14:anchorId="3D9B6A41" wp14:editId="0E481662">
                  <wp:extent cx="360000" cy="360000"/>
                  <wp:effectExtent l="0" t="0" r="0" b="2540"/>
                  <wp:docPr id="5" name="Picture 9" descr="Icon&#10;&#10;Description automatically generated">
                    <a:extLst xmlns:a="http://schemas.openxmlformats.org/drawingml/2006/main">
                      <a:ext uri="{FF2B5EF4-FFF2-40B4-BE49-F238E27FC236}">
                        <a16:creationId xmlns:a16="http://schemas.microsoft.com/office/drawing/2014/main" id="{E41222A6-7E70-4822-9EB4-9159080599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Icon&#10;&#10;Description automatically generated">
                            <a:extLst>
                              <a:ext uri="{FF2B5EF4-FFF2-40B4-BE49-F238E27FC236}">
                                <a16:creationId xmlns:a16="http://schemas.microsoft.com/office/drawing/2014/main" id="{E41222A6-7E70-4822-9EB4-915908059901}"/>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7796" w:type="dxa"/>
            <w:shd w:val="clear" w:color="auto" w:fill="F2F2F2" w:themeFill="background1" w:themeFillShade="F2"/>
          </w:tcPr>
          <w:p w14:paraId="7D191C90" w14:textId="749D1D58" w:rsidR="00012797" w:rsidRPr="00DC5BA5" w:rsidRDefault="00012797" w:rsidP="00F379DD">
            <w:pPr>
              <w:rPr>
                <w:lang w:val="en-GB"/>
              </w:rPr>
            </w:pPr>
            <w:r w:rsidRPr="00DC5BA5">
              <w:rPr>
                <w:lang w:val="en-GB"/>
              </w:rPr>
              <w:t xml:space="preserve">Zie </w:t>
            </w:r>
            <w:r w:rsidRPr="00DC5BA5">
              <w:rPr>
                <w:b/>
                <w:bCs/>
                <w:lang w:val="en-GB"/>
              </w:rPr>
              <w:t>Oefeningenboek</w:t>
            </w:r>
            <w:r w:rsidRPr="00DC5BA5">
              <w:rPr>
                <w:lang w:val="en-GB"/>
              </w:rPr>
              <w:t xml:space="preserve"> - </w:t>
            </w:r>
            <w:r w:rsidR="003F6F32" w:rsidRPr="003F6F32">
              <w:rPr>
                <w:lang w:val="en-GB"/>
              </w:rPr>
              <w:t>2.3   Open/Closed Principle</w:t>
            </w:r>
          </w:p>
        </w:tc>
      </w:tr>
    </w:tbl>
    <w:p w14:paraId="691F4F9B" w14:textId="77777777" w:rsidR="00E415B4" w:rsidRPr="00012797" w:rsidRDefault="00E415B4" w:rsidP="00E415B4">
      <w:pPr>
        <w:rPr>
          <w:lang w:val="en-GB"/>
        </w:rPr>
      </w:pPr>
    </w:p>
    <w:p w14:paraId="379DDA92" w14:textId="77777777" w:rsidR="00E415B4" w:rsidRPr="0036164B" w:rsidRDefault="00E415B4" w:rsidP="00E415B4">
      <w:pPr>
        <w:spacing w:line="240" w:lineRule="auto"/>
        <w:jc w:val="left"/>
      </w:pPr>
    </w:p>
    <w:p w14:paraId="526D7465" w14:textId="77777777" w:rsidR="00E415B4" w:rsidRPr="0036164B" w:rsidRDefault="00E415B4" w:rsidP="00E415B4">
      <w:pPr>
        <w:pStyle w:val="Kop3"/>
      </w:pPr>
      <w:bookmarkStart w:id="17" w:name="_Toc106831693"/>
      <w:r w:rsidRPr="0036164B">
        <w:lastRenderedPageBreak/>
        <w:t>Liskov’s Substitution Principle (LSP)</w:t>
      </w:r>
      <w:bookmarkEnd w:id="17"/>
    </w:p>
    <w:p w14:paraId="1EB2461F" w14:textId="77777777" w:rsidR="00E415B4" w:rsidRPr="0036164B" w:rsidRDefault="00E415B4" w:rsidP="00E415B4">
      <w:r w:rsidRPr="0036164B">
        <w:t xml:space="preserve">Het Liskov’s Subsitution Principle stelt dat we een superclass object referentie vervangen door een object van één van zijn child classes, het programma niet mag breken. Dit is één van de basisregels van </w:t>
      </w:r>
      <w:r w:rsidRPr="0036164B">
        <w:rPr>
          <w:i/>
          <w:iCs/>
        </w:rPr>
        <w:t>polymorfisme</w:t>
      </w:r>
      <w:r w:rsidRPr="0036164B">
        <w:t>. We moeten ervoor zorgen wanneer we parent class vervangen gaan vervangen door een child class, onze code correct blijft werken.</w:t>
      </w:r>
    </w:p>
    <w:p w14:paraId="3838DC05" w14:textId="77777777" w:rsidR="00E415B4" w:rsidRPr="0036164B" w:rsidRDefault="00E415B4" w:rsidP="00E415B4">
      <w:r w:rsidRPr="0036164B">
        <w:t>Stel, we hebben volgende class:</w:t>
      </w:r>
    </w:p>
    <w:p w14:paraId="785D6D9A" w14:textId="77777777" w:rsidR="00E415B4" w:rsidRPr="0036164B" w:rsidRDefault="00E415B4" w:rsidP="00CD4C74">
      <w:pPr>
        <w:pStyle w:val="Code"/>
        <w:rPr>
          <w:color w:val="000000"/>
          <w:lang w:eastAsia="nl-BE"/>
        </w:rPr>
      </w:pPr>
      <w:r w:rsidRPr="0036164B">
        <w:rPr>
          <w:color w:val="000000"/>
          <w:lang w:eastAsia="nl-BE"/>
        </w:rPr>
        <w:t xml:space="preserve">    </w:t>
      </w:r>
      <w:r w:rsidRPr="000308C0">
        <w:rPr>
          <w:color w:val="0000FF"/>
          <w:lang w:eastAsia="nl-BE"/>
        </w:rPr>
        <w:t xml:space="preserve">internal class </w:t>
      </w:r>
      <w:r w:rsidRPr="0036164B">
        <w:rPr>
          <w:color w:val="2B91AF"/>
          <w:lang w:eastAsia="nl-BE"/>
        </w:rPr>
        <w:t>Zoo</w:t>
      </w:r>
    </w:p>
    <w:p w14:paraId="33429938" w14:textId="77777777" w:rsidR="00E415B4" w:rsidRPr="0036164B" w:rsidRDefault="00E415B4" w:rsidP="00CD4C74">
      <w:pPr>
        <w:pStyle w:val="Code"/>
        <w:rPr>
          <w:color w:val="000000"/>
          <w:lang w:eastAsia="nl-BE"/>
        </w:rPr>
      </w:pPr>
      <w:r w:rsidRPr="0036164B">
        <w:rPr>
          <w:color w:val="000000"/>
          <w:lang w:eastAsia="nl-BE"/>
        </w:rPr>
        <w:t xml:space="preserve">    {</w:t>
      </w:r>
    </w:p>
    <w:p w14:paraId="1CFCBEF4" w14:textId="77777777" w:rsidR="00E415B4" w:rsidRPr="0036164B" w:rsidRDefault="00E415B4" w:rsidP="00CD4C74">
      <w:pPr>
        <w:pStyle w:val="Code"/>
        <w:rPr>
          <w:color w:val="000000"/>
          <w:lang w:eastAsia="nl-BE"/>
        </w:rPr>
      </w:pPr>
      <w:r w:rsidRPr="0036164B">
        <w:rPr>
          <w:color w:val="000000"/>
          <w:lang w:eastAsia="nl-BE"/>
        </w:rPr>
        <w:t xml:space="preserve">        </w:t>
      </w:r>
      <w:r w:rsidRPr="000308C0">
        <w:rPr>
          <w:color w:val="0000FF"/>
          <w:lang w:eastAsia="nl-BE"/>
        </w:rPr>
        <w:t xml:space="preserve">public void </w:t>
      </w:r>
      <w:r w:rsidRPr="0036164B">
        <w:rPr>
          <w:color w:val="000000"/>
          <w:lang w:eastAsia="nl-BE"/>
        </w:rPr>
        <w:t>NurseMammal(</w:t>
      </w:r>
      <w:r w:rsidRPr="0036164B">
        <w:rPr>
          <w:color w:val="2B91AF"/>
          <w:lang w:eastAsia="nl-BE"/>
        </w:rPr>
        <w:t>Mammal</w:t>
      </w:r>
      <w:r w:rsidRPr="0036164B">
        <w:rPr>
          <w:color w:val="000000"/>
          <w:lang w:eastAsia="nl-BE"/>
        </w:rPr>
        <w:t xml:space="preserve"> mammal)</w:t>
      </w:r>
    </w:p>
    <w:p w14:paraId="273666AA" w14:textId="77777777" w:rsidR="00E415B4" w:rsidRPr="0036164B" w:rsidRDefault="00E415B4" w:rsidP="00CD4C74">
      <w:pPr>
        <w:pStyle w:val="Code"/>
        <w:rPr>
          <w:color w:val="000000"/>
          <w:lang w:eastAsia="nl-BE"/>
        </w:rPr>
      </w:pPr>
      <w:r w:rsidRPr="0036164B">
        <w:rPr>
          <w:color w:val="000000"/>
          <w:lang w:eastAsia="nl-BE"/>
        </w:rPr>
        <w:t xml:space="preserve">        {</w:t>
      </w:r>
    </w:p>
    <w:p w14:paraId="6D0D614B" w14:textId="77777777" w:rsidR="00E415B4" w:rsidRPr="00AD1150" w:rsidRDefault="00E415B4" w:rsidP="00CD4C74">
      <w:pPr>
        <w:pStyle w:val="Code"/>
        <w:rPr>
          <w:color w:val="000000"/>
          <w:lang w:val="en-GB" w:eastAsia="nl-BE"/>
        </w:rPr>
      </w:pPr>
      <w:r w:rsidRPr="0036164B">
        <w:rPr>
          <w:color w:val="000000"/>
          <w:lang w:eastAsia="nl-BE"/>
        </w:rPr>
        <w:t xml:space="preserve">            </w:t>
      </w:r>
      <w:r w:rsidRPr="00AD1150">
        <w:rPr>
          <w:color w:val="0000FF"/>
          <w:lang w:val="en-GB" w:eastAsia="nl-BE"/>
        </w:rPr>
        <w:t xml:space="preserve">var </w:t>
      </w:r>
      <w:r w:rsidRPr="00AD1150">
        <w:rPr>
          <w:color w:val="000000"/>
          <w:lang w:val="en-GB" w:eastAsia="nl-BE"/>
        </w:rPr>
        <w:t>babyMammal = mammal.GivesBirth();</w:t>
      </w:r>
    </w:p>
    <w:p w14:paraId="355A7CC6" w14:textId="77777777" w:rsidR="00E415B4" w:rsidRPr="00E036E0" w:rsidRDefault="00E415B4" w:rsidP="00CD4C74">
      <w:pPr>
        <w:pStyle w:val="Code"/>
        <w:rPr>
          <w:color w:val="000000"/>
          <w:lang w:val="en-GB" w:eastAsia="nl-BE"/>
        </w:rPr>
      </w:pPr>
      <w:r w:rsidRPr="00AD1150">
        <w:rPr>
          <w:color w:val="000000"/>
          <w:lang w:val="en-GB" w:eastAsia="nl-BE"/>
        </w:rPr>
        <w:t xml:space="preserve">            </w:t>
      </w:r>
      <w:r w:rsidRPr="000308C0">
        <w:rPr>
          <w:color w:val="0000FF"/>
          <w:lang w:val="en-GB" w:eastAsia="nl-BE"/>
        </w:rPr>
        <w:t>if</w:t>
      </w:r>
      <w:r w:rsidRPr="00E036E0">
        <w:rPr>
          <w:color w:val="000000"/>
          <w:lang w:val="en-GB" w:eastAsia="nl-BE"/>
        </w:rPr>
        <w:t xml:space="preserve">(babyMammal != </w:t>
      </w:r>
      <w:r w:rsidRPr="00E036E0">
        <w:rPr>
          <w:lang w:val="en-GB" w:eastAsia="nl-BE"/>
        </w:rPr>
        <w:t>null</w:t>
      </w:r>
      <w:r w:rsidRPr="00E036E0">
        <w:rPr>
          <w:color w:val="000000"/>
          <w:lang w:val="en-GB" w:eastAsia="nl-BE"/>
        </w:rPr>
        <w:t>)</w:t>
      </w:r>
    </w:p>
    <w:p w14:paraId="6B717B96" w14:textId="77777777" w:rsidR="00E415B4" w:rsidRPr="00E036E0" w:rsidRDefault="00E415B4" w:rsidP="00CD4C74">
      <w:pPr>
        <w:pStyle w:val="Code"/>
        <w:rPr>
          <w:color w:val="000000"/>
          <w:lang w:val="en-GB" w:eastAsia="nl-BE"/>
        </w:rPr>
      </w:pPr>
      <w:r w:rsidRPr="00E036E0">
        <w:rPr>
          <w:color w:val="000000"/>
          <w:lang w:val="en-GB" w:eastAsia="nl-BE"/>
        </w:rPr>
        <w:t xml:space="preserve">            {</w:t>
      </w:r>
    </w:p>
    <w:p w14:paraId="7B9F2A84" w14:textId="77777777" w:rsidR="00E415B4" w:rsidRPr="00E036E0" w:rsidRDefault="00E415B4" w:rsidP="00CD4C74">
      <w:pPr>
        <w:pStyle w:val="Code"/>
        <w:rPr>
          <w:color w:val="000000"/>
          <w:lang w:val="en-GB" w:eastAsia="nl-BE"/>
        </w:rPr>
      </w:pPr>
      <w:r w:rsidRPr="00E036E0">
        <w:rPr>
          <w:color w:val="000000"/>
          <w:lang w:val="en-GB" w:eastAsia="nl-BE"/>
        </w:rPr>
        <w:t xml:space="preserve">                </w:t>
      </w:r>
      <w:r w:rsidRPr="00E036E0">
        <w:rPr>
          <w:color w:val="008000"/>
          <w:lang w:val="en-GB" w:eastAsia="nl-BE"/>
        </w:rPr>
        <w:t>//code to nurse the baby mammal</w:t>
      </w:r>
    </w:p>
    <w:p w14:paraId="242F0211" w14:textId="77777777" w:rsidR="00E415B4" w:rsidRPr="0036164B" w:rsidRDefault="00E415B4" w:rsidP="00CD4C74">
      <w:pPr>
        <w:pStyle w:val="Code"/>
        <w:rPr>
          <w:color w:val="000000"/>
          <w:lang w:eastAsia="nl-BE"/>
        </w:rPr>
      </w:pPr>
      <w:r w:rsidRPr="00E036E0">
        <w:rPr>
          <w:color w:val="000000"/>
          <w:lang w:val="en-GB" w:eastAsia="nl-BE"/>
        </w:rPr>
        <w:t xml:space="preserve">            </w:t>
      </w:r>
      <w:r w:rsidRPr="0036164B">
        <w:rPr>
          <w:color w:val="000000"/>
          <w:lang w:eastAsia="nl-BE"/>
        </w:rPr>
        <w:t>}</w:t>
      </w:r>
    </w:p>
    <w:p w14:paraId="3A6F003F" w14:textId="77777777" w:rsidR="00E415B4" w:rsidRPr="0036164B" w:rsidRDefault="00E415B4" w:rsidP="00CD4C74">
      <w:pPr>
        <w:pStyle w:val="Code"/>
        <w:rPr>
          <w:color w:val="000000"/>
          <w:lang w:eastAsia="nl-BE"/>
        </w:rPr>
      </w:pPr>
      <w:r w:rsidRPr="0036164B">
        <w:rPr>
          <w:color w:val="000000"/>
          <w:lang w:eastAsia="nl-BE"/>
        </w:rPr>
        <w:t xml:space="preserve">        }</w:t>
      </w:r>
    </w:p>
    <w:p w14:paraId="4F6941F5" w14:textId="77777777" w:rsidR="00E415B4" w:rsidRPr="0036164B" w:rsidRDefault="00E415B4" w:rsidP="00CD4C74">
      <w:pPr>
        <w:pStyle w:val="Code"/>
        <w:rPr>
          <w:color w:val="000000"/>
          <w:lang w:eastAsia="nl-BE"/>
        </w:rPr>
      </w:pPr>
      <w:r w:rsidRPr="0036164B">
        <w:rPr>
          <w:color w:val="000000"/>
          <w:lang w:eastAsia="nl-BE"/>
        </w:rPr>
        <w:t xml:space="preserve">    }</w:t>
      </w:r>
    </w:p>
    <w:p w14:paraId="14144260" w14:textId="77777777" w:rsidR="00E415B4" w:rsidRPr="0036164B" w:rsidRDefault="00E415B4" w:rsidP="00E415B4">
      <w:r w:rsidRPr="0036164B">
        <w:t>Deze functie zou dus voor een Mammal object moeten werken, maar ook voor child classes van Mammal. Als we echter een Platypus class toevoegen krijgen we problemen. Een platypus is een zoogdier, maar legt eieren. Een ei is geen Mammal, dus de logica breekt hier. We weten niet hoe we een ei moeten omzetten naar babyMammal. Een Platypus laten overerven van Mammal zou onze GivesBirth methode doen breken, en we zouden er mee het LSP overtreden. In plaats van overerving zouden we dan beter werken met een implementatie via interfaces.</w:t>
      </w:r>
    </w:p>
    <w:p w14:paraId="684325B4" w14:textId="77777777" w:rsidR="00E415B4" w:rsidRPr="0036164B" w:rsidRDefault="00E415B4" w:rsidP="00E415B4">
      <w:r w:rsidRPr="0036164B">
        <w:t>LSP dwingt dus af dat de logica tussen overervende classes correct zit.</w:t>
      </w:r>
    </w:p>
    <w:p w14:paraId="0289880D" w14:textId="77777777" w:rsidR="00226BC1" w:rsidRDefault="00226BC1">
      <w:pPr>
        <w:spacing w:line="240" w:lineRule="auto"/>
        <w:jc w:val="left"/>
        <w:rPr>
          <w:rFonts w:cstheme="minorHAnsi"/>
          <w:bCs/>
        </w:rPr>
      </w:pPr>
      <w:bookmarkStart w:id="18" w:name="_Toc98069453"/>
      <w:bookmarkStart w:id="19" w:name="_Toc100261721"/>
      <w:r>
        <w:br w:type="page"/>
      </w:r>
    </w:p>
    <w:p w14:paraId="31FF47F3" w14:textId="119B0132" w:rsidR="00E415B4" w:rsidRPr="0036164B" w:rsidRDefault="00E415B4" w:rsidP="00E415B4">
      <w:pPr>
        <w:pStyle w:val="Kop3"/>
      </w:pPr>
      <w:bookmarkStart w:id="20" w:name="_Toc106831694"/>
      <w:r w:rsidRPr="0036164B">
        <w:lastRenderedPageBreak/>
        <w:t>Interface Segregation Principle (ISP)</w:t>
      </w:r>
      <w:bookmarkEnd w:id="18"/>
      <w:bookmarkEnd w:id="19"/>
      <w:bookmarkEnd w:id="20"/>
    </w:p>
    <w:p w14:paraId="32387288" w14:textId="77777777" w:rsidR="00E415B4" w:rsidRPr="0036164B" w:rsidRDefault="00E415B4" w:rsidP="00E415B4">
      <w:r w:rsidRPr="0036164B">
        <w:t xml:space="preserve">ISP stelt dat objecten die een interface implementeren, niet gedwongen mogen worden om methodes te implementeren die ze niet gebruiken. </w:t>
      </w:r>
    </w:p>
    <w:p w14:paraId="3A8EA279" w14:textId="77777777" w:rsidR="00E415B4" w:rsidRPr="0036164B" w:rsidRDefault="00E415B4" w:rsidP="00E415B4">
      <w:r w:rsidRPr="0036164B">
        <w:t>Stel, we hebben een interface die een service beschrijft dat toelaat om verschillende dranken te bestellen:</w:t>
      </w:r>
    </w:p>
    <w:p w14:paraId="0CFBD859" w14:textId="77777777" w:rsidR="00E415B4" w:rsidRPr="00A94B81" w:rsidRDefault="00E415B4" w:rsidP="00CD4C74">
      <w:pPr>
        <w:pStyle w:val="Code"/>
        <w:rPr>
          <w:color w:val="000000"/>
          <w:lang w:val="fr-BE" w:eastAsia="nl-BE"/>
        </w:rPr>
      </w:pPr>
      <w:r w:rsidRPr="0036164B">
        <w:rPr>
          <w:color w:val="000000"/>
          <w:lang w:eastAsia="nl-BE"/>
        </w:rPr>
        <w:t xml:space="preserve">    </w:t>
      </w:r>
      <w:r w:rsidRPr="00926934">
        <w:rPr>
          <w:color w:val="0000FF"/>
          <w:lang w:val="fr-BE" w:eastAsia="nl-BE"/>
        </w:rPr>
        <w:t xml:space="preserve">internal interface </w:t>
      </w:r>
      <w:r w:rsidRPr="00A94B81">
        <w:rPr>
          <w:color w:val="2B91AF"/>
          <w:lang w:val="fr-BE" w:eastAsia="nl-BE"/>
        </w:rPr>
        <w:t>IDrinkService</w:t>
      </w:r>
    </w:p>
    <w:p w14:paraId="34A78063" w14:textId="77777777" w:rsidR="00E415B4" w:rsidRPr="00926934" w:rsidRDefault="00E415B4" w:rsidP="00CD4C74">
      <w:pPr>
        <w:pStyle w:val="Code"/>
        <w:rPr>
          <w:color w:val="0000FF"/>
          <w:lang w:val="fr-BE" w:eastAsia="nl-BE"/>
        </w:rPr>
      </w:pPr>
      <w:r w:rsidRPr="00A94B81">
        <w:rPr>
          <w:color w:val="000000"/>
          <w:lang w:val="fr-BE" w:eastAsia="nl-BE"/>
        </w:rPr>
        <w:t xml:space="preserve">    {</w:t>
      </w:r>
    </w:p>
    <w:p w14:paraId="18F51655" w14:textId="77777777" w:rsidR="00E415B4" w:rsidRPr="00E036E0" w:rsidRDefault="00E415B4" w:rsidP="00CD4C74">
      <w:pPr>
        <w:pStyle w:val="Code"/>
        <w:rPr>
          <w:color w:val="000000"/>
          <w:lang w:val="fr-BE" w:eastAsia="nl-BE"/>
        </w:rPr>
      </w:pPr>
      <w:r w:rsidRPr="00A94B81">
        <w:rPr>
          <w:color w:val="000000"/>
          <w:lang w:val="fr-BE" w:eastAsia="nl-BE"/>
        </w:rPr>
        <w:t xml:space="preserve">        </w:t>
      </w:r>
      <w:r w:rsidRPr="00926934">
        <w:rPr>
          <w:color w:val="0000FF"/>
          <w:lang w:val="fr-BE" w:eastAsia="nl-BE"/>
        </w:rPr>
        <w:t xml:space="preserve">void </w:t>
      </w:r>
      <w:r w:rsidRPr="00E036E0">
        <w:rPr>
          <w:color w:val="000000"/>
          <w:lang w:val="fr-BE" w:eastAsia="nl-BE"/>
        </w:rPr>
        <w:t>OrderWine(</w:t>
      </w:r>
      <w:r w:rsidRPr="00926934">
        <w:rPr>
          <w:color w:val="0000FF"/>
          <w:lang w:val="fr-BE" w:eastAsia="nl-BE"/>
        </w:rPr>
        <w:t xml:space="preserve">int </w:t>
      </w:r>
      <w:r w:rsidRPr="00E036E0">
        <w:rPr>
          <w:color w:val="000000"/>
          <w:lang w:val="fr-BE" w:eastAsia="nl-BE"/>
        </w:rPr>
        <w:t>quantity);</w:t>
      </w:r>
    </w:p>
    <w:p w14:paraId="0D666F7B" w14:textId="77777777" w:rsidR="00E415B4" w:rsidRPr="00E036E0" w:rsidRDefault="00E415B4" w:rsidP="00CD4C74">
      <w:pPr>
        <w:pStyle w:val="Code"/>
        <w:rPr>
          <w:color w:val="000000"/>
          <w:lang w:val="fr-BE" w:eastAsia="nl-BE"/>
        </w:rPr>
      </w:pPr>
      <w:r w:rsidRPr="00E036E0">
        <w:rPr>
          <w:color w:val="000000"/>
          <w:lang w:val="fr-BE" w:eastAsia="nl-BE"/>
        </w:rPr>
        <w:t xml:space="preserve">        </w:t>
      </w:r>
      <w:r w:rsidRPr="00926934">
        <w:rPr>
          <w:color w:val="0000FF"/>
          <w:lang w:val="fr-BE" w:eastAsia="nl-BE"/>
        </w:rPr>
        <w:t xml:space="preserve">void </w:t>
      </w:r>
      <w:r w:rsidRPr="00E036E0">
        <w:rPr>
          <w:color w:val="000000"/>
          <w:lang w:val="fr-BE" w:eastAsia="nl-BE"/>
        </w:rPr>
        <w:t>OrderSoda(</w:t>
      </w:r>
      <w:r w:rsidRPr="00926934">
        <w:rPr>
          <w:color w:val="0000FF"/>
          <w:lang w:val="fr-BE" w:eastAsia="nl-BE"/>
        </w:rPr>
        <w:t xml:space="preserve">int </w:t>
      </w:r>
      <w:r w:rsidRPr="00E036E0">
        <w:rPr>
          <w:color w:val="000000"/>
          <w:lang w:val="fr-BE" w:eastAsia="nl-BE"/>
        </w:rPr>
        <w:t>quantity);</w:t>
      </w:r>
    </w:p>
    <w:p w14:paraId="2DCF88CB" w14:textId="77777777" w:rsidR="00E415B4" w:rsidRPr="00E036E0" w:rsidRDefault="00E415B4" w:rsidP="00CD4C74">
      <w:pPr>
        <w:pStyle w:val="Code"/>
        <w:rPr>
          <w:color w:val="000000"/>
          <w:lang w:val="fr-BE" w:eastAsia="nl-BE"/>
        </w:rPr>
      </w:pPr>
      <w:r w:rsidRPr="00E036E0">
        <w:rPr>
          <w:color w:val="000000"/>
          <w:lang w:val="fr-BE" w:eastAsia="nl-BE"/>
        </w:rPr>
        <w:t xml:space="preserve">        </w:t>
      </w:r>
      <w:r w:rsidRPr="00926934">
        <w:rPr>
          <w:color w:val="0000FF"/>
          <w:lang w:val="fr-BE" w:eastAsia="nl-BE"/>
        </w:rPr>
        <w:t xml:space="preserve">void </w:t>
      </w:r>
      <w:r w:rsidRPr="00E036E0">
        <w:rPr>
          <w:color w:val="000000"/>
          <w:lang w:val="fr-BE" w:eastAsia="nl-BE"/>
        </w:rPr>
        <w:t>OrderWater(</w:t>
      </w:r>
      <w:r w:rsidRPr="00926934">
        <w:rPr>
          <w:color w:val="0000FF"/>
          <w:lang w:val="fr-BE" w:eastAsia="nl-BE"/>
        </w:rPr>
        <w:t xml:space="preserve">int </w:t>
      </w:r>
      <w:r w:rsidRPr="00E036E0">
        <w:rPr>
          <w:color w:val="000000"/>
          <w:lang w:val="fr-BE" w:eastAsia="nl-BE"/>
        </w:rPr>
        <w:t>quantity);</w:t>
      </w:r>
    </w:p>
    <w:p w14:paraId="0DBF95B0" w14:textId="77777777" w:rsidR="00E415B4" w:rsidRPr="00E036E0" w:rsidRDefault="00E415B4" w:rsidP="00CD4C74">
      <w:pPr>
        <w:pStyle w:val="Code"/>
        <w:rPr>
          <w:color w:val="000000"/>
          <w:lang w:val="fr-BE" w:eastAsia="nl-BE"/>
        </w:rPr>
      </w:pPr>
      <w:r w:rsidRPr="00E036E0">
        <w:rPr>
          <w:color w:val="000000"/>
          <w:lang w:val="fr-BE" w:eastAsia="nl-BE"/>
        </w:rPr>
        <w:t xml:space="preserve">        </w:t>
      </w:r>
      <w:r w:rsidRPr="00926934">
        <w:rPr>
          <w:color w:val="0000FF"/>
          <w:lang w:val="fr-BE" w:eastAsia="nl-BE"/>
        </w:rPr>
        <w:t xml:space="preserve">void </w:t>
      </w:r>
      <w:r w:rsidRPr="00E036E0">
        <w:rPr>
          <w:color w:val="000000"/>
          <w:lang w:val="fr-BE" w:eastAsia="nl-BE"/>
        </w:rPr>
        <w:t>OrderBeer(</w:t>
      </w:r>
      <w:r w:rsidRPr="00926934">
        <w:rPr>
          <w:color w:val="0000FF"/>
          <w:lang w:val="fr-BE" w:eastAsia="nl-BE"/>
        </w:rPr>
        <w:t xml:space="preserve">int </w:t>
      </w:r>
      <w:r w:rsidRPr="00E036E0">
        <w:rPr>
          <w:color w:val="000000"/>
          <w:lang w:val="fr-BE" w:eastAsia="nl-BE"/>
        </w:rPr>
        <w:t>quantity);</w:t>
      </w:r>
    </w:p>
    <w:p w14:paraId="09DE2E6C" w14:textId="77777777" w:rsidR="00E415B4" w:rsidRPr="0036164B" w:rsidRDefault="00E415B4" w:rsidP="00CD4C74">
      <w:pPr>
        <w:pStyle w:val="Code"/>
        <w:rPr>
          <w:color w:val="000000"/>
          <w:lang w:eastAsia="nl-BE"/>
        </w:rPr>
      </w:pPr>
      <w:r w:rsidRPr="00E036E0">
        <w:rPr>
          <w:color w:val="000000"/>
          <w:lang w:val="fr-BE" w:eastAsia="nl-BE"/>
        </w:rPr>
        <w:t xml:space="preserve">    </w:t>
      </w:r>
      <w:r w:rsidRPr="0036164B">
        <w:rPr>
          <w:color w:val="000000"/>
          <w:lang w:eastAsia="nl-BE"/>
        </w:rPr>
        <w:t>}</w:t>
      </w:r>
    </w:p>
    <w:p w14:paraId="2BA7A287" w14:textId="77777777" w:rsidR="00E415B4" w:rsidRPr="0036164B" w:rsidRDefault="00E415B4" w:rsidP="00E415B4">
      <w:r w:rsidRPr="0036164B">
        <w:t>Als we echter een service toevoegen voor een wijn bar (waar natuurlijk ook water te verkrijgen is), moeten we 2 methodes implementeren die we niet gebruiken:</w:t>
      </w:r>
    </w:p>
    <w:p w14:paraId="5912DED9" w14:textId="77777777" w:rsidR="00E415B4" w:rsidRPr="0036164B" w:rsidRDefault="00E415B4" w:rsidP="00CD4C74">
      <w:pPr>
        <w:pStyle w:val="Code"/>
        <w:rPr>
          <w:color w:val="000000"/>
          <w:lang w:eastAsia="nl-BE"/>
        </w:rPr>
      </w:pPr>
      <w:r w:rsidRPr="0036164B">
        <w:rPr>
          <w:color w:val="000000"/>
          <w:lang w:eastAsia="nl-BE"/>
        </w:rPr>
        <w:t xml:space="preserve">    </w:t>
      </w:r>
      <w:r w:rsidRPr="0036164B">
        <w:rPr>
          <w:color w:val="0000FF"/>
          <w:lang w:eastAsia="nl-BE"/>
        </w:rPr>
        <w:t>internal</w:t>
      </w:r>
      <w:r w:rsidRPr="0036164B">
        <w:rPr>
          <w:color w:val="000000"/>
          <w:lang w:eastAsia="nl-BE"/>
        </w:rPr>
        <w:t xml:space="preserve"> </w:t>
      </w:r>
      <w:r w:rsidRPr="0036164B">
        <w:rPr>
          <w:color w:val="0000FF"/>
          <w:lang w:eastAsia="nl-BE"/>
        </w:rPr>
        <w:t>class</w:t>
      </w:r>
      <w:r w:rsidRPr="0036164B">
        <w:rPr>
          <w:color w:val="000000"/>
          <w:lang w:eastAsia="nl-BE"/>
        </w:rPr>
        <w:t xml:space="preserve"> </w:t>
      </w:r>
      <w:r w:rsidRPr="0036164B">
        <w:rPr>
          <w:lang w:eastAsia="nl-BE"/>
        </w:rPr>
        <w:t>WineService</w:t>
      </w:r>
      <w:r w:rsidRPr="0036164B">
        <w:rPr>
          <w:color w:val="000000"/>
          <w:lang w:eastAsia="nl-BE"/>
        </w:rPr>
        <w:t xml:space="preserve"> : </w:t>
      </w:r>
      <w:r w:rsidRPr="0036164B">
        <w:rPr>
          <w:lang w:eastAsia="nl-BE"/>
        </w:rPr>
        <w:t>IDrinkService</w:t>
      </w:r>
    </w:p>
    <w:p w14:paraId="43FC0173" w14:textId="77777777" w:rsidR="00E415B4" w:rsidRPr="0036164B" w:rsidRDefault="00E415B4" w:rsidP="00CD4C74">
      <w:pPr>
        <w:pStyle w:val="Code"/>
        <w:rPr>
          <w:color w:val="000000"/>
          <w:lang w:eastAsia="nl-BE"/>
        </w:rPr>
      </w:pPr>
      <w:r w:rsidRPr="0036164B">
        <w:rPr>
          <w:color w:val="000000"/>
          <w:lang w:eastAsia="nl-BE"/>
        </w:rPr>
        <w:t xml:space="preserve">    {</w:t>
      </w:r>
    </w:p>
    <w:p w14:paraId="35D071B8" w14:textId="77777777" w:rsidR="00E415B4" w:rsidRPr="00AD1150" w:rsidRDefault="00E415B4" w:rsidP="00CD4C74">
      <w:pPr>
        <w:pStyle w:val="Code"/>
        <w:rPr>
          <w:color w:val="000000"/>
          <w:lang w:val="fr-BE" w:eastAsia="nl-BE"/>
        </w:rPr>
      </w:pPr>
      <w:r w:rsidRPr="0036164B">
        <w:rPr>
          <w:color w:val="000000"/>
          <w:lang w:eastAsia="nl-BE"/>
        </w:rPr>
        <w:t xml:space="preserve">        </w:t>
      </w:r>
      <w:r w:rsidRPr="00AD1150">
        <w:rPr>
          <w:color w:val="0000FF"/>
          <w:lang w:val="fr-BE" w:eastAsia="nl-BE"/>
        </w:rPr>
        <w:t>public</w:t>
      </w:r>
      <w:r w:rsidRPr="00AD1150">
        <w:rPr>
          <w:color w:val="000000"/>
          <w:lang w:val="fr-BE" w:eastAsia="nl-BE"/>
        </w:rPr>
        <w:t xml:space="preserve"> </w:t>
      </w:r>
      <w:r w:rsidRPr="00AD1150">
        <w:rPr>
          <w:color w:val="0000FF"/>
          <w:lang w:val="fr-BE" w:eastAsia="nl-BE"/>
        </w:rPr>
        <w:t>void</w:t>
      </w:r>
      <w:r w:rsidRPr="00AD1150">
        <w:rPr>
          <w:color w:val="000000"/>
          <w:lang w:val="fr-BE" w:eastAsia="nl-BE"/>
        </w:rPr>
        <w:t xml:space="preserve"> OrderBeer(</w:t>
      </w:r>
      <w:r w:rsidRPr="00AD1150">
        <w:rPr>
          <w:color w:val="0000FF"/>
          <w:lang w:val="fr-BE" w:eastAsia="nl-BE"/>
        </w:rPr>
        <w:t>int</w:t>
      </w:r>
      <w:r w:rsidRPr="00AD1150">
        <w:rPr>
          <w:color w:val="000000"/>
          <w:lang w:val="fr-BE" w:eastAsia="nl-BE"/>
        </w:rPr>
        <w:t xml:space="preserve"> quantity)</w:t>
      </w:r>
    </w:p>
    <w:p w14:paraId="18A76AA0" w14:textId="77777777" w:rsidR="00E415B4" w:rsidRPr="0036164B" w:rsidRDefault="00E415B4" w:rsidP="00CD4C74">
      <w:pPr>
        <w:pStyle w:val="Code"/>
        <w:rPr>
          <w:color w:val="000000"/>
          <w:lang w:eastAsia="nl-BE"/>
        </w:rPr>
      </w:pPr>
      <w:r w:rsidRPr="00AD1150">
        <w:rPr>
          <w:color w:val="000000"/>
          <w:lang w:val="fr-BE" w:eastAsia="nl-BE"/>
        </w:rPr>
        <w:t xml:space="preserve">        </w:t>
      </w:r>
      <w:r w:rsidRPr="0036164B">
        <w:rPr>
          <w:color w:val="000000"/>
          <w:lang w:eastAsia="nl-BE"/>
        </w:rPr>
        <w:t>{</w:t>
      </w:r>
    </w:p>
    <w:p w14:paraId="69B23A3D" w14:textId="77777777" w:rsidR="00E415B4" w:rsidRPr="0036164B" w:rsidRDefault="00E415B4" w:rsidP="00CD4C74">
      <w:pPr>
        <w:pStyle w:val="Code"/>
        <w:rPr>
          <w:color w:val="000000"/>
          <w:lang w:eastAsia="nl-BE"/>
        </w:rPr>
      </w:pPr>
      <w:r w:rsidRPr="0036164B">
        <w:rPr>
          <w:color w:val="000000"/>
          <w:lang w:eastAsia="nl-BE"/>
        </w:rPr>
        <w:t xml:space="preserve">            </w:t>
      </w:r>
      <w:r w:rsidRPr="0036164B">
        <w:rPr>
          <w:color w:val="0000FF"/>
          <w:lang w:eastAsia="nl-BE"/>
        </w:rPr>
        <w:t>throw</w:t>
      </w:r>
      <w:r w:rsidRPr="0036164B">
        <w:rPr>
          <w:color w:val="000000"/>
          <w:lang w:eastAsia="nl-BE"/>
        </w:rPr>
        <w:t xml:space="preserve"> </w:t>
      </w:r>
      <w:r w:rsidRPr="0036164B">
        <w:rPr>
          <w:color w:val="0000FF"/>
          <w:lang w:eastAsia="nl-BE"/>
        </w:rPr>
        <w:t>new</w:t>
      </w:r>
      <w:r w:rsidRPr="0036164B">
        <w:rPr>
          <w:color w:val="000000"/>
          <w:lang w:eastAsia="nl-BE"/>
        </w:rPr>
        <w:t xml:space="preserve"> </w:t>
      </w:r>
      <w:r w:rsidRPr="0036164B">
        <w:rPr>
          <w:lang w:eastAsia="nl-BE"/>
        </w:rPr>
        <w:t>NotImplementedException</w:t>
      </w:r>
      <w:r w:rsidRPr="0036164B">
        <w:rPr>
          <w:color w:val="000000"/>
          <w:lang w:eastAsia="nl-BE"/>
        </w:rPr>
        <w:t>();</w:t>
      </w:r>
    </w:p>
    <w:p w14:paraId="75712640" w14:textId="77777777" w:rsidR="00E415B4" w:rsidRPr="0036164B" w:rsidRDefault="00E415B4" w:rsidP="00CD4C74">
      <w:pPr>
        <w:pStyle w:val="Code"/>
        <w:rPr>
          <w:color w:val="000000"/>
          <w:lang w:eastAsia="nl-BE"/>
        </w:rPr>
      </w:pPr>
      <w:r w:rsidRPr="0036164B">
        <w:rPr>
          <w:color w:val="000000"/>
          <w:lang w:eastAsia="nl-BE"/>
        </w:rPr>
        <w:t xml:space="preserve">        }</w:t>
      </w:r>
    </w:p>
    <w:p w14:paraId="10D55B44" w14:textId="77777777" w:rsidR="00E415B4" w:rsidRPr="0036164B" w:rsidRDefault="00E415B4" w:rsidP="00CD4C74">
      <w:pPr>
        <w:pStyle w:val="Code"/>
        <w:rPr>
          <w:color w:val="000000"/>
          <w:lang w:eastAsia="nl-BE"/>
        </w:rPr>
      </w:pPr>
    </w:p>
    <w:p w14:paraId="641AF679" w14:textId="77777777" w:rsidR="00E415B4" w:rsidRPr="00AD1150" w:rsidRDefault="00E415B4" w:rsidP="00CD4C74">
      <w:pPr>
        <w:pStyle w:val="Code"/>
        <w:rPr>
          <w:color w:val="000000"/>
          <w:lang w:val="fr-BE" w:eastAsia="nl-BE"/>
        </w:rPr>
      </w:pPr>
      <w:r w:rsidRPr="0036164B">
        <w:rPr>
          <w:color w:val="000000"/>
          <w:lang w:eastAsia="nl-BE"/>
        </w:rPr>
        <w:t xml:space="preserve">        </w:t>
      </w:r>
      <w:r w:rsidRPr="00AD1150">
        <w:rPr>
          <w:color w:val="0000FF"/>
          <w:lang w:val="fr-BE" w:eastAsia="nl-BE"/>
        </w:rPr>
        <w:t>public</w:t>
      </w:r>
      <w:r w:rsidRPr="00AD1150">
        <w:rPr>
          <w:color w:val="000000"/>
          <w:lang w:val="fr-BE" w:eastAsia="nl-BE"/>
        </w:rPr>
        <w:t xml:space="preserve"> </w:t>
      </w:r>
      <w:r w:rsidRPr="00AD1150">
        <w:rPr>
          <w:color w:val="0000FF"/>
          <w:lang w:val="fr-BE" w:eastAsia="nl-BE"/>
        </w:rPr>
        <w:t>void</w:t>
      </w:r>
      <w:r w:rsidRPr="00AD1150">
        <w:rPr>
          <w:color w:val="000000"/>
          <w:lang w:val="fr-BE" w:eastAsia="nl-BE"/>
        </w:rPr>
        <w:t xml:space="preserve"> OrderSoda(</w:t>
      </w:r>
      <w:r w:rsidRPr="00AD1150">
        <w:rPr>
          <w:color w:val="0000FF"/>
          <w:lang w:val="fr-BE" w:eastAsia="nl-BE"/>
        </w:rPr>
        <w:t>int</w:t>
      </w:r>
      <w:r w:rsidRPr="00AD1150">
        <w:rPr>
          <w:color w:val="000000"/>
          <w:lang w:val="fr-BE" w:eastAsia="nl-BE"/>
        </w:rPr>
        <w:t xml:space="preserve"> quantity)</w:t>
      </w:r>
    </w:p>
    <w:p w14:paraId="796E77B0" w14:textId="77777777" w:rsidR="00E415B4" w:rsidRPr="00AD1150" w:rsidRDefault="00E415B4" w:rsidP="00CD4C74">
      <w:pPr>
        <w:pStyle w:val="Code"/>
        <w:rPr>
          <w:color w:val="000000"/>
          <w:lang w:val="en-GB" w:eastAsia="nl-BE"/>
        </w:rPr>
      </w:pPr>
      <w:r w:rsidRPr="00AD1150">
        <w:rPr>
          <w:color w:val="000000"/>
          <w:lang w:val="fr-BE" w:eastAsia="nl-BE"/>
        </w:rPr>
        <w:t xml:space="preserve">        </w:t>
      </w:r>
      <w:r w:rsidRPr="00AD1150">
        <w:rPr>
          <w:color w:val="000000"/>
          <w:lang w:val="en-GB" w:eastAsia="nl-BE"/>
        </w:rPr>
        <w:t>{</w:t>
      </w:r>
    </w:p>
    <w:p w14:paraId="1DF2A52F" w14:textId="77777777" w:rsidR="00E415B4" w:rsidRPr="00AD1150" w:rsidRDefault="00E415B4" w:rsidP="00CD4C74">
      <w:pPr>
        <w:pStyle w:val="Code"/>
        <w:rPr>
          <w:color w:val="000000"/>
          <w:lang w:val="en-GB" w:eastAsia="nl-BE"/>
        </w:rPr>
      </w:pPr>
      <w:r w:rsidRPr="00AD1150">
        <w:rPr>
          <w:color w:val="000000"/>
          <w:lang w:val="en-GB" w:eastAsia="nl-BE"/>
        </w:rPr>
        <w:t xml:space="preserve">            </w:t>
      </w:r>
      <w:r w:rsidRPr="00AD1150">
        <w:rPr>
          <w:color w:val="0000FF"/>
          <w:lang w:val="en-GB" w:eastAsia="nl-BE"/>
        </w:rPr>
        <w:t>throw</w:t>
      </w:r>
      <w:r w:rsidRPr="00AD1150">
        <w:rPr>
          <w:color w:val="000000"/>
          <w:lang w:val="en-GB" w:eastAsia="nl-BE"/>
        </w:rPr>
        <w:t xml:space="preserve"> </w:t>
      </w:r>
      <w:r w:rsidRPr="00AD1150">
        <w:rPr>
          <w:color w:val="0000FF"/>
          <w:lang w:val="en-GB" w:eastAsia="nl-BE"/>
        </w:rPr>
        <w:t>new</w:t>
      </w:r>
      <w:r w:rsidRPr="00AD1150">
        <w:rPr>
          <w:color w:val="000000"/>
          <w:lang w:val="en-GB" w:eastAsia="nl-BE"/>
        </w:rPr>
        <w:t xml:space="preserve"> </w:t>
      </w:r>
      <w:r w:rsidRPr="00AD1150">
        <w:rPr>
          <w:lang w:val="en-GB" w:eastAsia="nl-BE"/>
        </w:rPr>
        <w:t>NotImplementedException</w:t>
      </w:r>
      <w:r w:rsidRPr="00AD1150">
        <w:rPr>
          <w:color w:val="000000"/>
          <w:lang w:val="en-GB" w:eastAsia="nl-BE"/>
        </w:rPr>
        <w:t>();</w:t>
      </w:r>
    </w:p>
    <w:p w14:paraId="00B7B480" w14:textId="77777777" w:rsidR="00E415B4" w:rsidRPr="00E036E0" w:rsidRDefault="00E415B4" w:rsidP="00CD4C74">
      <w:pPr>
        <w:pStyle w:val="Code"/>
        <w:rPr>
          <w:color w:val="000000"/>
          <w:lang w:val="en-GB" w:eastAsia="nl-BE"/>
        </w:rPr>
      </w:pPr>
      <w:r w:rsidRPr="00AD1150">
        <w:rPr>
          <w:color w:val="000000"/>
          <w:lang w:val="en-GB" w:eastAsia="nl-BE"/>
        </w:rPr>
        <w:t xml:space="preserve">        </w:t>
      </w:r>
      <w:r w:rsidRPr="00E036E0">
        <w:rPr>
          <w:color w:val="000000"/>
          <w:lang w:val="en-GB" w:eastAsia="nl-BE"/>
        </w:rPr>
        <w:t>}</w:t>
      </w:r>
    </w:p>
    <w:p w14:paraId="22943D5C" w14:textId="77777777" w:rsidR="00E415B4" w:rsidRPr="00E036E0" w:rsidRDefault="00E415B4" w:rsidP="00CD4C74">
      <w:pPr>
        <w:pStyle w:val="Code"/>
        <w:rPr>
          <w:color w:val="000000"/>
          <w:lang w:val="en-GB" w:eastAsia="nl-BE"/>
        </w:rPr>
      </w:pPr>
    </w:p>
    <w:p w14:paraId="2C02C85E" w14:textId="77777777" w:rsidR="00E415B4" w:rsidRPr="00E036E0" w:rsidRDefault="00E415B4" w:rsidP="00CD4C74">
      <w:pPr>
        <w:pStyle w:val="Code"/>
        <w:rPr>
          <w:color w:val="000000"/>
          <w:lang w:val="en-GB" w:eastAsia="nl-BE"/>
        </w:rPr>
      </w:pPr>
      <w:r w:rsidRPr="00E036E0">
        <w:rPr>
          <w:color w:val="000000"/>
          <w:lang w:val="en-GB" w:eastAsia="nl-BE"/>
        </w:rPr>
        <w:t xml:space="preserve">        </w:t>
      </w:r>
      <w:r w:rsidRPr="00E036E0">
        <w:rPr>
          <w:color w:val="0000FF"/>
          <w:lang w:val="en-GB" w:eastAsia="nl-BE"/>
        </w:rPr>
        <w:t>public</w:t>
      </w:r>
      <w:r w:rsidRPr="00E036E0">
        <w:rPr>
          <w:color w:val="000000"/>
          <w:lang w:val="en-GB" w:eastAsia="nl-BE"/>
        </w:rPr>
        <w:t xml:space="preserve"> </w:t>
      </w:r>
      <w:r w:rsidRPr="00E036E0">
        <w:rPr>
          <w:color w:val="0000FF"/>
          <w:lang w:val="en-GB" w:eastAsia="nl-BE"/>
        </w:rPr>
        <w:t>void</w:t>
      </w:r>
      <w:r w:rsidRPr="00E036E0">
        <w:rPr>
          <w:color w:val="000000"/>
          <w:lang w:val="en-GB" w:eastAsia="nl-BE"/>
        </w:rPr>
        <w:t xml:space="preserve"> OrderWater(</w:t>
      </w:r>
      <w:r w:rsidRPr="00E036E0">
        <w:rPr>
          <w:color w:val="0000FF"/>
          <w:lang w:val="en-GB" w:eastAsia="nl-BE"/>
        </w:rPr>
        <w:t>int</w:t>
      </w:r>
      <w:r w:rsidRPr="00E036E0">
        <w:rPr>
          <w:color w:val="000000"/>
          <w:lang w:val="en-GB" w:eastAsia="nl-BE"/>
        </w:rPr>
        <w:t xml:space="preserve"> quantity)</w:t>
      </w:r>
    </w:p>
    <w:p w14:paraId="01CD8A3E" w14:textId="77777777" w:rsidR="00E415B4" w:rsidRPr="00E036E0" w:rsidRDefault="00E415B4" w:rsidP="00CD4C74">
      <w:pPr>
        <w:pStyle w:val="Code"/>
        <w:rPr>
          <w:color w:val="000000"/>
          <w:lang w:val="en-GB" w:eastAsia="nl-BE"/>
        </w:rPr>
      </w:pPr>
      <w:r w:rsidRPr="00E036E0">
        <w:rPr>
          <w:color w:val="000000"/>
          <w:lang w:val="en-GB" w:eastAsia="nl-BE"/>
        </w:rPr>
        <w:t xml:space="preserve">        {</w:t>
      </w:r>
    </w:p>
    <w:p w14:paraId="453D1E50" w14:textId="5DA37FA6" w:rsidR="00E415B4" w:rsidRPr="00E036E0" w:rsidRDefault="00E415B4" w:rsidP="00CD4C74">
      <w:pPr>
        <w:pStyle w:val="Code"/>
        <w:rPr>
          <w:color w:val="000000"/>
          <w:lang w:val="en-GB" w:eastAsia="nl-BE"/>
        </w:rPr>
      </w:pPr>
      <w:r w:rsidRPr="00E036E0">
        <w:rPr>
          <w:color w:val="000000"/>
          <w:lang w:val="en-GB" w:eastAsia="nl-BE"/>
        </w:rPr>
        <w:t xml:space="preserve">            </w:t>
      </w:r>
      <w:r w:rsidRPr="00E036E0">
        <w:rPr>
          <w:color w:val="008000"/>
          <w:lang w:val="en-GB" w:eastAsia="nl-BE"/>
        </w:rPr>
        <w:t xml:space="preserve">//code to order </w:t>
      </w:r>
      <w:r w:rsidR="003A1A13">
        <w:rPr>
          <w:color w:val="008000"/>
          <w:lang w:val="en-GB" w:eastAsia="nl-BE"/>
        </w:rPr>
        <w:t>water</w:t>
      </w:r>
    </w:p>
    <w:p w14:paraId="54C0C495" w14:textId="77777777" w:rsidR="00E415B4" w:rsidRPr="00A94B81" w:rsidRDefault="00E415B4" w:rsidP="00CD4C74">
      <w:pPr>
        <w:pStyle w:val="Code"/>
        <w:rPr>
          <w:color w:val="000000"/>
          <w:lang w:val="fr-BE" w:eastAsia="nl-BE"/>
        </w:rPr>
      </w:pPr>
      <w:r w:rsidRPr="00E036E0">
        <w:rPr>
          <w:color w:val="000000"/>
          <w:lang w:val="en-GB" w:eastAsia="nl-BE"/>
        </w:rPr>
        <w:t xml:space="preserve">        </w:t>
      </w:r>
      <w:r w:rsidRPr="00A94B81">
        <w:rPr>
          <w:color w:val="000000"/>
          <w:lang w:val="fr-BE" w:eastAsia="nl-BE"/>
        </w:rPr>
        <w:t>}</w:t>
      </w:r>
    </w:p>
    <w:p w14:paraId="0242754E" w14:textId="77777777" w:rsidR="00E415B4" w:rsidRPr="00A94B81" w:rsidRDefault="00E415B4" w:rsidP="00CD4C74">
      <w:pPr>
        <w:pStyle w:val="Code"/>
        <w:rPr>
          <w:color w:val="000000"/>
          <w:lang w:val="fr-BE" w:eastAsia="nl-BE"/>
        </w:rPr>
      </w:pPr>
    </w:p>
    <w:p w14:paraId="4A9AD766" w14:textId="77777777" w:rsidR="00E415B4" w:rsidRPr="00E036E0" w:rsidRDefault="00E415B4" w:rsidP="00CD4C74">
      <w:pPr>
        <w:pStyle w:val="Code"/>
        <w:rPr>
          <w:color w:val="000000"/>
          <w:lang w:val="fr-BE" w:eastAsia="nl-BE"/>
        </w:rPr>
      </w:pPr>
      <w:r w:rsidRPr="00A94B81">
        <w:rPr>
          <w:color w:val="000000"/>
          <w:lang w:val="fr-BE" w:eastAsia="nl-BE"/>
        </w:rPr>
        <w:t xml:space="preserve">        </w:t>
      </w:r>
      <w:r w:rsidRPr="00E036E0">
        <w:rPr>
          <w:color w:val="0000FF"/>
          <w:lang w:val="fr-BE" w:eastAsia="nl-BE"/>
        </w:rPr>
        <w:t>public</w:t>
      </w:r>
      <w:r w:rsidRPr="00E036E0">
        <w:rPr>
          <w:color w:val="000000"/>
          <w:lang w:val="fr-BE" w:eastAsia="nl-BE"/>
        </w:rPr>
        <w:t xml:space="preserve"> </w:t>
      </w:r>
      <w:r w:rsidRPr="00E036E0">
        <w:rPr>
          <w:color w:val="0000FF"/>
          <w:lang w:val="fr-BE" w:eastAsia="nl-BE"/>
        </w:rPr>
        <w:t>void</w:t>
      </w:r>
      <w:r w:rsidRPr="00E036E0">
        <w:rPr>
          <w:color w:val="000000"/>
          <w:lang w:val="fr-BE" w:eastAsia="nl-BE"/>
        </w:rPr>
        <w:t xml:space="preserve"> OrderWine(</w:t>
      </w:r>
      <w:r w:rsidRPr="00E036E0">
        <w:rPr>
          <w:color w:val="0000FF"/>
          <w:lang w:val="fr-BE" w:eastAsia="nl-BE"/>
        </w:rPr>
        <w:t>int</w:t>
      </w:r>
      <w:r w:rsidRPr="00E036E0">
        <w:rPr>
          <w:color w:val="000000"/>
          <w:lang w:val="fr-BE" w:eastAsia="nl-BE"/>
        </w:rPr>
        <w:t xml:space="preserve"> quantity)</w:t>
      </w:r>
    </w:p>
    <w:p w14:paraId="31464863" w14:textId="77777777" w:rsidR="00E415B4" w:rsidRPr="0036164B" w:rsidRDefault="00E415B4" w:rsidP="00CD4C74">
      <w:pPr>
        <w:pStyle w:val="Code"/>
        <w:rPr>
          <w:color w:val="000000"/>
          <w:lang w:eastAsia="nl-BE"/>
        </w:rPr>
      </w:pPr>
      <w:r w:rsidRPr="00E036E0">
        <w:rPr>
          <w:color w:val="000000"/>
          <w:lang w:val="fr-BE" w:eastAsia="nl-BE"/>
        </w:rPr>
        <w:t xml:space="preserve">        </w:t>
      </w:r>
      <w:r w:rsidRPr="0036164B">
        <w:rPr>
          <w:color w:val="000000"/>
          <w:lang w:eastAsia="nl-BE"/>
        </w:rPr>
        <w:t>{</w:t>
      </w:r>
    </w:p>
    <w:p w14:paraId="7053D0C2" w14:textId="77777777" w:rsidR="00E415B4" w:rsidRPr="0036164B" w:rsidRDefault="00E415B4" w:rsidP="00CD4C74">
      <w:pPr>
        <w:pStyle w:val="Code"/>
        <w:rPr>
          <w:color w:val="000000"/>
          <w:lang w:eastAsia="nl-BE"/>
        </w:rPr>
      </w:pPr>
      <w:r w:rsidRPr="0036164B">
        <w:rPr>
          <w:color w:val="000000"/>
          <w:lang w:eastAsia="nl-BE"/>
        </w:rPr>
        <w:t xml:space="preserve">            </w:t>
      </w:r>
      <w:r w:rsidRPr="0036164B">
        <w:rPr>
          <w:color w:val="008000"/>
          <w:lang w:eastAsia="nl-BE"/>
        </w:rPr>
        <w:t>//code to order wine</w:t>
      </w:r>
    </w:p>
    <w:p w14:paraId="5A7C97AA" w14:textId="77777777" w:rsidR="00E415B4" w:rsidRPr="0036164B" w:rsidRDefault="00E415B4" w:rsidP="00CD4C74">
      <w:pPr>
        <w:pStyle w:val="Code"/>
        <w:rPr>
          <w:color w:val="000000"/>
          <w:lang w:eastAsia="nl-BE"/>
        </w:rPr>
      </w:pPr>
      <w:r w:rsidRPr="0036164B">
        <w:rPr>
          <w:color w:val="000000"/>
          <w:lang w:eastAsia="nl-BE"/>
        </w:rPr>
        <w:lastRenderedPageBreak/>
        <w:t xml:space="preserve">        }</w:t>
      </w:r>
    </w:p>
    <w:p w14:paraId="78D331E4" w14:textId="77777777" w:rsidR="00E415B4" w:rsidRPr="0036164B" w:rsidRDefault="00E415B4" w:rsidP="00CD4C74">
      <w:pPr>
        <w:pStyle w:val="Code"/>
        <w:rPr>
          <w:color w:val="000000"/>
          <w:lang w:eastAsia="nl-BE"/>
        </w:rPr>
      </w:pPr>
      <w:r w:rsidRPr="0036164B">
        <w:rPr>
          <w:color w:val="000000"/>
          <w:lang w:eastAsia="nl-BE"/>
        </w:rPr>
        <w:t xml:space="preserve">    }</w:t>
      </w:r>
    </w:p>
    <w:p w14:paraId="592DEF90" w14:textId="77777777" w:rsidR="00E415B4" w:rsidRPr="0036164B" w:rsidRDefault="00E415B4" w:rsidP="00E415B4"/>
    <w:p w14:paraId="524C4B57" w14:textId="77777777" w:rsidR="00E415B4" w:rsidRPr="0036164B" w:rsidRDefault="00E415B4" w:rsidP="00E415B4">
      <w:r w:rsidRPr="0036164B">
        <w:t>Deze manier van werken zorgt voor extra methodes in een class die we niet gaan gebruiken. Dit leidt tot onduidelijke code, die complexer is dan wat er eigenlijk gebruikt wordt. Interfaces moeten ervoor zorgen dat enkel de nodige methodes geïmplementeerd moeten worden. Om dit op te lossen kunnen we verschillende interfaces aanmaken, en deze dan apart implementeren:</w:t>
      </w:r>
    </w:p>
    <w:p w14:paraId="53F33540" w14:textId="77777777" w:rsidR="00E415B4" w:rsidRPr="0036164B" w:rsidRDefault="00E415B4" w:rsidP="00E415B4"/>
    <w:p w14:paraId="344EC0A0" w14:textId="77777777" w:rsidR="00E415B4" w:rsidRPr="00E036E0" w:rsidRDefault="00E415B4" w:rsidP="00CD4C74">
      <w:pPr>
        <w:pStyle w:val="Code"/>
        <w:rPr>
          <w:color w:val="000000"/>
          <w:lang w:val="en-GB" w:eastAsia="nl-BE"/>
        </w:rPr>
      </w:pPr>
      <w:r w:rsidRPr="0036164B">
        <w:rPr>
          <w:color w:val="000000"/>
          <w:lang w:eastAsia="nl-BE"/>
        </w:rPr>
        <w:t xml:space="preserve">    </w:t>
      </w:r>
      <w:r w:rsidRPr="00E036E0">
        <w:rPr>
          <w:color w:val="0000FF"/>
          <w:lang w:val="en-GB" w:eastAsia="nl-BE"/>
        </w:rPr>
        <w:t>internal</w:t>
      </w:r>
      <w:r w:rsidRPr="00E036E0">
        <w:rPr>
          <w:color w:val="000000"/>
          <w:lang w:val="en-GB" w:eastAsia="nl-BE"/>
        </w:rPr>
        <w:t xml:space="preserve"> </w:t>
      </w:r>
      <w:r w:rsidRPr="00E036E0">
        <w:rPr>
          <w:color w:val="0000FF"/>
          <w:lang w:val="en-GB" w:eastAsia="nl-BE"/>
        </w:rPr>
        <w:t>class</w:t>
      </w:r>
      <w:r w:rsidRPr="00E036E0">
        <w:rPr>
          <w:color w:val="000000"/>
          <w:lang w:val="en-GB" w:eastAsia="nl-BE"/>
        </w:rPr>
        <w:t xml:space="preserve"> </w:t>
      </w:r>
      <w:r w:rsidRPr="00E036E0">
        <w:rPr>
          <w:lang w:val="en-GB" w:eastAsia="nl-BE"/>
        </w:rPr>
        <w:t>WineServiceGood</w:t>
      </w:r>
      <w:r w:rsidRPr="00E036E0">
        <w:rPr>
          <w:color w:val="000000"/>
          <w:lang w:val="en-GB" w:eastAsia="nl-BE"/>
        </w:rPr>
        <w:t xml:space="preserve"> : </w:t>
      </w:r>
      <w:r w:rsidRPr="00E036E0">
        <w:rPr>
          <w:lang w:val="en-GB" w:eastAsia="nl-BE"/>
        </w:rPr>
        <w:t>IWaterService</w:t>
      </w:r>
      <w:r w:rsidRPr="00E036E0">
        <w:rPr>
          <w:color w:val="000000"/>
          <w:lang w:val="en-GB" w:eastAsia="nl-BE"/>
        </w:rPr>
        <w:t xml:space="preserve">, </w:t>
      </w:r>
      <w:r w:rsidRPr="00E036E0">
        <w:rPr>
          <w:lang w:val="en-GB" w:eastAsia="nl-BE"/>
        </w:rPr>
        <w:t>IWineService</w:t>
      </w:r>
    </w:p>
    <w:p w14:paraId="4C4094F0" w14:textId="77777777" w:rsidR="00E415B4" w:rsidRPr="00E036E0" w:rsidRDefault="00E415B4" w:rsidP="00CD4C74">
      <w:pPr>
        <w:pStyle w:val="Code"/>
        <w:rPr>
          <w:color w:val="000000"/>
          <w:lang w:val="en-GB" w:eastAsia="nl-BE"/>
        </w:rPr>
      </w:pPr>
      <w:r w:rsidRPr="00E036E0">
        <w:rPr>
          <w:color w:val="000000"/>
          <w:lang w:val="en-GB" w:eastAsia="nl-BE"/>
        </w:rPr>
        <w:t xml:space="preserve">    {</w:t>
      </w:r>
    </w:p>
    <w:p w14:paraId="649E9AB8" w14:textId="77777777" w:rsidR="00E415B4" w:rsidRPr="00394CBF" w:rsidRDefault="00E415B4" w:rsidP="00CD4C74">
      <w:pPr>
        <w:pStyle w:val="Code"/>
        <w:rPr>
          <w:color w:val="000000"/>
          <w:lang w:val="en-GB" w:eastAsia="nl-BE"/>
        </w:rPr>
      </w:pPr>
      <w:r w:rsidRPr="00E036E0">
        <w:rPr>
          <w:color w:val="000000"/>
          <w:lang w:val="en-GB" w:eastAsia="nl-BE"/>
        </w:rPr>
        <w:t xml:space="preserve">        </w:t>
      </w:r>
      <w:r w:rsidRPr="00394CBF">
        <w:rPr>
          <w:color w:val="0000FF"/>
          <w:lang w:val="en-GB" w:eastAsia="nl-BE"/>
        </w:rPr>
        <w:t>public</w:t>
      </w:r>
      <w:r w:rsidRPr="00394CBF">
        <w:rPr>
          <w:color w:val="000000"/>
          <w:lang w:val="en-GB" w:eastAsia="nl-BE"/>
        </w:rPr>
        <w:t xml:space="preserve"> </w:t>
      </w:r>
      <w:r w:rsidRPr="00394CBF">
        <w:rPr>
          <w:color w:val="0000FF"/>
          <w:lang w:val="en-GB" w:eastAsia="nl-BE"/>
        </w:rPr>
        <w:t>void</w:t>
      </w:r>
      <w:r w:rsidRPr="00394CBF">
        <w:rPr>
          <w:color w:val="000000"/>
          <w:lang w:val="en-GB" w:eastAsia="nl-BE"/>
        </w:rPr>
        <w:t xml:space="preserve"> OrderWater(</w:t>
      </w:r>
      <w:r w:rsidRPr="00394CBF">
        <w:rPr>
          <w:color w:val="0000FF"/>
          <w:lang w:val="en-GB" w:eastAsia="nl-BE"/>
        </w:rPr>
        <w:t>int</w:t>
      </w:r>
      <w:r w:rsidRPr="00394CBF">
        <w:rPr>
          <w:color w:val="000000"/>
          <w:lang w:val="en-GB" w:eastAsia="nl-BE"/>
        </w:rPr>
        <w:t xml:space="preserve"> quantity)</w:t>
      </w:r>
    </w:p>
    <w:p w14:paraId="33A27563" w14:textId="77777777" w:rsidR="00E415B4" w:rsidRPr="00394CBF" w:rsidRDefault="00E415B4" w:rsidP="00CD4C74">
      <w:pPr>
        <w:pStyle w:val="Code"/>
        <w:rPr>
          <w:color w:val="000000"/>
          <w:lang w:val="en-GB" w:eastAsia="nl-BE"/>
        </w:rPr>
      </w:pPr>
      <w:r w:rsidRPr="00394CBF">
        <w:rPr>
          <w:color w:val="000000"/>
          <w:lang w:val="en-GB" w:eastAsia="nl-BE"/>
        </w:rPr>
        <w:t xml:space="preserve">        {</w:t>
      </w:r>
    </w:p>
    <w:p w14:paraId="7A7E2A0F" w14:textId="6C3F8983" w:rsidR="00E415B4" w:rsidRPr="00394CBF" w:rsidRDefault="00E415B4" w:rsidP="00CD4C74">
      <w:pPr>
        <w:pStyle w:val="Code"/>
        <w:rPr>
          <w:color w:val="000000"/>
          <w:lang w:val="en-GB" w:eastAsia="nl-BE"/>
        </w:rPr>
      </w:pPr>
      <w:r w:rsidRPr="00394CBF">
        <w:rPr>
          <w:color w:val="000000"/>
          <w:lang w:val="en-GB" w:eastAsia="nl-BE"/>
        </w:rPr>
        <w:t xml:space="preserve">            </w:t>
      </w:r>
      <w:r w:rsidR="00394CBF" w:rsidRPr="00E036E0">
        <w:rPr>
          <w:color w:val="008000"/>
          <w:lang w:val="en-GB" w:eastAsia="nl-BE"/>
        </w:rPr>
        <w:t xml:space="preserve">//code to order </w:t>
      </w:r>
      <w:r w:rsidR="00935D1A">
        <w:rPr>
          <w:color w:val="008000"/>
          <w:lang w:val="en-GB" w:eastAsia="nl-BE"/>
        </w:rPr>
        <w:t>water</w:t>
      </w:r>
    </w:p>
    <w:p w14:paraId="55206C25" w14:textId="77777777" w:rsidR="00E415B4" w:rsidRPr="001A7C2F" w:rsidRDefault="00E415B4" w:rsidP="00CD4C74">
      <w:pPr>
        <w:pStyle w:val="Code"/>
        <w:rPr>
          <w:color w:val="000000"/>
          <w:lang w:val="fr-BE" w:eastAsia="nl-BE"/>
        </w:rPr>
      </w:pPr>
      <w:r w:rsidRPr="00394CBF">
        <w:rPr>
          <w:color w:val="000000"/>
          <w:lang w:val="en-GB" w:eastAsia="nl-BE"/>
        </w:rPr>
        <w:t xml:space="preserve">        </w:t>
      </w:r>
      <w:r w:rsidRPr="001A7C2F">
        <w:rPr>
          <w:color w:val="000000"/>
          <w:lang w:val="fr-BE" w:eastAsia="nl-BE"/>
        </w:rPr>
        <w:t>}</w:t>
      </w:r>
    </w:p>
    <w:p w14:paraId="57E1BA75" w14:textId="77777777" w:rsidR="00E415B4" w:rsidRPr="001A7C2F" w:rsidRDefault="00E415B4" w:rsidP="00CD4C74">
      <w:pPr>
        <w:pStyle w:val="Code"/>
        <w:rPr>
          <w:color w:val="000000"/>
          <w:lang w:val="fr-BE" w:eastAsia="nl-BE"/>
        </w:rPr>
      </w:pPr>
    </w:p>
    <w:p w14:paraId="09BAED61" w14:textId="77777777" w:rsidR="00E415B4" w:rsidRPr="009C34BB" w:rsidRDefault="00E415B4" w:rsidP="00CD4C74">
      <w:pPr>
        <w:pStyle w:val="Code"/>
        <w:rPr>
          <w:color w:val="000000"/>
          <w:lang w:val="fr-BE" w:eastAsia="nl-BE"/>
        </w:rPr>
      </w:pPr>
      <w:r w:rsidRPr="001A7C2F">
        <w:rPr>
          <w:color w:val="000000"/>
          <w:lang w:val="fr-BE" w:eastAsia="nl-BE"/>
        </w:rPr>
        <w:t xml:space="preserve">        </w:t>
      </w:r>
      <w:r w:rsidRPr="009C34BB">
        <w:rPr>
          <w:color w:val="0000FF"/>
          <w:lang w:val="fr-BE" w:eastAsia="nl-BE"/>
        </w:rPr>
        <w:t>public</w:t>
      </w:r>
      <w:r w:rsidRPr="009C34BB">
        <w:rPr>
          <w:color w:val="000000"/>
          <w:lang w:val="fr-BE" w:eastAsia="nl-BE"/>
        </w:rPr>
        <w:t xml:space="preserve"> </w:t>
      </w:r>
      <w:r w:rsidRPr="009C34BB">
        <w:rPr>
          <w:color w:val="0000FF"/>
          <w:lang w:val="fr-BE" w:eastAsia="nl-BE"/>
        </w:rPr>
        <w:t>void</w:t>
      </w:r>
      <w:r w:rsidRPr="009C34BB">
        <w:rPr>
          <w:color w:val="000000"/>
          <w:lang w:val="fr-BE" w:eastAsia="nl-BE"/>
        </w:rPr>
        <w:t xml:space="preserve"> OrderWine(</w:t>
      </w:r>
      <w:r w:rsidRPr="009C34BB">
        <w:rPr>
          <w:color w:val="0000FF"/>
          <w:lang w:val="fr-BE" w:eastAsia="nl-BE"/>
        </w:rPr>
        <w:t>int</w:t>
      </w:r>
      <w:r w:rsidRPr="009C34BB">
        <w:rPr>
          <w:color w:val="000000"/>
          <w:lang w:val="fr-BE" w:eastAsia="nl-BE"/>
        </w:rPr>
        <w:t xml:space="preserve"> quantity)</w:t>
      </w:r>
    </w:p>
    <w:p w14:paraId="633151AB" w14:textId="77777777" w:rsidR="00E415B4" w:rsidRPr="0036164B" w:rsidRDefault="00E415B4" w:rsidP="00CD4C74">
      <w:pPr>
        <w:pStyle w:val="Code"/>
        <w:rPr>
          <w:color w:val="000000"/>
          <w:lang w:eastAsia="nl-BE"/>
        </w:rPr>
      </w:pPr>
      <w:r w:rsidRPr="009C34BB">
        <w:rPr>
          <w:color w:val="000000"/>
          <w:lang w:val="fr-BE" w:eastAsia="nl-BE"/>
        </w:rPr>
        <w:t xml:space="preserve">        </w:t>
      </w:r>
      <w:r w:rsidRPr="0036164B">
        <w:rPr>
          <w:color w:val="000000"/>
          <w:lang w:eastAsia="nl-BE"/>
        </w:rPr>
        <w:t>{</w:t>
      </w:r>
    </w:p>
    <w:p w14:paraId="7616E622" w14:textId="4BC1EC7B" w:rsidR="00E415B4" w:rsidRPr="0036164B" w:rsidRDefault="00E415B4" w:rsidP="00CD4C74">
      <w:pPr>
        <w:pStyle w:val="Code"/>
        <w:rPr>
          <w:color w:val="000000"/>
          <w:lang w:eastAsia="nl-BE"/>
        </w:rPr>
      </w:pPr>
      <w:r w:rsidRPr="0036164B">
        <w:rPr>
          <w:color w:val="000000"/>
          <w:lang w:eastAsia="nl-BE"/>
        </w:rPr>
        <w:t xml:space="preserve">            </w:t>
      </w:r>
      <w:r w:rsidR="00394CBF" w:rsidRPr="0036164B">
        <w:rPr>
          <w:color w:val="008000"/>
          <w:lang w:eastAsia="nl-BE"/>
        </w:rPr>
        <w:t>//code to order wine</w:t>
      </w:r>
    </w:p>
    <w:p w14:paraId="67879E76" w14:textId="77777777" w:rsidR="00E415B4" w:rsidRPr="0036164B" w:rsidRDefault="00E415B4" w:rsidP="00CD4C74">
      <w:pPr>
        <w:pStyle w:val="Code"/>
        <w:rPr>
          <w:color w:val="000000"/>
          <w:lang w:eastAsia="nl-BE"/>
        </w:rPr>
      </w:pPr>
      <w:r w:rsidRPr="0036164B">
        <w:rPr>
          <w:color w:val="000000"/>
          <w:lang w:eastAsia="nl-BE"/>
        </w:rPr>
        <w:t xml:space="preserve">        }</w:t>
      </w:r>
    </w:p>
    <w:p w14:paraId="58D6F54C" w14:textId="77777777" w:rsidR="00E415B4" w:rsidRPr="0036164B" w:rsidRDefault="00E415B4" w:rsidP="00CD4C74">
      <w:pPr>
        <w:pStyle w:val="Code"/>
      </w:pPr>
      <w:r w:rsidRPr="0036164B">
        <w:rPr>
          <w:color w:val="000000"/>
          <w:lang w:eastAsia="nl-BE"/>
        </w:rPr>
        <w:t xml:space="preserve">    }</w:t>
      </w:r>
    </w:p>
    <w:p w14:paraId="498D5C0B" w14:textId="77777777" w:rsidR="00E415B4" w:rsidRPr="0036164B" w:rsidRDefault="00E415B4" w:rsidP="00E415B4"/>
    <w:p w14:paraId="4F11005D" w14:textId="77777777" w:rsidR="00E415B4" w:rsidRPr="0036164B" w:rsidRDefault="00E415B4" w:rsidP="00E415B4">
      <w:r w:rsidRPr="0036164B">
        <w:t>We zorgen er dus voor dat onze interfaces enkel het noodzakelijk bevatten, waardoor we bij implementatie geen “overschot” aan methodes hebben.</w:t>
      </w:r>
    </w:p>
    <w:p w14:paraId="5A47DEFA" w14:textId="77777777" w:rsidR="00E415B4" w:rsidRDefault="00E415B4" w:rsidP="00E415B4">
      <w:r w:rsidRPr="0036164B">
        <w:t>We moeten er wel op letten dat we dit niet tot het extreme gaan doortrekken. Dit zou betekenen dat we altijd slechts één methode per interface gaan definiëren. In praktijk zijn bepaalde methodes wel gelinkt, dus deze mogen dan wel in dezelfde interface.</w:t>
      </w:r>
    </w:p>
    <w:p w14:paraId="5E066C59" w14:textId="77777777" w:rsidR="0086450C" w:rsidRPr="0036164B" w:rsidRDefault="0086450C" w:rsidP="00E415B4"/>
    <w:tbl>
      <w:tblPr>
        <w:tblStyle w:val="TableGrid-GreyHeader1"/>
        <w:tblW w:w="9072" w:type="dxa"/>
        <w:tblInd w:w="-5" w:type="dxa"/>
        <w:tblBorders>
          <w:top w:val="none" w:sz="0" w:space="0" w:color="auto"/>
          <w:left w:val="none" w:sz="0" w:space="0" w:color="auto"/>
          <w:bottom w:val="none" w:sz="0" w:space="0" w:color="auto"/>
          <w:right w:val="none" w:sz="0" w:space="0" w:color="auto"/>
          <w:insideV w:val="none" w:sz="0" w:space="0" w:color="auto"/>
        </w:tblBorders>
        <w:tblLayout w:type="fixed"/>
        <w:tblCellMar>
          <w:top w:w="108" w:type="dxa"/>
          <w:bottom w:w="108" w:type="dxa"/>
        </w:tblCellMar>
        <w:tblLook w:val="04A0" w:firstRow="1" w:lastRow="0" w:firstColumn="1" w:lastColumn="0" w:noHBand="0" w:noVBand="1"/>
      </w:tblPr>
      <w:tblGrid>
        <w:gridCol w:w="1276"/>
        <w:gridCol w:w="7796"/>
      </w:tblGrid>
      <w:tr w:rsidR="00772383" w:rsidRPr="00DC5BA5" w14:paraId="2E09B611" w14:textId="77777777" w:rsidTr="00F379DD">
        <w:trPr>
          <w:trHeight w:val="397"/>
        </w:trPr>
        <w:tc>
          <w:tcPr>
            <w:tcW w:w="1276" w:type="dxa"/>
            <w:shd w:val="clear" w:color="auto" w:fill="auto"/>
          </w:tcPr>
          <w:p w14:paraId="78BE6EC2" w14:textId="77777777" w:rsidR="00772383" w:rsidRPr="003F53DB" w:rsidRDefault="00772383" w:rsidP="00F379DD">
            <w:pPr>
              <w:jc w:val="center"/>
              <w:rPr>
                <w:lang w:val="nl-BE" w:eastAsia="en-GB"/>
              </w:rPr>
            </w:pPr>
            <w:r w:rsidRPr="003F53DB">
              <w:rPr>
                <w:noProof/>
                <w:lang w:eastAsia="en-GB"/>
              </w:rPr>
              <w:drawing>
                <wp:inline distT="0" distB="0" distL="0" distR="0" wp14:anchorId="459A7541" wp14:editId="5191189A">
                  <wp:extent cx="360000" cy="360000"/>
                  <wp:effectExtent l="0" t="0" r="0" b="2540"/>
                  <wp:docPr id="14" name="Picture 9" descr="Icon&#10;&#10;Description automatically generated">
                    <a:extLst xmlns:a="http://schemas.openxmlformats.org/drawingml/2006/main">
                      <a:ext uri="{FF2B5EF4-FFF2-40B4-BE49-F238E27FC236}">
                        <a16:creationId xmlns:a16="http://schemas.microsoft.com/office/drawing/2014/main" id="{E41222A6-7E70-4822-9EB4-9159080599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Icon&#10;&#10;Description automatically generated">
                            <a:extLst>
                              <a:ext uri="{FF2B5EF4-FFF2-40B4-BE49-F238E27FC236}">
                                <a16:creationId xmlns:a16="http://schemas.microsoft.com/office/drawing/2014/main" id="{E41222A6-7E70-4822-9EB4-915908059901}"/>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7796" w:type="dxa"/>
            <w:shd w:val="clear" w:color="auto" w:fill="F2F2F2" w:themeFill="background1" w:themeFillShade="F2"/>
          </w:tcPr>
          <w:p w14:paraId="3CAC035C" w14:textId="71AD1540" w:rsidR="00772383" w:rsidRPr="00DC5BA5" w:rsidRDefault="00772383" w:rsidP="00F379DD">
            <w:pPr>
              <w:rPr>
                <w:lang w:val="en-GB"/>
              </w:rPr>
            </w:pPr>
            <w:r w:rsidRPr="00DC5BA5">
              <w:rPr>
                <w:lang w:val="en-GB"/>
              </w:rPr>
              <w:t xml:space="preserve">Zie </w:t>
            </w:r>
            <w:r w:rsidRPr="00DC5BA5">
              <w:rPr>
                <w:b/>
                <w:bCs/>
                <w:lang w:val="en-GB"/>
              </w:rPr>
              <w:t>Oefeningenboek</w:t>
            </w:r>
            <w:r w:rsidRPr="00DC5BA5">
              <w:rPr>
                <w:lang w:val="en-GB"/>
              </w:rPr>
              <w:t xml:space="preserve"> - </w:t>
            </w:r>
            <w:r w:rsidR="00DE6AB2" w:rsidRPr="00DE6AB2">
              <w:rPr>
                <w:lang w:val="en-GB"/>
              </w:rPr>
              <w:t>2.4   Interface Segregation Principle (ISP)</w:t>
            </w:r>
          </w:p>
        </w:tc>
      </w:tr>
    </w:tbl>
    <w:p w14:paraId="12420BF1" w14:textId="77777777" w:rsidR="00E415B4" w:rsidRPr="0036164B" w:rsidRDefault="00E415B4" w:rsidP="00E415B4"/>
    <w:p w14:paraId="3B5B8660" w14:textId="77777777" w:rsidR="00F776EA" w:rsidRPr="0036164B" w:rsidRDefault="00F776EA" w:rsidP="00F776EA">
      <w:pPr>
        <w:pStyle w:val="Kop3"/>
      </w:pPr>
      <w:bookmarkStart w:id="21" w:name="_Toc98069454"/>
      <w:bookmarkStart w:id="22" w:name="_Toc100261722"/>
      <w:bookmarkStart w:id="23" w:name="_Toc106831695"/>
      <w:r w:rsidRPr="0036164B">
        <w:lastRenderedPageBreak/>
        <w:t>Dependency Inversion Principle (DIP)</w:t>
      </w:r>
      <w:bookmarkEnd w:id="21"/>
      <w:bookmarkEnd w:id="22"/>
      <w:bookmarkEnd w:id="23"/>
    </w:p>
    <w:p w14:paraId="0FEC2AE9" w14:textId="77777777" w:rsidR="00F776EA" w:rsidRPr="0036164B" w:rsidRDefault="00F776EA" w:rsidP="00F776EA">
      <w:r w:rsidRPr="0036164B">
        <w:t xml:space="preserve">DIP stelt dat een class idealiter niet op een implementatie steunt, maar op de abstractie ervan. Deze abstractie kan zowel komen van overerving van classes, of van implementatie van interfaces. Van een abstract iets kan er dus geen object gemaakt worden. </w:t>
      </w:r>
    </w:p>
    <w:p w14:paraId="7236E7AF" w14:textId="77777777" w:rsidR="00F776EA" w:rsidRPr="0036164B" w:rsidRDefault="00F776EA" w:rsidP="00F776EA">
      <w:r w:rsidRPr="0036164B">
        <w:t xml:space="preserve">Stel je voor dat we een portaal maken, waarin gebruikers verschillende games kunnen starten. </w:t>
      </w:r>
    </w:p>
    <w:p w14:paraId="3F6329DF" w14:textId="614FD99A" w:rsidR="00F776EA" w:rsidRPr="00A94B81" w:rsidRDefault="00F776EA" w:rsidP="00CD4C74">
      <w:pPr>
        <w:pStyle w:val="Code"/>
        <w:rPr>
          <w:color w:val="000000"/>
          <w:lang w:val="en-GB" w:eastAsia="nl-BE"/>
        </w:rPr>
      </w:pPr>
      <w:r w:rsidRPr="0036164B">
        <w:rPr>
          <w:color w:val="000000"/>
          <w:lang w:eastAsia="nl-BE"/>
        </w:rPr>
        <w:t xml:space="preserve">    </w:t>
      </w:r>
      <w:r w:rsidRPr="00926934">
        <w:rPr>
          <w:color w:val="0000FF"/>
          <w:lang w:val="en-GB" w:eastAsia="nl-BE"/>
        </w:rPr>
        <w:t xml:space="preserve">internal class </w:t>
      </w:r>
      <w:r w:rsidRPr="00A94B81">
        <w:rPr>
          <w:color w:val="2B91AF"/>
          <w:lang w:val="en-GB" w:eastAsia="nl-BE"/>
        </w:rPr>
        <w:t>GamePortal</w:t>
      </w:r>
    </w:p>
    <w:p w14:paraId="5A4A2F3F" w14:textId="77777777" w:rsidR="00F776EA" w:rsidRPr="00A94B81" w:rsidRDefault="00F776EA" w:rsidP="00CD4C74">
      <w:pPr>
        <w:pStyle w:val="Code"/>
        <w:rPr>
          <w:color w:val="000000"/>
          <w:lang w:val="en-GB" w:eastAsia="nl-BE"/>
        </w:rPr>
      </w:pPr>
      <w:r w:rsidRPr="00A94B81">
        <w:rPr>
          <w:color w:val="000000"/>
          <w:lang w:val="en-GB" w:eastAsia="nl-BE"/>
        </w:rPr>
        <w:t xml:space="preserve">    {</w:t>
      </w:r>
    </w:p>
    <w:p w14:paraId="6B03588E" w14:textId="77777777" w:rsidR="00F776EA" w:rsidRPr="00E036E0" w:rsidRDefault="00F776EA" w:rsidP="00CD4C74">
      <w:pPr>
        <w:pStyle w:val="Code"/>
        <w:rPr>
          <w:color w:val="000000"/>
          <w:lang w:val="en-GB" w:eastAsia="nl-BE"/>
        </w:rPr>
      </w:pPr>
      <w:r w:rsidRPr="00A94B81">
        <w:rPr>
          <w:color w:val="000000"/>
          <w:lang w:val="en-GB" w:eastAsia="nl-BE"/>
        </w:rPr>
        <w:t xml:space="preserve">        </w:t>
      </w:r>
      <w:r w:rsidRPr="00926934">
        <w:rPr>
          <w:color w:val="0000FF"/>
          <w:lang w:val="en-GB" w:eastAsia="nl-BE"/>
        </w:rPr>
        <w:t xml:space="preserve">public </w:t>
      </w:r>
      <w:r w:rsidRPr="00E036E0">
        <w:rPr>
          <w:color w:val="2B91AF"/>
          <w:lang w:val="en-GB" w:eastAsia="nl-BE"/>
        </w:rPr>
        <w:t>Tetris</w:t>
      </w:r>
      <w:r w:rsidRPr="00E036E0">
        <w:rPr>
          <w:color w:val="000000"/>
          <w:lang w:val="en-GB" w:eastAsia="nl-BE"/>
        </w:rPr>
        <w:t xml:space="preserve"> Tetris { </w:t>
      </w:r>
      <w:r w:rsidRPr="00E036E0">
        <w:rPr>
          <w:lang w:val="en-GB" w:eastAsia="nl-BE"/>
        </w:rPr>
        <w:t>get</w:t>
      </w:r>
      <w:r w:rsidRPr="00E036E0">
        <w:rPr>
          <w:color w:val="000000"/>
          <w:lang w:val="en-GB" w:eastAsia="nl-BE"/>
        </w:rPr>
        <w:t xml:space="preserve">; </w:t>
      </w:r>
      <w:r w:rsidRPr="00E036E0">
        <w:rPr>
          <w:lang w:val="en-GB" w:eastAsia="nl-BE"/>
        </w:rPr>
        <w:t>set</w:t>
      </w:r>
      <w:r w:rsidRPr="00E036E0">
        <w:rPr>
          <w:color w:val="000000"/>
          <w:lang w:val="en-GB" w:eastAsia="nl-BE"/>
        </w:rPr>
        <w:t>; }</w:t>
      </w:r>
    </w:p>
    <w:p w14:paraId="7A69232A" w14:textId="77777777" w:rsidR="00F776EA" w:rsidRPr="00E036E0" w:rsidRDefault="00F776EA" w:rsidP="00CD4C74">
      <w:pPr>
        <w:pStyle w:val="Code"/>
        <w:rPr>
          <w:color w:val="000000"/>
          <w:lang w:val="en-GB" w:eastAsia="nl-BE"/>
        </w:rPr>
      </w:pPr>
      <w:r w:rsidRPr="00E036E0">
        <w:rPr>
          <w:color w:val="000000"/>
          <w:lang w:val="en-GB" w:eastAsia="nl-BE"/>
        </w:rPr>
        <w:t xml:space="preserve">        </w:t>
      </w:r>
      <w:r w:rsidRPr="00926934">
        <w:rPr>
          <w:color w:val="0000FF"/>
          <w:lang w:val="en-GB" w:eastAsia="nl-BE"/>
        </w:rPr>
        <w:t xml:space="preserve">public </w:t>
      </w:r>
      <w:r w:rsidRPr="00E036E0">
        <w:rPr>
          <w:color w:val="2B91AF"/>
          <w:lang w:val="en-GB" w:eastAsia="nl-BE"/>
        </w:rPr>
        <w:t>PacMan</w:t>
      </w:r>
      <w:r w:rsidRPr="00E036E0">
        <w:rPr>
          <w:color w:val="000000"/>
          <w:lang w:val="en-GB" w:eastAsia="nl-BE"/>
        </w:rPr>
        <w:t xml:space="preserve"> PacMan { </w:t>
      </w:r>
      <w:r w:rsidRPr="00E036E0">
        <w:rPr>
          <w:lang w:val="en-GB" w:eastAsia="nl-BE"/>
        </w:rPr>
        <w:t>get</w:t>
      </w:r>
      <w:r w:rsidRPr="00E036E0">
        <w:rPr>
          <w:color w:val="000000"/>
          <w:lang w:val="en-GB" w:eastAsia="nl-BE"/>
        </w:rPr>
        <w:t xml:space="preserve">; </w:t>
      </w:r>
      <w:r w:rsidRPr="00E036E0">
        <w:rPr>
          <w:lang w:val="en-GB" w:eastAsia="nl-BE"/>
        </w:rPr>
        <w:t>set</w:t>
      </w:r>
      <w:r w:rsidRPr="00E036E0">
        <w:rPr>
          <w:color w:val="000000"/>
          <w:lang w:val="en-GB" w:eastAsia="nl-BE"/>
        </w:rPr>
        <w:t>; }</w:t>
      </w:r>
    </w:p>
    <w:p w14:paraId="2E76EB89" w14:textId="77777777" w:rsidR="00F776EA" w:rsidRPr="0036164B" w:rsidRDefault="00F776EA" w:rsidP="00CD4C74">
      <w:pPr>
        <w:pStyle w:val="Code"/>
        <w:rPr>
          <w:color w:val="000000"/>
          <w:lang w:eastAsia="nl-BE"/>
        </w:rPr>
      </w:pPr>
      <w:r w:rsidRPr="00E036E0">
        <w:rPr>
          <w:color w:val="000000"/>
          <w:lang w:val="en-GB" w:eastAsia="nl-BE"/>
        </w:rPr>
        <w:t xml:space="preserve">    </w:t>
      </w:r>
      <w:r w:rsidRPr="0036164B">
        <w:rPr>
          <w:color w:val="000000"/>
          <w:lang w:eastAsia="nl-BE"/>
        </w:rPr>
        <w:t>}</w:t>
      </w:r>
    </w:p>
    <w:p w14:paraId="2336A231" w14:textId="77777777" w:rsidR="00F776EA" w:rsidRPr="0036164B" w:rsidRDefault="00F776EA" w:rsidP="00F776EA">
      <w:r w:rsidRPr="0036164B">
        <w:t>Deze portal gebruikt de twee classes die onze games zelf beschrijven:</w:t>
      </w:r>
    </w:p>
    <w:p w14:paraId="01F8E6DB" w14:textId="77777777" w:rsidR="00F776EA" w:rsidRPr="00E036E0" w:rsidRDefault="00F776EA" w:rsidP="00CD4C74">
      <w:pPr>
        <w:pStyle w:val="Code"/>
        <w:rPr>
          <w:color w:val="000000"/>
          <w:lang w:val="en-GB" w:eastAsia="nl-BE"/>
        </w:rPr>
      </w:pPr>
      <w:r w:rsidRPr="0036164B">
        <w:rPr>
          <w:color w:val="000000"/>
          <w:lang w:eastAsia="nl-BE"/>
        </w:rPr>
        <w:t xml:space="preserve">    </w:t>
      </w:r>
      <w:r w:rsidRPr="00926934">
        <w:rPr>
          <w:color w:val="0000FF"/>
          <w:lang w:val="en-GB" w:eastAsia="nl-BE"/>
        </w:rPr>
        <w:t xml:space="preserve">public class </w:t>
      </w:r>
      <w:r w:rsidRPr="00E036E0">
        <w:rPr>
          <w:color w:val="2B91AF"/>
          <w:lang w:val="en-GB" w:eastAsia="nl-BE"/>
        </w:rPr>
        <w:t>Tetris</w:t>
      </w:r>
    </w:p>
    <w:p w14:paraId="44BD03C0" w14:textId="77777777" w:rsidR="00F776EA" w:rsidRPr="00E036E0" w:rsidRDefault="00F776EA" w:rsidP="00CD4C74">
      <w:pPr>
        <w:pStyle w:val="Code"/>
        <w:rPr>
          <w:color w:val="000000"/>
          <w:lang w:val="en-GB" w:eastAsia="nl-BE"/>
        </w:rPr>
      </w:pPr>
      <w:r w:rsidRPr="00E036E0">
        <w:rPr>
          <w:color w:val="000000"/>
          <w:lang w:val="en-GB" w:eastAsia="nl-BE"/>
        </w:rPr>
        <w:t xml:space="preserve">    {</w:t>
      </w:r>
    </w:p>
    <w:p w14:paraId="2245AC54" w14:textId="77777777" w:rsidR="00F776EA" w:rsidRPr="00E036E0" w:rsidRDefault="00F776EA" w:rsidP="00CD4C74">
      <w:pPr>
        <w:pStyle w:val="Code"/>
        <w:rPr>
          <w:color w:val="000000"/>
          <w:lang w:val="en-GB" w:eastAsia="nl-BE"/>
        </w:rPr>
      </w:pPr>
      <w:r w:rsidRPr="00E036E0">
        <w:rPr>
          <w:color w:val="000000"/>
          <w:lang w:val="en-GB" w:eastAsia="nl-BE"/>
        </w:rPr>
        <w:t xml:space="preserve">        </w:t>
      </w:r>
      <w:r w:rsidRPr="00926934">
        <w:rPr>
          <w:color w:val="0000FF"/>
          <w:lang w:val="en-GB" w:eastAsia="nl-BE"/>
        </w:rPr>
        <w:t xml:space="preserve">public void </w:t>
      </w:r>
      <w:r w:rsidRPr="00E036E0">
        <w:rPr>
          <w:color w:val="000000"/>
          <w:lang w:val="en-GB" w:eastAsia="nl-BE"/>
        </w:rPr>
        <w:t>StartTetris() { }</w:t>
      </w:r>
    </w:p>
    <w:p w14:paraId="65F0D93F" w14:textId="77777777" w:rsidR="00F776EA" w:rsidRPr="00E036E0" w:rsidRDefault="00F776EA" w:rsidP="00CD4C74">
      <w:pPr>
        <w:pStyle w:val="Code"/>
        <w:rPr>
          <w:color w:val="000000"/>
          <w:lang w:val="en-GB" w:eastAsia="nl-BE"/>
        </w:rPr>
      </w:pPr>
      <w:r w:rsidRPr="00E036E0">
        <w:rPr>
          <w:color w:val="000000"/>
          <w:lang w:val="en-GB" w:eastAsia="nl-BE"/>
        </w:rPr>
        <w:t xml:space="preserve">    }</w:t>
      </w:r>
    </w:p>
    <w:p w14:paraId="63CB31B5" w14:textId="77777777" w:rsidR="00F776EA" w:rsidRPr="00E036E0" w:rsidRDefault="00F776EA" w:rsidP="00CD4C74">
      <w:pPr>
        <w:pStyle w:val="Code"/>
        <w:rPr>
          <w:color w:val="000000"/>
          <w:lang w:val="en-GB" w:eastAsia="nl-BE"/>
        </w:rPr>
      </w:pPr>
    </w:p>
    <w:p w14:paraId="053ED535" w14:textId="77777777" w:rsidR="00F776EA" w:rsidRPr="00E036E0" w:rsidRDefault="00F776EA" w:rsidP="00CD4C74">
      <w:pPr>
        <w:pStyle w:val="Code"/>
        <w:rPr>
          <w:color w:val="000000"/>
          <w:lang w:val="en-GB" w:eastAsia="nl-BE"/>
        </w:rPr>
      </w:pPr>
      <w:r w:rsidRPr="00E036E0">
        <w:rPr>
          <w:color w:val="000000"/>
          <w:lang w:val="en-GB" w:eastAsia="nl-BE"/>
        </w:rPr>
        <w:t xml:space="preserve">    </w:t>
      </w:r>
      <w:r w:rsidRPr="00926934">
        <w:rPr>
          <w:color w:val="0000FF"/>
          <w:lang w:val="en-GB" w:eastAsia="nl-BE"/>
        </w:rPr>
        <w:t xml:space="preserve">public class </w:t>
      </w:r>
      <w:r w:rsidRPr="00E036E0">
        <w:rPr>
          <w:color w:val="2B91AF"/>
          <w:lang w:val="en-GB" w:eastAsia="nl-BE"/>
        </w:rPr>
        <w:t>PacMan</w:t>
      </w:r>
    </w:p>
    <w:p w14:paraId="56860DAC" w14:textId="77777777" w:rsidR="00F776EA" w:rsidRPr="00E036E0" w:rsidRDefault="00F776EA" w:rsidP="00CD4C74">
      <w:pPr>
        <w:pStyle w:val="Code"/>
        <w:rPr>
          <w:color w:val="000000"/>
          <w:lang w:val="en-GB" w:eastAsia="nl-BE"/>
        </w:rPr>
      </w:pPr>
      <w:r w:rsidRPr="00E036E0">
        <w:rPr>
          <w:color w:val="000000"/>
          <w:lang w:val="en-GB" w:eastAsia="nl-BE"/>
        </w:rPr>
        <w:t xml:space="preserve">    {</w:t>
      </w:r>
    </w:p>
    <w:p w14:paraId="6FC75AE5" w14:textId="77777777" w:rsidR="00F776EA" w:rsidRPr="00E036E0" w:rsidRDefault="00F776EA" w:rsidP="00CD4C74">
      <w:pPr>
        <w:pStyle w:val="Code"/>
        <w:rPr>
          <w:color w:val="000000"/>
          <w:lang w:val="en-GB" w:eastAsia="nl-BE"/>
        </w:rPr>
      </w:pPr>
      <w:r w:rsidRPr="00E036E0">
        <w:rPr>
          <w:color w:val="000000"/>
          <w:lang w:val="en-GB" w:eastAsia="nl-BE"/>
        </w:rPr>
        <w:t xml:space="preserve">        </w:t>
      </w:r>
      <w:r w:rsidRPr="00926934">
        <w:rPr>
          <w:color w:val="0000FF"/>
          <w:lang w:val="en-GB" w:eastAsia="nl-BE"/>
        </w:rPr>
        <w:t xml:space="preserve">public void </w:t>
      </w:r>
      <w:r w:rsidRPr="00E036E0">
        <w:rPr>
          <w:color w:val="000000"/>
          <w:lang w:val="en-GB" w:eastAsia="nl-BE"/>
        </w:rPr>
        <w:t>StartPacMan() { }</w:t>
      </w:r>
    </w:p>
    <w:p w14:paraId="4DF6F41C" w14:textId="77777777" w:rsidR="00F776EA" w:rsidRPr="00AD1150" w:rsidRDefault="00F776EA" w:rsidP="00CD4C74">
      <w:pPr>
        <w:pStyle w:val="Code"/>
        <w:rPr>
          <w:color w:val="000000"/>
          <w:lang w:val="en-GB" w:eastAsia="nl-BE"/>
        </w:rPr>
      </w:pPr>
      <w:r w:rsidRPr="00E036E0">
        <w:rPr>
          <w:color w:val="000000"/>
          <w:lang w:val="en-GB" w:eastAsia="nl-BE"/>
        </w:rPr>
        <w:t xml:space="preserve">    </w:t>
      </w:r>
      <w:r w:rsidRPr="00AD1150">
        <w:rPr>
          <w:color w:val="000000"/>
          <w:lang w:val="en-GB" w:eastAsia="nl-BE"/>
        </w:rPr>
        <w:t>}</w:t>
      </w:r>
    </w:p>
    <w:p w14:paraId="15FFA5D3" w14:textId="77777777" w:rsidR="00F776EA" w:rsidRPr="0036164B" w:rsidRDefault="00F776EA" w:rsidP="00F776EA">
      <w:r w:rsidRPr="0036164B">
        <w:t xml:space="preserve">De games hebben een start functie. In onze Program.cs kunnen dan bijvoorbeeld zulke code schrijven: </w:t>
      </w:r>
    </w:p>
    <w:p w14:paraId="0B89465B" w14:textId="340618D1" w:rsidR="00F776EA" w:rsidRPr="00E036E0" w:rsidRDefault="00F776EA" w:rsidP="00CD4C74">
      <w:pPr>
        <w:pStyle w:val="Code"/>
        <w:rPr>
          <w:lang w:val="en-GB" w:eastAsia="nl-BE"/>
        </w:rPr>
      </w:pPr>
      <w:r w:rsidRPr="00E036E0">
        <w:rPr>
          <w:color w:val="2B91AF"/>
          <w:lang w:val="en-GB" w:eastAsia="nl-BE"/>
        </w:rPr>
        <w:t>Console</w:t>
      </w:r>
      <w:r w:rsidRPr="00E036E0">
        <w:rPr>
          <w:lang w:val="en-GB" w:eastAsia="nl-BE"/>
        </w:rPr>
        <w:t>.WriteLine(</w:t>
      </w:r>
      <w:r w:rsidRPr="00E036E0">
        <w:rPr>
          <w:color w:val="A31515"/>
          <w:lang w:val="en-GB" w:eastAsia="nl-BE"/>
        </w:rPr>
        <w:t>"Pick a game:"</w:t>
      </w:r>
      <w:r w:rsidRPr="00E036E0">
        <w:rPr>
          <w:lang w:val="en-GB" w:eastAsia="nl-BE"/>
        </w:rPr>
        <w:t>);</w:t>
      </w:r>
    </w:p>
    <w:p w14:paraId="2C5CB51A" w14:textId="77777777" w:rsidR="00F776EA" w:rsidRPr="00E036E0" w:rsidRDefault="00F776EA" w:rsidP="00CD4C74">
      <w:pPr>
        <w:pStyle w:val="Code"/>
        <w:rPr>
          <w:lang w:val="fr-BE" w:eastAsia="nl-BE"/>
        </w:rPr>
      </w:pPr>
      <w:r w:rsidRPr="00E036E0">
        <w:rPr>
          <w:color w:val="2B91AF"/>
          <w:lang w:val="fr-BE" w:eastAsia="nl-BE"/>
        </w:rPr>
        <w:t>Console</w:t>
      </w:r>
      <w:r w:rsidRPr="00E036E0">
        <w:rPr>
          <w:lang w:val="fr-BE" w:eastAsia="nl-BE"/>
        </w:rPr>
        <w:t>.WriteLine(</w:t>
      </w:r>
      <w:r w:rsidRPr="00E036E0">
        <w:rPr>
          <w:color w:val="A31515"/>
          <w:lang w:val="fr-BE" w:eastAsia="nl-BE"/>
        </w:rPr>
        <w:t>"1. Tetris"</w:t>
      </w:r>
      <w:r w:rsidRPr="00E036E0">
        <w:rPr>
          <w:lang w:val="fr-BE" w:eastAsia="nl-BE"/>
        </w:rPr>
        <w:t>);</w:t>
      </w:r>
    </w:p>
    <w:p w14:paraId="7B9C6814" w14:textId="77777777" w:rsidR="00F776EA" w:rsidRPr="00E036E0" w:rsidRDefault="00F776EA" w:rsidP="00CD4C74">
      <w:pPr>
        <w:pStyle w:val="Code"/>
        <w:rPr>
          <w:lang w:val="en-GB" w:eastAsia="nl-BE"/>
        </w:rPr>
      </w:pPr>
      <w:r w:rsidRPr="00E036E0">
        <w:rPr>
          <w:color w:val="2B91AF"/>
          <w:lang w:val="fr-BE" w:eastAsia="nl-BE"/>
        </w:rPr>
        <w:t>Console</w:t>
      </w:r>
      <w:r w:rsidRPr="00E036E0">
        <w:rPr>
          <w:lang w:val="fr-BE" w:eastAsia="nl-BE"/>
        </w:rPr>
        <w:t>.WriteLine(</w:t>
      </w:r>
      <w:r w:rsidRPr="00E036E0">
        <w:rPr>
          <w:color w:val="A31515"/>
          <w:lang w:val="fr-BE" w:eastAsia="nl-BE"/>
        </w:rPr>
        <w:t xml:space="preserve">"2. </w:t>
      </w:r>
      <w:r w:rsidRPr="00E036E0">
        <w:rPr>
          <w:color w:val="A31515"/>
          <w:lang w:val="en-GB" w:eastAsia="nl-BE"/>
        </w:rPr>
        <w:t>Pac-Man"</w:t>
      </w:r>
      <w:r w:rsidRPr="00E036E0">
        <w:rPr>
          <w:lang w:val="en-GB" w:eastAsia="nl-BE"/>
        </w:rPr>
        <w:t>);</w:t>
      </w:r>
    </w:p>
    <w:p w14:paraId="3A51CBF7" w14:textId="77777777" w:rsidR="00F776EA" w:rsidRPr="00E036E0" w:rsidRDefault="00F776EA" w:rsidP="00CD4C74">
      <w:pPr>
        <w:pStyle w:val="Code"/>
        <w:rPr>
          <w:lang w:val="en-GB" w:eastAsia="nl-BE"/>
        </w:rPr>
      </w:pPr>
      <w:r w:rsidRPr="00E036E0">
        <w:rPr>
          <w:color w:val="0000FF"/>
          <w:lang w:val="en-GB" w:eastAsia="nl-BE"/>
        </w:rPr>
        <w:t>var</w:t>
      </w:r>
      <w:r w:rsidRPr="00E036E0">
        <w:rPr>
          <w:lang w:val="en-GB" w:eastAsia="nl-BE"/>
        </w:rPr>
        <w:t xml:space="preserve"> gameId = </w:t>
      </w:r>
      <w:r w:rsidRPr="00E036E0">
        <w:rPr>
          <w:color w:val="2B91AF"/>
          <w:lang w:val="en-GB" w:eastAsia="nl-BE"/>
        </w:rPr>
        <w:t>Console</w:t>
      </w:r>
      <w:r w:rsidRPr="00E036E0">
        <w:rPr>
          <w:lang w:val="en-GB" w:eastAsia="nl-BE"/>
        </w:rPr>
        <w:t>.ReadLine();</w:t>
      </w:r>
    </w:p>
    <w:p w14:paraId="6F0A9094" w14:textId="77777777" w:rsidR="00F776EA" w:rsidRPr="00E036E0" w:rsidRDefault="00F776EA" w:rsidP="00CD4C74">
      <w:pPr>
        <w:pStyle w:val="Code"/>
        <w:rPr>
          <w:lang w:val="en-GB" w:eastAsia="nl-BE"/>
        </w:rPr>
      </w:pPr>
      <w:r w:rsidRPr="00E036E0">
        <w:rPr>
          <w:color w:val="2B91AF"/>
          <w:lang w:val="en-GB" w:eastAsia="nl-BE"/>
        </w:rPr>
        <w:t>GamePortalBad</w:t>
      </w:r>
      <w:r w:rsidRPr="00E036E0">
        <w:rPr>
          <w:lang w:val="en-GB" w:eastAsia="nl-BE"/>
        </w:rPr>
        <w:t xml:space="preserve"> gamePortal;</w:t>
      </w:r>
    </w:p>
    <w:p w14:paraId="03597368" w14:textId="77777777" w:rsidR="00F776EA" w:rsidRPr="00A94B81" w:rsidRDefault="00F776EA" w:rsidP="00CD4C74">
      <w:pPr>
        <w:pStyle w:val="Code"/>
        <w:rPr>
          <w:lang w:val="en-GB" w:eastAsia="nl-BE"/>
        </w:rPr>
      </w:pPr>
      <w:r w:rsidRPr="00A94B81">
        <w:rPr>
          <w:color w:val="0000FF"/>
          <w:lang w:val="en-GB" w:eastAsia="nl-BE"/>
        </w:rPr>
        <w:t>switch</w:t>
      </w:r>
      <w:r w:rsidRPr="00A94B81">
        <w:rPr>
          <w:lang w:val="en-GB" w:eastAsia="nl-BE"/>
        </w:rPr>
        <w:t xml:space="preserve"> (gameId)</w:t>
      </w:r>
    </w:p>
    <w:p w14:paraId="19AD1727" w14:textId="77777777" w:rsidR="00F776EA" w:rsidRPr="00A94B81" w:rsidRDefault="00F776EA" w:rsidP="00CD4C74">
      <w:pPr>
        <w:pStyle w:val="Code"/>
        <w:rPr>
          <w:lang w:val="en-GB" w:eastAsia="nl-BE"/>
        </w:rPr>
      </w:pPr>
      <w:r w:rsidRPr="00A94B81">
        <w:rPr>
          <w:lang w:val="en-GB" w:eastAsia="nl-BE"/>
        </w:rPr>
        <w:t>{</w:t>
      </w:r>
    </w:p>
    <w:p w14:paraId="205DF9C1" w14:textId="77777777" w:rsidR="00F776EA" w:rsidRPr="00E036E0" w:rsidRDefault="00F776EA" w:rsidP="00CD4C74">
      <w:pPr>
        <w:pStyle w:val="Code"/>
        <w:rPr>
          <w:lang w:val="en-GB" w:eastAsia="nl-BE"/>
        </w:rPr>
      </w:pPr>
      <w:r w:rsidRPr="00A94B81">
        <w:rPr>
          <w:lang w:val="en-GB" w:eastAsia="nl-BE"/>
        </w:rPr>
        <w:t xml:space="preserve">    </w:t>
      </w:r>
      <w:r w:rsidRPr="00E036E0">
        <w:rPr>
          <w:color w:val="0000FF"/>
          <w:lang w:val="en-GB" w:eastAsia="nl-BE"/>
        </w:rPr>
        <w:t>case</w:t>
      </w:r>
      <w:r w:rsidRPr="00E036E0">
        <w:rPr>
          <w:lang w:val="en-GB" w:eastAsia="nl-BE"/>
        </w:rPr>
        <w:t xml:space="preserve"> </w:t>
      </w:r>
      <w:r w:rsidRPr="00E036E0">
        <w:rPr>
          <w:color w:val="A31515"/>
          <w:lang w:val="en-GB" w:eastAsia="nl-BE"/>
        </w:rPr>
        <w:t>"1"</w:t>
      </w:r>
      <w:r w:rsidRPr="00E036E0">
        <w:rPr>
          <w:lang w:val="en-GB" w:eastAsia="nl-BE"/>
        </w:rPr>
        <w:t>:</w:t>
      </w:r>
    </w:p>
    <w:p w14:paraId="504318A2" w14:textId="0B4D5B46" w:rsidR="00F776EA" w:rsidRPr="00E036E0" w:rsidRDefault="00F776EA" w:rsidP="00CD4C74">
      <w:pPr>
        <w:pStyle w:val="Code"/>
        <w:rPr>
          <w:lang w:val="en-GB" w:eastAsia="nl-BE"/>
        </w:rPr>
      </w:pPr>
      <w:r w:rsidRPr="00E036E0">
        <w:rPr>
          <w:lang w:val="en-GB" w:eastAsia="nl-BE"/>
        </w:rPr>
        <w:t xml:space="preserve">        gamePortal =  </w:t>
      </w:r>
      <w:r w:rsidRPr="00E036E0">
        <w:rPr>
          <w:color w:val="0000FF"/>
          <w:lang w:val="en-GB" w:eastAsia="nl-BE"/>
        </w:rPr>
        <w:t>new</w:t>
      </w:r>
      <w:r w:rsidRPr="00E036E0">
        <w:rPr>
          <w:lang w:val="en-GB" w:eastAsia="nl-BE"/>
        </w:rPr>
        <w:t xml:space="preserve"> </w:t>
      </w:r>
      <w:r w:rsidRPr="00E036E0">
        <w:rPr>
          <w:color w:val="2B91AF"/>
          <w:lang w:val="en-GB" w:eastAsia="nl-BE"/>
        </w:rPr>
        <w:t>GamePortal</w:t>
      </w:r>
      <w:r w:rsidRPr="00E036E0">
        <w:rPr>
          <w:lang w:val="en-GB" w:eastAsia="nl-BE"/>
        </w:rPr>
        <w:t>();</w:t>
      </w:r>
    </w:p>
    <w:p w14:paraId="3914EF8B" w14:textId="77777777" w:rsidR="00F776EA" w:rsidRPr="00E036E0" w:rsidRDefault="00F776EA" w:rsidP="00CD4C74">
      <w:pPr>
        <w:pStyle w:val="Code"/>
        <w:rPr>
          <w:lang w:val="en-GB" w:eastAsia="nl-BE"/>
        </w:rPr>
      </w:pPr>
      <w:r w:rsidRPr="00E036E0">
        <w:rPr>
          <w:lang w:val="en-GB" w:eastAsia="nl-BE"/>
        </w:rPr>
        <w:t xml:space="preserve">        gamePortal.Tetris = </w:t>
      </w:r>
      <w:r w:rsidRPr="00E036E0">
        <w:rPr>
          <w:color w:val="0000FF"/>
          <w:lang w:val="en-GB" w:eastAsia="nl-BE"/>
        </w:rPr>
        <w:t>new</w:t>
      </w:r>
      <w:r w:rsidRPr="00E036E0">
        <w:rPr>
          <w:lang w:val="en-GB" w:eastAsia="nl-BE"/>
        </w:rPr>
        <w:t xml:space="preserve"> </w:t>
      </w:r>
      <w:r w:rsidRPr="00E036E0">
        <w:rPr>
          <w:color w:val="2B91AF"/>
          <w:lang w:val="en-GB" w:eastAsia="nl-BE"/>
        </w:rPr>
        <w:t>Tetris</w:t>
      </w:r>
      <w:r w:rsidRPr="00E036E0">
        <w:rPr>
          <w:lang w:val="en-GB" w:eastAsia="nl-BE"/>
        </w:rPr>
        <w:t>();</w:t>
      </w:r>
    </w:p>
    <w:p w14:paraId="73368887" w14:textId="77777777" w:rsidR="00F776EA" w:rsidRPr="00E036E0" w:rsidRDefault="00F776EA" w:rsidP="00CD4C74">
      <w:pPr>
        <w:pStyle w:val="Code"/>
        <w:rPr>
          <w:lang w:val="en-GB" w:eastAsia="nl-BE"/>
        </w:rPr>
      </w:pPr>
      <w:r w:rsidRPr="00E036E0">
        <w:rPr>
          <w:lang w:val="en-GB" w:eastAsia="nl-BE"/>
        </w:rPr>
        <w:lastRenderedPageBreak/>
        <w:t xml:space="preserve">        gamePortal.Tetris.StartTetris(); </w:t>
      </w:r>
    </w:p>
    <w:p w14:paraId="0E208581" w14:textId="77777777" w:rsidR="00F776EA" w:rsidRPr="00E036E0" w:rsidRDefault="00F776EA" w:rsidP="00CD4C74">
      <w:pPr>
        <w:pStyle w:val="Code"/>
        <w:rPr>
          <w:lang w:val="en-GB" w:eastAsia="nl-BE"/>
        </w:rPr>
      </w:pPr>
      <w:r w:rsidRPr="00E036E0">
        <w:rPr>
          <w:lang w:val="en-GB" w:eastAsia="nl-BE"/>
        </w:rPr>
        <w:t xml:space="preserve">        </w:t>
      </w:r>
      <w:r w:rsidRPr="00E036E0">
        <w:rPr>
          <w:color w:val="0000FF"/>
          <w:lang w:val="en-GB" w:eastAsia="nl-BE"/>
        </w:rPr>
        <w:t>break</w:t>
      </w:r>
      <w:r w:rsidRPr="00E036E0">
        <w:rPr>
          <w:lang w:val="en-GB" w:eastAsia="nl-BE"/>
        </w:rPr>
        <w:t>;</w:t>
      </w:r>
    </w:p>
    <w:p w14:paraId="10AE4D0E" w14:textId="77777777" w:rsidR="00F776EA" w:rsidRPr="00E036E0" w:rsidRDefault="00F776EA" w:rsidP="00CD4C74">
      <w:pPr>
        <w:pStyle w:val="Code"/>
        <w:rPr>
          <w:lang w:val="en-GB" w:eastAsia="nl-BE"/>
        </w:rPr>
      </w:pPr>
      <w:r w:rsidRPr="00E036E0">
        <w:rPr>
          <w:lang w:val="en-GB" w:eastAsia="nl-BE"/>
        </w:rPr>
        <w:t xml:space="preserve">    </w:t>
      </w:r>
      <w:r w:rsidRPr="00E036E0">
        <w:rPr>
          <w:color w:val="0000FF"/>
          <w:lang w:val="en-GB" w:eastAsia="nl-BE"/>
        </w:rPr>
        <w:t>case</w:t>
      </w:r>
      <w:r w:rsidRPr="00E036E0">
        <w:rPr>
          <w:lang w:val="en-GB" w:eastAsia="nl-BE"/>
        </w:rPr>
        <w:t xml:space="preserve"> </w:t>
      </w:r>
      <w:r w:rsidRPr="00E036E0">
        <w:rPr>
          <w:color w:val="A31515"/>
          <w:lang w:val="en-GB" w:eastAsia="nl-BE"/>
        </w:rPr>
        <w:t>"2"</w:t>
      </w:r>
      <w:r w:rsidRPr="00E036E0">
        <w:rPr>
          <w:lang w:val="en-GB" w:eastAsia="nl-BE"/>
        </w:rPr>
        <w:t>:</w:t>
      </w:r>
    </w:p>
    <w:p w14:paraId="09CEC57E" w14:textId="33089706" w:rsidR="00F776EA" w:rsidRPr="00E036E0" w:rsidRDefault="00F776EA" w:rsidP="00CD4C74">
      <w:pPr>
        <w:pStyle w:val="Code"/>
        <w:rPr>
          <w:lang w:val="en-GB" w:eastAsia="nl-BE"/>
        </w:rPr>
      </w:pPr>
      <w:r w:rsidRPr="00E036E0">
        <w:rPr>
          <w:lang w:val="en-GB" w:eastAsia="nl-BE"/>
        </w:rPr>
        <w:t xml:space="preserve">        gamePortal = </w:t>
      </w:r>
      <w:r w:rsidRPr="00E036E0">
        <w:rPr>
          <w:color w:val="0000FF"/>
          <w:lang w:val="en-GB" w:eastAsia="nl-BE"/>
        </w:rPr>
        <w:t>new</w:t>
      </w:r>
      <w:r w:rsidRPr="00E036E0">
        <w:rPr>
          <w:lang w:val="en-GB" w:eastAsia="nl-BE"/>
        </w:rPr>
        <w:t xml:space="preserve"> </w:t>
      </w:r>
      <w:r w:rsidRPr="00E036E0">
        <w:rPr>
          <w:color w:val="2B91AF"/>
          <w:lang w:val="en-GB" w:eastAsia="nl-BE"/>
        </w:rPr>
        <w:t>GamePortal</w:t>
      </w:r>
      <w:r w:rsidRPr="00E036E0">
        <w:rPr>
          <w:lang w:val="en-GB" w:eastAsia="nl-BE"/>
        </w:rPr>
        <w:t>();</w:t>
      </w:r>
    </w:p>
    <w:p w14:paraId="5C7B171D" w14:textId="77777777" w:rsidR="00F776EA" w:rsidRPr="00E036E0" w:rsidRDefault="00F776EA" w:rsidP="00CD4C74">
      <w:pPr>
        <w:pStyle w:val="Code"/>
        <w:rPr>
          <w:lang w:val="en-GB" w:eastAsia="nl-BE"/>
        </w:rPr>
      </w:pPr>
      <w:r w:rsidRPr="00E036E0">
        <w:rPr>
          <w:lang w:val="en-GB" w:eastAsia="nl-BE"/>
        </w:rPr>
        <w:t xml:space="preserve">        gamePortal.PacMan = </w:t>
      </w:r>
      <w:r w:rsidRPr="00E036E0">
        <w:rPr>
          <w:color w:val="0000FF"/>
          <w:lang w:val="en-GB" w:eastAsia="nl-BE"/>
        </w:rPr>
        <w:t>new</w:t>
      </w:r>
      <w:r w:rsidRPr="00E036E0">
        <w:rPr>
          <w:lang w:val="en-GB" w:eastAsia="nl-BE"/>
        </w:rPr>
        <w:t xml:space="preserve"> </w:t>
      </w:r>
      <w:r w:rsidRPr="00E036E0">
        <w:rPr>
          <w:color w:val="2B91AF"/>
          <w:lang w:val="en-GB" w:eastAsia="nl-BE"/>
        </w:rPr>
        <w:t>PacMan</w:t>
      </w:r>
      <w:r w:rsidRPr="00E036E0">
        <w:rPr>
          <w:lang w:val="en-GB" w:eastAsia="nl-BE"/>
        </w:rPr>
        <w:t>();</w:t>
      </w:r>
    </w:p>
    <w:p w14:paraId="7932910B" w14:textId="77777777" w:rsidR="00F776EA" w:rsidRPr="00E036E0" w:rsidRDefault="00F776EA" w:rsidP="00CD4C74">
      <w:pPr>
        <w:pStyle w:val="Code"/>
        <w:rPr>
          <w:lang w:val="en-GB" w:eastAsia="nl-BE"/>
        </w:rPr>
      </w:pPr>
      <w:r w:rsidRPr="00E036E0">
        <w:rPr>
          <w:lang w:val="en-GB" w:eastAsia="nl-BE"/>
        </w:rPr>
        <w:t xml:space="preserve">        gamePortal.PacMan.StartPacMan();</w:t>
      </w:r>
    </w:p>
    <w:p w14:paraId="23F34736" w14:textId="77777777" w:rsidR="00F776EA" w:rsidRPr="00E036E0" w:rsidRDefault="00F776EA" w:rsidP="00CD4C74">
      <w:pPr>
        <w:pStyle w:val="Code"/>
        <w:rPr>
          <w:lang w:val="en-GB" w:eastAsia="nl-BE"/>
        </w:rPr>
      </w:pPr>
      <w:r w:rsidRPr="00E036E0">
        <w:rPr>
          <w:lang w:val="en-GB" w:eastAsia="nl-BE"/>
        </w:rPr>
        <w:t xml:space="preserve">        </w:t>
      </w:r>
      <w:r w:rsidRPr="000308C0">
        <w:rPr>
          <w:color w:val="0000FF"/>
          <w:lang w:val="en-GB" w:eastAsia="nl-BE"/>
        </w:rPr>
        <w:t>break</w:t>
      </w:r>
      <w:r w:rsidRPr="00E036E0">
        <w:rPr>
          <w:lang w:val="en-GB" w:eastAsia="nl-BE"/>
        </w:rPr>
        <w:t>;</w:t>
      </w:r>
    </w:p>
    <w:p w14:paraId="46FFB1F7" w14:textId="77777777" w:rsidR="00F776EA" w:rsidRPr="00E036E0" w:rsidRDefault="00F776EA" w:rsidP="00CD4C74">
      <w:pPr>
        <w:pStyle w:val="Code"/>
        <w:rPr>
          <w:lang w:val="en-GB" w:eastAsia="nl-BE"/>
        </w:rPr>
      </w:pPr>
      <w:r w:rsidRPr="00E036E0">
        <w:rPr>
          <w:lang w:val="en-GB" w:eastAsia="nl-BE"/>
        </w:rPr>
        <w:t xml:space="preserve">    </w:t>
      </w:r>
      <w:r w:rsidRPr="00E036E0">
        <w:rPr>
          <w:color w:val="0000FF"/>
          <w:lang w:val="en-GB" w:eastAsia="nl-BE"/>
        </w:rPr>
        <w:t>default</w:t>
      </w:r>
      <w:r w:rsidRPr="00E036E0">
        <w:rPr>
          <w:lang w:val="en-GB" w:eastAsia="nl-BE"/>
        </w:rPr>
        <w:t>:</w:t>
      </w:r>
    </w:p>
    <w:p w14:paraId="5A5B3848" w14:textId="77777777" w:rsidR="00F776EA" w:rsidRPr="0036164B" w:rsidRDefault="00F776EA" w:rsidP="00CD4C74">
      <w:pPr>
        <w:pStyle w:val="Code"/>
        <w:rPr>
          <w:lang w:eastAsia="nl-BE"/>
        </w:rPr>
      </w:pPr>
      <w:r w:rsidRPr="00E036E0">
        <w:rPr>
          <w:lang w:val="en-GB" w:eastAsia="nl-BE"/>
        </w:rPr>
        <w:t xml:space="preserve">        </w:t>
      </w:r>
      <w:r w:rsidRPr="0036164B">
        <w:rPr>
          <w:color w:val="0000FF"/>
          <w:lang w:eastAsia="nl-BE"/>
        </w:rPr>
        <w:t>break</w:t>
      </w:r>
      <w:r w:rsidRPr="0036164B">
        <w:rPr>
          <w:lang w:eastAsia="nl-BE"/>
        </w:rPr>
        <w:t>;</w:t>
      </w:r>
    </w:p>
    <w:p w14:paraId="788AFD0B" w14:textId="77777777" w:rsidR="00F776EA" w:rsidRPr="0036164B" w:rsidRDefault="00F776EA" w:rsidP="00CD4C74">
      <w:pPr>
        <w:pStyle w:val="Code"/>
      </w:pPr>
      <w:r w:rsidRPr="0036164B">
        <w:rPr>
          <w:lang w:eastAsia="nl-BE"/>
        </w:rPr>
        <w:t>}</w:t>
      </w:r>
    </w:p>
    <w:p w14:paraId="0BFB6B36" w14:textId="77777777" w:rsidR="008F5C24" w:rsidRDefault="008F5C24" w:rsidP="00F776EA"/>
    <w:p w14:paraId="1962C9E2" w14:textId="51279C9D" w:rsidR="005E5E82" w:rsidRPr="0036164B" w:rsidRDefault="00F776EA" w:rsidP="008F5C24">
      <w:r w:rsidRPr="0036164B">
        <w:t>Als we een nieuwe game wensen toe te voegen, moeten we eerst een nieuwe class aanmaken die deze game beschrijft, maar is er ook een aanpassing nodig aan het portaal. Via interfacing en dependency injection kunnen we dit vermijden, waardoor we geen aanpassing meer nodig hebben in onze GamePortal.</w:t>
      </w:r>
    </w:p>
    <w:p w14:paraId="1D1A758F" w14:textId="5FFA1E21" w:rsidR="00F776EA" w:rsidRPr="0036164B" w:rsidRDefault="00F776EA" w:rsidP="00F776EA">
      <w:r w:rsidRPr="0036164B">
        <w:t>De eerste stap is een interface aan te maken die het gedrag van de games beschrijft:</w:t>
      </w:r>
    </w:p>
    <w:p w14:paraId="1B1CC26C" w14:textId="77777777" w:rsidR="00F776EA" w:rsidRPr="00A94B81" w:rsidRDefault="00F776EA" w:rsidP="00CD4C74">
      <w:pPr>
        <w:pStyle w:val="Code"/>
        <w:rPr>
          <w:color w:val="000000"/>
          <w:lang w:val="en-GB" w:eastAsia="nl-BE"/>
        </w:rPr>
      </w:pPr>
      <w:r w:rsidRPr="0036164B">
        <w:rPr>
          <w:color w:val="000000"/>
          <w:lang w:eastAsia="nl-BE"/>
        </w:rPr>
        <w:t xml:space="preserve">    </w:t>
      </w:r>
      <w:r w:rsidRPr="00926934">
        <w:rPr>
          <w:color w:val="0000FF"/>
          <w:lang w:val="en-GB" w:eastAsia="nl-BE"/>
        </w:rPr>
        <w:t xml:space="preserve">internal interface </w:t>
      </w:r>
      <w:r w:rsidRPr="00A94B81">
        <w:rPr>
          <w:color w:val="2B91AF"/>
          <w:lang w:val="en-GB" w:eastAsia="nl-BE"/>
        </w:rPr>
        <w:t>IGame</w:t>
      </w:r>
    </w:p>
    <w:p w14:paraId="395B6A0C" w14:textId="77777777" w:rsidR="00F776EA" w:rsidRPr="00A94B81" w:rsidRDefault="00F776EA" w:rsidP="00CD4C74">
      <w:pPr>
        <w:pStyle w:val="Code"/>
        <w:rPr>
          <w:color w:val="000000"/>
          <w:lang w:val="en-GB" w:eastAsia="nl-BE"/>
        </w:rPr>
      </w:pPr>
      <w:r w:rsidRPr="00A94B81">
        <w:rPr>
          <w:color w:val="000000"/>
          <w:lang w:val="en-GB" w:eastAsia="nl-BE"/>
        </w:rPr>
        <w:t xml:space="preserve">    {</w:t>
      </w:r>
    </w:p>
    <w:p w14:paraId="03002CC6" w14:textId="77777777" w:rsidR="00F776EA" w:rsidRPr="00A94B81" w:rsidRDefault="00F776EA" w:rsidP="00CD4C74">
      <w:pPr>
        <w:pStyle w:val="Code"/>
        <w:rPr>
          <w:color w:val="000000"/>
          <w:lang w:val="en-GB" w:eastAsia="nl-BE"/>
        </w:rPr>
      </w:pPr>
      <w:r w:rsidRPr="00A94B81">
        <w:rPr>
          <w:color w:val="000000"/>
          <w:lang w:val="en-GB" w:eastAsia="nl-BE"/>
        </w:rPr>
        <w:t xml:space="preserve">        </w:t>
      </w:r>
      <w:r w:rsidRPr="00926934">
        <w:rPr>
          <w:color w:val="0000FF"/>
          <w:lang w:val="en-GB" w:eastAsia="nl-BE"/>
        </w:rPr>
        <w:t xml:space="preserve">void </w:t>
      </w:r>
      <w:r w:rsidRPr="00A94B81">
        <w:rPr>
          <w:color w:val="000000"/>
          <w:lang w:val="en-GB" w:eastAsia="nl-BE"/>
        </w:rPr>
        <w:t>StartGame();</w:t>
      </w:r>
    </w:p>
    <w:p w14:paraId="0B38C245" w14:textId="6ADC27AE" w:rsidR="00CD4C74" w:rsidRPr="00AD1150" w:rsidRDefault="00F776EA" w:rsidP="00CD4C74">
      <w:pPr>
        <w:pStyle w:val="Code"/>
        <w:rPr>
          <w:lang w:val="en-GB" w:eastAsia="nl-BE"/>
        </w:rPr>
      </w:pPr>
      <w:r w:rsidRPr="00A94B81">
        <w:rPr>
          <w:lang w:val="en-GB" w:eastAsia="nl-BE"/>
        </w:rPr>
        <w:t xml:space="preserve">    </w:t>
      </w:r>
      <w:r w:rsidRPr="00AD1150">
        <w:rPr>
          <w:lang w:val="en-GB" w:eastAsia="nl-BE"/>
        </w:rPr>
        <w:t>}</w:t>
      </w:r>
    </w:p>
    <w:p w14:paraId="38C25650" w14:textId="228CB642" w:rsidR="00F776EA" w:rsidRPr="0036164B" w:rsidRDefault="00F776EA" w:rsidP="00F776EA">
      <w:r w:rsidRPr="00AD1150">
        <w:rPr>
          <w:lang w:eastAsia="nl-BE"/>
        </w:rPr>
        <w:br/>
      </w:r>
      <w:r w:rsidRPr="0036164B">
        <w:t xml:space="preserve">Onze game classes zullen dan deze interface </w:t>
      </w:r>
      <w:r w:rsidRPr="0036164B">
        <w:rPr>
          <w:i/>
          <w:iCs/>
        </w:rPr>
        <w:t>implementeren</w:t>
      </w:r>
      <w:r w:rsidRPr="0036164B">
        <w:t>. De StartGame methode vervangt de bestaande specifieke start methode:</w:t>
      </w:r>
    </w:p>
    <w:p w14:paraId="1275FF41" w14:textId="77777777" w:rsidR="00F776EA" w:rsidRPr="009C34BB" w:rsidRDefault="00F776EA" w:rsidP="00CA7E55">
      <w:pPr>
        <w:pStyle w:val="Code"/>
        <w:rPr>
          <w:color w:val="000000"/>
          <w:lang w:val="en-GB" w:eastAsia="nl-BE"/>
        </w:rPr>
      </w:pPr>
      <w:r w:rsidRPr="0036164B">
        <w:rPr>
          <w:color w:val="000000"/>
          <w:lang w:eastAsia="nl-BE"/>
        </w:rPr>
        <w:t xml:space="preserve">    </w:t>
      </w:r>
      <w:r w:rsidRPr="009C34BB">
        <w:rPr>
          <w:color w:val="0000FF"/>
          <w:lang w:val="en-GB" w:eastAsia="nl-BE"/>
        </w:rPr>
        <w:t xml:space="preserve">public class </w:t>
      </w:r>
      <w:r w:rsidRPr="009C34BB">
        <w:rPr>
          <w:color w:val="2B91AF"/>
          <w:lang w:val="en-GB" w:eastAsia="nl-BE"/>
        </w:rPr>
        <w:t>Tetris</w:t>
      </w:r>
      <w:r w:rsidRPr="009C34BB">
        <w:rPr>
          <w:color w:val="000000"/>
          <w:lang w:val="en-GB" w:eastAsia="nl-BE"/>
        </w:rPr>
        <w:t xml:space="preserve"> : </w:t>
      </w:r>
      <w:r w:rsidRPr="009C34BB">
        <w:rPr>
          <w:color w:val="2B91AF"/>
          <w:lang w:val="en-GB" w:eastAsia="nl-BE"/>
        </w:rPr>
        <w:t>IGame</w:t>
      </w:r>
    </w:p>
    <w:p w14:paraId="53CE0FF8" w14:textId="77777777" w:rsidR="00F776EA" w:rsidRPr="00E036E0" w:rsidRDefault="00F776EA" w:rsidP="00CA7E55">
      <w:pPr>
        <w:pStyle w:val="Code"/>
        <w:rPr>
          <w:color w:val="000000"/>
          <w:lang w:val="en-GB" w:eastAsia="nl-BE"/>
        </w:rPr>
      </w:pPr>
      <w:r w:rsidRPr="009C34BB">
        <w:rPr>
          <w:color w:val="000000"/>
          <w:lang w:val="en-GB" w:eastAsia="nl-BE"/>
        </w:rPr>
        <w:t xml:space="preserve">    </w:t>
      </w:r>
      <w:r w:rsidRPr="00E036E0">
        <w:rPr>
          <w:color w:val="000000"/>
          <w:lang w:val="en-GB" w:eastAsia="nl-BE"/>
        </w:rPr>
        <w:t>{</w:t>
      </w:r>
    </w:p>
    <w:p w14:paraId="23476F24" w14:textId="77777777" w:rsidR="00F776EA" w:rsidRPr="00E036E0" w:rsidRDefault="00F776EA" w:rsidP="00CA7E55">
      <w:pPr>
        <w:pStyle w:val="Code"/>
        <w:rPr>
          <w:color w:val="000000"/>
          <w:lang w:val="en-GB" w:eastAsia="nl-BE"/>
        </w:rPr>
      </w:pPr>
      <w:r w:rsidRPr="00E036E0">
        <w:rPr>
          <w:color w:val="000000"/>
          <w:lang w:val="en-GB" w:eastAsia="nl-BE"/>
        </w:rPr>
        <w:t xml:space="preserve">        </w:t>
      </w:r>
      <w:r w:rsidRPr="00CA7E55">
        <w:rPr>
          <w:color w:val="0000FF"/>
          <w:lang w:val="en-GB" w:eastAsia="nl-BE"/>
        </w:rPr>
        <w:t xml:space="preserve">public void </w:t>
      </w:r>
      <w:r w:rsidRPr="00E036E0">
        <w:rPr>
          <w:color w:val="000000"/>
          <w:lang w:val="en-GB" w:eastAsia="nl-BE"/>
        </w:rPr>
        <w:t>StartGame()</w:t>
      </w:r>
    </w:p>
    <w:p w14:paraId="067F8DF3" w14:textId="77777777" w:rsidR="00F776EA" w:rsidRPr="00E036E0" w:rsidRDefault="00F776EA" w:rsidP="00CA7E55">
      <w:pPr>
        <w:pStyle w:val="Code"/>
        <w:rPr>
          <w:color w:val="000000"/>
          <w:lang w:val="en-GB" w:eastAsia="nl-BE"/>
        </w:rPr>
      </w:pPr>
      <w:r w:rsidRPr="00E036E0">
        <w:rPr>
          <w:color w:val="000000"/>
          <w:lang w:val="en-GB" w:eastAsia="nl-BE"/>
        </w:rPr>
        <w:t xml:space="preserve">        {</w:t>
      </w:r>
    </w:p>
    <w:p w14:paraId="66755CE5" w14:textId="77777777" w:rsidR="00F776EA" w:rsidRPr="00E036E0" w:rsidRDefault="00F776EA" w:rsidP="00CA7E55">
      <w:pPr>
        <w:pStyle w:val="Code"/>
        <w:rPr>
          <w:color w:val="000000"/>
          <w:lang w:val="en-GB" w:eastAsia="nl-BE"/>
        </w:rPr>
      </w:pPr>
      <w:r w:rsidRPr="00E036E0">
        <w:rPr>
          <w:color w:val="000000"/>
          <w:lang w:val="en-GB" w:eastAsia="nl-BE"/>
        </w:rPr>
        <w:t xml:space="preserve">            </w:t>
      </w:r>
      <w:r w:rsidRPr="00E036E0">
        <w:rPr>
          <w:color w:val="008000"/>
          <w:lang w:val="en-GB" w:eastAsia="nl-BE"/>
        </w:rPr>
        <w:t>// start Tetris</w:t>
      </w:r>
    </w:p>
    <w:p w14:paraId="3F79B12E" w14:textId="77777777" w:rsidR="00F776EA" w:rsidRPr="00E036E0" w:rsidRDefault="00F776EA" w:rsidP="00CA7E55">
      <w:pPr>
        <w:pStyle w:val="Code"/>
        <w:rPr>
          <w:color w:val="000000"/>
          <w:lang w:val="en-GB" w:eastAsia="nl-BE"/>
        </w:rPr>
      </w:pPr>
      <w:r w:rsidRPr="00E036E0">
        <w:rPr>
          <w:color w:val="000000"/>
          <w:lang w:val="en-GB" w:eastAsia="nl-BE"/>
        </w:rPr>
        <w:t xml:space="preserve">        }</w:t>
      </w:r>
    </w:p>
    <w:p w14:paraId="3A8F1272" w14:textId="77777777" w:rsidR="00F776EA" w:rsidRPr="00E036E0" w:rsidRDefault="00F776EA" w:rsidP="00CA7E55">
      <w:pPr>
        <w:pStyle w:val="Code"/>
        <w:rPr>
          <w:color w:val="000000"/>
          <w:lang w:val="en-GB" w:eastAsia="nl-BE"/>
        </w:rPr>
      </w:pPr>
    </w:p>
    <w:p w14:paraId="1DC36600" w14:textId="77777777" w:rsidR="00F776EA" w:rsidRPr="00E036E0" w:rsidRDefault="00F776EA" w:rsidP="00CA7E55">
      <w:pPr>
        <w:pStyle w:val="Code"/>
        <w:rPr>
          <w:color w:val="000000"/>
          <w:lang w:val="en-GB" w:eastAsia="nl-BE"/>
        </w:rPr>
      </w:pPr>
      <w:r w:rsidRPr="00E036E0">
        <w:rPr>
          <w:color w:val="000000"/>
          <w:lang w:val="en-GB" w:eastAsia="nl-BE"/>
        </w:rPr>
        <w:t xml:space="preserve">        </w:t>
      </w:r>
      <w:r w:rsidRPr="00E036E0">
        <w:rPr>
          <w:color w:val="008000"/>
          <w:lang w:val="en-GB" w:eastAsia="nl-BE"/>
        </w:rPr>
        <w:t>//public void StartTetris() { }</w:t>
      </w:r>
    </w:p>
    <w:p w14:paraId="6C2CC585" w14:textId="77777777" w:rsidR="00F776EA" w:rsidRPr="00E036E0" w:rsidRDefault="00F776EA" w:rsidP="00CA7E55">
      <w:pPr>
        <w:pStyle w:val="Code"/>
        <w:rPr>
          <w:color w:val="000000"/>
          <w:lang w:val="en-GB" w:eastAsia="nl-BE"/>
        </w:rPr>
      </w:pPr>
      <w:r w:rsidRPr="00E036E0">
        <w:rPr>
          <w:color w:val="000000"/>
          <w:lang w:val="en-GB" w:eastAsia="nl-BE"/>
        </w:rPr>
        <w:t xml:space="preserve">    }</w:t>
      </w:r>
    </w:p>
    <w:p w14:paraId="0CA27003" w14:textId="77777777" w:rsidR="00F776EA" w:rsidRPr="00E036E0" w:rsidRDefault="00F776EA" w:rsidP="00CA7E55">
      <w:pPr>
        <w:pStyle w:val="Code"/>
        <w:rPr>
          <w:color w:val="000000"/>
          <w:lang w:val="en-GB" w:eastAsia="nl-BE"/>
        </w:rPr>
      </w:pPr>
    </w:p>
    <w:p w14:paraId="4EAFDDC2" w14:textId="77777777" w:rsidR="00F776EA" w:rsidRPr="00E036E0" w:rsidRDefault="00F776EA" w:rsidP="00CA7E55">
      <w:pPr>
        <w:pStyle w:val="Code"/>
        <w:rPr>
          <w:color w:val="000000"/>
          <w:lang w:val="en-GB" w:eastAsia="nl-BE"/>
        </w:rPr>
      </w:pPr>
      <w:r w:rsidRPr="00E036E0">
        <w:rPr>
          <w:color w:val="000000"/>
          <w:lang w:val="en-GB" w:eastAsia="nl-BE"/>
        </w:rPr>
        <w:t xml:space="preserve">    </w:t>
      </w:r>
      <w:r w:rsidRPr="00CA7E55">
        <w:rPr>
          <w:color w:val="0000FF"/>
          <w:lang w:val="en-GB" w:eastAsia="nl-BE"/>
        </w:rPr>
        <w:t xml:space="preserve">public class </w:t>
      </w:r>
      <w:r w:rsidRPr="00E036E0">
        <w:rPr>
          <w:color w:val="2B91AF"/>
          <w:lang w:val="en-GB" w:eastAsia="nl-BE"/>
        </w:rPr>
        <w:t>PacMan</w:t>
      </w:r>
      <w:r w:rsidRPr="00E036E0">
        <w:rPr>
          <w:color w:val="000000"/>
          <w:lang w:val="en-GB" w:eastAsia="nl-BE"/>
        </w:rPr>
        <w:t xml:space="preserve"> : </w:t>
      </w:r>
      <w:r w:rsidRPr="00E036E0">
        <w:rPr>
          <w:color w:val="2B91AF"/>
          <w:lang w:val="en-GB" w:eastAsia="nl-BE"/>
        </w:rPr>
        <w:t>IGame</w:t>
      </w:r>
    </w:p>
    <w:p w14:paraId="4BDB3DEF" w14:textId="77777777" w:rsidR="00F776EA" w:rsidRPr="00E036E0" w:rsidRDefault="00F776EA" w:rsidP="00CA7E55">
      <w:pPr>
        <w:pStyle w:val="Code"/>
        <w:rPr>
          <w:color w:val="000000"/>
          <w:lang w:val="en-GB" w:eastAsia="nl-BE"/>
        </w:rPr>
      </w:pPr>
      <w:r w:rsidRPr="00E036E0">
        <w:rPr>
          <w:color w:val="000000"/>
          <w:lang w:val="en-GB" w:eastAsia="nl-BE"/>
        </w:rPr>
        <w:lastRenderedPageBreak/>
        <w:t xml:space="preserve">    {</w:t>
      </w:r>
    </w:p>
    <w:p w14:paraId="34E3C73A" w14:textId="77777777" w:rsidR="00F776EA" w:rsidRPr="00E036E0" w:rsidRDefault="00F776EA" w:rsidP="00CA7E55">
      <w:pPr>
        <w:pStyle w:val="Code"/>
        <w:rPr>
          <w:color w:val="000000"/>
          <w:lang w:val="en-GB" w:eastAsia="nl-BE"/>
        </w:rPr>
      </w:pPr>
      <w:r w:rsidRPr="00E036E0">
        <w:rPr>
          <w:color w:val="000000"/>
          <w:lang w:val="en-GB" w:eastAsia="nl-BE"/>
        </w:rPr>
        <w:t xml:space="preserve">        </w:t>
      </w:r>
      <w:r w:rsidRPr="00CA7E55">
        <w:rPr>
          <w:color w:val="0000FF"/>
          <w:lang w:val="en-GB" w:eastAsia="nl-BE"/>
        </w:rPr>
        <w:t xml:space="preserve">public void </w:t>
      </w:r>
      <w:r w:rsidRPr="00E036E0">
        <w:rPr>
          <w:color w:val="000000"/>
          <w:lang w:val="en-GB" w:eastAsia="nl-BE"/>
        </w:rPr>
        <w:t>StartGame()</w:t>
      </w:r>
    </w:p>
    <w:p w14:paraId="215EC7E6" w14:textId="77777777" w:rsidR="00F776EA" w:rsidRPr="00E036E0" w:rsidRDefault="00F776EA" w:rsidP="00CA7E55">
      <w:pPr>
        <w:pStyle w:val="Code"/>
        <w:rPr>
          <w:color w:val="000000"/>
          <w:lang w:val="en-GB" w:eastAsia="nl-BE"/>
        </w:rPr>
      </w:pPr>
      <w:r w:rsidRPr="00E036E0">
        <w:rPr>
          <w:color w:val="000000"/>
          <w:lang w:val="en-GB" w:eastAsia="nl-BE"/>
        </w:rPr>
        <w:t xml:space="preserve">        {</w:t>
      </w:r>
    </w:p>
    <w:p w14:paraId="4C279580" w14:textId="77777777" w:rsidR="00F776EA" w:rsidRPr="00E036E0" w:rsidRDefault="00F776EA" w:rsidP="00CA7E55">
      <w:pPr>
        <w:pStyle w:val="Code"/>
        <w:rPr>
          <w:color w:val="000000"/>
          <w:lang w:val="en-GB" w:eastAsia="nl-BE"/>
        </w:rPr>
      </w:pPr>
      <w:r w:rsidRPr="00E036E0">
        <w:rPr>
          <w:color w:val="000000"/>
          <w:lang w:val="en-GB" w:eastAsia="nl-BE"/>
        </w:rPr>
        <w:t xml:space="preserve">            </w:t>
      </w:r>
      <w:r w:rsidRPr="00E036E0">
        <w:rPr>
          <w:color w:val="008000"/>
          <w:lang w:val="en-GB" w:eastAsia="nl-BE"/>
        </w:rPr>
        <w:t>//starts PacMan</w:t>
      </w:r>
    </w:p>
    <w:p w14:paraId="259F2C43" w14:textId="77777777" w:rsidR="00F776EA" w:rsidRPr="00E036E0" w:rsidRDefault="00F776EA" w:rsidP="00CA7E55">
      <w:pPr>
        <w:pStyle w:val="Code"/>
        <w:rPr>
          <w:color w:val="000000"/>
          <w:lang w:val="en-GB" w:eastAsia="nl-BE"/>
        </w:rPr>
      </w:pPr>
      <w:r w:rsidRPr="00E036E0">
        <w:rPr>
          <w:color w:val="000000"/>
          <w:lang w:val="en-GB" w:eastAsia="nl-BE"/>
        </w:rPr>
        <w:t xml:space="preserve">        }</w:t>
      </w:r>
    </w:p>
    <w:p w14:paraId="6671DB3B" w14:textId="77777777" w:rsidR="00F776EA" w:rsidRPr="00E036E0" w:rsidRDefault="00F776EA" w:rsidP="00CA7E55">
      <w:pPr>
        <w:pStyle w:val="Code"/>
        <w:rPr>
          <w:color w:val="000000"/>
          <w:lang w:val="en-GB" w:eastAsia="nl-BE"/>
        </w:rPr>
      </w:pPr>
    </w:p>
    <w:p w14:paraId="38F45EEB" w14:textId="77777777" w:rsidR="00F776EA" w:rsidRPr="0036164B" w:rsidRDefault="00F776EA" w:rsidP="00CA7E55">
      <w:pPr>
        <w:pStyle w:val="Code"/>
        <w:rPr>
          <w:color w:val="000000"/>
          <w:lang w:eastAsia="nl-BE"/>
        </w:rPr>
      </w:pPr>
      <w:r w:rsidRPr="00E036E0">
        <w:rPr>
          <w:color w:val="000000"/>
          <w:lang w:val="en-GB" w:eastAsia="nl-BE"/>
        </w:rPr>
        <w:t xml:space="preserve">        </w:t>
      </w:r>
      <w:r w:rsidRPr="0036164B">
        <w:rPr>
          <w:color w:val="008000"/>
          <w:lang w:eastAsia="nl-BE"/>
        </w:rPr>
        <w:t>//public void StartPacMan() { }</w:t>
      </w:r>
    </w:p>
    <w:p w14:paraId="11EA3A36" w14:textId="77777777" w:rsidR="00F776EA" w:rsidRPr="0036164B" w:rsidRDefault="00F776EA" w:rsidP="00CA7E55">
      <w:pPr>
        <w:pStyle w:val="Code"/>
        <w:rPr>
          <w:color w:val="000000"/>
          <w:lang w:eastAsia="nl-BE"/>
        </w:rPr>
      </w:pPr>
      <w:r w:rsidRPr="0036164B">
        <w:rPr>
          <w:color w:val="000000"/>
          <w:lang w:eastAsia="nl-BE"/>
        </w:rPr>
        <w:t xml:space="preserve">    }</w:t>
      </w:r>
    </w:p>
    <w:p w14:paraId="61C7DF1D" w14:textId="77777777" w:rsidR="00F776EA" w:rsidRPr="0036164B" w:rsidRDefault="00F776EA" w:rsidP="00F776EA">
      <w:r w:rsidRPr="0036164B">
        <w:t>Ons nieuw portaal kan er dan zo uitzien:</w:t>
      </w:r>
    </w:p>
    <w:p w14:paraId="4BC74FE6" w14:textId="77777777" w:rsidR="00F776EA" w:rsidRPr="00A94B81" w:rsidRDefault="00F776EA" w:rsidP="00CA7E55">
      <w:pPr>
        <w:pStyle w:val="Code"/>
        <w:rPr>
          <w:color w:val="000000"/>
          <w:lang w:val="en-GB" w:eastAsia="nl-BE"/>
        </w:rPr>
      </w:pPr>
      <w:r w:rsidRPr="0036164B">
        <w:rPr>
          <w:color w:val="000000"/>
          <w:lang w:eastAsia="nl-BE"/>
        </w:rPr>
        <w:t xml:space="preserve">    </w:t>
      </w:r>
      <w:r w:rsidRPr="00CA7E55">
        <w:rPr>
          <w:color w:val="0000FF"/>
          <w:lang w:val="en-GB" w:eastAsia="nl-BE"/>
        </w:rPr>
        <w:t xml:space="preserve">internal class </w:t>
      </w:r>
      <w:r w:rsidRPr="00A94B81">
        <w:rPr>
          <w:color w:val="2B91AF"/>
          <w:lang w:val="en-GB" w:eastAsia="nl-BE"/>
        </w:rPr>
        <w:t>GamePortal</w:t>
      </w:r>
    </w:p>
    <w:p w14:paraId="385107C4" w14:textId="77777777" w:rsidR="00F776EA" w:rsidRPr="00A94B81" w:rsidRDefault="00F776EA" w:rsidP="00CA7E55">
      <w:pPr>
        <w:pStyle w:val="Code"/>
        <w:rPr>
          <w:color w:val="000000"/>
          <w:lang w:val="en-GB" w:eastAsia="nl-BE"/>
        </w:rPr>
      </w:pPr>
      <w:r w:rsidRPr="00A94B81">
        <w:rPr>
          <w:color w:val="000000"/>
          <w:lang w:val="en-GB" w:eastAsia="nl-BE"/>
        </w:rPr>
        <w:t xml:space="preserve">    {</w:t>
      </w:r>
    </w:p>
    <w:p w14:paraId="17A3C28C" w14:textId="77777777" w:rsidR="00F776EA" w:rsidRPr="00E036E0" w:rsidRDefault="00F776EA" w:rsidP="00CA7E55">
      <w:pPr>
        <w:pStyle w:val="Code"/>
        <w:rPr>
          <w:color w:val="000000"/>
          <w:lang w:val="en-GB" w:eastAsia="nl-BE"/>
        </w:rPr>
      </w:pPr>
      <w:r w:rsidRPr="00A94B81">
        <w:rPr>
          <w:color w:val="000000"/>
          <w:lang w:val="en-GB" w:eastAsia="nl-BE"/>
        </w:rPr>
        <w:t xml:space="preserve">        </w:t>
      </w:r>
      <w:r w:rsidRPr="00CA7E55">
        <w:rPr>
          <w:color w:val="0000FF"/>
          <w:lang w:val="en-GB" w:eastAsia="nl-BE"/>
        </w:rPr>
        <w:t xml:space="preserve">public </w:t>
      </w:r>
      <w:r w:rsidRPr="00E036E0">
        <w:rPr>
          <w:color w:val="2B91AF"/>
          <w:lang w:val="en-GB" w:eastAsia="nl-BE"/>
        </w:rPr>
        <w:t>IGame</w:t>
      </w:r>
      <w:r w:rsidRPr="00E036E0">
        <w:rPr>
          <w:color w:val="000000"/>
          <w:lang w:val="en-GB" w:eastAsia="nl-BE"/>
        </w:rPr>
        <w:t xml:space="preserve"> Game { </w:t>
      </w:r>
      <w:r w:rsidRPr="00CA7E55">
        <w:rPr>
          <w:color w:val="0000FF"/>
          <w:lang w:val="en-GB" w:eastAsia="nl-BE"/>
        </w:rPr>
        <w:t>get</w:t>
      </w:r>
      <w:r w:rsidRPr="00E036E0">
        <w:rPr>
          <w:color w:val="000000"/>
          <w:lang w:val="en-GB" w:eastAsia="nl-BE"/>
        </w:rPr>
        <w:t xml:space="preserve">; </w:t>
      </w:r>
      <w:r w:rsidRPr="00CA7E55">
        <w:rPr>
          <w:color w:val="0000FF"/>
          <w:lang w:val="en-GB" w:eastAsia="nl-BE"/>
        </w:rPr>
        <w:t>set</w:t>
      </w:r>
      <w:r w:rsidRPr="00E036E0">
        <w:rPr>
          <w:color w:val="000000"/>
          <w:lang w:val="en-GB" w:eastAsia="nl-BE"/>
        </w:rPr>
        <w:t>; }</w:t>
      </w:r>
    </w:p>
    <w:p w14:paraId="006B2E42" w14:textId="77777777" w:rsidR="00F776EA" w:rsidRPr="0036164B" w:rsidRDefault="00F776EA" w:rsidP="00CA7E55">
      <w:pPr>
        <w:pStyle w:val="Code"/>
        <w:rPr>
          <w:color w:val="000000"/>
          <w:lang w:eastAsia="nl-BE"/>
        </w:rPr>
      </w:pPr>
      <w:r w:rsidRPr="00E036E0">
        <w:rPr>
          <w:color w:val="000000"/>
          <w:lang w:val="en-GB" w:eastAsia="nl-BE"/>
        </w:rPr>
        <w:t xml:space="preserve">    </w:t>
      </w:r>
      <w:r w:rsidRPr="0036164B">
        <w:rPr>
          <w:color w:val="000000"/>
          <w:lang w:eastAsia="nl-BE"/>
        </w:rPr>
        <w:t>}</w:t>
      </w:r>
    </w:p>
    <w:p w14:paraId="2ADA52B3" w14:textId="77777777" w:rsidR="00F776EA" w:rsidRPr="0036164B" w:rsidRDefault="00F776EA" w:rsidP="00F776EA">
      <w:pPr>
        <w:rPr>
          <w:rFonts w:ascii="Cascadia Mono" w:hAnsi="Cascadia Mono" w:cs="Cascadia Mono"/>
          <w:color w:val="000000"/>
          <w:sz w:val="19"/>
          <w:szCs w:val="19"/>
          <w:lang w:eastAsia="nl-BE"/>
        </w:rPr>
      </w:pPr>
    </w:p>
    <w:p w14:paraId="14A363C4" w14:textId="77777777" w:rsidR="00F776EA" w:rsidRPr="0036164B" w:rsidRDefault="00F776EA" w:rsidP="00F776EA">
      <w:pPr>
        <w:rPr>
          <w:lang w:eastAsia="nl-BE"/>
        </w:rPr>
      </w:pPr>
      <w:r w:rsidRPr="0036164B">
        <w:rPr>
          <w:lang w:eastAsia="nl-BE"/>
        </w:rPr>
        <w:t>In Program.cs kunnen we dan:</w:t>
      </w:r>
    </w:p>
    <w:p w14:paraId="5B3700CC" w14:textId="77777777" w:rsidR="00F776EA" w:rsidRPr="00E036E0" w:rsidRDefault="00F776EA" w:rsidP="0054080E">
      <w:pPr>
        <w:pStyle w:val="Code"/>
        <w:rPr>
          <w:color w:val="000000"/>
          <w:lang w:val="en-GB" w:eastAsia="nl-BE"/>
        </w:rPr>
      </w:pPr>
      <w:r w:rsidRPr="0054080E">
        <w:rPr>
          <w:color w:val="2B91AF"/>
          <w:lang w:val="en-GB" w:eastAsia="nl-BE"/>
        </w:rPr>
        <w:t xml:space="preserve">GamePortal </w:t>
      </w:r>
      <w:r w:rsidRPr="00E036E0">
        <w:rPr>
          <w:color w:val="000000"/>
          <w:lang w:val="en-GB" w:eastAsia="nl-BE"/>
        </w:rPr>
        <w:t xml:space="preserve">portal = </w:t>
      </w:r>
      <w:r w:rsidRPr="00E036E0">
        <w:rPr>
          <w:color w:val="0000FF"/>
          <w:lang w:val="en-GB" w:eastAsia="nl-BE"/>
        </w:rPr>
        <w:t>new</w:t>
      </w:r>
      <w:r w:rsidRPr="00E036E0">
        <w:rPr>
          <w:color w:val="000000"/>
          <w:lang w:val="en-GB" w:eastAsia="nl-BE"/>
        </w:rPr>
        <w:t xml:space="preserve"> </w:t>
      </w:r>
      <w:r w:rsidRPr="0054080E">
        <w:rPr>
          <w:color w:val="2B91AF"/>
          <w:lang w:val="en-GB" w:eastAsia="nl-BE"/>
        </w:rPr>
        <w:t>GamePortal</w:t>
      </w:r>
      <w:r w:rsidRPr="00E036E0">
        <w:rPr>
          <w:color w:val="000000"/>
          <w:lang w:val="en-GB" w:eastAsia="nl-BE"/>
        </w:rPr>
        <w:t>();</w:t>
      </w:r>
    </w:p>
    <w:p w14:paraId="68268935" w14:textId="77777777" w:rsidR="00F776EA" w:rsidRPr="00E036E0" w:rsidRDefault="00F776EA" w:rsidP="0054080E">
      <w:pPr>
        <w:pStyle w:val="Code"/>
        <w:rPr>
          <w:color w:val="000000"/>
          <w:lang w:val="en-GB" w:eastAsia="nl-BE"/>
        </w:rPr>
      </w:pPr>
      <w:r w:rsidRPr="00E036E0">
        <w:rPr>
          <w:color w:val="0000FF"/>
          <w:lang w:val="en-GB" w:eastAsia="nl-BE"/>
        </w:rPr>
        <w:t>switch</w:t>
      </w:r>
      <w:r w:rsidRPr="00E036E0">
        <w:rPr>
          <w:color w:val="000000"/>
          <w:lang w:val="en-GB" w:eastAsia="nl-BE"/>
        </w:rPr>
        <w:t xml:space="preserve"> (gameId)</w:t>
      </w:r>
    </w:p>
    <w:p w14:paraId="296A9869" w14:textId="77777777" w:rsidR="00F776EA" w:rsidRPr="00A94B81" w:rsidRDefault="00F776EA" w:rsidP="0054080E">
      <w:pPr>
        <w:pStyle w:val="Code"/>
        <w:rPr>
          <w:color w:val="000000"/>
          <w:lang w:val="en-GB" w:eastAsia="nl-BE"/>
        </w:rPr>
      </w:pPr>
      <w:r w:rsidRPr="00A94B81">
        <w:rPr>
          <w:color w:val="000000"/>
          <w:lang w:val="en-GB" w:eastAsia="nl-BE"/>
        </w:rPr>
        <w:t>{</w:t>
      </w:r>
    </w:p>
    <w:p w14:paraId="7965CC08" w14:textId="77777777" w:rsidR="00F776EA" w:rsidRPr="00E036E0" w:rsidRDefault="00F776EA" w:rsidP="0054080E">
      <w:pPr>
        <w:pStyle w:val="Code"/>
        <w:rPr>
          <w:color w:val="000000"/>
          <w:lang w:val="en-GB" w:eastAsia="nl-BE"/>
        </w:rPr>
      </w:pPr>
      <w:r w:rsidRPr="00A94B81">
        <w:rPr>
          <w:color w:val="000000"/>
          <w:lang w:val="en-GB" w:eastAsia="nl-BE"/>
        </w:rPr>
        <w:t xml:space="preserve">    </w:t>
      </w:r>
      <w:r w:rsidRPr="00E036E0">
        <w:rPr>
          <w:color w:val="0000FF"/>
          <w:lang w:val="en-GB" w:eastAsia="nl-BE"/>
        </w:rPr>
        <w:t>case</w:t>
      </w:r>
      <w:r w:rsidRPr="00E036E0">
        <w:rPr>
          <w:color w:val="000000"/>
          <w:lang w:val="en-GB" w:eastAsia="nl-BE"/>
        </w:rPr>
        <w:t xml:space="preserve"> </w:t>
      </w:r>
      <w:r w:rsidRPr="00E036E0">
        <w:rPr>
          <w:color w:val="A31515"/>
          <w:lang w:val="en-GB" w:eastAsia="nl-BE"/>
        </w:rPr>
        <w:t>"1"</w:t>
      </w:r>
      <w:r w:rsidRPr="00E036E0">
        <w:rPr>
          <w:color w:val="000000"/>
          <w:lang w:val="en-GB" w:eastAsia="nl-BE"/>
        </w:rPr>
        <w:t>:</w:t>
      </w:r>
    </w:p>
    <w:p w14:paraId="51515195" w14:textId="77777777" w:rsidR="00F776EA" w:rsidRPr="00E036E0" w:rsidRDefault="00F776EA" w:rsidP="0054080E">
      <w:pPr>
        <w:pStyle w:val="Code"/>
        <w:rPr>
          <w:color w:val="000000"/>
          <w:lang w:val="en-GB" w:eastAsia="nl-BE"/>
        </w:rPr>
      </w:pPr>
      <w:r w:rsidRPr="00E036E0">
        <w:rPr>
          <w:color w:val="000000"/>
          <w:lang w:val="en-GB" w:eastAsia="nl-BE"/>
        </w:rPr>
        <w:t xml:space="preserve">        portal.Game = </w:t>
      </w:r>
      <w:r w:rsidRPr="00E036E0">
        <w:rPr>
          <w:color w:val="0000FF"/>
          <w:lang w:val="en-GB" w:eastAsia="nl-BE"/>
        </w:rPr>
        <w:t>new</w:t>
      </w:r>
      <w:r w:rsidRPr="00E036E0">
        <w:rPr>
          <w:color w:val="000000"/>
          <w:lang w:val="en-GB" w:eastAsia="nl-BE"/>
        </w:rPr>
        <w:t xml:space="preserve"> </w:t>
      </w:r>
      <w:r w:rsidRPr="00E036E0">
        <w:rPr>
          <w:lang w:val="en-GB" w:eastAsia="nl-BE"/>
        </w:rPr>
        <w:t>Tetris</w:t>
      </w:r>
      <w:r w:rsidRPr="00E036E0">
        <w:rPr>
          <w:color w:val="000000"/>
          <w:lang w:val="en-GB" w:eastAsia="nl-BE"/>
        </w:rPr>
        <w:t>();</w:t>
      </w:r>
    </w:p>
    <w:p w14:paraId="37B39294" w14:textId="77777777" w:rsidR="00F776EA" w:rsidRPr="00E036E0" w:rsidRDefault="00F776EA" w:rsidP="0054080E">
      <w:pPr>
        <w:pStyle w:val="Code"/>
        <w:rPr>
          <w:color w:val="000000"/>
          <w:lang w:val="en-GB" w:eastAsia="nl-BE"/>
        </w:rPr>
      </w:pPr>
      <w:r w:rsidRPr="00E036E0">
        <w:rPr>
          <w:color w:val="000000"/>
          <w:lang w:val="en-GB" w:eastAsia="nl-BE"/>
        </w:rPr>
        <w:t xml:space="preserve">        </w:t>
      </w:r>
      <w:r w:rsidRPr="00E036E0">
        <w:rPr>
          <w:color w:val="0000FF"/>
          <w:lang w:val="en-GB" w:eastAsia="nl-BE"/>
        </w:rPr>
        <w:t>break</w:t>
      </w:r>
      <w:r w:rsidRPr="00E036E0">
        <w:rPr>
          <w:color w:val="000000"/>
          <w:lang w:val="en-GB" w:eastAsia="nl-BE"/>
        </w:rPr>
        <w:t>;</w:t>
      </w:r>
    </w:p>
    <w:p w14:paraId="7F0AFC3F" w14:textId="77777777" w:rsidR="00F776EA" w:rsidRPr="00E036E0" w:rsidRDefault="00F776EA" w:rsidP="0054080E">
      <w:pPr>
        <w:pStyle w:val="Code"/>
        <w:rPr>
          <w:color w:val="000000"/>
          <w:lang w:val="en-GB" w:eastAsia="nl-BE"/>
        </w:rPr>
      </w:pPr>
      <w:r w:rsidRPr="00E036E0">
        <w:rPr>
          <w:color w:val="000000"/>
          <w:lang w:val="en-GB" w:eastAsia="nl-BE"/>
        </w:rPr>
        <w:t xml:space="preserve">    </w:t>
      </w:r>
      <w:r w:rsidRPr="00E036E0">
        <w:rPr>
          <w:color w:val="0000FF"/>
          <w:lang w:val="en-GB" w:eastAsia="nl-BE"/>
        </w:rPr>
        <w:t>case</w:t>
      </w:r>
      <w:r w:rsidRPr="00E036E0">
        <w:rPr>
          <w:color w:val="000000"/>
          <w:lang w:val="en-GB" w:eastAsia="nl-BE"/>
        </w:rPr>
        <w:t xml:space="preserve"> </w:t>
      </w:r>
      <w:r w:rsidRPr="00E036E0">
        <w:rPr>
          <w:color w:val="A31515"/>
          <w:lang w:val="en-GB" w:eastAsia="nl-BE"/>
        </w:rPr>
        <w:t>"2"</w:t>
      </w:r>
      <w:r w:rsidRPr="00E036E0">
        <w:rPr>
          <w:color w:val="000000"/>
          <w:lang w:val="en-GB" w:eastAsia="nl-BE"/>
        </w:rPr>
        <w:t>:</w:t>
      </w:r>
    </w:p>
    <w:p w14:paraId="637BFDD6" w14:textId="77777777" w:rsidR="00F776EA" w:rsidRPr="00E036E0" w:rsidRDefault="00F776EA" w:rsidP="0054080E">
      <w:pPr>
        <w:pStyle w:val="Code"/>
        <w:rPr>
          <w:color w:val="000000"/>
          <w:lang w:val="en-GB" w:eastAsia="nl-BE"/>
        </w:rPr>
      </w:pPr>
      <w:r w:rsidRPr="00E036E0">
        <w:rPr>
          <w:color w:val="000000"/>
          <w:lang w:val="en-GB" w:eastAsia="nl-BE"/>
        </w:rPr>
        <w:t xml:space="preserve">        portal.Game = </w:t>
      </w:r>
      <w:r w:rsidRPr="00E036E0">
        <w:rPr>
          <w:color w:val="0000FF"/>
          <w:lang w:val="en-GB" w:eastAsia="nl-BE"/>
        </w:rPr>
        <w:t>new</w:t>
      </w:r>
      <w:r w:rsidRPr="00E036E0">
        <w:rPr>
          <w:color w:val="000000"/>
          <w:lang w:val="en-GB" w:eastAsia="nl-BE"/>
        </w:rPr>
        <w:t xml:space="preserve"> </w:t>
      </w:r>
      <w:r w:rsidRPr="00E036E0">
        <w:rPr>
          <w:lang w:val="en-GB" w:eastAsia="nl-BE"/>
        </w:rPr>
        <w:t>PacMan</w:t>
      </w:r>
      <w:r w:rsidRPr="00E036E0">
        <w:rPr>
          <w:color w:val="000000"/>
          <w:lang w:val="en-GB" w:eastAsia="nl-BE"/>
        </w:rPr>
        <w:t>();</w:t>
      </w:r>
    </w:p>
    <w:p w14:paraId="26C5EBD0" w14:textId="77777777" w:rsidR="00F776EA" w:rsidRPr="00E036E0" w:rsidRDefault="00F776EA" w:rsidP="0054080E">
      <w:pPr>
        <w:pStyle w:val="Code"/>
        <w:rPr>
          <w:color w:val="000000"/>
          <w:lang w:val="en-GB" w:eastAsia="nl-BE"/>
        </w:rPr>
      </w:pPr>
      <w:r w:rsidRPr="00E036E0">
        <w:rPr>
          <w:color w:val="000000"/>
          <w:lang w:val="en-GB" w:eastAsia="nl-BE"/>
        </w:rPr>
        <w:t xml:space="preserve">        </w:t>
      </w:r>
      <w:r w:rsidRPr="00E036E0">
        <w:rPr>
          <w:color w:val="0000FF"/>
          <w:lang w:val="en-GB" w:eastAsia="nl-BE"/>
        </w:rPr>
        <w:t>break</w:t>
      </w:r>
      <w:r w:rsidRPr="00E036E0">
        <w:rPr>
          <w:color w:val="000000"/>
          <w:lang w:val="en-GB" w:eastAsia="nl-BE"/>
        </w:rPr>
        <w:t>;</w:t>
      </w:r>
    </w:p>
    <w:p w14:paraId="11F441B6" w14:textId="77777777" w:rsidR="00F776EA" w:rsidRPr="00E036E0" w:rsidRDefault="00F776EA" w:rsidP="0054080E">
      <w:pPr>
        <w:pStyle w:val="Code"/>
        <w:rPr>
          <w:color w:val="000000"/>
          <w:lang w:val="en-GB" w:eastAsia="nl-BE"/>
        </w:rPr>
      </w:pPr>
      <w:r w:rsidRPr="00E036E0">
        <w:rPr>
          <w:color w:val="000000"/>
          <w:lang w:val="en-GB" w:eastAsia="nl-BE"/>
        </w:rPr>
        <w:t xml:space="preserve">    </w:t>
      </w:r>
      <w:r w:rsidRPr="00E036E0">
        <w:rPr>
          <w:color w:val="0000FF"/>
          <w:lang w:val="en-GB" w:eastAsia="nl-BE"/>
        </w:rPr>
        <w:t>default</w:t>
      </w:r>
      <w:r w:rsidRPr="00E036E0">
        <w:rPr>
          <w:color w:val="000000"/>
          <w:lang w:val="en-GB" w:eastAsia="nl-BE"/>
        </w:rPr>
        <w:t>:</w:t>
      </w:r>
    </w:p>
    <w:p w14:paraId="6289B0F7" w14:textId="77777777" w:rsidR="00F776EA" w:rsidRPr="00E036E0" w:rsidRDefault="00F776EA" w:rsidP="0054080E">
      <w:pPr>
        <w:pStyle w:val="Code"/>
        <w:rPr>
          <w:color w:val="000000"/>
          <w:lang w:val="en-GB" w:eastAsia="nl-BE"/>
        </w:rPr>
      </w:pPr>
      <w:r w:rsidRPr="00E036E0">
        <w:rPr>
          <w:color w:val="000000"/>
          <w:lang w:val="en-GB" w:eastAsia="nl-BE"/>
        </w:rPr>
        <w:t xml:space="preserve">        </w:t>
      </w:r>
      <w:r w:rsidRPr="00E036E0">
        <w:rPr>
          <w:lang w:val="en-GB" w:eastAsia="nl-BE"/>
        </w:rPr>
        <w:t>Console</w:t>
      </w:r>
      <w:r w:rsidRPr="00E036E0">
        <w:rPr>
          <w:color w:val="000000"/>
          <w:lang w:val="en-GB" w:eastAsia="nl-BE"/>
        </w:rPr>
        <w:t>.WriteLine(</w:t>
      </w:r>
      <w:r w:rsidRPr="00E036E0">
        <w:rPr>
          <w:color w:val="A31515"/>
          <w:lang w:val="en-GB" w:eastAsia="nl-BE"/>
        </w:rPr>
        <w:t>"Game not found"</w:t>
      </w:r>
      <w:r w:rsidRPr="00E036E0">
        <w:rPr>
          <w:color w:val="000000"/>
          <w:lang w:val="en-GB" w:eastAsia="nl-BE"/>
        </w:rPr>
        <w:t>);</w:t>
      </w:r>
    </w:p>
    <w:p w14:paraId="5756E95E" w14:textId="77777777" w:rsidR="00F776EA" w:rsidRPr="0036164B" w:rsidRDefault="00F776EA" w:rsidP="0054080E">
      <w:pPr>
        <w:pStyle w:val="Code"/>
        <w:rPr>
          <w:color w:val="000000"/>
          <w:lang w:eastAsia="nl-BE"/>
        </w:rPr>
      </w:pPr>
      <w:r w:rsidRPr="00E036E0">
        <w:rPr>
          <w:color w:val="000000"/>
          <w:lang w:val="en-GB" w:eastAsia="nl-BE"/>
        </w:rPr>
        <w:t xml:space="preserve">        </w:t>
      </w:r>
      <w:r w:rsidRPr="0036164B">
        <w:rPr>
          <w:color w:val="0000FF"/>
          <w:lang w:eastAsia="nl-BE"/>
        </w:rPr>
        <w:t>break</w:t>
      </w:r>
      <w:r w:rsidRPr="0036164B">
        <w:rPr>
          <w:color w:val="000000"/>
          <w:lang w:eastAsia="nl-BE"/>
        </w:rPr>
        <w:t xml:space="preserve">;       </w:t>
      </w:r>
    </w:p>
    <w:p w14:paraId="3C439BBB" w14:textId="77777777" w:rsidR="00F776EA" w:rsidRPr="0036164B" w:rsidRDefault="00F776EA" w:rsidP="0054080E">
      <w:pPr>
        <w:pStyle w:val="Code"/>
        <w:rPr>
          <w:color w:val="000000"/>
          <w:lang w:eastAsia="nl-BE"/>
        </w:rPr>
      </w:pPr>
      <w:r w:rsidRPr="0036164B">
        <w:rPr>
          <w:color w:val="000000"/>
          <w:lang w:eastAsia="nl-BE"/>
        </w:rPr>
        <w:t>}</w:t>
      </w:r>
    </w:p>
    <w:p w14:paraId="08BA33F2" w14:textId="77777777" w:rsidR="00F776EA" w:rsidRDefault="00F776EA" w:rsidP="0054080E">
      <w:pPr>
        <w:pStyle w:val="Code"/>
        <w:rPr>
          <w:color w:val="000000"/>
          <w:lang w:eastAsia="nl-BE"/>
        </w:rPr>
      </w:pPr>
      <w:r w:rsidRPr="0036164B">
        <w:rPr>
          <w:color w:val="000000"/>
          <w:lang w:eastAsia="nl-BE"/>
        </w:rPr>
        <w:t>portal.Game.StartGame();</w:t>
      </w:r>
    </w:p>
    <w:p w14:paraId="5414C1ED" w14:textId="77777777" w:rsidR="0054080E" w:rsidRPr="0036164B" w:rsidRDefault="0054080E" w:rsidP="0054080E">
      <w:pPr>
        <w:pStyle w:val="Code"/>
        <w:rPr>
          <w:color w:val="000000"/>
          <w:lang w:eastAsia="nl-BE"/>
        </w:rPr>
      </w:pPr>
    </w:p>
    <w:p w14:paraId="6A678AAD" w14:textId="77777777" w:rsidR="00F776EA" w:rsidRPr="0036164B" w:rsidRDefault="00F776EA" w:rsidP="00F776EA">
      <w:r w:rsidRPr="0036164B">
        <w:t xml:space="preserve">We hebben eigenlijk het juiste type game </w:t>
      </w:r>
      <w:r w:rsidRPr="0036164B">
        <w:rPr>
          <w:i/>
          <w:iCs/>
        </w:rPr>
        <w:t>geïnjecteerd</w:t>
      </w:r>
      <w:r w:rsidRPr="0036164B">
        <w:t xml:space="preserve"> in onze GamePortal, door gebruik te maken van een interface. Als we nu een nieuw game aanmaken, dat ook overerft van IGame, moeten we de code van GamePortal niet aanpassen. Dit zal er ook voor zorgen dat GamePortal </w:t>
      </w:r>
      <w:r w:rsidRPr="0036164B">
        <w:rPr>
          <w:i/>
          <w:iCs/>
        </w:rPr>
        <w:t>open</w:t>
      </w:r>
      <w:r w:rsidRPr="0036164B">
        <w:t xml:space="preserve"> is voor uitbreiding, maar </w:t>
      </w:r>
      <w:r w:rsidRPr="0036164B">
        <w:rPr>
          <w:i/>
          <w:iCs/>
        </w:rPr>
        <w:t>gesloten</w:t>
      </w:r>
      <w:r w:rsidRPr="0036164B">
        <w:t xml:space="preserve"> is voor aanpassingen.</w:t>
      </w:r>
    </w:p>
    <w:p w14:paraId="213FFECB" w14:textId="77777777" w:rsidR="00F776EA" w:rsidRPr="0036164B" w:rsidRDefault="00F776EA" w:rsidP="00F776EA">
      <w:r w:rsidRPr="0036164B">
        <w:t>We gaan hier dieper op in tijdens de les over dit design pattern.</w:t>
      </w:r>
    </w:p>
    <w:tbl>
      <w:tblPr>
        <w:tblStyle w:val="TableGrid-GreyHeader1"/>
        <w:tblW w:w="9072" w:type="dxa"/>
        <w:tblInd w:w="-5" w:type="dxa"/>
        <w:tblBorders>
          <w:top w:val="none" w:sz="0" w:space="0" w:color="auto"/>
          <w:left w:val="none" w:sz="0" w:space="0" w:color="auto"/>
          <w:bottom w:val="none" w:sz="0" w:space="0" w:color="auto"/>
          <w:right w:val="none" w:sz="0" w:space="0" w:color="auto"/>
          <w:insideV w:val="none" w:sz="0" w:space="0" w:color="auto"/>
        </w:tblBorders>
        <w:tblLayout w:type="fixed"/>
        <w:tblCellMar>
          <w:top w:w="108" w:type="dxa"/>
          <w:bottom w:w="108" w:type="dxa"/>
        </w:tblCellMar>
        <w:tblLook w:val="04A0" w:firstRow="1" w:lastRow="0" w:firstColumn="1" w:lastColumn="0" w:noHBand="0" w:noVBand="1"/>
      </w:tblPr>
      <w:tblGrid>
        <w:gridCol w:w="1276"/>
        <w:gridCol w:w="7796"/>
      </w:tblGrid>
      <w:tr w:rsidR="0052445F" w:rsidRPr="00DC5BA5" w14:paraId="3FBD7D99" w14:textId="77777777" w:rsidTr="00F379DD">
        <w:trPr>
          <w:trHeight w:val="397"/>
        </w:trPr>
        <w:tc>
          <w:tcPr>
            <w:tcW w:w="1276" w:type="dxa"/>
            <w:shd w:val="clear" w:color="auto" w:fill="auto"/>
          </w:tcPr>
          <w:p w14:paraId="3BB10CC3" w14:textId="77777777" w:rsidR="0052445F" w:rsidRPr="003F53DB" w:rsidRDefault="0052445F" w:rsidP="00F379DD">
            <w:pPr>
              <w:jc w:val="center"/>
              <w:rPr>
                <w:lang w:val="nl-BE" w:eastAsia="en-GB"/>
              </w:rPr>
            </w:pPr>
            <w:r w:rsidRPr="003F53DB">
              <w:rPr>
                <w:noProof/>
                <w:lang w:eastAsia="en-GB"/>
              </w:rPr>
              <w:lastRenderedPageBreak/>
              <w:drawing>
                <wp:inline distT="0" distB="0" distL="0" distR="0" wp14:anchorId="638839C9" wp14:editId="7C1DC0BD">
                  <wp:extent cx="360000" cy="360000"/>
                  <wp:effectExtent l="0" t="0" r="0" b="2540"/>
                  <wp:docPr id="1276047361" name="Picture 9" descr="Icon&#10;&#10;Description automatically generated">
                    <a:extLst xmlns:a="http://schemas.openxmlformats.org/drawingml/2006/main">
                      <a:ext uri="{FF2B5EF4-FFF2-40B4-BE49-F238E27FC236}">
                        <a16:creationId xmlns:a16="http://schemas.microsoft.com/office/drawing/2014/main" id="{E41222A6-7E70-4822-9EB4-9159080599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Icon&#10;&#10;Description automatically generated">
                            <a:extLst>
                              <a:ext uri="{FF2B5EF4-FFF2-40B4-BE49-F238E27FC236}">
                                <a16:creationId xmlns:a16="http://schemas.microsoft.com/office/drawing/2014/main" id="{E41222A6-7E70-4822-9EB4-915908059901}"/>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7796" w:type="dxa"/>
            <w:shd w:val="clear" w:color="auto" w:fill="F2F2F2" w:themeFill="background1" w:themeFillShade="F2"/>
          </w:tcPr>
          <w:p w14:paraId="12436D1C" w14:textId="097D22B7" w:rsidR="0052445F" w:rsidRPr="00DC5BA5" w:rsidRDefault="0052445F" w:rsidP="00F379DD">
            <w:pPr>
              <w:rPr>
                <w:lang w:val="en-GB"/>
              </w:rPr>
            </w:pPr>
            <w:r w:rsidRPr="00DC5BA5">
              <w:rPr>
                <w:lang w:val="en-GB"/>
              </w:rPr>
              <w:t xml:space="preserve">Zie </w:t>
            </w:r>
            <w:r w:rsidRPr="00DC5BA5">
              <w:rPr>
                <w:b/>
                <w:bCs/>
                <w:lang w:val="en-GB"/>
              </w:rPr>
              <w:t>Oefeningenboek</w:t>
            </w:r>
            <w:r w:rsidRPr="00DC5BA5">
              <w:rPr>
                <w:lang w:val="en-GB"/>
              </w:rPr>
              <w:t xml:space="preserve"> - </w:t>
            </w:r>
            <w:r w:rsidR="002B7AF0" w:rsidRPr="002B7AF0">
              <w:rPr>
                <w:lang w:val="en-GB"/>
              </w:rPr>
              <w:t>2.5   Dependency Inversion Principle (DIP)</w:t>
            </w:r>
          </w:p>
        </w:tc>
      </w:tr>
    </w:tbl>
    <w:p w14:paraId="58F14A02" w14:textId="77777777" w:rsidR="0052445F" w:rsidRDefault="0052445F" w:rsidP="00F776EA"/>
    <w:p w14:paraId="321F0C27" w14:textId="10CAB4A4" w:rsidR="00E415B4" w:rsidRPr="0036164B" w:rsidRDefault="00F776EA" w:rsidP="00F776EA">
      <w:pPr>
        <w:pStyle w:val="Kop2"/>
      </w:pPr>
      <w:bookmarkStart w:id="24" w:name="_Toc106831696"/>
      <w:r w:rsidRPr="0036164B">
        <w:t>Conclusie</w:t>
      </w:r>
      <w:bookmarkEnd w:id="24"/>
    </w:p>
    <w:p w14:paraId="1F6564EC" w14:textId="77777777" w:rsidR="00F776EA" w:rsidRPr="0036164B" w:rsidRDefault="00F776EA" w:rsidP="00F776EA">
      <w:r w:rsidRPr="0036164B">
        <w:t xml:space="preserve">Door de 5 principes van OOD te hanteren, kunnen we onze code beschermen tegen code die per aanpassing moelijker wordt om te onderhouden. Vaak is dit niet van de eerste versie van onze code, maar volgt dit na uitbreiding van functionaliteit en door genoeg te refactoren. </w:t>
      </w:r>
    </w:p>
    <w:p w14:paraId="0FDD76F9" w14:textId="10E28565" w:rsidR="00F776EA" w:rsidRPr="0036164B" w:rsidRDefault="00F776EA" w:rsidP="00F776EA">
      <w:r w:rsidRPr="0036164B">
        <w:t>De bedoeling is dat de verschillende classes die we maken zo los mogelijk van elkaar werken. Zo kunnen aanpassingen of uitbreidingen gebeuren, zonder dat we steeds bestaande code moeten aanpassen. Dit zorgt voor robuustere code, en veiliger (minder kans op bugs) programmeren.</w:t>
      </w:r>
    </w:p>
    <w:p w14:paraId="4B80B1B9" w14:textId="171DCE0B" w:rsidR="00F776EA" w:rsidRPr="0036164B" w:rsidRDefault="004E6398" w:rsidP="004E6398">
      <w:pPr>
        <w:pStyle w:val="Kop1"/>
      </w:pPr>
      <w:bookmarkStart w:id="25" w:name="_Toc106831697"/>
      <w:r w:rsidRPr="0036164B">
        <w:lastRenderedPageBreak/>
        <w:t>Design Patterns</w:t>
      </w:r>
      <w:bookmarkEnd w:id="25"/>
    </w:p>
    <w:p w14:paraId="661E189B" w14:textId="77777777" w:rsidR="00C465AC" w:rsidRPr="0036164B" w:rsidRDefault="00C465AC" w:rsidP="00C465AC">
      <w:pPr>
        <w:rPr>
          <w:rFonts w:eastAsiaTheme="majorEastAsia"/>
        </w:rPr>
      </w:pPr>
      <w:r w:rsidRPr="0036164B">
        <w:rPr>
          <w:rFonts w:eastAsiaTheme="majorEastAsia"/>
        </w:rPr>
        <w:t>Design Patterns zijn blauwdrukken van hoe je code schrijft. Waar de vorige hoofdstukken vooral algemene richtlijnen zijn, dienen design patterns expliciet om bepaalde problemen gestructureerd op te lossen.</w:t>
      </w:r>
    </w:p>
    <w:p w14:paraId="2BA2E267" w14:textId="77777777" w:rsidR="00C465AC" w:rsidRPr="0036164B" w:rsidRDefault="00C465AC" w:rsidP="00C465AC">
      <w:pPr>
        <w:rPr>
          <w:rFonts w:eastAsiaTheme="majorEastAsia"/>
        </w:rPr>
      </w:pPr>
      <w:r w:rsidRPr="0036164B">
        <w:rPr>
          <w:rFonts w:eastAsiaTheme="majorEastAsia"/>
        </w:rPr>
        <w:t>Waar een klasse de blauwdruk is van een object, kan je een design pattern zien als een blauwdruk van een verzameling van classes, die op een specifieke manier samenwerking om een specifiek probleem op te lossen. Deze blauwdruk optimaliseert de performantie van de code, alsook de kwaliteit. Design patterns zijn gegroeid doorheen de tijd, en hebben hierdoor hun minpunten kunnen verbeteren. Door gebruik te maken van design patterns gaan wij eigenlijk gebruik maken van historisch bewezen ideeën.</w:t>
      </w:r>
    </w:p>
    <w:p w14:paraId="22D45912" w14:textId="77777777" w:rsidR="00C465AC" w:rsidRPr="0036164B" w:rsidRDefault="00C465AC" w:rsidP="00C465AC">
      <w:pPr>
        <w:rPr>
          <w:rFonts w:eastAsiaTheme="majorEastAsia"/>
        </w:rPr>
      </w:pPr>
      <w:r w:rsidRPr="0036164B">
        <w:rPr>
          <w:rFonts w:eastAsiaTheme="majorEastAsia"/>
        </w:rPr>
        <w:t>Design patterns combineren theorie met een uitwerking in praktijk. Als programmeurs weten welke verschillende classes er nodig zijn om tot een resultaat te komen, is het ook makkelijker om samen te werken. Voor bijvoorbeeld het Model-View-Controller design pattern (gezien bij C# gevorderd) weten we dat er 3 grote onderdelen zijn. Je zou dus het werk kunnen opsplitsen, en toch nog goed kunnen samenwerken, omdat iedereen weet wat de verwachtingen zijn.</w:t>
      </w:r>
    </w:p>
    <w:p w14:paraId="4769BE3D" w14:textId="77777777" w:rsidR="00C465AC" w:rsidRPr="0036164B" w:rsidRDefault="00C465AC" w:rsidP="00C465AC">
      <w:pPr>
        <w:rPr>
          <w:rFonts w:eastAsiaTheme="majorEastAsia"/>
        </w:rPr>
      </w:pPr>
      <w:r w:rsidRPr="0036164B">
        <w:rPr>
          <w:rFonts w:eastAsiaTheme="majorEastAsia"/>
        </w:rPr>
        <w:t>We kunnen design patterns opdelen in 3 grote groepen:</w:t>
      </w:r>
    </w:p>
    <w:p w14:paraId="3EB3F490" w14:textId="77777777" w:rsidR="00C465AC" w:rsidRPr="0036164B" w:rsidRDefault="00C465AC" w:rsidP="00C465AC">
      <w:pPr>
        <w:pStyle w:val="Lijstalinea"/>
        <w:numPr>
          <w:ilvl w:val="0"/>
          <w:numId w:val="8"/>
        </w:numPr>
        <w:rPr>
          <w:rFonts w:eastAsiaTheme="majorEastAsia"/>
        </w:rPr>
      </w:pPr>
      <w:r w:rsidRPr="0036164B">
        <w:rPr>
          <w:rFonts w:eastAsiaTheme="majorEastAsia"/>
        </w:rPr>
        <w:t>Creational</w:t>
      </w:r>
    </w:p>
    <w:p w14:paraId="18BA2051" w14:textId="77777777" w:rsidR="00C465AC" w:rsidRPr="0036164B" w:rsidRDefault="00C465AC" w:rsidP="00C465AC">
      <w:pPr>
        <w:pStyle w:val="Lijstalinea"/>
        <w:numPr>
          <w:ilvl w:val="0"/>
          <w:numId w:val="8"/>
        </w:numPr>
        <w:rPr>
          <w:rFonts w:eastAsiaTheme="majorEastAsia"/>
        </w:rPr>
      </w:pPr>
      <w:r w:rsidRPr="0036164B">
        <w:rPr>
          <w:rFonts w:eastAsiaTheme="majorEastAsia"/>
        </w:rPr>
        <w:t>Structural</w:t>
      </w:r>
    </w:p>
    <w:p w14:paraId="37767B66" w14:textId="77777777" w:rsidR="00C465AC" w:rsidRPr="0036164B" w:rsidRDefault="00C465AC" w:rsidP="00C465AC">
      <w:pPr>
        <w:pStyle w:val="Lijstalinea"/>
        <w:numPr>
          <w:ilvl w:val="0"/>
          <w:numId w:val="8"/>
        </w:numPr>
        <w:rPr>
          <w:rFonts w:eastAsiaTheme="majorEastAsia"/>
        </w:rPr>
      </w:pPr>
      <w:r w:rsidRPr="0036164B">
        <w:rPr>
          <w:rFonts w:eastAsiaTheme="majorEastAsia"/>
        </w:rPr>
        <w:t>Behavioral</w:t>
      </w:r>
    </w:p>
    <w:p w14:paraId="6D7644D3" w14:textId="264FD2C8" w:rsidR="004E6398" w:rsidRPr="0036164B" w:rsidRDefault="00C465AC" w:rsidP="004E6398">
      <w:pPr>
        <w:pStyle w:val="Kop2"/>
      </w:pPr>
      <w:bookmarkStart w:id="26" w:name="_Toc106831698"/>
      <w:r>
        <w:t>Soorten Design Patterns</w:t>
      </w:r>
      <w:bookmarkEnd w:id="26"/>
    </w:p>
    <w:p w14:paraId="70E4D7D9" w14:textId="77777777" w:rsidR="004E6398" w:rsidRPr="0036164B" w:rsidRDefault="004E6398" w:rsidP="004E6398">
      <w:pPr>
        <w:pStyle w:val="Kop3"/>
        <w:rPr>
          <w:rFonts w:eastAsiaTheme="majorEastAsia"/>
        </w:rPr>
      </w:pPr>
      <w:bookmarkStart w:id="27" w:name="_Toc100261726"/>
      <w:bookmarkStart w:id="28" w:name="_Toc106831699"/>
      <w:r w:rsidRPr="0036164B">
        <w:rPr>
          <w:rFonts w:eastAsiaTheme="majorEastAsia"/>
        </w:rPr>
        <w:t>Creational Design Pattern</w:t>
      </w:r>
      <w:bookmarkEnd w:id="27"/>
      <w:bookmarkEnd w:id="28"/>
    </w:p>
    <w:p w14:paraId="16399253" w14:textId="77777777" w:rsidR="004E6398" w:rsidRPr="0036164B" w:rsidRDefault="004E6398" w:rsidP="004E6398">
      <w:pPr>
        <w:rPr>
          <w:rFonts w:eastAsiaTheme="majorEastAsia"/>
        </w:rPr>
      </w:pPr>
      <w:r w:rsidRPr="0036164B">
        <w:rPr>
          <w:rFonts w:eastAsiaTheme="majorEastAsia"/>
        </w:rPr>
        <w:t>Worden gebruikt om klasses te instantiëren. Creational design patterns gaan ons dus helpen met objecten te maken. Deze objecten kunnen dan volgens een geordende, herbruikbare en flexibele manier aangemaakt worden. Voorbeelden van creational design patterns zijn:</w:t>
      </w:r>
    </w:p>
    <w:p w14:paraId="39AF429C" w14:textId="77777777" w:rsidR="004E6398" w:rsidRPr="0036164B" w:rsidRDefault="004E6398" w:rsidP="00957E6B">
      <w:pPr>
        <w:pStyle w:val="Lijstalinea"/>
        <w:numPr>
          <w:ilvl w:val="0"/>
          <w:numId w:val="9"/>
        </w:numPr>
        <w:rPr>
          <w:rFonts w:eastAsiaTheme="majorEastAsia"/>
        </w:rPr>
      </w:pPr>
      <w:r w:rsidRPr="0036164B">
        <w:rPr>
          <w:rFonts w:eastAsiaTheme="majorEastAsia"/>
        </w:rPr>
        <w:t>Builder</w:t>
      </w:r>
    </w:p>
    <w:p w14:paraId="139B26F4" w14:textId="77777777" w:rsidR="004E6398" w:rsidRPr="0036164B" w:rsidRDefault="004E6398" w:rsidP="00957E6B">
      <w:pPr>
        <w:pStyle w:val="Lijstalinea"/>
        <w:numPr>
          <w:ilvl w:val="0"/>
          <w:numId w:val="9"/>
        </w:numPr>
        <w:rPr>
          <w:rFonts w:eastAsiaTheme="majorEastAsia"/>
        </w:rPr>
      </w:pPr>
      <w:r w:rsidRPr="0036164B">
        <w:rPr>
          <w:rFonts w:eastAsiaTheme="majorEastAsia"/>
        </w:rPr>
        <w:t>Abstract Factory</w:t>
      </w:r>
    </w:p>
    <w:p w14:paraId="42320EAB" w14:textId="77777777" w:rsidR="004E6398" w:rsidRPr="0036164B" w:rsidRDefault="004E6398" w:rsidP="00957E6B">
      <w:pPr>
        <w:pStyle w:val="Lijstalinea"/>
        <w:numPr>
          <w:ilvl w:val="0"/>
          <w:numId w:val="9"/>
        </w:numPr>
        <w:rPr>
          <w:rFonts w:eastAsiaTheme="majorEastAsia"/>
        </w:rPr>
      </w:pPr>
      <w:r w:rsidRPr="0036164B">
        <w:rPr>
          <w:rFonts w:eastAsiaTheme="majorEastAsia"/>
        </w:rPr>
        <w:t>Singleton</w:t>
      </w:r>
    </w:p>
    <w:p w14:paraId="1569A086" w14:textId="77777777" w:rsidR="004E6398" w:rsidRPr="0036164B" w:rsidRDefault="004E6398" w:rsidP="004E6398">
      <w:pPr>
        <w:spacing w:line="240" w:lineRule="auto"/>
        <w:jc w:val="left"/>
        <w:rPr>
          <w:rFonts w:eastAsiaTheme="majorEastAsia"/>
        </w:rPr>
      </w:pPr>
      <w:r w:rsidRPr="0036164B">
        <w:rPr>
          <w:rFonts w:eastAsiaTheme="majorEastAsia"/>
        </w:rPr>
        <w:br w:type="page"/>
      </w:r>
    </w:p>
    <w:p w14:paraId="103FE576" w14:textId="77777777" w:rsidR="004E6398" w:rsidRPr="0036164B" w:rsidRDefault="004E6398" w:rsidP="004E6398">
      <w:pPr>
        <w:pStyle w:val="Kop3"/>
        <w:rPr>
          <w:rFonts w:eastAsiaTheme="majorEastAsia"/>
        </w:rPr>
      </w:pPr>
      <w:bookmarkStart w:id="29" w:name="_Toc100261727"/>
      <w:bookmarkStart w:id="30" w:name="_Toc106831700"/>
      <w:r w:rsidRPr="0036164B">
        <w:rPr>
          <w:rFonts w:eastAsiaTheme="majorEastAsia"/>
        </w:rPr>
        <w:lastRenderedPageBreak/>
        <w:t>Structural Design Pattern</w:t>
      </w:r>
      <w:bookmarkEnd w:id="29"/>
      <w:bookmarkEnd w:id="30"/>
    </w:p>
    <w:p w14:paraId="7E529CDB" w14:textId="77777777" w:rsidR="004E6398" w:rsidRPr="0036164B" w:rsidRDefault="004E6398" w:rsidP="004E6398">
      <w:pPr>
        <w:rPr>
          <w:rFonts w:eastAsiaTheme="majorEastAsia"/>
        </w:rPr>
      </w:pPr>
      <w:r w:rsidRPr="0036164B">
        <w:rPr>
          <w:rFonts w:eastAsiaTheme="majorEastAsia"/>
        </w:rPr>
        <w:t>Structural design patterns zijn patterns die objecten gaan samenstellen op een of andere manier. Ze gaan met andere woorden specifieke relaties tussen objecten gaan definiëren. Zo gaat het Adapter design pattern ervoor zorgen dat classes die geen gemeenschappelijke interface hebben, toch kunnen samenwerken.</w:t>
      </w:r>
    </w:p>
    <w:p w14:paraId="42587837" w14:textId="77777777" w:rsidR="004E6398" w:rsidRPr="0036164B" w:rsidRDefault="004E6398" w:rsidP="004E6398">
      <w:pPr>
        <w:rPr>
          <w:rFonts w:eastAsiaTheme="majorEastAsia"/>
        </w:rPr>
      </w:pPr>
      <w:r w:rsidRPr="0036164B">
        <w:rPr>
          <w:rFonts w:eastAsiaTheme="majorEastAsia"/>
        </w:rPr>
        <w:t>Voorbeelden:</w:t>
      </w:r>
    </w:p>
    <w:p w14:paraId="5708BD28" w14:textId="77777777" w:rsidR="004E6398" w:rsidRPr="0036164B" w:rsidRDefault="004E6398" w:rsidP="00957E6B">
      <w:pPr>
        <w:pStyle w:val="Lijstalinea"/>
        <w:numPr>
          <w:ilvl w:val="0"/>
          <w:numId w:val="10"/>
        </w:numPr>
        <w:rPr>
          <w:rFonts w:eastAsiaTheme="majorEastAsia"/>
        </w:rPr>
      </w:pPr>
      <w:r w:rsidRPr="0036164B">
        <w:rPr>
          <w:rFonts w:eastAsiaTheme="majorEastAsia"/>
        </w:rPr>
        <w:t xml:space="preserve">Adapter </w:t>
      </w:r>
    </w:p>
    <w:p w14:paraId="054D85F2" w14:textId="77777777" w:rsidR="004E6398" w:rsidRPr="0036164B" w:rsidRDefault="004E6398" w:rsidP="00957E6B">
      <w:pPr>
        <w:pStyle w:val="Lijstalinea"/>
        <w:numPr>
          <w:ilvl w:val="0"/>
          <w:numId w:val="10"/>
        </w:numPr>
        <w:rPr>
          <w:rFonts w:eastAsiaTheme="majorEastAsia"/>
        </w:rPr>
      </w:pPr>
      <w:r w:rsidRPr="0036164B">
        <w:rPr>
          <w:rFonts w:eastAsiaTheme="majorEastAsia"/>
        </w:rPr>
        <w:t>Composite</w:t>
      </w:r>
    </w:p>
    <w:p w14:paraId="0A18434C" w14:textId="77777777" w:rsidR="004E6398" w:rsidRPr="0036164B" w:rsidRDefault="004E6398" w:rsidP="004E6398">
      <w:pPr>
        <w:pStyle w:val="Kop3"/>
      </w:pPr>
      <w:bookmarkStart w:id="31" w:name="_Toc100261728"/>
      <w:bookmarkStart w:id="32" w:name="_Toc106831701"/>
      <w:r w:rsidRPr="0036164B">
        <w:t>Behavioral Design Pattern</w:t>
      </w:r>
      <w:bookmarkEnd w:id="31"/>
      <w:bookmarkEnd w:id="32"/>
    </w:p>
    <w:p w14:paraId="5FDA7ECB" w14:textId="77777777" w:rsidR="004E6398" w:rsidRPr="0036164B" w:rsidRDefault="004E6398" w:rsidP="004E6398">
      <w:r w:rsidRPr="0036164B">
        <w:t>Dit zijn patterns die de communicatie tussen objecten beschrijven. Ze zorgen ervoor dat twee objecten op een transparante manier met elkaar kunnen communiceren. Voorbeelden hiervan zijn:</w:t>
      </w:r>
    </w:p>
    <w:p w14:paraId="5C3F16D3" w14:textId="77777777" w:rsidR="004E6398" w:rsidRPr="0036164B" w:rsidRDefault="004E6398" w:rsidP="00957E6B">
      <w:pPr>
        <w:pStyle w:val="Lijstalinea"/>
        <w:numPr>
          <w:ilvl w:val="0"/>
          <w:numId w:val="11"/>
        </w:numPr>
      </w:pPr>
      <w:r w:rsidRPr="0036164B">
        <w:t>Command</w:t>
      </w:r>
    </w:p>
    <w:p w14:paraId="7B5B77C3" w14:textId="77777777" w:rsidR="004E6398" w:rsidRPr="0036164B" w:rsidRDefault="004E6398" w:rsidP="00957E6B">
      <w:pPr>
        <w:pStyle w:val="Lijstalinea"/>
        <w:numPr>
          <w:ilvl w:val="0"/>
          <w:numId w:val="11"/>
        </w:numPr>
      </w:pPr>
      <w:r w:rsidRPr="0036164B">
        <w:t>Observer</w:t>
      </w:r>
    </w:p>
    <w:p w14:paraId="79B4661F" w14:textId="77472DC4" w:rsidR="004E6398" w:rsidRPr="0036164B" w:rsidRDefault="004E6398" w:rsidP="00957E6B">
      <w:pPr>
        <w:pStyle w:val="Lijstalinea"/>
        <w:numPr>
          <w:ilvl w:val="0"/>
          <w:numId w:val="11"/>
        </w:numPr>
      </w:pPr>
      <w:r w:rsidRPr="0036164B">
        <w:t>Mediator</w:t>
      </w:r>
    </w:p>
    <w:p w14:paraId="7296CCB1" w14:textId="31BDA3B7" w:rsidR="004E6398" w:rsidRPr="0036164B" w:rsidRDefault="004E6398" w:rsidP="004E6398">
      <w:pPr>
        <w:pStyle w:val="Kop2"/>
      </w:pPr>
      <w:bookmarkStart w:id="33" w:name="_Toc106831702"/>
      <w:r w:rsidRPr="0036164B">
        <w:t>Architectural patterns</w:t>
      </w:r>
      <w:bookmarkEnd w:id="33"/>
    </w:p>
    <w:p w14:paraId="2D306242" w14:textId="77777777" w:rsidR="004E6398" w:rsidRPr="0036164B" w:rsidRDefault="004E6398" w:rsidP="004E6398">
      <w:pPr>
        <w:rPr>
          <w:rFonts w:eastAsiaTheme="minorHAnsi"/>
        </w:rPr>
      </w:pPr>
      <w:r w:rsidRPr="0036164B">
        <w:rPr>
          <w:rFonts w:eastAsiaTheme="minorHAnsi"/>
        </w:rPr>
        <w:t>We weten nu dat design patterns gebruikt worden om verschillende classes makkelijk en flexibel te laten samenwerken. Een hoger niveau zou zijn om verschillende design patterns met elkaar te laten samenwerken. Dit kan een architectural pattern zijn. De scope is groter dan bij de design patterns, en kan gebuikt worden om de architectuur van een applicatie te beschrijven. Voorbeelden van deze complexere beschrijvingen zijn:</w:t>
      </w:r>
    </w:p>
    <w:p w14:paraId="34365BCA" w14:textId="77777777" w:rsidR="004E6398" w:rsidRPr="0036164B" w:rsidRDefault="004E6398" w:rsidP="00957E6B">
      <w:pPr>
        <w:pStyle w:val="Lijstalinea"/>
        <w:numPr>
          <w:ilvl w:val="0"/>
          <w:numId w:val="12"/>
        </w:numPr>
      </w:pPr>
      <w:r w:rsidRPr="0036164B">
        <w:t>Layered</w:t>
      </w:r>
    </w:p>
    <w:p w14:paraId="246C17BF" w14:textId="77777777" w:rsidR="004E6398" w:rsidRPr="0036164B" w:rsidRDefault="004E6398" w:rsidP="00957E6B">
      <w:pPr>
        <w:pStyle w:val="Lijstalinea"/>
        <w:numPr>
          <w:ilvl w:val="0"/>
          <w:numId w:val="12"/>
        </w:numPr>
      </w:pPr>
      <w:r w:rsidRPr="0036164B">
        <w:t>Broker</w:t>
      </w:r>
    </w:p>
    <w:p w14:paraId="61D7B92D" w14:textId="77777777" w:rsidR="004E6398" w:rsidRPr="0036164B" w:rsidRDefault="004E6398" w:rsidP="00957E6B">
      <w:pPr>
        <w:pStyle w:val="Lijstalinea"/>
        <w:numPr>
          <w:ilvl w:val="0"/>
          <w:numId w:val="12"/>
        </w:numPr>
      </w:pPr>
      <w:r w:rsidRPr="0036164B">
        <w:t>Model View Controller (MVC)</w:t>
      </w:r>
    </w:p>
    <w:p w14:paraId="2BE7D56E" w14:textId="77777777" w:rsidR="004E6398" w:rsidRPr="0036164B" w:rsidRDefault="004E6398" w:rsidP="00957E6B">
      <w:pPr>
        <w:pStyle w:val="Lijstalinea"/>
        <w:numPr>
          <w:ilvl w:val="0"/>
          <w:numId w:val="12"/>
        </w:numPr>
      </w:pPr>
      <w:r w:rsidRPr="0036164B">
        <w:t>Peer-to-Peer</w:t>
      </w:r>
    </w:p>
    <w:p w14:paraId="77F3ADE1" w14:textId="77777777" w:rsidR="004E6398" w:rsidRPr="0036164B" w:rsidRDefault="004E6398" w:rsidP="00957E6B">
      <w:pPr>
        <w:pStyle w:val="Lijstalinea"/>
        <w:numPr>
          <w:ilvl w:val="0"/>
          <w:numId w:val="12"/>
        </w:numPr>
      </w:pPr>
      <w:r w:rsidRPr="0036164B">
        <w:t>Client-Server</w:t>
      </w:r>
    </w:p>
    <w:p w14:paraId="5A629788" w14:textId="77777777" w:rsidR="004E6398" w:rsidRPr="0036164B" w:rsidRDefault="004E6398" w:rsidP="004E6398">
      <w:pPr>
        <w:rPr>
          <w:rFonts w:eastAsiaTheme="minorHAnsi"/>
        </w:rPr>
      </w:pPr>
      <w:r w:rsidRPr="0036164B">
        <w:rPr>
          <w:rFonts w:eastAsiaTheme="minorHAnsi"/>
        </w:rPr>
        <w:t>Deze patterns zijn soms ingebouwd in software frameworks (zie ASP.NET MVC)</w:t>
      </w:r>
    </w:p>
    <w:p w14:paraId="3E478B9C" w14:textId="77777777" w:rsidR="00E46D2B" w:rsidRPr="0036164B" w:rsidRDefault="00E46D2B">
      <w:pPr>
        <w:spacing w:line="240" w:lineRule="auto"/>
        <w:jc w:val="left"/>
        <w:rPr>
          <w:bCs/>
          <w:sz w:val="28"/>
          <w:szCs w:val="28"/>
        </w:rPr>
      </w:pPr>
      <w:r w:rsidRPr="0036164B">
        <w:br w:type="page"/>
      </w:r>
    </w:p>
    <w:p w14:paraId="533E7E38" w14:textId="67EB05B9" w:rsidR="004E6398" w:rsidRPr="0036164B" w:rsidRDefault="004E6398" w:rsidP="004E6398">
      <w:pPr>
        <w:pStyle w:val="Kop2"/>
      </w:pPr>
      <w:bookmarkStart w:id="34" w:name="_Toc106831703"/>
      <w:r w:rsidRPr="0036164B">
        <w:lastRenderedPageBreak/>
        <w:t>Singleton</w:t>
      </w:r>
      <w:bookmarkEnd w:id="34"/>
    </w:p>
    <w:p w14:paraId="0EE7378D" w14:textId="484F146F" w:rsidR="004E6398" w:rsidRPr="0036164B" w:rsidRDefault="004E6398" w:rsidP="004E6398">
      <w:pPr>
        <w:rPr>
          <w:rFonts w:eastAsiaTheme="majorEastAsia"/>
        </w:rPr>
      </w:pPr>
      <w:r w:rsidRPr="0036164B">
        <w:rPr>
          <w:rFonts w:eastAsiaTheme="majorEastAsia"/>
        </w:rPr>
        <w:t xml:space="preserve">Het eerste design pattern dat we gaan </w:t>
      </w:r>
      <w:r w:rsidR="0049791E">
        <w:rPr>
          <w:rFonts w:eastAsiaTheme="majorEastAsia"/>
        </w:rPr>
        <w:t>bekijken in detail</w:t>
      </w:r>
      <w:r w:rsidRPr="0036164B">
        <w:rPr>
          <w:rFonts w:eastAsiaTheme="majorEastAsia"/>
        </w:rPr>
        <w:t xml:space="preserve"> is een creational design pattern genaamd Singleton. Het gaat ons dus helpen bij het aanmaken van een instantie van een object. Wat maakt Singleton zo speciaal?</w:t>
      </w:r>
    </w:p>
    <w:p w14:paraId="574AD0F9" w14:textId="77777777" w:rsidR="004E6398" w:rsidRPr="0036164B" w:rsidRDefault="004E6398" w:rsidP="00957E6B">
      <w:pPr>
        <w:pStyle w:val="Lijstalinea"/>
        <w:numPr>
          <w:ilvl w:val="0"/>
          <w:numId w:val="13"/>
        </w:numPr>
        <w:rPr>
          <w:rFonts w:eastAsiaTheme="majorEastAsia"/>
        </w:rPr>
      </w:pPr>
      <w:r w:rsidRPr="0036164B">
        <w:rPr>
          <w:rFonts w:eastAsiaTheme="majorEastAsia"/>
        </w:rPr>
        <w:t>Er kan maar één instantie van de klasse zijn</w:t>
      </w:r>
    </w:p>
    <w:p w14:paraId="6C3FB580" w14:textId="77777777" w:rsidR="004E6398" w:rsidRPr="0036164B" w:rsidRDefault="004E6398" w:rsidP="00957E6B">
      <w:pPr>
        <w:pStyle w:val="Lijstalinea"/>
        <w:numPr>
          <w:ilvl w:val="0"/>
          <w:numId w:val="13"/>
        </w:numPr>
        <w:rPr>
          <w:rFonts w:eastAsiaTheme="majorEastAsia"/>
        </w:rPr>
      </w:pPr>
      <w:r w:rsidRPr="0036164B">
        <w:rPr>
          <w:rFonts w:eastAsiaTheme="majorEastAsia"/>
        </w:rPr>
        <w:t>Er is geen overerving mogelijk van deze klasse</w:t>
      </w:r>
    </w:p>
    <w:p w14:paraId="6322CF8E" w14:textId="77777777" w:rsidR="004E6398" w:rsidRPr="0036164B" w:rsidRDefault="004E6398" w:rsidP="00957E6B">
      <w:pPr>
        <w:pStyle w:val="Lijstalinea"/>
        <w:numPr>
          <w:ilvl w:val="0"/>
          <w:numId w:val="13"/>
        </w:numPr>
        <w:rPr>
          <w:rFonts w:eastAsiaTheme="majorEastAsia"/>
        </w:rPr>
      </w:pPr>
      <w:r w:rsidRPr="0036164B">
        <w:rPr>
          <w:rFonts w:eastAsiaTheme="majorEastAsia"/>
        </w:rPr>
        <w:t>Properties en methodes worden rechtstreeks op de klasse uitgevoerd, i.p.v. het object</w:t>
      </w:r>
    </w:p>
    <w:p w14:paraId="0E873E3D" w14:textId="77777777" w:rsidR="00E2715A" w:rsidRDefault="00E2715A" w:rsidP="004E6398">
      <w:pPr>
        <w:rPr>
          <w:rFonts w:eastAsiaTheme="majorEastAsia"/>
        </w:rPr>
      </w:pPr>
    </w:p>
    <w:tbl>
      <w:tblPr>
        <w:tblStyle w:val="TableGrid-GreyHeader1"/>
        <w:tblW w:w="9072" w:type="dxa"/>
        <w:tblInd w:w="-5" w:type="dxa"/>
        <w:tblBorders>
          <w:top w:val="none" w:sz="0" w:space="0" w:color="auto"/>
          <w:left w:val="none" w:sz="0" w:space="0" w:color="auto"/>
          <w:bottom w:val="none" w:sz="0" w:space="0" w:color="auto"/>
          <w:right w:val="none" w:sz="0" w:space="0" w:color="auto"/>
          <w:insideV w:val="none" w:sz="0" w:space="0" w:color="auto"/>
        </w:tblBorders>
        <w:tblLayout w:type="fixed"/>
        <w:tblCellMar>
          <w:top w:w="108" w:type="dxa"/>
          <w:bottom w:w="108" w:type="dxa"/>
        </w:tblCellMar>
        <w:tblLook w:val="04A0" w:firstRow="1" w:lastRow="0" w:firstColumn="1" w:lastColumn="0" w:noHBand="0" w:noVBand="1"/>
      </w:tblPr>
      <w:tblGrid>
        <w:gridCol w:w="1276"/>
        <w:gridCol w:w="7796"/>
      </w:tblGrid>
      <w:tr w:rsidR="00E2715A" w:rsidRPr="00AD1150" w14:paraId="0CF2F4A9" w14:textId="77777777" w:rsidTr="00824650">
        <w:trPr>
          <w:trHeight w:val="397"/>
        </w:trPr>
        <w:tc>
          <w:tcPr>
            <w:tcW w:w="1276" w:type="dxa"/>
            <w:shd w:val="clear" w:color="auto" w:fill="auto"/>
          </w:tcPr>
          <w:p w14:paraId="7E3F7A61" w14:textId="56182DCE" w:rsidR="00E2715A" w:rsidRPr="003F53DB" w:rsidRDefault="00E2715A" w:rsidP="00824650">
            <w:pPr>
              <w:jc w:val="center"/>
              <w:rPr>
                <w:lang w:val="nl-BE" w:eastAsia="en-GB"/>
              </w:rPr>
            </w:pPr>
            <w:r w:rsidRPr="0036164B">
              <w:rPr>
                <w:noProof/>
                <w:szCs w:val="22"/>
                <w:lang w:eastAsia="en-GB"/>
              </w:rPr>
              <w:drawing>
                <wp:inline distT="0" distB="0" distL="0" distR="0" wp14:anchorId="78A20F0D" wp14:editId="7C28500B">
                  <wp:extent cx="360000" cy="360000"/>
                  <wp:effectExtent l="0" t="0" r="2540" b="2540"/>
                  <wp:docPr id="1276047363" name="Picture 68" descr="Icon&#10;&#10;Description automatically generated">
                    <a:extLst xmlns:a="http://schemas.openxmlformats.org/drawingml/2006/main">
                      <a:ext uri="{FF2B5EF4-FFF2-40B4-BE49-F238E27FC236}">
                        <a16:creationId xmlns:a16="http://schemas.microsoft.com/office/drawing/2014/main" id="{E2420161-A894-4238-9328-8E4B97EFDB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8" descr="Icon&#10;&#10;Description automatically generated">
                            <a:extLst>
                              <a:ext uri="{FF2B5EF4-FFF2-40B4-BE49-F238E27FC236}">
                                <a16:creationId xmlns:a16="http://schemas.microsoft.com/office/drawing/2014/main" id="{E2420161-A894-4238-9328-8E4B97EFDBB4}"/>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7796" w:type="dxa"/>
            <w:shd w:val="clear" w:color="auto" w:fill="F2F2F2" w:themeFill="background1" w:themeFillShade="F2"/>
          </w:tcPr>
          <w:p w14:paraId="6AE6C72A" w14:textId="77777777" w:rsidR="00E2715A" w:rsidRDefault="00E2715A" w:rsidP="00824650">
            <w:pPr>
              <w:rPr>
                <w:lang w:val="nl-BE"/>
              </w:rPr>
            </w:pPr>
            <w:r w:rsidRPr="00E2715A">
              <w:rPr>
                <w:lang w:val="nl-BE"/>
              </w:rPr>
              <w:t>De volledige code van o</w:t>
            </w:r>
            <w:r>
              <w:rPr>
                <w:lang w:val="nl-BE"/>
              </w:rPr>
              <w:t xml:space="preserve">nderstaand voorbeeld vind je terug onder de solution </w:t>
            </w:r>
          </w:p>
          <w:p w14:paraId="6446D8AB" w14:textId="28DD1745" w:rsidR="00E2715A" w:rsidRPr="00E2715A" w:rsidRDefault="00E2715A" w:rsidP="00824650">
            <w:pPr>
              <w:rPr>
                <w:b/>
                <w:bCs/>
                <w:lang w:val="en-GB"/>
              </w:rPr>
            </w:pPr>
            <w:r w:rsidRPr="00E2715A">
              <w:rPr>
                <w:rFonts w:eastAsiaTheme="majorEastAsia"/>
                <w:b/>
                <w:bCs/>
              </w:rPr>
              <w:t>Uclll.OOD.DesignPatterns</w:t>
            </w:r>
            <w:r>
              <w:rPr>
                <w:rFonts w:eastAsiaTheme="majorEastAsia"/>
              </w:rPr>
              <w:t xml:space="preserve">, project </w:t>
            </w:r>
            <w:r>
              <w:rPr>
                <w:rFonts w:eastAsiaTheme="majorEastAsia"/>
                <w:b/>
                <w:bCs/>
              </w:rPr>
              <w:t>Singleton</w:t>
            </w:r>
          </w:p>
        </w:tc>
      </w:tr>
    </w:tbl>
    <w:p w14:paraId="65644713" w14:textId="77777777" w:rsidR="0017413C" w:rsidRDefault="0017413C" w:rsidP="004E6398">
      <w:pPr>
        <w:rPr>
          <w:rFonts w:eastAsiaTheme="majorEastAsia"/>
          <w:lang w:val="en-GB"/>
        </w:rPr>
      </w:pPr>
    </w:p>
    <w:p w14:paraId="39DB23C2" w14:textId="796651FD" w:rsidR="004E6398" w:rsidRPr="0036164B" w:rsidRDefault="004E6398" w:rsidP="004E6398">
      <w:pPr>
        <w:rPr>
          <w:rFonts w:eastAsiaTheme="majorEastAsia"/>
        </w:rPr>
      </w:pPr>
      <w:r w:rsidRPr="0036164B">
        <w:rPr>
          <w:rFonts w:eastAsiaTheme="majorEastAsia"/>
        </w:rPr>
        <w:t xml:space="preserve">Om een class te maken waarvan geen object kan worden aangemaakt en die niet overerfbaar is, hebben we volgende code nodig </w:t>
      </w:r>
    </w:p>
    <w:p w14:paraId="26F79E86" w14:textId="77777777" w:rsidR="004E6398" w:rsidRPr="00E036E0" w:rsidRDefault="004E6398" w:rsidP="007F5317">
      <w:pPr>
        <w:pStyle w:val="Code"/>
        <w:rPr>
          <w:color w:val="000000"/>
          <w:lang w:val="en-GB" w:eastAsia="nl-BE"/>
        </w:rPr>
      </w:pPr>
      <w:r w:rsidRPr="00E036E0">
        <w:rPr>
          <w:color w:val="0000FF"/>
          <w:lang w:val="en-GB" w:eastAsia="nl-BE"/>
        </w:rPr>
        <w:t>sealed</w:t>
      </w:r>
      <w:r w:rsidRPr="00E036E0">
        <w:rPr>
          <w:color w:val="000000"/>
          <w:lang w:val="en-GB" w:eastAsia="nl-BE"/>
        </w:rPr>
        <w:t xml:space="preserve"> </w:t>
      </w:r>
      <w:r w:rsidRPr="00E036E0">
        <w:rPr>
          <w:color w:val="0000FF"/>
          <w:lang w:val="en-GB" w:eastAsia="nl-BE"/>
        </w:rPr>
        <w:t>class</w:t>
      </w:r>
      <w:r w:rsidRPr="00E036E0">
        <w:rPr>
          <w:color w:val="000000"/>
          <w:lang w:val="en-GB" w:eastAsia="nl-BE"/>
        </w:rPr>
        <w:t xml:space="preserve"> </w:t>
      </w:r>
      <w:r w:rsidRPr="00E036E0">
        <w:rPr>
          <w:lang w:val="en-GB" w:eastAsia="nl-BE"/>
        </w:rPr>
        <w:t>OnlyOneDatabase</w:t>
      </w:r>
    </w:p>
    <w:p w14:paraId="04893461" w14:textId="77777777" w:rsidR="004E6398" w:rsidRPr="00E036E0" w:rsidRDefault="004E6398" w:rsidP="007F5317">
      <w:pPr>
        <w:pStyle w:val="Code"/>
        <w:rPr>
          <w:color w:val="000000"/>
          <w:lang w:val="en-GB" w:eastAsia="nl-BE"/>
        </w:rPr>
      </w:pPr>
      <w:r w:rsidRPr="00E036E0">
        <w:rPr>
          <w:color w:val="000000"/>
          <w:lang w:val="en-GB" w:eastAsia="nl-BE"/>
        </w:rPr>
        <w:t>{</w:t>
      </w:r>
    </w:p>
    <w:p w14:paraId="1EAB1B79" w14:textId="77777777" w:rsidR="004E6398" w:rsidRPr="00E036E0" w:rsidRDefault="004E6398" w:rsidP="007F5317">
      <w:pPr>
        <w:pStyle w:val="Code"/>
        <w:rPr>
          <w:color w:val="000000"/>
          <w:lang w:val="en-GB" w:eastAsia="nl-BE"/>
        </w:rPr>
      </w:pPr>
      <w:r w:rsidRPr="00E036E0">
        <w:rPr>
          <w:color w:val="000000"/>
          <w:lang w:val="en-GB" w:eastAsia="nl-BE"/>
        </w:rPr>
        <w:t xml:space="preserve">    </w:t>
      </w:r>
      <w:r w:rsidRPr="00E036E0">
        <w:rPr>
          <w:color w:val="0000FF"/>
          <w:lang w:val="en-GB" w:eastAsia="nl-BE"/>
        </w:rPr>
        <w:t>private</w:t>
      </w:r>
      <w:r w:rsidRPr="00E036E0">
        <w:rPr>
          <w:color w:val="000000"/>
          <w:lang w:val="en-GB" w:eastAsia="nl-BE"/>
        </w:rPr>
        <w:t xml:space="preserve"> </w:t>
      </w:r>
      <w:r w:rsidRPr="00E036E0">
        <w:rPr>
          <w:lang w:val="en-GB" w:eastAsia="nl-BE"/>
        </w:rPr>
        <w:t>OnlyOneDatabase</w:t>
      </w:r>
      <w:r w:rsidRPr="00E036E0">
        <w:rPr>
          <w:color w:val="000000"/>
          <w:lang w:val="en-GB" w:eastAsia="nl-BE"/>
        </w:rPr>
        <w:t>()</w:t>
      </w:r>
    </w:p>
    <w:p w14:paraId="2549A735" w14:textId="77777777" w:rsidR="004E6398" w:rsidRPr="00E036E0" w:rsidRDefault="004E6398" w:rsidP="007F5317">
      <w:pPr>
        <w:pStyle w:val="Code"/>
        <w:rPr>
          <w:color w:val="000000"/>
          <w:lang w:val="en-GB" w:eastAsia="nl-BE"/>
        </w:rPr>
      </w:pPr>
      <w:r w:rsidRPr="00E036E0">
        <w:rPr>
          <w:color w:val="000000"/>
          <w:lang w:val="en-GB" w:eastAsia="nl-BE"/>
        </w:rPr>
        <w:t xml:space="preserve">    {</w:t>
      </w:r>
    </w:p>
    <w:p w14:paraId="15A06337" w14:textId="77777777" w:rsidR="004E6398" w:rsidRPr="00E036E0" w:rsidRDefault="004E6398" w:rsidP="007F5317">
      <w:pPr>
        <w:pStyle w:val="Code"/>
        <w:rPr>
          <w:color w:val="000000"/>
          <w:lang w:val="en-GB" w:eastAsia="nl-BE"/>
        </w:rPr>
      </w:pPr>
    </w:p>
    <w:p w14:paraId="450AE8FB" w14:textId="77777777" w:rsidR="004E6398" w:rsidRPr="0036164B" w:rsidRDefault="004E6398" w:rsidP="007F5317">
      <w:pPr>
        <w:pStyle w:val="Code"/>
        <w:rPr>
          <w:color w:val="000000"/>
          <w:lang w:eastAsia="nl-BE"/>
        </w:rPr>
      </w:pPr>
      <w:r w:rsidRPr="00E036E0">
        <w:rPr>
          <w:color w:val="000000"/>
          <w:lang w:val="en-GB" w:eastAsia="nl-BE"/>
        </w:rPr>
        <w:t xml:space="preserve">    </w:t>
      </w:r>
      <w:r w:rsidRPr="0036164B">
        <w:rPr>
          <w:color w:val="000000"/>
          <w:lang w:eastAsia="nl-BE"/>
        </w:rPr>
        <w:t>}</w:t>
      </w:r>
    </w:p>
    <w:p w14:paraId="4E98C145" w14:textId="77777777" w:rsidR="004E6398" w:rsidRPr="0036164B" w:rsidRDefault="004E6398" w:rsidP="007F5317">
      <w:pPr>
        <w:pStyle w:val="Code"/>
        <w:rPr>
          <w:color w:val="000000"/>
          <w:lang w:eastAsia="nl-BE"/>
        </w:rPr>
      </w:pPr>
      <w:r w:rsidRPr="0036164B">
        <w:rPr>
          <w:color w:val="000000"/>
          <w:lang w:eastAsia="nl-BE"/>
        </w:rPr>
        <w:t>}</w:t>
      </w:r>
    </w:p>
    <w:p w14:paraId="553B56F9" w14:textId="77777777" w:rsidR="004E6398" w:rsidRPr="0036164B" w:rsidRDefault="004E6398" w:rsidP="00957E6B">
      <w:pPr>
        <w:pStyle w:val="Lijstalinea"/>
        <w:numPr>
          <w:ilvl w:val="0"/>
          <w:numId w:val="14"/>
        </w:numPr>
        <w:rPr>
          <w:rFonts w:eastAsiaTheme="majorEastAsia"/>
        </w:rPr>
      </w:pPr>
      <w:r w:rsidRPr="0036164B">
        <w:rPr>
          <w:rFonts w:eastAsiaTheme="majorEastAsia"/>
        </w:rPr>
        <w:t>Sealed: zorgt ervoor dat de class niet overgeërfd kan worden</w:t>
      </w:r>
    </w:p>
    <w:p w14:paraId="60845F4E" w14:textId="77777777" w:rsidR="004E6398" w:rsidRPr="0036164B" w:rsidRDefault="004E6398" w:rsidP="00957E6B">
      <w:pPr>
        <w:pStyle w:val="Lijstalinea"/>
        <w:numPr>
          <w:ilvl w:val="0"/>
          <w:numId w:val="14"/>
        </w:numPr>
        <w:rPr>
          <w:rFonts w:eastAsiaTheme="majorEastAsia"/>
        </w:rPr>
      </w:pPr>
      <w:r w:rsidRPr="0036164B">
        <w:rPr>
          <w:rFonts w:eastAsiaTheme="majorEastAsia"/>
        </w:rPr>
        <w:t>Private constructor: zorgt ervoor dat de class niet aangemaakt kan worden</w:t>
      </w:r>
    </w:p>
    <w:p w14:paraId="51490CCD" w14:textId="77777777" w:rsidR="004E6398" w:rsidRPr="0036164B" w:rsidRDefault="004E6398" w:rsidP="004E6398">
      <w:pPr>
        <w:rPr>
          <w:rFonts w:eastAsiaTheme="majorEastAsia"/>
        </w:rPr>
      </w:pPr>
      <w:r w:rsidRPr="0036164B">
        <w:rPr>
          <w:rFonts w:eastAsiaTheme="majorEastAsia"/>
        </w:rPr>
        <w:t>Hoe zorgen we er dan voor dat we één instantie krijgen? We laten de class zelf een instantie aanmaken. Dit doen we door een datamember van hetzelfde type als de class zelf toe te voegen. We schrijven hierna dan een property die enkel een Get doet:</w:t>
      </w:r>
    </w:p>
    <w:p w14:paraId="7A7CE9AA" w14:textId="77777777" w:rsidR="004E6398" w:rsidRPr="00E036E0" w:rsidRDefault="004E6398" w:rsidP="007F5317">
      <w:pPr>
        <w:pStyle w:val="Code"/>
        <w:rPr>
          <w:lang w:val="en-GB" w:eastAsia="nl-BE"/>
        </w:rPr>
      </w:pPr>
      <w:r w:rsidRPr="0036164B">
        <w:rPr>
          <w:lang w:eastAsia="nl-BE"/>
        </w:rPr>
        <w:t xml:space="preserve">    </w:t>
      </w:r>
      <w:r w:rsidRPr="00E036E0">
        <w:rPr>
          <w:color w:val="0000FF"/>
          <w:lang w:val="en-GB" w:eastAsia="nl-BE"/>
        </w:rPr>
        <w:t>private</w:t>
      </w:r>
      <w:r w:rsidRPr="00E036E0">
        <w:rPr>
          <w:lang w:val="en-GB" w:eastAsia="nl-BE"/>
        </w:rPr>
        <w:t xml:space="preserve"> </w:t>
      </w:r>
      <w:r w:rsidRPr="00E036E0">
        <w:rPr>
          <w:color w:val="0000FF"/>
          <w:lang w:val="en-GB" w:eastAsia="nl-BE"/>
        </w:rPr>
        <w:t>static</w:t>
      </w:r>
      <w:r w:rsidRPr="00E036E0">
        <w:rPr>
          <w:lang w:val="en-GB" w:eastAsia="nl-BE"/>
        </w:rPr>
        <w:t xml:space="preserve"> </w:t>
      </w:r>
      <w:r w:rsidRPr="00E036E0">
        <w:rPr>
          <w:color w:val="2B91AF"/>
          <w:lang w:val="en-GB" w:eastAsia="nl-BE"/>
        </w:rPr>
        <w:t>OnlyOneDatabase</w:t>
      </w:r>
      <w:r w:rsidRPr="00E036E0">
        <w:rPr>
          <w:lang w:val="en-GB" w:eastAsia="nl-BE"/>
        </w:rPr>
        <w:t xml:space="preserve"> instance = </w:t>
      </w:r>
      <w:r w:rsidRPr="00E036E0">
        <w:rPr>
          <w:color w:val="0000FF"/>
          <w:lang w:val="en-GB" w:eastAsia="nl-BE"/>
        </w:rPr>
        <w:t>null</w:t>
      </w:r>
      <w:r w:rsidRPr="00E036E0">
        <w:rPr>
          <w:lang w:val="en-GB" w:eastAsia="nl-BE"/>
        </w:rPr>
        <w:t>;</w:t>
      </w:r>
    </w:p>
    <w:p w14:paraId="251D0CC1" w14:textId="77777777" w:rsidR="004E6398" w:rsidRPr="00E036E0" w:rsidRDefault="004E6398" w:rsidP="007F5317">
      <w:pPr>
        <w:pStyle w:val="Code"/>
        <w:rPr>
          <w:lang w:val="en-GB" w:eastAsia="nl-BE"/>
        </w:rPr>
      </w:pPr>
      <w:r w:rsidRPr="00E036E0">
        <w:rPr>
          <w:lang w:val="en-GB" w:eastAsia="nl-BE"/>
        </w:rPr>
        <w:t xml:space="preserve">    </w:t>
      </w:r>
      <w:r w:rsidRPr="00E036E0">
        <w:rPr>
          <w:color w:val="0000FF"/>
          <w:lang w:val="en-GB" w:eastAsia="nl-BE"/>
        </w:rPr>
        <w:t>public</w:t>
      </w:r>
      <w:r w:rsidRPr="00E036E0">
        <w:rPr>
          <w:lang w:val="en-GB" w:eastAsia="nl-BE"/>
        </w:rPr>
        <w:t xml:space="preserve"> </w:t>
      </w:r>
      <w:r w:rsidRPr="00E036E0">
        <w:rPr>
          <w:color w:val="0000FF"/>
          <w:lang w:val="en-GB" w:eastAsia="nl-BE"/>
        </w:rPr>
        <w:t>static</w:t>
      </w:r>
      <w:r w:rsidRPr="00E036E0">
        <w:rPr>
          <w:lang w:val="en-GB" w:eastAsia="nl-BE"/>
        </w:rPr>
        <w:t xml:space="preserve"> </w:t>
      </w:r>
      <w:r w:rsidRPr="00E036E0">
        <w:rPr>
          <w:color w:val="2B91AF"/>
          <w:lang w:val="en-GB" w:eastAsia="nl-BE"/>
        </w:rPr>
        <w:t>OnlyOneDatabase</w:t>
      </w:r>
      <w:r w:rsidRPr="00E036E0">
        <w:rPr>
          <w:lang w:val="en-GB" w:eastAsia="nl-BE"/>
        </w:rPr>
        <w:t xml:space="preserve"> Instance</w:t>
      </w:r>
    </w:p>
    <w:p w14:paraId="667F1477" w14:textId="77777777" w:rsidR="004E6398" w:rsidRPr="00E036E0" w:rsidRDefault="004E6398" w:rsidP="007F5317">
      <w:pPr>
        <w:pStyle w:val="Code"/>
        <w:rPr>
          <w:lang w:val="en-GB" w:eastAsia="nl-BE"/>
        </w:rPr>
      </w:pPr>
      <w:r w:rsidRPr="00E036E0">
        <w:rPr>
          <w:lang w:val="en-GB" w:eastAsia="nl-BE"/>
        </w:rPr>
        <w:t xml:space="preserve">    {</w:t>
      </w:r>
    </w:p>
    <w:p w14:paraId="3440F698" w14:textId="77777777" w:rsidR="004E6398" w:rsidRPr="00E036E0" w:rsidRDefault="004E6398" w:rsidP="007F5317">
      <w:pPr>
        <w:pStyle w:val="Code"/>
        <w:rPr>
          <w:lang w:val="en-GB" w:eastAsia="nl-BE"/>
        </w:rPr>
      </w:pPr>
      <w:r w:rsidRPr="00E036E0">
        <w:rPr>
          <w:lang w:val="en-GB" w:eastAsia="nl-BE"/>
        </w:rPr>
        <w:t xml:space="preserve">        </w:t>
      </w:r>
      <w:r w:rsidRPr="00E036E0">
        <w:rPr>
          <w:color w:val="0000FF"/>
          <w:lang w:val="en-GB" w:eastAsia="nl-BE"/>
        </w:rPr>
        <w:t>get</w:t>
      </w:r>
    </w:p>
    <w:p w14:paraId="3B40E522" w14:textId="77777777" w:rsidR="004E6398" w:rsidRPr="00E036E0" w:rsidRDefault="004E6398" w:rsidP="007F5317">
      <w:pPr>
        <w:pStyle w:val="Code"/>
        <w:rPr>
          <w:lang w:val="en-GB" w:eastAsia="nl-BE"/>
        </w:rPr>
      </w:pPr>
      <w:r w:rsidRPr="00E036E0">
        <w:rPr>
          <w:lang w:val="en-GB" w:eastAsia="nl-BE"/>
        </w:rPr>
        <w:t xml:space="preserve">        {</w:t>
      </w:r>
    </w:p>
    <w:p w14:paraId="43A320DE" w14:textId="77777777" w:rsidR="004E6398" w:rsidRPr="00E036E0" w:rsidRDefault="004E6398" w:rsidP="007F5317">
      <w:pPr>
        <w:pStyle w:val="Code"/>
        <w:rPr>
          <w:lang w:val="en-GB" w:eastAsia="nl-BE"/>
        </w:rPr>
      </w:pPr>
      <w:r w:rsidRPr="00E036E0">
        <w:rPr>
          <w:lang w:val="en-GB" w:eastAsia="nl-BE"/>
        </w:rPr>
        <w:t xml:space="preserve">            </w:t>
      </w:r>
      <w:r w:rsidRPr="00E036E0">
        <w:rPr>
          <w:color w:val="0000FF"/>
          <w:lang w:val="en-GB" w:eastAsia="nl-BE"/>
        </w:rPr>
        <w:t>if</w:t>
      </w:r>
      <w:r w:rsidRPr="00E036E0">
        <w:rPr>
          <w:lang w:val="en-GB" w:eastAsia="nl-BE"/>
        </w:rPr>
        <w:t xml:space="preserve"> (instance is </w:t>
      </w:r>
      <w:r w:rsidRPr="00E036E0">
        <w:rPr>
          <w:color w:val="0000FF"/>
          <w:lang w:val="en-GB" w:eastAsia="nl-BE"/>
        </w:rPr>
        <w:t>null</w:t>
      </w:r>
      <w:r w:rsidRPr="00E036E0">
        <w:rPr>
          <w:lang w:val="en-GB" w:eastAsia="nl-BE"/>
        </w:rPr>
        <w:t>)</w:t>
      </w:r>
    </w:p>
    <w:p w14:paraId="6430C47B" w14:textId="77777777" w:rsidR="004E6398" w:rsidRPr="00E036E0" w:rsidRDefault="004E6398" w:rsidP="007F5317">
      <w:pPr>
        <w:pStyle w:val="Code"/>
        <w:rPr>
          <w:lang w:val="en-GB" w:eastAsia="nl-BE"/>
        </w:rPr>
      </w:pPr>
      <w:r w:rsidRPr="00E036E0">
        <w:rPr>
          <w:lang w:val="en-GB" w:eastAsia="nl-BE"/>
        </w:rPr>
        <w:lastRenderedPageBreak/>
        <w:t xml:space="preserve">            {</w:t>
      </w:r>
    </w:p>
    <w:p w14:paraId="3DEE88BD" w14:textId="77777777" w:rsidR="004E6398" w:rsidRPr="00E036E0" w:rsidRDefault="004E6398" w:rsidP="007F5317">
      <w:pPr>
        <w:pStyle w:val="Code"/>
        <w:rPr>
          <w:lang w:val="en-GB" w:eastAsia="nl-BE"/>
        </w:rPr>
      </w:pPr>
      <w:r w:rsidRPr="00E036E0">
        <w:rPr>
          <w:lang w:val="en-GB" w:eastAsia="nl-BE"/>
        </w:rPr>
        <w:t xml:space="preserve">                instance = </w:t>
      </w:r>
      <w:r w:rsidRPr="00E036E0">
        <w:rPr>
          <w:color w:val="0000FF"/>
          <w:lang w:val="en-GB" w:eastAsia="nl-BE"/>
        </w:rPr>
        <w:t>new</w:t>
      </w:r>
      <w:r w:rsidRPr="00E036E0">
        <w:rPr>
          <w:lang w:val="en-GB" w:eastAsia="nl-BE"/>
        </w:rPr>
        <w:t xml:space="preserve"> </w:t>
      </w:r>
      <w:r w:rsidRPr="00E036E0">
        <w:rPr>
          <w:color w:val="2B91AF"/>
          <w:lang w:val="en-GB" w:eastAsia="nl-BE"/>
        </w:rPr>
        <w:t>OnlyOneDatabase</w:t>
      </w:r>
      <w:r w:rsidRPr="00E036E0">
        <w:rPr>
          <w:lang w:val="en-GB" w:eastAsia="nl-BE"/>
        </w:rPr>
        <w:t>();</w:t>
      </w:r>
    </w:p>
    <w:p w14:paraId="03007D47" w14:textId="77777777" w:rsidR="004E6398" w:rsidRPr="00AD1150" w:rsidRDefault="004E6398" w:rsidP="007F5317">
      <w:pPr>
        <w:pStyle w:val="Code"/>
        <w:rPr>
          <w:lang w:val="en-GB" w:eastAsia="nl-BE"/>
        </w:rPr>
      </w:pPr>
      <w:r w:rsidRPr="00E036E0">
        <w:rPr>
          <w:lang w:val="en-GB" w:eastAsia="nl-BE"/>
        </w:rPr>
        <w:t xml:space="preserve">            </w:t>
      </w:r>
      <w:r w:rsidRPr="00AD1150">
        <w:rPr>
          <w:lang w:val="en-GB" w:eastAsia="nl-BE"/>
        </w:rPr>
        <w:t>}</w:t>
      </w:r>
    </w:p>
    <w:p w14:paraId="44D2AC43" w14:textId="77777777" w:rsidR="004E6398" w:rsidRPr="0036164B" w:rsidRDefault="004E6398" w:rsidP="007F5317">
      <w:pPr>
        <w:pStyle w:val="Code"/>
        <w:rPr>
          <w:lang w:eastAsia="nl-BE"/>
        </w:rPr>
      </w:pPr>
      <w:r w:rsidRPr="00AD1150">
        <w:rPr>
          <w:lang w:val="en-GB" w:eastAsia="nl-BE"/>
        </w:rPr>
        <w:t xml:space="preserve">            </w:t>
      </w:r>
      <w:r w:rsidRPr="0036164B">
        <w:rPr>
          <w:color w:val="0000FF"/>
          <w:lang w:eastAsia="nl-BE"/>
        </w:rPr>
        <w:t>return</w:t>
      </w:r>
      <w:r w:rsidRPr="0036164B">
        <w:rPr>
          <w:lang w:eastAsia="nl-BE"/>
        </w:rPr>
        <w:t xml:space="preserve"> instance;</w:t>
      </w:r>
    </w:p>
    <w:p w14:paraId="61276B45" w14:textId="77777777" w:rsidR="004E6398" w:rsidRPr="0036164B" w:rsidRDefault="004E6398" w:rsidP="007F5317">
      <w:pPr>
        <w:pStyle w:val="Code"/>
        <w:rPr>
          <w:lang w:eastAsia="nl-BE"/>
        </w:rPr>
      </w:pPr>
      <w:r w:rsidRPr="0036164B">
        <w:rPr>
          <w:lang w:eastAsia="nl-BE"/>
        </w:rPr>
        <w:t xml:space="preserve">        }</w:t>
      </w:r>
    </w:p>
    <w:p w14:paraId="404B1A3F" w14:textId="77777777" w:rsidR="004E6398" w:rsidRPr="0036164B" w:rsidRDefault="004E6398" w:rsidP="007F5317">
      <w:pPr>
        <w:pStyle w:val="Code"/>
        <w:rPr>
          <w:rFonts w:eastAsiaTheme="majorEastAsia"/>
        </w:rPr>
      </w:pPr>
      <w:r w:rsidRPr="0036164B">
        <w:rPr>
          <w:lang w:eastAsia="nl-BE"/>
        </w:rPr>
        <w:t xml:space="preserve">    }</w:t>
      </w:r>
    </w:p>
    <w:p w14:paraId="1C3AB71C" w14:textId="77777777" w:rsidR="004E6398" w:rsidRPr="0036164B" w:rsidRDefault="004E6398" w:rsidP="004E6398">
      <w:pPr>
        <w:rPr>
          <w:rFonts w:eastAsiaTheme="majorEastAsia"/>
        </w:rPr>
      </w:pPr>
      <w:r w:rsidRPr="0036164B">
        <w:rPr>
          <w:rFonts w:eastAsiaTheme="majorEastAsia"/>
        </w:rPr>
        <w:t>De eerste keer dat onze instance datamember wordt aangesproken, gaat die ook aangemaakt worden. Vanaf dan werken we altijd met hetzelfde object. Properties die we toevoegen zullen dan slechts in één object gedigitaliseerd kunnen worden:</w:t>
      </w:r>
    </w:p>
    <w:p w14:paraId="138F66F2" w14:textId="77777777" w:rsidR="004E6398" w:rsidRPr="0036164B" w:rsidRDefault="004E6398" w:rsidP="004E6398">
      <w:pPr>
        <w:rPr>
          <w:lang w:eastAsia="nl-BE"/>
        </w:rPr>
      </w:pPr>
      <w:r w:rsidRPr="0036164B">
        <w:rPr>
          <w:lang w:eastAsia="nl-BE"/>
        </w:rPr>
        <w:t>Bijvoorbeeld, we voegen volgende property toe aan onze OnlyOneDatabase class:</w:t>
      </w:r>
    </w:p>
    <w:p w14:paraId="7F6D071C" w14:textId="77777777" w:rsidR="004E6398" w:rsidRPr="00E036E0" w:rsidRDefault="004E6398" w:rsidP="007F5317">
      <w:pPr>
        <w:pStyle w:val="Code"/>
        <w:rPr>
          <w:lang w:val="en-GB" w:eastAsia="nl-BE"/>
        </w:rPr>
      </w:pPr>
      <w:r w:rsidRPr="00E036E0">
        <w:rPr>
          <w:color w:val="0000FF"/>
          <w:lang w:val="en-GB" w:eastAsia="nl-BE"/>
        </w:rPr>
        <w:t>public</w:t>
      </w:r>
      <w:r w:rsidRPr="00E036E0">
        <w:rPr>
          <w:lang w:val="en-GB" w:eastAsia="nl-BE"/>
        </w:rPr>
        <w:t xml:space="preserve"> </w:t>
      </w:r>
      <w:r w:rsidRPr="00E036E0">
        <w:rPr>
          <w:color w:val="0000FF"/>
          <w:lang w:val="en-GB" w:eastAsia="nl-BE"/>
        </w:rPr>
        <w:t>int</w:t>
      </w:r>
      <w:r w:rsidRPr="00E036E0">
        <w:rPr>
          <w:lang w:val="en-GB" w:eastAsia="nl-BE"/>
        </w:rPr>
        <w:t xml:space="preserve"> TestValue { </w:t>
      </w:r>
      <w:r w:rsidRPr="00E036E0">
        <w:rPr>
          <w:color w:val="0000FF"/>
          <w:lang w:val="en-GB" w:eastAsia="nl-BE"/>
        </w:rPr>
        <w:t>get</w:t>
      </w:r>
      <w:r w:rsidRPr="00E036E0">
        <w:rPr>
          <w:lang w:val="en-GB" w:eastAsia="nl-BE"/>
        </w:rPr>
        <w:t xml:space="preserve">; </w:t>
      </w:r>
      <w:r w:rsidRPr="00E036E0">
        <w:rPr>
          <w:color w:val="0000FF"/>
          <w:lang w:val="en-GB" w:eastAsia="nl-BE"/>
        </w:rPr>
        <w:t>set</w:t>
      </w:r>
      <w:r w:rsidRPr="00E036E0">
        <w:rPr>
          <w:lang w:val="en-GB" w:eastAsia="nl-BE"/>
        </w:rPr>
        <w:t>; }</w:t>
      </w:r>
    </w:p>
    <w:p w14:paraId="14B6BC07" w14:textId="77777777" w:rsidR="004E6398" w:rsidRPr="0036164B" w:rsidRDefault="004E6398" w:rsidP="004E6398">
      <w:pPr>
        <w:rPr>
          <w:lang w:eastAsia="nl-BE"/>
        </w:rPr>
      </w:pPr>
      <w:r w:rsidRPr="0036164B">
        <w:rPr>
          <w:lang w:eastAsia="nl-BE"/>
        </w:rPr>
        <w:t>Als we hierna dan in Program.cs volgende code schrijven:</w:t>
      </w:r>
    </w:p>
    <w:p w14:paraId="41581FF3" w14:textId="77777777" w:rsidR="004E6398" w:rsidRPr="00E036E0" w:rsidRDefault="004E6398" w:rsidP="007F5317">
      <w:pPr>
        <w:pStyle w:val="Code"/>
        <w:rPr>
          <w:lang w:val="en-GB" w:eastAsia="nl-BE"/>
        </w:rPr>
      </w:pPr>
      <w:r w:rsidRPr="00E036E0">
        <w:rPr>
          <w:color w:val="0000FF"/>
          <w:lang w:val="en-GB" w:eastAsia="nl-BE"/>
        </w:rPr>
        <w:t>var</w:t>
      </w:r>
      <w:r w:rsidRPr="00E036E0">
        <w:rPr>
          <w:lang w:val="en-GB" w:eastAsia="nl-BE"/>
        </w:rPr>
        <w:t xml:space="preserve"> instance = </w:t>
      </w:r>
      <w:r w:rsidRPr="00E036E0">
        <w:rPr>
          <w:color w:val="2B91AF"/>
          <w:lang w:val="en-GB" w:eastAsia="nl-BE"/>
        </w:rPr>
        <w:t>OnlyOneDatabase</w:t>
      </w:r>
      <w:r w:rsidRPr="00E036E0">
        <w:rPr>
          <w:lang w:val="en-GB" w:eastAsia="nl-BE"/>
        </w:rPr>
        <w:t>.Instance;</w:t>
      </w:r>
    </w:p>
    <w:p w14:paraId="6CCE8B16" w14:textId="77777777" w:rsidR="004E6398" w:rsidRPr="00E036E0" w:rsidRDefault="004E6398" w:rsidP="007F5317">
      <w:pPr>
        <w:pStyle w:val="Code"/>
        <w:rPr>
          <w:lang w:val="en-GB" w:eastAsia="nl-BE"/>
        </w:rPr>
      </w:pPr>
      <w:r w:rsidRPr="00E036E0">
        <w:rPr>
          <w:lang w:val="en-GB" w:eastAsia="nl-BE"/>
        </w:rPr>
        <w:t>instance.TestValue = 5;</w:t>
      </w:r>
    </w:p>
    <w:p w14:paraId="4ABAB4B7" w14:textId="77777777" w:rsidR="004E6398" w:rsidRPr="00E036E0" w:rsidRDefault="004E6398" w:rsidP="007F5317">
      <w:pPr>
        <w:pStyle w:val="Code"/>
        <w:rPr>
          <w:lang w:val="en-GB" w:eastAsia="nl-BE"/>
        </w:rPr>
      </w:pPr>
    </w:p>
    <w:p w14:paraId="77B3B5B5" w14:textId="77777777" w:rsidR="004E6398" w:rsidRPr="00E036E0" w:rsidRDefault="004E6398" w:rsidP="007F5317">
      <w:pPr>
        <w:pStyle w:val="Code"/>
        <w:rPr>
          <w:lang w:val="en-GB" w:eastAsia="nl-BE"/>
        </w:rPr>
      </w:pPr>
      <w:r w:rsidRPr="00E036E0">
        <w:rPr>
          <w:color w:val="0000FF"/>
          <w:lang w:val="en-GB" w:eastAsia="nl-BE"/>
        </w:rPr>
        <w:t>var</w:t>
      </w:r>
      <w:r w:rsidRPr="00E036E0">
        <w:rPr>
          <w:lang w:val="en-GB" w:eastAsia="nl-BE"/>
        </w:rPr>
        <w:t xml:space="preserve"> instance2 = </w:t>
      </w:r>
      <w:r w:rsidRPr="00E036E0">
        <w:rPr>
          <w:color w:val="2B91AF"/>
          <w:lang w:val="en-GB" w:eastAsia="nl-BE"/>
        </w:rPr>
        <w:t>OnlyOneDatabase</w:t>
      </w:r>
      <w:r w:rsidRPr="00E036E0">
        <w:rPr>
          <w:lang w:val="en-GB" w:eastAsia="nl-BE"/>
        </w:rPr>
        <w:t>.Instance;</w:t>
      </w:r>
    </w:p>
    <w:p w14:paraId="444EC9CE" w14:textId="7E6EEA52" w:rsidR="004E6398" w:rsidRPr="0036164B" w:rsidRDefault="004E6398" w:rsidP="007F5317">
      <w:pPr>
        <w:pStyle w:val="Code"/>
        <w:rPr>
          <w:rFonts w:eastAsiaTheme="majorEastAsia"/>
        </w:rPr>
      </w:pPr>
      <w:r w:rsidRPr="0036164B">
        <w:rPr>
          <w:color w:val="2B91AF"/>
          <w:lang w:eastAsia="nl-BE"/>
        </w:rPr>
        <w:t>Console</w:t>
      </w:r>
      <w:r w:rsidRPr="0036164B">
        <w:rPr>
          <w:lang w:eastAsia="nl-BE"/>
        </w:rPr>
        <w:t>.WriteLine(instance</w:t>
      </w:r>
      <w:r w:rsidR="00497D34">
        <w:rPr>
          <w:lang w:eastAsia="nl-BE"/>
        </w:rPr>
        <w:t>2</w:t>
      </w:r>
      <w:r w:rsidRPr="0036164B">
        <w:rPr>
          <w:lang w:eastAsia="nl-BE"/>
        </w:rPr>
        <w:t>.TestValue);</w:t>
      </w:r>
    </w:p>
    <w:p w14:paraId="1DA0B0CA" w14:textId="77777777" w:rsidR="004E6398" w:rsidRPr="0036164B" w:rsidRDefault="004E6398" w:rsidP="004E6398">
      <w:pPr>
        <w:rPr>
          <w:rFonts w:eastAsiaTheme="majorEastAsia"/>
        </w:rPr>
      </w:pPr>
    </w:p>
    <w:p w14:paraId="38AAFDC4" w14:textId="77777777" w:rsidR="004E6398" w:rsidRPr="0036164B" w:rsidRDefault="004E6398" w:rsidP="004E6398">
      <w:pPr>
        <w:rPr>
          <w:rFonts w:eastAsiaTheme="majorEastAsia"/>
        </w:rPr>
      </w:pPr>
      <w:r w:rsidRPr="0036164B">
        <w:rPr>
          <w:rFonts w:eastAsiaTheme="majorEastAsia"/>
        </w:rPr>
        <w:t>Zullen we zien dat de waarde van de TestValue voor variabele instance als instance2 dezelfde is, namelijk 5.</w:t>
      </w:r>
    </w:p>
    <w:p w14:paraId="12D60D84" w14:textId="77777777" w:rsidR="004E6398" w:rsidRPr="0036164B" w:rsidRDefault="004E6398" w:rsidP="004E6398">
      <w:pPr>
        <w:rPr>
          <w:rFonts w:eastAsiaTheme="majorEastAsia"/>
        </w:rPr>
      </w:pPr>
      <w:r w:rsidRPr="0036164B">
        <w:rPr>
          <w:rFonts w:eastAsiaTheme="majorEastAsia"/>
        </w:rPr>
        <w:t>Bij deze code is er echter een probleem bij multi-threading. Als we meerdere threads hebben, dan zouden we op elke thread een instantie gelijktijdig kunnen aanmaken. Dit is natuurlijk niet de bedoeling. Het pattern is dus uitgebreid om met deze complexiteit om te gaan. We zullen hiervoor het lock keyword moeten gebruiken.</w:t>
      </w:r>
    </w:p>
    <w:p w14:paraId="38D1351B" w14:textId="77777777" w:rsidR="004E6398" w:rsidRPr="0036164B" w:rsidRDefault="004E6398" w:rsidP="004E6398">
      <w:pPr>
        <w:rPr>
          <w:rFonts w:eastAsiaTheme="majorEastAsia"/>
        </w:rPr>
      </w:pPr>
      <w:r w:rsidRPr="0036164B">
        <w:rPr>
          <w:rFonts w:eastAsiaTheme="majorEastAsia"/>
        </w:rPr>
        <w:t>Het lock keyword lockt een object en laat weer los wanneer de scope verlaten is. Als de lock niet mogelijk is (omdat het object al gelocked is), dan zal de uitvoering van de volgende statements niet gebeuren. Het grote nadeel hierbij is dat de lock check telkens gebeurt wanneer we een instantie aanvragen, en dit is nadelig voor de performantie.</w:t>
      </w:r>
    </w:p>
    <w:p w14:paraId="4CEF1078" w14:textId="77777777" w:rsidR="004E6398" w:rsidRPr="0036164B" w:rsidRDefault="004E6398" w:rsidP="004E6398">
      <w:pPr>
        <w:rPr>
          <w:rFonts w:eastAsiaTheme="majorEastAsia"/>
        </w:rPr>
      </w:pPr>
      <w:r w:rsidRPr="0036164B">
        <w:rPr>
          <w:rFonts w:eastAsiaTheme="majorEastAsia"/>
        </w:rPr>
        <w:t>De nieuwe code met het lock keyword ziet er dan zo uit:</w:t>
      </w:r>
    </w:p>
    <w:p w14:paraId="0A57A643" w14:textId="77777777" w:rsidR="004E6398" w:rsidRPr="00E036E0" w:rsidRDefault="004E6398" w:rsidP="007F5317">
      <w:pPr>
        <w:pStyle w:val="Code"/>
        <w:rPr>
          <w:color w:val="000000"/>
          <w:lang w:val="en-GB" w:eastAsia="nl-BE"/>
        </w:rPr>
      </w:pPr>
      <w:r w:rsidRPr="009C34BB">
        <w:rPr>
          <w:color w:val="000000"/>
          <w:lang w:eastAsia="nl-BE"/>
        </w:rPr>
        <w:t xml:space="preserve">    </w:t>
      </w:r>
      <w:r w:rsidRPr="007F5317">
        <w:rPr>
          <w:color w:val="0000FF"/>
          <w:lang w:val="en-GB" w:eastAsia="nl-BE"/>
        </w:rPr>
        <w:t xml:space="preserve">private static readonly object </w:t>
      </w:r>
      <w:r w:rsidRPr="00E036E0">
        <w:rPr>
          <w:color w:val="000000"/>
          <w:lang w:val="en-GB" w:eastAsia="nl-BE"/>
        </w:rPr>
        <w:t xml:space="preserve">padlock = </w:t>
      </w:r>
      <w:r w:rsidRPr="00E036E0">
        <w:rPr>
          <w:lang w:val="en-GB" w:eastAsia="nl-BE"/>
        </w:rPr>
        <w:t>new</w:t>
      </w:r>
      <w:r w:rsidRPr="00E036E0">
        <w:rPr>
          <w:color w:val="000000"/>
          <w:lang w:val="en-GB" w:eastAsia="nl-BE"/>
        </w:rPr>
        <w:t xml:space="preserve"> </w:t>
      </w:r>
      <w:r w:rsidRPr="007F5317">
        <w:rPr>
          <w:color w:val="0000FF"/>
          <w:lang w:val="en-GB" w:eastAsia="nl-BE"/>
        </w:rPr>
        <w:t>object</w:t>
      </w:r>
      <w:r w:rsidRPr="00E036E0">
        <w:rPr>
          <w:color w:val="000000"/>
          <w:lang w:val="en-GB" w:eastAsia="nl-BE"/>
        </w:rPr>
        <w:t>();</w:t>
      </w:r>
    </w:p>
    <w:p w14:paraId="5F920392" w14:textId="77777777" w:rsidR="004E6398" w:rsidRPr="00E036E0" w:rsidRDefault="004E6398" w:rsidP="007F5317">
      <w:pPr>
        <w:pStyle w:val="Code"/>
        <w:rPr>
          <w:color w:val="000000"/>
          <w:lang w:val="en-GB" w:eastAsia="nl-BE"/>
        </w:rPr>
      </w:pPr>
    </w:p>
    <w:p w14:paraId="7F9FF0D2" w14:textId="77777777" w:rsidR="004E6398" w:rsidRPr="00E036E0" w:rsidRDefault="004E6398" w:rsidP="007F5317">
      <w:pPr>
        <w:pStyle w:val="Code"/>
        <w:rPr>
          <w:color w:val="000000"/>
          <w:lang w:val="en-GB" w:eastAsia="nl-BE"/>
        </w:rPr>
      </w:pPr>
      <w:r w:rsidRPr="00E036E0">
        <w:rPr>
          <w:color w:val="000000"/>
          <w:lang w:val="en-GB" w:eastAsia="nl-BE"/>
        </w:rPr>
        <w:t xml:space="preserve">    </w:t>
      </w:r>
      <w:r w:rsidRPr="007F5317">
        <w:rPr>
          <w:color w:val="0000FF"/>
          <w:lang w:val="en-GB" w:eastAsia="nl-BE"/>
        </w:rPr>
        <w:t xml:space="preserve">public static </w:t>
      </w:r>
      <w:r w:rsidRPr="00E036E0">
        <w:rPr>
          <w:color w:val="2B91AF"/>
          <w:lang w:val="en-GB" w:eastAsia="nl-BE"/>
        </w:rPr>
        <w:t>OnlyOneDatabase</w:t>
      </w:r>
      <w:r w:rsidRPr="00E036E0">
        <w:rPr>
          <w:color w:val="000000"/>
          <w:lang w:val="en-GB" w:eastAsia="nl-BE"/>
        </w:rPr>
        <w:t xml:space="preserve"> Instance</w:t>
      </w:r>
    </w:p>
    <w:p w14:paraId="35E6A100" w14:textId="77777777" w:rsidR="004E6398" w:rsidRPr="00E036E0" w:rsidRDefault="004E6398" w:rsidP="007F5317">
      <w:pPr>
        <w:pStyle w:val="Code"/>
        <w:rPr>
          <w:color w:val="000000"/>
          <w:lang w:val="en-GB" w:eastAsia="nl-BE"/>
        </w:rPr>
      </w:pPr>
      <w:r w:rsidRPr="00E036E0">
        <w:rPr>
          <w:color w:val="000000"/>
          <w:lang w:val="en-GB" w:eastAsia="nl-BE"/>
        </w:rPr>
        <w:lastRenderedPageBreak/>
        <w:t xml:space="preserve">    {</w:t>
      </w:r>
    </w:p>
    <w:p w14:paraId="6BBB4873" w14:textId="77777777" w:rsidR="004E6398" w:rsidRPr="00E036E0" w:rsidRDefault="004E6398" w:rsidP="007F5317">
      <w:pPr>
        <w:pStyle w:val="Code"/>
        <w:rPr>
          <w:color w:val="000000"/>
          <w:lang w:val="en-GB" w:eastAsia="nl-BE"/>
        </w:rPr>
      </w:pPr>
      <w:r w:rsidRPr="00E036E0">
        <w:rPr>
          <w:color w:val="000000"/>
          <w:lang w:val="en-GB" w:eastAsia="nl-BE"/>
        </w:rPr>
        <w:t xml:space="preserve">        </w:t>
      </w:r>
      <w:r w:rsidRPr="007F5317">
        <w:rPr>
          <w:color w:val="0000FF"/>
          <w:lang w:val="en-GB" w:eastAsia="nl-BE"/>
        </w:rPr>
        <w:t>get</w:t>
      </w:r>
    </w:p>
    <w:p w14:paraId="0AD7609D" w14:textId="77777777" w:rsidR="004E6398" w:rsidRPr="00E036E0" w:rsidRDefault="004E6398" w:rsidP="007F5317">
      <w:pPr>
        <w:pStyle w:val="Code"/>
        <w:rPr>
          <w:color w:val="000000"/>
          <w:lang w:val="en-GB" w:eastAsia="nl-BE"/>
        </w:rPr>
      </w:pPr>
      <w:r w:rsidRPr="00E036E0">
        <w:rPr>
          <w:color w:val="000000"/>
          <w:lang w:val="en-GB" w:eastAsia="nl-BE"/>
        </w:rPr>
        <w:t xml:space="preserve">        {</w:t>
      </w:r>
    </w:p>
    <w:p w14:paraId="03A20BD4" w14:textId="77777777" w:rsidR="004E6398" w:rsidRPr="00E036E0" w:rsidRDefault="004E6398" w:rsidP="007F5317">
      <w:pPr>
        <w:pStyle w:val="Code"/>
        <w:rPr>
          <w:color w:val="000000"/>
          <w:lang w:val="en-GB" w:eastAsia="nl-BE"/>
        </w:rPr>
      </w:pPr>
      <w:r w:rsidRPr="00E036E0">
        <w:rPr>
          <w:color w:val="000000"/>
          <w:lang w:val="en-GB" w:eastAsia="nl-BE"/>
        </w:rPr>
        <w:t xml:space="preserve">            </w:t>
      </w:r>
      <w:r w:rsidRPr="007F5317">
        <w:rPr>
          <w:color w:val="0000FF"/>
          <w:lang w:val="en-GB" w:eastAsia="nl-BE"/>
        </w:rPr>
        <w:t xml:space="preserve">lock </w:t>
      </w:r>
      <w:r w:rsidRPr="00E036E0">
        <w:rPr>
          <w:color w:val="000000"/>
          <w:lang w:val="en-GB" w:eastAsia="nl-BE"/>
        </w:rPr>
        <w:t>(padlock)</w:t>
      </w:r>
    </w:p>
    <w:p w14:paraId="7AAC7E9B" w14:textId="77777777" w:rsidR="004E6398" w:rsidRPr="00E036E0" w:rsidRDefault="004E6398" w:rsidP="007F5317">
      <w:pPr>
        <w:pStyle w:val="Code"/>
        <w:rPr>
          <w:color w:val="000000"/>
          <w:lang w:val="en-GB" w:eastAsia="nl-BE"/>
        </w:rPr>
      </w:pPr>
      <w:r w:rsidRPr="00E036E0">
        <w:rPr>
          <w:color w:val="000000"/>
          <w:lang w:val="en-GB" w:eastAsia="nl-BE"/>
        </w:rPr>
        <w:t xml:space="preserve">            {</w:t>
      </w:r>
    </w:p>
    <w:p w14:paraId="46820229" w14:textId="77777777" w:rsidR="004E6398" w:rsidRPr="00E036E0" w:rsidRDefault="004E6398" w:rsidP="007F5317">
      <w:pPr>
        <w:pStyle w:val="Code"/>
        <w:rPr>
          <w:color w:val="000000"/>
          <w:lang w:val="en-GB" w:eastAsia="nl-BE"/>
        </w:rPr>
      </w:pPr>
      <w:r w:rsidRPr="00E036E0">
        <w:rPr>
          <w:color w:val="000000"/>
          <w:lang w:val="en-GB" w:eastAsia="nl-BE"/>
        </w:rPr>
        <w:t xml:space="preserve">                </w:t>
      </w:r>
      <w:r w:rsidRPr="007F5317">
        <w:rPr>
          <w:color w:val="0000FF"/>
          <w:lang w:val="en-GB" w:eastAsia="nl-BE"/>
        </w:rPr>
        <w:t xml:space="preserve">if </w:t>
      </w:r>
      <w:r w:rsidRPr="00E036E0">
        <w:rPr>
          <w:color w:val="000000"/>
          <w:lang w:val="en-GB" w:eastAsia="nl-BE"/>
        </w:rPr>
        <w:t xml:space="preserve">(instance is </w:t>
      </w:r>
      <w:r w:rsidRPr="00E036E0">
        <w:rPr>
          <w:lang w:val="en-GB" w:eastAsia="nl-BE"/>
        </w:rPr>
        <w:t>null</w:t>
      </w:r>
      <w:r w:rsidRPr="00E036E0">
        <w:rPr>
          <w:color w:val="000000"/>
          <w:lang w:val="en-GB" w:eastAsia="nl-BE"/>
        </w:rPr>
        <w:t>)</w:t>
      </w:r>
    </w:p>
    <w:p w14:paraId="0499B07F" w14:textId="77777777" w:rsidR="004E6398" w:rsidRPr="00E036E0" w:rsidRDefault="004E6398" w:rsidP="007F5317">
      <w:pPr>
        <w:pStyle w:val="Code"/>
        <w:rPr>
          <w:color w:val="000000"/>
          <w:lang w:val="en-GB" w:eastAsia="nl-BE"/>
        </w:rPr>
      </w:pPr>
      <w:r w:rsidRPr="00E036E0">
        <w:rPr>
          <w:color w:val="000000"/>
          <w:lang w:val="en-GB" w:eastAsia="nl-BE"/>
        </w:rPr>
        <w:t xml:space="preserve">                {</w:t>
      </w:r>
    </w:p>
    <w:p w14:paraId="1714A433" w14:textId="77777777" w:rsidR="004E6398" w:rsidRPr="00E036E0" w:rsidRDefault="004E6398" w:rsidP="007F5317">
      <w:pPr>
        <w:pStyle w:val="Code"/>
        <w:rPr>
          <w:color w:val="000000"/>
          <w:lang w:val="en-GB" w:eastAsia="nl-BE"/>
        </w:rPr>
      </w:pPr>
      <w:r w:rsidRPr="00E036E0">
        <w:rPr>
          <w:color w:val="000000"/>
          <w:lang w:val="en-GB" w:eastAsia="nl-BE"/>
        </w:rPr>
        <w:t xml:space="preserve">                    instance = </w:t>
      </w:r>
      <w:r w:rsidRPr="007F5317">
        <w:rPr>
          <w:color w:val="0000FF"/>
          <w:lang w:val="en-GB" w:eastAsia="nl-BE"/>
        </w:rPr>
        <w:t xml:space="preserve">new </w:t>
      </w:r>
      <w:r w:rsidRPr="00E036E0">
        <w:rPr>
          <w:color w:val="2B91AF"/>
          <w:lang w:val="en-GB" w:eastAsia="nl-BE"/>
        </w:rPr>
        <w:t>OnlyOneDatabase</w:t>
      </w:r>
      <w:r w:rsidRPr="00E036E0">
        <w:rPr>
          <w:color w:val="000000"/>
          <w:lang w:val="en-GB" w:eastAsia="nl-BE"/>
        </w:rPr>
        <w:t>();</w:t>
      </w:r>
    </w:p>
    <w:p w14:paraId="0DEBE483" w14:textId="77777777" w:rsidR="004E6398" w:rsidRPr="00E036E0" w:rsidRDefault="004E6398" w:rsidP="007F5317">
      <w:pPr>
        <w:pStyle w:val="Code"/>
        <w:rPr>
          <w:color w:val="000000"/>
          <w:lang w:val="en-GB" w:eastAsia="nl-BE"/>
        </w:rPr>
      </w:pPr>
      <w:r w:rsidRPr="00E036E0">
        <w:rPr>
          <w:color w:val="000000"/>
          <w:lang w:val="en-GB" w:eastAsia="nl-BE"/>
        </w:rPr>
        <w:t xml:space="preserve">                }</w:t>
      </w:r>
    </w:p>
    <w:p w14:paraId="2DAA40F8" w14:textId="77777777" w:rsidR="004E6398" w:rsidRPr="00E036E0" w:rsidRDefault="004E6398" w:rsidP="007F5317">
      <w:pPr>
        <w:pStyle w:val="Code"/>
        <w:rPr>
          <w:color w:val="000000"/>
          <w:lang w:val="en-GB" w:eastAsia="nl-BE"/>
        </w:rPr>
      </w:pPr>
      <w:r w:rsidRPr="00E036E0">
        <w:rPr>
          <w:color w:val="000000"/>
          <w:lang w:val="en-GB" w:eastAsia="nl-BE"/>
        </w:rPr>
        <w:t xml:space="preserve">                </w:t>
      </w:r>
      <w:r w:rsidRPr="007F5317">
        <w:rPr>
          <w:color w:val="0000FF"/>
          <w:lang w:val="en-GB" w:eastAsia="nl-BE"/>
        </w:rPr>
        <w:t xml:space="preserve">return </w:t>
      </w:r>
      <w:r w:rsidRPr="00E036E0">
        <w:rPr>
          <w:color w:val="000000"/>
          <w:lang w:val="en-GB" w:eastAsia="nl-BE"/>
        </w:rPr>
        <w:t>instance;</w:t>
      </w:r>
    </w:p>
    <w:p w14:paraId="778B3997" w14:textId="77777777" w:rsidR="004E6398" w:rsidRPr="00AD1150" w:rsidRDefault="004E6398" w:rsidP="007F5317">
      <w:pPr>
        <w:pStyle w:val="Code"/>
        <w:rPr>
          <w:color w:val="000000"/>
          <w:lang w:val="en-GB" w:eastAsia="nl-BE"/>
        </w:rPr>
      </w:pPr>
      <w:r w:rsidRPr="00E036E0">
        <w:rPr>
          <w:color w:val="000000"/>
          <w:lang w:val="en-GB" w:eastAsia="nl-BE"/>
        </w:rPr>
        <w:t xml:space="preserve">            </w:t>
      </w:r>
      <w:r w:rsidRPr="00AD1150">
        <w:rPr>
          <w:color w:val="000000"/>
          <w:lang w:val="en-GB" w:eastAsia="nl-BE"/>
        </w:rPr>
        <w:t>}</w:t>
      </w:r>
    </w:p>
    <w:p w14:paraId="332D4B58" w14:textId="77777777" w:rsidR="004E6398" w:rsidRPr="0036164B" w:rsidRDefault="004E6398" w:rsidP="007F5317">
      <w:pPr>
        <w:pStyle w:val="Code"/>
        <w:rPr>
          <w:color w:val="000000"/>
          <w:lang w:eastAsia="nl-BE"/>
        </w:rPr>
      </w:pPr>
      <w:r w:rsidRPr="00AD1150">
        <w:rPr>
          <w:color w:val="000000"/>
          <w:lang w:val="en-GB" w:eastAsia="nl-BE"/>
        </w:rPr>
        <w:t xml:space="preserve">        </w:t>
      </w:r>
      <w:r w:rsidRPr="0036164B">
        <w:rPr>
          <w:color w:val="000000"/>
          <w:lang w:eastAsia="nl-BE"/>
        </w:rPr>
        <w:t>}</w:t>
      </w:r>
    </w:p>
    <w:p w14:paraId="6BB0419D" w14:textId="77777777" w:rsidR="004E6398" w:rsidRPr="0036164B" w:rsidRDefault="004E6398" w:rsidP="004E6398">
      <w:pPr>
        <w:rPr>
          <w:rFonts w:ascii="Cascadia Mono" w:hAnsi="Cascadia Mono" w:cs="Cascadia Mono"/>
          <w:color w:val="000000"/>
          <w:sz w:val="19"/>
          <w:szCs w:val="19"/>
          <w:lang w:eastAsia="nl-BE"/>
        </w:rPr>
      </w:pPr>
      <w:r w:rsidRPr="0036164B">
        <w:rPr>
          <w:rFonts w:ascii="Cascadia Mono" w:hAnsi="Cascadia Mono" w:cs="Cascadia Mono"/>
          <w:color w:val="000000"/>
          <w:sz w:val="19"/>
          <w:szCs w:val="19"/>
          <w:lang w:eastAsia="nl-BE"/>
        </w:rPr>
        <w:t xml:space="preserve">    }</w:t>
      </w:r>
    </w:p>
    <w:p w14:paraId="63D20B49" w14:textId="77777777" w:rsidR="004E6398" w:rsidRPr="0036164B" w:rsidRDefault="004E6398" w:rsidP="004E6398">
      <w:pPr>
        <w:rPr>
          <w:rFonts w:eastAsiaTheme="majorEastAsia"/>
        </w:rPr>
      </w:pPr>
      <w:r w:rsidRPr="0036164B">
        <w:rPr>
          <w:rFonts w:eastAsiaTheme="majorEastAsia"/>
        </w:rPr>
        <w:t>We maken dus een nieuwe datamember die zal functioneren als lock object. Via het lock keyword gaan we dan kijken of we een lock kunnen zetten op dit object. Als dit lukt, zal de volgende code uitgevoerd worden (de initialisatie van onze OnlyOneDatabase class). Als dit niet lukt, gebeurt de initialisatie niet.</w:t>
      </w:r>
    </w:p>
    <w:p w14:paraId="0C07D50D" w14:textId="77777777" w:rsidR="004E6398" w:rsidRPr="0036164B" w:rsidRDefault="004E6398" w:rsidP="004E6398">
      <w:pPr>
        <w:rPr>
          <w:rFonts w:eastAsiaTheme="majorEastAsia"/>
        </w:rPr>
      </w:pPr>
    </w:p>
    <w:p w14:paraId="23850BEC" w14:textId="77777777" w:rsidR="004E6398" w:rsidRPr="0036164B" w:rsidRDefault="004E6398" w:rsidP="004E6398">
      <w:pPr>
        <w:rPr>
          <w:rFonts w:eastAsiaTheme="majorEastAsia"/>
        </w:rPr>
      </w:pPr>
      <w:r w:rsidRPr="0036164B">
        <w:rPr>
          <w:rFonts w:eastAsiaTheme="majorEastAsia"/>
        </w:rPr>
        <w:t>Om te vermijden dat we de lock bij elke aanspreken van de instantie moeten controleren, kunnen we een extra controle toevoegen:</w:t>
      </w:r>
    </w:p>
    <w:p w14:paraId="4227190D" w14:textId="77777777" w:rsidR="004E6398" w:rsidRPr="00E036E0" w:rsidRDefault="004E6398" w:rsidP="00700636">
      <w:pPr>
        <w:pStyle w:val="Code"/>
        <w:rPr>
          <w:lang w:val="en-GB" w:eastAsia="nl-BE"/>
        </w:rPr>
      </w:pPr>
      <w:r w:rsidRPr="0036164B">
        <w:rPr>
          <w:lang w:eastAsia="nl-BE"/>
        </w:rPr>
        <w:t xml:space="preserve">    </w:t>
      </w:r>
      <w:r w:rsidRPr="00E036E0">
        <w:rPr>
          <w:color w:val="0000FF"/>
          <w:lang w:val="en-GB" w:eastAsia="nl-BE"/>
        </w:rPr>
        <w:t>public</w:t>
      </w:r>
      <w:r w:rsidRPr="00E036E0">
        <w:rPr>
          <w:lang w:val="en-GB" w:eastAsia="nl-BE"/>
        </w:rPr>
        <w:t xml:space="preserve"> </w:t>
      </w:r>
      <w:r w:rsidRPr="00E036E0">
        <w:rPr>
          <w:color w:val="0000FF"/>
          <w:lang w:val="en-GB" w:eastAsia="nl-BE"/>
        </w:rPr>
        <w:t>static</w:t>
      </w:r>
      <w:r w:rsidRPr="00E036E0">
        <w:rPr>
          <w:lang w:val="en-GB" w:eastAsia="nl-BE"/>
        </w:rPr>
        <w:t xml:space="preserve"> </w:t>
      </w:r>
      <w:r w:rsidRPr="00E036E0">
        <w:rPr>
          <w:color w:val="2B91AF"/>
          <w:lang w:val="en-GB" w:eastAsia="nl-BE"/>
        </w:rPr>
        <w:t>OnlyOneDatabase</w:t>
      </w:r>
      <w:r w:rsidRPr="00E036E0">
        <w:rPr>
          <w:lang w:val="en-GB" w:eastAsia="nl-BE"/>
        </w:rPr>
        <w:t xml:space="preserve"> Instance</w:t>
      </w:r>
    </w:p>
    <w:p w14:paraId="70F8EA07" w14:textId="77777777" w:rsidR="004E6398" w:rsidRPr="00E036E0" w:rsidRDefault="004E6398" w:rsidP="00700636">
      <w:pPr>
        <w:pStyle w:val="Code"/>
        <w:rPr>
          <w:lang w:val="en-GB" w:eastAsia="nl-BE"/>
        </w:rPr>
      </w:pPr>
      <w:r w:rsidRPr="00E036E0">
        <w:rPr>
          <w:lang w:val="en-GB" w:eastAsia="nl-BE"/>
        </w:rPr>
        <w:t xml:space="preserve">    {</w:t>
      </w:r>
    </w:p>
    <w:p w14:paraId="1836F460" w14:textId="77777777" w:rsidR="004E6398" w:rsidRPr="00E036E0" w:rsidRDefault="004E6398" w:rsidP="00700636">
      <w:pPr>
        <w:pStyle w:val="Code"/>
        <w:rPr>
          <w:lang w:val="en-GB" w:eastAsia="nl-BE"/>
        </w:rPr>
      </w:pPr>
      <w:r w:rsidRPr="00E036E0">
        <w:rPr>
          <w:lang w:val="en-GB" w:eastAsia="nl-BE"/>
        </w:rPr>
        <w:t xml:space="preserve">        </w:t>
      </w:r>
      <w:r w:rsidRPr="00E036E0">
        <w:rPr>
          <w:color w:val="0000FF"/>
          <w:lang w:val="en-GB" w:eastAsia="nl-BE"/>
        </w:rPr>
        <w:t>get</w:t>
      </w:r>
    </w:p>
    <w:p w14:paraId="0F49B4A9" w14:textId="77777777" w:rsidR="004E6398" w:rsidRPr="00E036E0" w:rsidRDefault="004E6398" w:rsidP="00700636">
      <w:pPr>
        <w:pStyle w:val="Code"/>
        <w:rPr>
          <w:lang w:val="en-GB" w:eastAsia="nl-BE"/>
        </w:rPr>
      </w:pPr>
      <w:r w:rsidRPr="00E036E0">
        <w:rPr>
          <w:lang w:val="en-GB" w:eastAsia="nl-BE"/>
        </w:rPr>
        <w:t xml:space="preserve">        {</w:t>
      </w:r>
    </w:p>
    <w:p w14:paraId="19A46A33" w14:textId="77777777" w:rsidR="004E6398" w:rsidRPr="00E036E0" w:rsidRDefault="004E6398" w:rsidP="00700636">
      <w:pPr>
        <w:pStyle w:val="Code"/>
        <w:rPr>
          <w:lang w:val="en-GB" w:eastAsia="nl-BE"/>
        </w:rPr>
      </w:pPr>
      <w:r w:rsidRPr="00E036E0">
        <w:rPr>
          <w:lang w:val="en-GB" w:eastAsia="nl-BE"/>
        </w:rPr>
        <w:t xml:space="preserve">            </w:t>
      </w:r>
      <w:r w:rsidRPr="00E036E0">
        <w:rPr>
          <w:color w:val="0000FF"/>
          <w:lang w:val="en-GB" w:eastAsia="nl-BE"/>
        </w:rPr>
        <w:t>if</w:t>
      </w:r>
      <w:r w:rsidRPr="00E036E0">
        <w:rPr>
          <w:lang w:val="en-GB" w:eastAsia="nl-BE"/>
        </w:rPr>
        <w:t xml:space="preserve"> (instance is </w:t>
      </w:r>
      <w:r w:rsidRPr="00E036E0">
        <w:rPr>
          <w:color w:val="0000FF"/>
          <w:lang w:val="en-GB" w:eastAsia="nl-BE"/>
        </w:rPr>
        <w:t>null</w:t>
      </w:r>
      <w:r w:rsidRPr="00E036E0">
        <w:rPr>
          <w:lang w:val="en-GB" w:eastAsia="nl-BE"/>
        </w:rPr>
        <w:t>)</w:t>
      </w:r>
    </w:p>
    <w:p w14:paraId="538ADFD9" w14:textId="77777777" w:rsidR="004E6398" w:rsidRPr="00E036E0" w:rsidRDefault="004E6398" w:rsidP="00700636">
      <w:pPr>
        <w:pStyle w:val="Code"/>
        <w:rPr>
          <w:lang w:val="en-GB" w:eastAsia="nl-BE"/>
        </w:rPr>
      </w:pPr>
      <w:r w:rsidRPr="00E036E0">
        <w:rPr>
          <w:lang w:val="en-GB" w:eastAsia="nl-BE"/>
        </w:rPr>
        <w:t xml:space="preserve">            {</w:t>
      </w:r>
    </w:p>
    <w:p w14:paraId="11BA5FF3" w14:textId="77777777" w:rsidR="004E6398" w:rsidRPr="00E036E0" w:rsidRDefault="004E6398" w:rsidP="00700636">
      <w:pPr>
        <w:pStyle w:val="Code"/>
        <w:rPr>
          <w:lang w:val="en-GB" w:eastAsia="nl-BE"/>
        </w:rPr>
      </w:pPr>
      <w:r w:rsidRPr="00E036E0">
        <w:rPr>
          <w:lang w:val="en-GB" w:eastAsia="nl-BE"/>
        </w:rPr>
        <w:t xml:space="preserve">                </w:t>
      </w:r>
      <w:r w:rsidRPr="00E036E0">
        <w:rPr>
          <w:color w:val="0000FF"/>
          <w:lang w:val="en-GB" w:eastAsia="nl-BE"/>
        </w:rPr>
        <w:t>lock</w:t>
      </w:r>
      <w:r w:rsidRPr="00E036E0">
        <w:rPr>
          <w:lang w:val="en-GB" w:eastAsia="nl-BE"/>
        </w:rPr>
        <w:t xml:space="preserve"> (padlock)</w:t>
      </w:r>
    </w:p>
    <w:p w14:paraId="35FFB822" w14:textId="77777777" w:rsidR="004E6398" w:rsidRPr="00E036E0" w:rsidRDefault="004E6398" w:rsidP="00700636">
      <w:pPr>
        <w:pStyle w:val="Code"/>
        <w:rPr>
          <w:lang w:val="en-GB" w:eastAsia="nl-BE"/>
        </w:rPr>
      </w:pPr>
      <w:r w:rsidRPr="00E036E0">
        <w:rPr>
          <w:lang w:val="en-GB" w:eastAsia="nl-BE"/>
        </w:rPr>
        <w:t xml:space="preserve">                {</w:t>
      </w:r>
    </w:p>
    <w:p w14:paraId="2E47B570" w14:textId="10AEF040" w:rsidR="004E6398" w:rsidRPr="00E036E0" w:rsidRDefault="004E6398" w:rsidP="00700636">
      <w:pPr>
        <w:pStyle w:val="Code"/>
        <w:rPr>
          <w:lang w:val="en-GB" w:eastAsia="nl-BE"/>
        </w:rPr>
      </w:pPr>
      <w:r w:rsidRPr="00E036E0">
        <w:rPr>
          <w:lang w:val="en-GB" w:eastAsia="nl-BE"/>
        </w:rPr>
        <w:t xml:space="preserve">                    </w:t>
      </w:r>
      <w:r w:rsidRPr="00E036E0">
        <w:rPr>
          <w:color w:val="0000FF"/>
          <w:lang w:val="en-GB" w:eastAsia="nl-BE"/>
        </w:rPr>
        <w:t>if</w:t>
      </w:r>
      <w:r w:rsidRPr="00E036E0">
        <w:rPr>
          <w:lang w:val="en-GB" w:eastAsia="nl-BE"/>
        </w:rPr>
        <w:t xml:space="preserve"> (instance </w:t>
      </w:r>
      <w:r w:rsidR="00B60EBB">
        <w:rPr>
          <w:lang w:val="en-GB" w:eastAsia="nl-BE"/>
        </w:rPr>
        <w:t>is</w:t>
      </w:r>
      <w:r w:rsidRPr="00E036E0">
        <w:rPr>
          <w:lang w:val="en-GB" w:eastAsia="nl-BE"/>
        </w:rPr>
        <w:t xml:space="preserve"> </w:t>
      </w:r>
      <w:r w:rsidRPr="00E036E0">
        <w:rPr>
          <w:color w:val="0000FF"/>
          <w:lang w:val="en-GB" w:eastAsia="nl-BE"/>
        </w:rPr>
        <w:t>null</w:t>
      </w:r>
      <w:r w:rsidRPr="00E036E0">
        <w:rPr>
          <w:lang w:val="en-GB" w:eastAsia="nl-BE"/>
        </w:rPr>
        <w:t>)</w:t>
      </w:r>
    </w:p>
    <w:p w14:paraId="10084F4D" w14:textId="77777777" w:rsidR="004E6398" w:rsidRPr="00E036E0" w:rsidRDefault="004E6398" w:rsidP="00700636">
      <w:pPr>
        <w:pStyle w:val="Code"/>
        <w:rPr>
          <w:lang w:val="en-GB" w:eastAsia="nl-BE"/>
        </w:rPr>
      </w:pPr>
      <w:r w:rsidRPr="00E036E0">
        <w:rPr>
          <w:lang w:val="en-GB" w:eastAsia="nl-BE"/>
        </w:rPr>
        <w:t xml:space="preserve">                    {</w:t>
      </w:r>
    </w:p>
    <w:p w14:paraId="29D6E6A2" w14:textId="77777777" w:rsidR="004E6398" w:rsidRPr="00E036E0" w:rsidRDefault="004E6398" w:rsidP="00700636">
      <w:pPr>
        <w:pStyle w:val="Code"/>
        <w:rPr>
          <w:lang w:val="en-GB" w:eastAsia="nl-BE"/>
        </w:rPr>
      </w:pPr>
      <w:r w:rsidRPr="00E036E0">
        <w:rPr>
          <w:lang w:val="en-GB" w:eastAsia="nl-BE"/>
        </w:rPr>
        <w:t xml:space="preserve">                        instance = </w:t>
      </w:r>
      <w:r w:rsidRPr="00E036E0">
        <w:rPr>
          <w:color w:val="0000FF"/>
          <w:lang w:val="en-GB" w:eastAsia="nl-BE"/>
        </w:rPr>
        <w:t>new</w:t>
      </w:r>
      <w:r w:rsidRPr="00E036E0">
        <w:rPr>
          <w:lang w:val="en-GB" w:eastAsia="nl-BE"/>
        </w:rPr>
        <w:t xml:space="preserve"> </w:t>
      </w:r>
      <w:r w:rsidRPr="00E036E0">
        <w:rPr>
          <w:color w:val="2B91AF"/>
          <w:lang w:val="en-GB" w:eastAsia="nl-BE"/>
        </w:rPr>
        <w:t>OnlyOneDatabase</w:t>
      </w:r>
      <w:r w:rsidRPr="00E036E0">
        <w:rPr>
          <w:lang w:val="en-GB" w:eastAsia="nl-BE"/>
        </w:rPr>
        <w:t>();</w:t>
      </w:r>
    </w:p>
    <w:p w14:paraId="345AAE64" w14:textId="77777777" w:rsidR="004E6398" w:rsidRPr="00AD1150" w:rsidRDefault="004E6398" w:rsidP="00700636">
      <w:pPr>
        <w:pStyle w:val="Code"/>
        <w:rPr>
          <w:lang w:val="en-GB" w:eastAsia="nl-BE"/>
        </w:rPr>
      </w:pPr>
      <w:r w:rsidRPr="00E036E0">
        <w:rPr>
          <w:lang w:val="en-GB" w:eastAsia="nl-BE"/>
        </w:rPr>
        <w:t xml:space="preserve">                    </w:t>
      </w:r>
      <w:r w:rsidRPr="00AD1150">
        <w:rPr>
          <w:lang w:val="en-GB" w:eastAsia="nl-BE"/>
        </w:rPr>
        <w:t>}</w:t>
      </w:r>
    </w:p>
    <w:p w14:paraId="15E10E7E" w14:textId="77777777" w:rsidR="004E6398" w:rsidRPr="0036164B" w:rsidRDefault="004E6398" w:rsidP="00700636">
      <w:pPr>
        <w:pStyle w:val="Code"/>
        <w:rPr>
          <w:lang w:eastAsia="nl-BE"/>
        </w:rPr>
      </w:pPr>
      <w:r w:rsidRPr="00AD1150">
        <w:rPr>
          <w:lang w:val="en-GB" w:eastAsia="nl-BE"/>
        </w:rPr>
        <w:t xml:space="preserve">                </w:t>
      </w:r>
      <w:r w:rsidRPr="0036164B">
        <w:rPr>
          <w:lang w:eastAsia="nl-BE"/>
        </w:rPr>
        <w:t>}</w:t>
      </w:r>
    </w:p>
    <w:p w14:paraId="75F5BB48" w14:textId="77777777" w:rsidR="004E6398" w:rsidRPr="0036164B" w:rsidRDefault="004E6398" w:rsidP="00700636">
      <w:pPr>
        <w:pStyle w:val="Code"/>
        <w:rPr>
          <w:lang w:eastAsia="nl-BE"/>
        </w:rPr>
      </w:pPr>
      <w:r w:rsidRPr="0036164B">
        <w:rPr>
          <w:lang w:eastAsia="nl-BE"/>
        </w:rPr>
        <w:t xml:space="preserve">            }</w:t>
      </w:r>
    </w:p>
    <w:p w14:paraId="6F1EAC3E" w14:textId="77777777" w:rsidR="004E6398" w:rsidRPr="0036164B" w:rsidRDefault="004E6398" w:rsidP="00700636">
      <w:pPr>
        <w:pStyle w:val="Code"/>
        <w:rPr>
          <w:lang w:eastAsia="nl-BE"/>
        </w:rPr>
      </w:pPr>
      <w:r w:rsidRPr="0036164B">
        <w:rPr>
          <w:lang w:eastAsia="nl-BE"/>
        </w:rPr>
        <w:t xml:space="preserve">            </w:t>
      </w:r>
      <w:r w:rsidRPr="0036164B">
        <w:rPr>
          <w:color w:val="0000FF"/>
          <w:lang w:eastAsia="nl-BE"/>
        </w:rPr>
        <w:t>return</w:t>
      </w:r>
      <w:r w:rsidRPr="0036164B">
        <w:rPr>
          <w:lang w:eastAsia="nl-BE"/>
        </w:rPr>
        <w:t xml:space="preserve"> instance;</w:t>
      </w:r>
    </w:p>
    <w:p w14:paraId="06C2C6BB" w14:textId="77777777" w:rsidR="004E6398" w:rsidRPr="0036164B" w:rsidRDefault="004E6398" w:rsidP="00700636">
      <w:pPr>
        <w:pStyle w:val="Code"/>
        <w:rPr>
          <w:lang w:eastAsia="nl-BE"/>
        </w:rPr>
      </w:pPr>
      <w:r w:rsidRPr="0036164B">
        <w:rPr>
          <w:lang w:eastAsia="nl-BE"/>
        </w:rPr>
        <w:lastRenderedPageBreak/>
        <w:t xml:space="preserve">        }</w:t>
      </w:r>
    </w:p>
    <w:p w14:paraId="794E9F50" w14:textId="77777777" w:rsidR="004E6398" w:rsidRPr="0036164B" w:rsidRDefault="004E6398" w:rsidP="00700636">
      <w:pPr>
        <w:pStyle w:val="Code"/>
        <w:rPr>
          <w:lang w:eastAsia="nl-BE"/>
        </w:rPr>
      </w:pPr>
      <w:r w:rsidRPr="0036164B">
        <w:rPr>
          <w:lang w:eastAsia="nl-BE"/>
        </w:rPr>
        <w:t xml:space="preserve">    }</w:t>
      </w:r>
    </w:p>
    <w:p w14:paraId="5842C6C8" w14:textId="77777777" w:rsidR="004E6398" w:rsidRPr="0036164B" w:rsidRDefault="004E6398" w:rsidP="004E6398">
      <w:pPr>
        <w:rPr>
          <w:rFonts w:eastAsiaTheme="majorEastAsia"/>
        </w:rPr>
      </w:pPr>
      <w:r w:rsidRPr="0036164B">
        <w:rPr>
          <w:rFonts w:eastAsiaTheme="majorEastAsia"/>
        </w:rPr>
        <w:t xml:space="preserve">We gaan dus de lock enkel uitvoeren als ons instance object nog niet geïnitieerd is. Dit is dan ook de finale versie van ons design pattern. </w:t>
      </w:r>
    </w:p>
    <w:p w14:paraId="5B2A2109" w14:textId="7ADF4E2F" w:rsidR="004E6398" w:rsidRPr="0036164B" w:rsidRDefault="004E6398" w:rsidP="004E6398">
      <w:pPr>
        <w:pStyle w:val="Kop2"/>
      </w:pPr>
      <w:bookmarkStart w:id="35" w:name="_Toc106831704"/>
      <w:r w:rsidRPr="0036164B">
        <w:t>Inversion of Control (IoC)</w:t>
      </w:r>
      <w:bookmarkEnd w:id="35"/>
    </w:p>
    <w:p w14:paraId="578DBF3D" w14:textId="77777777" w:rsidR="004E6398" w:rsidRPr="0036164B" w:rsidRDefault="004E6398" w:rsidP="004E6398">
      <w:pPr>
        <w:rPr>
          <w:rFonts w:eastAsiaTheme="majorEastAsia"/>
        </w:rPr>
      </w:pPr>
      <w:r w:rsidRPr="0036164B">
        <w:rPr>
          <w:rFonts w:eastAsiaTheme="majorEastAsia"/>
        </w:rPr>
        <w:t>Inversion of Control is een overkoepelende benaming voor design patterns die de controle bij de uitvoerende class gaan leggen. Een client class gaat gebruik maken van de service class. De service class gaat echter geen controle hebben over hoe de client class deze service gebruikt.</w:t>
      </w:r>
    </w:p>
    <w:p w14:paraId="73EE692A" w14:textId="77777777" w:rsidR="004E6398" w:rsidRPr="0036164B" w:rsidRDefault="004E6398" w:rsidP="004E6398">
      <w:pPr>
        <w:rPr>
          <w:rFonts w:eastAsiaTheme="majorEastAsia"/>
        </w:rPr>
      </w:pPr>
      <w:r w:rsidRPr="0036164B">
        <w:rPr>
          <w:rFonts w:eastAsiaTheme="majorEastAsia"/>
        </w:rPr>
        <w:t>We gaan hiervoor twee design patterns in detail bekijken:</w:t>
      </w:r>
    </w:p>
    <w:p w14:paraId="1C456094" w14:textId="77777777" w:rsidR="004E6398" w:rsidRPr="0036164B" w:rsidRDefault="004E6398" w:rsidP="00957E6B">
      <w:pPr>
        <w:pStyle w:val="Lijstalinea"/>
        <w:numPr>
          <w:ilvl w:val="0"/>
          <w:numId w:val="15"/>
        </w:numPr>
        <w:rPr>
          <w:rFonts w:eastAsiaTheme="majorEastAsia"/>
        </w:rPr>
      </w:pPr>
      <w:r w:rsidRPr="0036164B">
        <w:rPr>
          <w:rFonts w:eastAsiaTheme="majorEastAsia"/>
        </w:rPr>
        <w:t>Dependency Injection</w:t>
      </w:r>
    </w:p>
    <w:p w14:paraId="6E7FEFA6" w14:textId="667F044C" w:rsidR="00C06F3F" w:rsidRPr="00D90C24" w:rsidRDefault="004E6398" w:rsidP="00D90C24">
      <w:pPr>
        <w:pStyle w:val="Lijstalinea"/>
        <w:numPr>
          <w:ilvl w:val="0"/>
          <w:numId w:val="15"/>
        </w:numPr>
        <w:rPr>
          <w:rFonts w:eastAsiaTheme="majorEastAsia"/>
        </w:rPr>
      </w:pPr>
      <w:r w:rsidRPr="0036164B">
        <w:rPr>
          <w:rFonts w:eastAsiaTheme="majorEastAsia"/>
        </w:rPr>
        <w:t>Abstract factory</w:t>
      </w:r>
    </w:p>
    <w:p w14:paraId="2DA16418" w14:textId="77777777" w:rsidR="005B6C5A" w:rsidRDefault="004E6398" w:rsidP="005B6C5A">
      <w:pPr>
        <w:pStyle w:val="Kop3"/>
        <w:rPr>
          <w:rFonts w:eastAsiaTheme="majorEastAsia"/>
        </w:rPr>
      </w:pPr>
      <w:r w:rsidRPr="0036164B">
        <w:t>Dependency Injection (DI)</w:t>
      </w:r>
      <w:r w:rsidR="005828EE" w:rsidRPr="0036164B">
        <w:rPr>
          <w:rFonts w:eastAsiaTheme="majorEastAsia"/>
        </w:rPr>
        <w:t xml:space="preserve"> </w:t>
      </w:r>
    </w:p>
    <w:p w14:paraId="123C9E87" w14:textId="1A03FEED" w:rsidR="005828EE" w:rsidRPr="005B6C5A" w:rsidRDefault="00D55F93" w:rsidP="005B6C5A">
      <w:pPr>
        <w:rPr>
          <w:rFonts w:eastAsiaTheme="majorEastAsia"/>
        </w:rPr>
      </w:pPr>
      <w:r>
        <w:rPr>
          <w:rFonts w:eastAsiaTheme="majorEastAsia"/>
        </w:rPr>
        <w:t xml:space="preserve">De </w:t>
      </w:r>
      <w:r w:rsidR="002155BC">
        <w:rPr>
          <w:rFonts w:eastAsiaTheme="majorEastAsia"/>
        </w:rPr>
        <w:t>implementatie</w:t>
      </w:r>
      <w:r>
        <w:rPr>
          <w:rFonts w:eastAsiaTheme="majorEastAsia"/>
        </w:rPr>
        <w:t xml:space="preserve"> van </w:t>
      </w:r>
      <w:r w:rsidR="005828EE" w:rsidRPr="005B6C5A">
        <w:rPr>
          <w:rFonts w:eastAsiaTheme="majorEastAsia"/>
        </w:rPr>
        <w:t>De</w:t>
      </w:r>
      <w:r>
        <w:rPr>
          <w:rFonts w:eastAsiaTheme="majorEastAsia"/>
        </w:rPr>
        <w:t xml:space="preserve">pendency Injection </w:t>
      </w:r>
      <w:r w:rsidR="005828EE" w:rsidRPr="005B6C5A">
        <w:rPr>
          <w:rFonts w:eastAsiaTheme="majorEastAsia"/>
        </w:rPr>
        <w:t xml:space="preserve">bestaat minstens uit </w:t>
      </w:r>
      <w:r>
        <w:rPr>
          <w:rFonts w:eastAsiaTheme="majorEastAsia"/>
        </w:rPr>
        <w:t>drie</w:t>
      </w:r>
      <w:r w:rsidR="005828EE" w:rsidRPr="005B6C5A">
        <w:rPr>
          <w:rFonts w:eastAsiaTheme="majorEastAsia"/>
        </w:rPr>
        <w:t xml:space="preserve"> classes:</w:t>
      </w:r>
    </w:p>
    <w:p w14:paraId="3A9A6AFF" w14:textId="77777777" w:rsidR="005828EE" w:rsidRPr="0036164B" w:rsidRDefault="005828EE" w:rsidP="00957E6B">
      <w:pPr>
        <w:pStyle w:val="Lijstalinea"/>
        <w:numPr>
          <w:ilvl w:val="0"/>
          <w:numId w:val="16"/>
        </w:numPr>
        <w:rPr>
          <w:rFonts w:eastAsiaTheme="majorEastAsia"/>
        </w:rPr>
      </w:pPr>
      <w:r w:rsidRPr="0036164B">
        <w:rPr>
          <w:rFonts w:eastAsiaTheme="majorEastAsia"/>
        </w:rPr>
        <w:t xml:space="preserve">De </w:t>
      </w:r>
      <w:r w:rsidRPr="0086221A">
        <w:rPr>
          <w:rFonts w:eastAsiaTheme="majorEastAsia"/>
          <w:b/>
          <w:bCs/>
        </w:rPr>
        <w:t>client</w:t>
      </w:r>
      <w:r w:rsidRPr="0036164B">
        <w:rPr>
          <w:rFonts w:eastAsiaTheme="majorEastAsia"/>
        </w:rPr>
        <w:t xml:space="preserve"> class</w:t>
      </w:r>
    </w:p>
    <w:p w14:paraId="51079D31" w14:textId="77777777" w:rsidR="005828EE" w:rsidRPr="0036164B" w:rsidRDefault="005828EE" w:rsidP="005828EE">
      <w:pPr>
        <w:pStyle w:val="Lijstalinea"/>
        <w:rPr>
          <w:rFonts w:eastAsiaTheme="majorEastAsia"/>
        </w:rPr>
      </w:pPr>
      <w:r w:rsidRPr="0036164B">
        <w:rPr>
          <w:rFonts w:eastAsiaTheme="majorEastAsia"/>
        </w:rPr>
        <w:t>Dit is de class die gebruikt gaat maken van de functionaliteit van een andere class</w:t>
      </w:r>
    </w:p>
    <w:p w14:paraId="2C263180" w14:textId="77777777" w:rsidR="005828EE" w:rsidRPr="0036164B" w:rsidRDefault="005828EE" w:rsidP="00957E6B">
      <w:pPr>
        <w:pStyle w:val="Lijstalinea"/>
        <w:numPr>
          <w:ilvl w:val="0"/>
          <w:numId w:val="16"/>
        </w:numPr>
        <w:rPr>
          <w:rFonts w:eastAsiaTheme="majorEastAsia"/>
        </w:rPr>
      </w:pPr>
      <w:r w:rsidRPr="0036164B">
        <w:rPr>
          <w:rFonts w:eastAsiaTheme="majorEastAsia"/>
        </w:rPr>
        <w:t xml:space="preserve">De </w:t>
      </w:r>
      <w:r w:rsidRPr="0086221A">
        <w:rPr>
          <w:rFonts w:eastAsiaTheme="majorEastAsia"/>
          <w:b/>
          <w:bCs/>
        </w:rPr>
        <w:t>service</w:t>
      </w:r>
      <w:r w:rsidRPr="0036164B">
        <w:rPr>
          <w:rFonts w:eastAsiaTheme="majorEastAsia"/>
        </w:rPr>
        <w:t xml:space="preserve"> class</w:t>
      </w:r>
    </w:p>
    <w:p w14:paraId="5045C707" w14:textId="2B657C52" w:rsidR="005828EE" w:rsidRPr="0036164B" w:rsidRDefault="005828EE" w:rsidP="005828EE">
      <w:pPr>
        <w:pStyle w:val="Lijstalinea"/>
        <w:rPr>
          <w:rFonts w:eastAsiaTheme="majorEastAsia"/>
        </w:rPr>
      </w:pPr>
      <w:r w:rsidRPr="0036164B">
        <w:rPr>
          <w:rFonts w:eastAsiaTheme="majorEastAsia"/>
        </w:rPr>
        <w:t>Dit is de class die de functionaliteit gaat aanbieden die een andere class nodig heeft</w:t>
      </w:r>
    </w:p>
    <w:p w14:paraId="6F5F31F3" w14:textId="24348BBA" w:rsidR="005828EE" w:rsidRPr="0036164B" w:rsidRDefault="005828EE" w:rsidP="00957E6B">
      <w:pPr>
        <w:pStyle w:val="Lijstalinea"/>
        <w:numPr>
          <w:ilvl w:val="0"/>
          <w:numId w:val="16"/>
        </w:numPr>
        <w:rPr>
          <w:rFonts w:eastAsiaTheme="majorEastAsia"/>
        </w:rPr>
      </w:pPr>
      <w:r w:rsidRPr="0036164B">
        <w:rPr>
          <w:rFonts w:eastAsiaTheme="majorEastAsia"/>
        </w:rPr>
        <w:t xml:space="preserve">De </w:t>
      </w:r>
      <w:r w:rsidRPr="0086221A">
        <w:rPr>
          <w:rFonts w:eastAsiaTheme="majorEastAsia"/>
          <w:b/>
          <w:bCs/>
        </w:rPr>
        <w:t>injector</w:t>
      </w:r>
      <w:r w:rsidRPr="0036164B">
        <w:rPr>
          <w:rFonts w:eastAsiaTheme="majorEastAsia"/>
        </w:rPr>
        <w:t xml:space="preserve"> class</w:t>
      </w:r>
    </w:p>
    <w:p w14:paraId="0EE1314B" w14:textId="2D00FC34" w:rsidR="005828EE" w:rsidRPr="0036164B" w:rsidRDefault="005828EE" w:rsidP="005828EE">
      <w:pPr>
        <w:pStyle w:val="Lijstalinea"/>
        <w:rPr>
          <w:rFonts w:eastAsiaTheme="majorEastAsia"/>
        </w:rPr>
      </w:pPr>
      <w:r w:rsidRPr="0036164B">
        <w:rPr>
          <w:rFonts w:eastAsiaTheme="majorEastAsia"/>
        </w:rPr>
        <w:t>Dit is de class die verantwoordelijk is voor de injection van de service class in de client class</w:t>
      </w:r>
      <w:r w:rsidR="0086221A">
        <w:rPr>
          <w:rFonts w:eastAsiaTheme="majorEastAsia"/>
        </w:rPr>
        <w:t xml:space="preserve">. Het is deze class </w:t>
      </w:r>
      <w:r w:rsidR="00420BC7">
        <w:rPr>
          <w:rFonts w:eastAsiaTheme="majorEastAsia"/>
        </w:rPr>
        <w:t>dus d</w:t>
      </w:r>
      <w:r w:rsidR="0086221A">
        <w:rPr>
          <w:rFonts w:eastAsiaTheme="majorEastAsia"/>
        </w:rPr>
        <w:t>at de koppeling gaat leggen tussen de client en de service class</w:t>
      </w:r>
    </w:p>
    <w:p w14:paraId="1FF134FB" w14:textId="77777777" w:rsidR="005828EE" w:rsidRPr="0036164B" w:rsidRDefault="005828EE" w:rsidP="005828EE">
      <w:pPr>
        <w:pStyle w:val="Lijstalinea"/>
        <w:rPr>
          <w:rFonts w:eastAsiaTheme="majorEastAsia"/>
        </w:rPr>
      </w:pPr>
    </w:p>
    <w:p w14:paraId="038A4812" w14:textId="6A7EBDA5" w:rsidR="005828EE" w:rsidRPr="0036164B" w:rsidRDefault="0081693C" w:rsidP="005828EE">
      <w:pPr>
        <w:rPr>
          <w:rFonts w:eastAsiaTheme="majorEastAsia"/>
        </w:rPr>
      </w:pPr>
      <w:r>
        <w:rPr>
          <w:rFonts w:eastAsiaTheme="majorEastAsia"/>
        </w:rPr>
        <w:t xml:space="preserve">Omdat Dependency Injection een van de meest gebruikte implementatie is van IoC worden deze twee vaak als </w:t>
      </w:r>
      <w:r w:rsidR="00160FE0">
        <w:rPr>
          <w:rFonts w:eastAsiaTheme="majorEastAsia"/>
        </w:rPr>
        <w:t>synoniemen</w:t>
      </w:r>
      <w:r>
        <w:rPr>
          <w:rFonts w:eastAsiaTheme="majorEastAsia"/>
        </w:rPr>
        <w:t xml:space="preserve"> gebruikt. </w:t>
      </w:r>
      <w:r w:rsidR="005828EE" w:rsidRPr="0036164B">
        <w:rPr>
          <w:rFonts w:eastAsiaTheme="majorEastAsia"/>
        </w:rPr>
        <w:t>We gaan namelijk de controle niet langer bij de client class leggen, maar bij de aanroepende code. De aanroepende code wordt dan verantwoordelijk voor de service class die de client class zal gebruiken.</w:t>
      </w:r>
    </w:p>
    <w:p w14:paraId="6AFB8792" w14:textId="77777777" w:rsidR="005828EE" w:rsidRPr="0036164B" w:rsidRDefault="005828EE" w:rsidP="005828EE">
      <w:pPr>
        <w:spacing w:line="240" w:lineRule="auto"/>
        <w:jc w:val="left"/>
        <w:rPr>
          <w:rFonts w:eastAsiaTheme="majorEastAsia"/>
        </w:rPr>
      </w:pPr>
    </w:p>
    <w:p w14:paraId="4E8CCC3F" w14:textId="77777777" w:rsidR="005828EE" w:rsidRPr="0036164B" w:rsidRDefault="005828EE" w:rsidP="005828EE">
      <w:pPr>
        <w:rPr>
          <w:rFonts w:eastAsiaTheme="majorEastAsia"/>
        </w:rPr>
      </w:pPr>
      <w:r w:rsidRPr="0036164B">
        <w:rPr>
          <w:rFonts w:eastAsiaTheme="majorEastAsia"/>
        </w:rPr>
        <w:t>Een voorbeeld zou het volgende kunnen zijn:</w:t>
      </w:r>
    </w:p>
    <w:p w14:paraId="0A846F6C" w14:textId="77777777" w:rsidR="005828EE" w:rsidRPr="00A94B81" w:rsidRDefault="005828EE" w:rsidP="00700636">
      <w:pPr>
        <w:pStyle w:val="Code"/>
        <w:rPr>
          <w:color w:val="000000"/>
          <w:lang w:val="en-GB" w:eastAsia="nl-BE"/>
        </w:rPr>
      </w:pPr>
      <w:r w:rsidRPr="0036164B">
        <w:rPr>
          <w:color w:val="000000"/>
          <w:lang w:eastAsia="nl-BE"/>
        </w:rPr>
        <w:t xml:space="preserve">    </w:t>
      </w:r>
      <w:r w:rsidRPr="00700636">
        <w:rPr>
          <w:color w:val="0000FF"/>
          <w:lang w:val="en-GB" w:eastAsia="nl-BE"/>
        </w:rPr>
        <w:t xml:space="preserve">public class </w:t>
      </w:r>
      <w:r w:rsidRPr="00A94B81">
        <w:rPr>
          <w:color w:val="2B91AF"/>
          <w:lang w:val="en-GB" w:eastAsia="nl-BE"/>
        </w:rPr>
        <w:t>Spaceship</w:t>
      </w:r>
    </w:p>
    <w:p w14:paraId="15B3303E" w14:textId="77777777" w:rsidR="005828EE" w:rsidRPr="00A94B81" w:rsidRDefault="005828EE" w:rsidP="00700636">
      <w:pPr>
        <w:pStyle w:val="Code"/>
        <w:rPr>
          <w:color w:val="000000"/>
          <w:lang w:val="en-GB" w:eastAsia="nl-BE"/>
        </w:rPr>
      </w:pPr>
      <w:r w:rsidRPr="00A94B81">
        <w:rPr>
          <w:color w:val="000000"/>
          <w:lang w:val="en-GB" w:eastAsia="nl-BE"/>
        </w:rPr>
        <w:t xml:space="preserve">    {</w:t>
      </w:r>
    </w:p>
    <w:p w14:paraId="164E823C" w14:textId="77777777" w:rsidR="005828EE" w:rsidRPr="00E036E0" w:rsidRDefault="005828EE" w:rsidP="00700636">
      <w:pPr>
        <w:pStyle w:val="Code"/>
        <w:rPr>
          <w:color w:val="000000"/>
          <w:lang w:val="en-GB" w:eastAsia="nl-BE"/>
        </w:rPr>
      </w:pPr>
      <w:r w:rsidRPr="00A94B81">
        <w:rPr>
          <w:color w:val="000000"/>
          <w:lang w:val="en-GB" w:eastAsia="nl-BE"/>
        </w:rPr>
        <w:lastRenderedPageBreak/>
        <w:t xml:space="preserve">        </w:t>
      </w:r>
      <w:r w:rsidRPr="00700636">
        <w:rPr>
          <w:color w:val="0000FF"/>
          <w:lang w:val="en-GB" w:eastAsia="nl-BE"/>
        </w:rPr>
        <w:t xml:space="preserve">public </w:t>
      </w:r>
      <w:r w:rsidRPr="00E036E0">
        <w:rPr>
          <w:color w:val="2B91AF"/>
          <w:lang w:val="en-GB" w:eastAsia="nl-BE"/>
        </w:rPr>
        <w:t>Spaceship</w:t>
      </w:r>
      <w:r w:rsidRPr="00E036E0">
        <w:rPr>
          <w:color w:val="000000"/>
          <w:lang w:val="en-GB" w:eastAsia="nl-BE"/>
        </w:rPr>
        <w:t>() { }</w:t>
      </w:r>
    </w:p>
    <w:p w14:paraId="5CE6E4C1" w14:textId="77777777" w:rsidR="005828EE" w:rsidRPr="00E036E0" w:rsidRDefault="005828EE" w:rsidP="00700636">
      <w:pPr>
        <w:pStyle w:val="Code"/>
        <w:rPr>
          <w:color w:val="000000"/>
          <w:lang w:val="en-GB" w:eastAsia="nl-BE"/>
        </w:rPr>
      </w:pPr>
    </w:p>
    <w:p w14:paraId="20E2995B" w14:textId="77777777" w:rsidR="005828EE" w:rsidRPr="00E036E0" w:rsidRDefault="005828EE" w:rsidP="00700636">
      <w:pPr>
        <w:pStyle w:val="Code"/>
        <w:rPr>
          <w:color w:val="000000"/>
          <w:lang w:val="en-GB" w:eastAsia="nl-BE"/>
        </w:rPr>
      </w:pPr>
      <w:r w:rsidRPr="00E036E0">
        <w:rPr>
          <w:color w:val="000000"/>
          <w:lang w:val="en-GB" w:eastAsia="nl-BE"/>
        </w:rPr>
        <w:t xml:space="preserve">        </w:t>
      </w:r>
      <w:r w:rsidRPr="00700636">
        <w:rPr>
          <w:color w:val="0000FF"/>
          <w:lang w:val="en-GB" w:eastAsia="nl-BE"/>
        </w:rPr>
        <w:t xml:space="preserve">public void </w:t>
      </w:r>
      <w:r w:rsidRPr="00E036E0">
        <w:rPr>
          <w:color w:val="000000"/>
          <w:lang w:val="en-GB" w:eastAsia="nl-BE"/>
        </w:rPr>
        <w:t>Fly()</w:t>
      </w:r>
    </w:p>
    <w:p w14:paraId="3021F859" w14:textId="77777777" w:rsidR="005828EE" w:rsidRPr="00A94B81" w:rsidRDefault="005828EE" w:rsidP="00700636">
      <w:pPr>
        <w:pStyle w:val="Code"/>
        <w:rPr>
          <w:color w:val="000000"/>
          <w:lang w:val="en-GB" w:eastAsia="nl-BE"/>
        </w:rPr>
      </w:pPr>
      <w:r w:rsidRPr="00E036E0">
        <w:rPr>
          <w:color w:val="000000"/>
          <w:lang w:val="en-GB" w:eastAsia="nl-BE"/>
        </w:rPr>
        <w:t xml:space="preserve">        </w:t>
      </w:r>
      <w:r w:rsidRPr="00A94B81">
        <w:rPr>
          <w:color w:val="000000"/>
          <w:lang w:val="en-GB" w:eastAsia="nl-BE"/>
        </w:rPr>
        <w:t>{</w:t>
      </w:r>
    </w:p>
    <w:p w14:paraId="22414254" w14:textId="77777777" w:rsidR="005828EE" w:rsidRPr="00E036E0" w:rsidRDefault="005828EE" w:rsidP="00700636">
      <w:pPr>
        <w:pStyle w:val="Code"/>
        <w:rPr>
          <w:color w:val="000000"/>
          <w:lang w:val="en-GB" w:eastAsia="nl-BE"/>
        </w:rPr>
      </w:pPr>
      <w:r w:rsidRPr="00A94B81">
        <w:rPr>
          <w:color w:val="000000"/>
          <w:lang w:val="en-GB" w:eastAsia="nl-BE"/>
        </w:rPr>
        <w:t xml:space="preserve">            </w:t>
      </w:r>
      <w:r w:rsidRPr="00E036E0">
        <w:rPr>
          <w:color w:val="2B91AF"/>
          <w:lang w:val="en-GB" w:eastAsia="nl-BE"/>
        </w:rPr>
        <w:t>FuelEngine</w:t>
      </w:r>
      <w:r w:rsidRPr="00E036E0">
        <w:rPr>
          <w:color w:val="000000"/>
          <w:lang w:val="en-GB" w:eastAsia="nl-BE"/>
        </w:rPr>
        <w:t xml:space="preserve"> engine = </w:t>
      </w:r>
      <w:r w:rsidRPr="00700636">
        <w:rPr>
          <w:color w:val="0000FF"/>
          <w:lang w:val="en-GB" w:eastAsia="nl-BE"/>
        </w:rPr>
        <w:t xml:space="preserve">new </w:t>
      </w:r>
      <w:r w:rsidRPr="00E036E0">
        <w:rPr>
          <w:color w:val="2B91AF"/>
          <w:lang w:val="en-GB" w:eastAsia="nl-BE"/>
        </w:rPr>
        <w:t>FuelEngine</w:t>
      </w:r>
      <w:r w:rsidRPr="00E036E0">
        <w:rPr>
          <w:color w:val="000000"/>
          <w:lang w:val="en-GB" w:eastAsia="nl-BE"/>
        </w:rPr>
        <w:t>(1000);</w:t>
      </w:r>
    </w:p>
    <w:p w14:paraId="3C9A5BBF" w14:textId="77777777" w:rsidR="005828EE" w:rsidRPr="00AD1150" w:rsidRDefault="005828EE" w:rsidP="00700636">
      <w:pPr>
        <w:pStyle w:val="Code"/>
        <w:rPr>
          <w:color w:val="000000"/>
          <w:lang w:val="en-GB" w:eastAsia="nl-BE"/>
        </w:rPr>
      </w:pPr>
      <w:r w:rsidRPr="00E036E0">
        <w:rPr>
          <w:color w:val="000000"/>
          <w:lang w:val="en-GB" w:eastAsia="nl-BE"/>
        </w:rPr>
        <w:t xml:space="preserve">            </w:t>
      </w:r>
      <w:r w:rsidRPr="00AD1150">
        <w:rPr>
          <w:color w:val="000000"/>
          <w:lang w:val="en-GB" w:eastAsia="nl-BE"/>
        </w:rPr>
        <w:t>engine.Throttle(950);</w:t>
      </w:r>
    </w:p>
    <w:p w14:paraId="08BE6FF4" w14:textId="77777777" w:rsidR="005828EE" w:rsidRPr="0036164B" w:rsidRDefault="005828EE" w:rsidP="00700636">
      <w:pPr>
        <w:pStyle w:val="Code"/>
        <w:rPr>
          <w:color w:val="000000"/>
          <w:lang w:eastAsia="nl-BE"/>
        </w:rPr>
      </w:pPr>
      <w:r w:rsidRPr="00AD1150">
        <w:rPr>
          <w:color w:val="000000"/>
          <w:lang w:val="en-GB" w:eastAsia="nl-BE"/>
        </w:rPr>
        <w:t xml:space="preserve">        </w:t>
      </w:r>
      <w:r w:rsidRPr="0036164B">
        <w:rPr>
          <w:color w:val="000000"/>
          <w:lang w:eastAsia="nl-BE"/>
        </w:rPr>
        <w:t>}</w:t>
      </w:r>
    </w:p>
    <w:p w14:paraId="0CD994A6" w14:textId="77777777" w:rsidR="005828EE" w:rsidRPr="0036164B" w:rsidRDefault="005828EE" w:rsidP="00700636">
      <w:pPr>
        <w:pStyle w:val="Code"/>
        <w:rPr>
          <w:color w:val="000000"/>
          <w:lang w:eastAsia="nl-BE"/>
        </w:rPr>
      </w:pPr>
      <w:r w:rsidRPr="0036164B">
        <w:rPr>
          <w:color w:val="000000"/>
          <w:lang w:eastAsia="nl-BE"/>
        </w:rPr>
        <w:t xml:space="preserve">    }</w:t>
      </w:r>
    </w:p>
    <w:p w14:paraId="50480CA6" w14:textId="77777777" w:rsidR="003540A7" w:rsidRDefault="003540A7" w:rsidP="005828EE">
      <w:pPr>
        <w:rPr>
          <w:rFonts w:eastAsiaTheme="majorEastAsia"/>
        </w:rPr>
      </w:pPr>
    </w:p>
    <w:p w14:paraId="12284FD7" w14:textId="6CE8AA2D" w:rsidR="005828EE" w:rsidRPr="0036164B" w:rsidRDefault="005828EE" w:rsidP="005828EE">
      <w:pPr>
        <w:rPr>
          <w:rFonts w:eastAsiaTheme="majorEastAsia"/>
        </w:rPr>
      </w:pPr>
      <w:r w:rsidRPr="0036164B">
        <w:rPr>
          <w:rFonts w:eastAsiaTheme="majorEastAsia"/>
        </w:rPr>
        <w:t xml:space="preserve">Onze Spaceship class gebruikt een FuelEngine object, die ook de afstand meekrijgt dat we gaan afleggen. </w:t>
      </w:r>
      <w:r w:rsidR="008848F1" w:rsidRPr="00090AF3">
        <w:rPr>
          <w:rFonts w:eastAsiaTheme="majorEastAsia"/>
          <w:lang w:val="en-GB"/>
        </w:rPr>
        <w:t xml:space="preserve">Spaceship is dus onze client class. FuelEngine onze service class. </w:t>
      </w:r>
      <w:r w:rsidR="008848F1">
        <w:rPr>
          <w:rFonts w:eastAsiaTheme="majorEastAsia"/>
        </w:rPr>
        <w:t xml:space="preserve">Op dit moment is er nog geen injector class. </w:t>
      </w:r>
      <w:r w:rsidRPr="0036164B">
        <w:rPr>
          <w:rFonts w:eastAsiaTheme="majorEastAsia"/>
        </w:rPr>
        <w:t>Aanpassingen aan de const</w:t>
      </w:r>
      <w:r w:rsidR="00AC2E0D">
        <w:rPr>
          <w:rFonts w:eastAsiaTheme="majorEastAsia"/>
        </w:rPr>
        <w:t>r</w:t>
      </w:r>
      <w:r w:rsidRPr="0036164B">
        <w:rPr>
          <w:rFonts w:eastAsiaTheme="majorEastAsia"/>
        </w:rPr>
        <w:t xml:space="preserve">uctor van FuelEngine zullen ervoor zorgen dat we in deze werkwijze ook de Spaceship class moeten aanpassen. We noemen in dit geval Spaceship en WarpEngine </w:t>
      </w:r>
      <w:r w:rsidRPr="0036164B">
        <w:rPr>
          <w:rFonts w:eastAsiaTheme="majorEastAsia"/>
          <w:i/>
          <w:iCs/>
        </w:rPr>
        <w:t>tightly coupled</w:t>
      </w:r>
      <w:r w:rsidRPr="0036164B">
        <w:rPr>
          <w:rFonts w:eastAsiaTheme="majorEastAsia"/>
        </w:rPr>
        <w:t>.</w:t>
      </w:r>
    </w:p>
    <w:p w14:paraId="63C74A46" w14:textId="7015D243" w:rsidR="004E6398" w:rsidRPr="0036164B" w:rsidRDefault="005828EE" w:rsidP="00790422">
      <w:pPr>
        <w:rPr>
          <w:rFonts w:eastAsiaTheme="majorEastAsia"/>
        </w:rPr>
      </w:pPr>
      <w:r w:rsidRPr="0036164B">
        <w:rPr>
          <w:rFonts w:eastAsiaTheme="majorEastAsia"/>
        </w:rPr>
        <w:t xml:space="preserve">Om de twee classes </w:t>
      </w:r>
      <w:r w:rsidRPr="0036164B">
        <w:rPr>
          <w:rFonts w:eastAsiaTheme="majorEastAsia"/>
          <w:i/>
          <w:iCs/>
        </w:rPr>
        <w:t>lously coupled</w:t>
      </w:r>
      <w:r w:rsidRPr="0036164B">
        <w:rPr>
          <w:rFonts w:eastAsiaTheme="majorEastAsia"/>
        </w:rPr>
        <w:t xml:space="preserve"> te maken, kunnen we het FuelEngine object meegeven aan de class Spaceship</w:t>
      </w:r>
      <w:r w:rsidR="00AC2E0D">
        <w:rPr>
          <w:rFonts w:eastAsiaTheme="majorEastAsia"/>
        </w:rPr>
        <w:t xml:space="preserve"> (= injecteren)</w:t>
      </w:r>
      <w:r w:rsidRPr="0036164B">
        <w:rPr>
          <w:rFonts w:eastAsiaTheme="majorEastAsia"/>
        </w:rPr>
        <w:t xml:space="preserve">. Dit kunnen op 3 manieren: via de </w:t>
      </w:r>
      <w:r w:rsidRPr="00216615">
        <w:rPr>
          <w:rFonts w:eastAsiaTheme="majorEastAsia"/>
          <w:b/>
          <w:bCs/>
        </w:rPr>
        <w:t>constructor</w:t>
      </w:r>
      <w:r w:rsidRPr="0036164B">
        <w:rPr>
          <w:rFonts w:eastAsiaTheme="majorEastAsia"/>
        </w:rPr>
        <w:t xml:space="preserve">, via een </w:t>
      </w:r>
      <w:r w:rsidRPr="00216615">
        <w:rPr>
          <w:rFonts w:eastAsiaTheme="majorEastAsia"/>
          <w:b/>
          <w:bCs/>
        </w:rPr>
        <w:t>property</w:t>
      </w:r>
      <w:r w:rsidRPr="0036164B">
        <w:rPr>
          <w:rFonts w:eastAsiaTheme="majorEastAsia"/>
        </w:rPr>
        <w:t xml:space="preserve"> of via de </w:t>
      </w:r>
      <w:r w:rsidRPr="00216615">
        <w:rPr>
          <w:rFonts w:eastAsiaTheme="majorEastAsia"/>
          <w:b/>
          <w:bCs/>
        </w:rPr>
        <w:t>methode</w:t>
      </w:r>
      <w:r w:rsidRPr="0036164B">
        <w:rPr>
          <w:rFonts w:eastAsiaTheme="majorEastAsia"/>
        </w:rPr>
        <w:t>.</w:t>
      </w:r>
    </w:p>
    <w:p w14:paraId="4D89F9E7" w14:textId="56DC9A87" w:rsidR="00790422" w:rsidRPr="0036164B" w:rsidRDefault="00790422" w:rsidP="005B6C5A">
      <w:pPr>
        <w:pStyle w:val="Kop4"/>
        <w:rPr>
          <w:rFonts w:eastAsiaTheme="majorEastAsia"/>
        </w:rPr>
      </w:pPr>
      <w:bookmarkStart w:id="36" w:name="_Toc100261733"/>
      <w:bookmarkStart w:id="37" w:name="_Toc106831705"/>
      <w:r w:rsidRPr="0036164B">
        <w:rPr>
          <w:rFonts w:eastAsiaTheme="majorEastAsia"/>
        </w:rPr>
        <w:t xml:space="preserve">Dependency Injection via </w:t>
      </w:r>
      <w:r w:rsidR="00884BE0">
        <w:rPr>
          <w:rFonts w:eastAsiaTheme="majorEastAsia"/>
        </w:rPr>
        <w:t>C</w:t>
      </w:r>
      <w:r w:rsidRPr="0036164B">
        <w:rPr>
          <w:rFonts w:eastAsiaTheme="majorEastAsia"/>
        </w:rPr>
        <w:t>onstructor</w:t>
      </w:r>
      <w:bookmarkEnd w:id="36"/>
      <w:bookmarkEnd w:id="37"/>
    </w:p>
    <w:p w14:paraId="4144EA82" w14:textId="77777777" w:rsidR="00790422" w:rsidRPr="0036164B" w:rsidRDefault="00790422" w:rsidP="00203B78">
      <w:pPr>
        <w:pStyle w:val="Code"/>
        <w:rPr>
          <w:color w:val="000000"/>
          <w:lang w:eastAsia="nl-BE"/>
        </w:rPr>
      </w:pPr>
      <w:r w:rsidRPr="0036164B">
        <w:rPr>
          <w:color w:val="000000"/>
          <w:lang w:eastAsia="nl-BE"/>
        </w:rPr>
        <w:t xml:space="preserve">    </w:t>
      </w:r>
      <w:r w:rsidRPr="00203B78">
        <w:rPr>
          <w:color w:val="0000FF"/>
          <w:lang w:eastAsia="nl-BE"/>
        </w:rPr>
        <w:t xml:space="preserve">public class </w:t>
      </w:r>
      <w:r w:rsidRPr="0036164B">
        <w:rPr>
          <w:color w:val="2B91AF"/>
          <w:lang w:eastAsia="nl-BE"/>
        </w:rPr>
        <w:t>Spaceship</w:t>
      </w:r>
    </w:p>
    <w:p w14:paraId="0BE56408" w14:textId="77777777" w:rsidR="00790422" w:rsidRPr="0036164B" w:rsidRDefault="00790422" w:rsidP="00203B78">
      <w:pPr>
        <w:pStyle w:val="Code"/>
        <w:rPr>
          <w:color w:val="000000"/>
          <w:lang w:eastAsia="nl-BE"/>
        </w:rPr>
      </w:pPr>
      <w:r w:rsidRPr="0036164B">
        <w:rPr>
          <w:color w:val="000000"/>
          <w:lang w:eastAsia="nl-BE"/>
        </w:rPr>
        <w:t xml:space="preserve">    {</w:t>
      </w:r>
    </w:p>
    <w:p w14:paraId="7A3B4279" w14:textId="77777777" w:rsidR="00790422" w:rsidRPr="00E036E0" w:rsidRDefault="00790422" w:rsidP="00203B78">
      <w:pPr>
        <w:pStyle w:val="Code"/>
        <w:rPr>
          <w:color w:val="000000"/>
          <w:lang w:val="en-GB" w:eastAsia="nl-BE"/>
        </w:rPr>
      </w:pPr>
      <w:r w:rsidRPr="0036164B">
        <w:rPr>
          <w:color w:val="000000"/>
          <w:lang w:eastAsia="nl-BE"/>
        </w:rPr>
        <w:t xml:space="preserve">        </w:t>
      </w:r>
      <w:r w:rsidRPr="00203B78">
        <w:rPr>
          <w:color w:val="0000FF"/>
          <w:lang w:val="en-GB" w:eastAsia="nl-BE"/>
        </w:rPr>
        <w:t xml:space="preserve">private </w:t>
      </w:r>
      <w:r w:rsidRPr="00E036E0">
        <w:rPr>
          <w:color w:val="2B91AF"/>
          <w:lang w:val="en-GB" w:eastAsia="nl-BE"/>
        </w:rPr>
        <w:t>FuelEngine</w:t>
      </w:r>
      <w:r w:rsidRPr="00E036E0">
        <w:rPr>
          <w:color w:val="000000"/>
          <w:lang w:val="en-GB" w:eastAsia="nl-BE"/>
        </w:rPr>
        <w:t xml:space="preserve"> _fuelEngine;</w:t>
      </w:r>
    </w:p>
    <w:p w14:paraId="4E72054E" w14:textId="77777777" w:rsidR="00790422" w:rsidRPr="00E036E0" w:rsidRDefault="00790422" w:rsidP="00203B78">
      <w:pPr>
        <w:pStyle w:val="Code"/>
        <w:rPr>
          <w:color w:val="000000"/>
          <w:lang w:val="en-GB" w:eastAsia="nl-BE"/>
        </w:rPr>
      </w:pPr>
    </w:p>
    <w:p w14:paraId="07426A2A" w14:textId="77777777" w:rsidR="00790422" w:rsidRPr="00E036E0" w:rsidRDefault="00790422" w:rsidP="00203B78">
      <w:pPr>
        <w:pStyle w:val="Code"/>
        <w:rPr>
          <w:color w:val="000000"/>
          <w:lang w:val="en-GB" w:eastAsia="nl-BE"/>
        </w:rPr>
      </w:pPr>
      <w:r w:rsidRPr="00E036E0">
        <w:rPr>
          <w:color w:val="000000"/>
          <w:lang w:val="en-GB" w:eastAsia="nl-BE"/>
        </w:rPr>
        <w:t xml:space="preserve">        </w:t>
      </w:r>
      <w:r w:rsidRPr="00203B78">
        <w:rPr>
          <w:color w:val="0000FF"/>
          <w:lang w:val="en-GB" w:eastAsia="nl-BE"/>
        </w:rPr>
        <w:t xml:space="preserve">public </w:t>
      </w:r>
      <w:r w:rsidRPr="00E036E0">
        <w:rPr>
          <w:color w:val="2B91AF"/>
          <w:lang w:val="en-GB" w:eastAsia="nl-BE"/>
        </w:rPr>
        <w:t>Spaceship</w:t>
      </w:r>
      <w:r w:rsidRPr="00E036E0">
        <w:rPr>
          <w:color w:val="000000"/>
          <w:lang w:val="en-GB" w:eastAsia="nl-BE"/>
        </w:rPr>
        <w:t>(</w:t>
      </w:r>
      <w:r w:rsidRPr="00E036E0">
        <w:rPr>
          <w:color w:val="2B91AF"/>
          <w:lang w:val="en-GB" w:eastAsia="nl-BE"/>
        </w:rPr>
        <w:t>FuelEngine</w:t>
      </w:r>
      <w:r w:rsidRPr="00E036E0">
        <w:rPr>
          <w:color w:val="000000"/>
          <w:lang w:val="en-GB" w:eastAsia="nl-BE"/>
        </w:rPr>
        <w:t xml:space="preserve"> fuelEngine)</w:t>
      </w:r>
    </w:p>
    <w:p w14:paraId="19EF8528" w14:textId="77777777" w:rsidR="00790422" w:rsidRPr="00E036E0" w:rsidRDefault="00790422" w:rsidP="00203B78">
      <w:pPr>
        <w:pStyle w:val="Code"/>
        <w:rPr>
          <w:color w:val="000000"/>
          <w:lang w:val="en-GB" w:eastAsia="nl-BE"/>
        </w:rPr>
      </w:pPr>
      <w:r w:rsidRPr="00E036E0">
        <w:rPr>
          <w:color w:val="000000"/>
          <w:lang w:val="en-GB" w:eastAsia="nl-BE"/>
        </w:rPr>
        <w:t xml:space="preserve">        {</w:t>
      </w:r>
    </w:p>
    <w:p w14:paraId="14D41657" w14:textId="77777777" w:rsidR="00790422" w:rsidRPr="00E036E0" w:rsidRDefault="00790422" w:rsidP="00203B78">
      <w:pPr>
        <w:pStyle w:val="Code"/>
        <w:rPr>
          <w:color w:val="000000"/>
          <w:lang w:val="en-GB" w:eastAsia="nl-BE"/>
        </w:rPr>
      </w:pPr>
      <w:r w:rsidRPr="00E036E0">
        <w:rPr>
          <w:color w:val="000000"/>
          <w:lang w:val="en-GB" w:eastAsia="nl-BE"/>
        </w:rPr>
        <w:t xml:space="preserve">            _fuelEngine = fuelEngine;</w:t>
      </w:r>
    </w:p>
    <w:p w14:paraId="2769D409" w14:textId="77777777" w:rsidR="00790422" w:rsidRPr="00E036E0" w:rsidRDefault="00790422" w:rsidP="00203B78">
      <w:pPr>
        <w:pStyle w:val="Code"/>
        <w:rPr>
          <w:color w:val="000000"/>
          <w:lang w:val="en-GB" w:eastAsia="nl-BE"/>
        </w:rPr>
      </w:pPr>
      <w:r w:rsidRPr="00E036E0">
        <w:rPr>
          <w:color w:val="000000"/>
          <w:lang w:val="en-GB" w:eastAsia="nl-BE"/>
        </w:rPr>
        <w:t xml:space="preserve">        }</w:t>
      </w:r>
    </w:p>
    <w:p w14:paraId="21F81B3D" w14:textId="77777777" w:rsidR="00790422" w:rsidRPr="00E036E0" w:rsidRDefault="00790422" w:rsidP="00203B78">
      <w:pPr>
        <w:pStyle w:val="Code"/>
        <w:rPr>
          <w:color w:val="000000"/>
          <w:lang w:val="en-GB" w:eastAsia="nl-BE"/>
        </w:rPr>
      </w:pPr>
    </w:p>
    <w:p w14:paraId="4639AEF4" w14:textId="77777777" w:rsidR="00790422" w:rsidRPr="00E036E0" w:rsidRDefault="00790422" w:rsidP="00203B78">
      <w:pPr>
        <w:pStyle w:val="Code"/>
        <w:rPr>
          <w:color w:val="000000"/>
          <w:lang w:val="en-GB" w:eastAsia="nl-BE"/>
        </w:rPr>
      </w:pPr>
      <w:r w:rsidRPr="00E036E0">
        <w:rPr>
          <w:color w:val="000000"/>
          <w:lang w:val="en-GB" w:eastAsia="nl-BE"/>
        </w:rPr>
        <w:t xml:space="preserve">        </w:t>
      </w:r>
      <w:r w:rsidRPr="00203B78">
        <w:rPr>
          <w:color w:val="0000FF"/>
          <w:lang w:val="en-GB" w:eastAsia="nl-BE"/>
        </w:rPr>
        <w:t xml:space="preserve">public void </w:t>
      </w:r>
      <w:r w:rsidRPr="00E036E0">
        <w:rPr>
          <w:color w:val="000000"/>
          <w:lang w:val="en-GB" w:eastAsia="nl-BE"/>
        </w:rPr>
        <w:t>Fly()</w:t>
      </w:r>
    </w:p>
    <w:p w14:paraId="2DF99E88" w14:textId="77777777" w:rsidR="00790422" w:rsidRPr="00E036E0" w:rsidRDefault="00790422" w:rsidP="00203B78">
      <w:pPr>
        <w:pStyle w:val="Code"/>
        <w:rPr>
          <w:color w:val="000000"/>
          <w:lang w:val="en-GB" w:eastAsia="nl-BE"/>
        </w:rPr>
      </w:pPr>
      <w:r w:rsidRPr="00E036E0">
        <w:rPr>
          <w:color w:val="000000"/>
          <w:lang w:val="en-GB" w:eastAsia="nl-BE"/>
        </w:rPr>
        <w:t xml:space="preserve">        {</w:t>
      </w:r>
    </w:p>
    <w:p w14:paraId="5C43A3B7" w14:textId="77777777" w:rsidR="00790422" w:rsidRPr="0036164B" w:rsidRDefault="00790422" w:rsidP="00203B78">
      <w:pPr>
        <w:pStyle w:val="Code"/>
        <w:rPr>
          <w:color w:val="000000"/>
          <w:lang w:eastAsia="nl-BE"/>
        </w:rPr>
      </w:pPr>
      <w:r w:rsidRPr="00E036E0">
        <w:rPr>
          <w:color w:val="000000"/>
          <w:lang w:val="en-GB" w:eastAsia="nl-BE"/>
        </w:rPr>
        <w:t xml:space="preserve">            </w:t>
      </w:r>
      <w:r w:rsidRPr="0036164B">
        <w:rPr>
          <w:color w:val="000000"/>
          <w:lang w:eastAsia="nl-BE"/>
        </w:rPr>
        <w:t>_fuelEngine.Throttle(950);</w:t>
      </w:r>
    </w:p>
    <w:p w14:paraId="29EC9B4B" w14:textId="77777777" w:rsidR="00790422" w:rsidRPr="0036164B" w:rsidRDefault="00790422" w:rsidP="00203B78">
      <w:pPr>
        <w:pStyle w:val="Code"/>
        <w:rPr>
          <w:color w:val="000000"/>
          <w:lang w:eastAsia="nl-BE"/>
        </w:rPr>
      </w:pPr>
      <w:r w:rsidRPr="0036164B">
        <w:rPr>
          <w:color w:val="000000"/>
          <w:lang w:eastAsia="nl-BE"/>
        </w:rPr>
        <w:t xml:space="preserve">        }</w:t>
      </w:r>
    </w:p>
    <w:p w14:paraId="750E50BA" w14:textId="77777777" w:rsidR="00790422" w:rsidRPr="0036164B" w:rsidRDefault="00790422" w:rsidP="00203B78">
      <w:pPr>
        <w:pStyle w:val="Code"/>
        <w:rPr>
          <w:rFonts w:eastAsiaTheme="majorEastAsia"/>
        </w:rPr>
      </w:pPr>
      <w:r w:rsidRPr="0036164B">
        <w:rPr>
          <w:color w:val="000000"/>
          <w:lang w:eastAsia="nl-BE"/>
        </w:rPr>
        <w:t xml:space="preserve">    }</w:t>
      </w:r>
    </w:p>
    <w:p w14:paraId="413BF086" w14:textId="77777777" w:rsidR="00790422" w:rsidRPr="0036164B" w:rsidRDefault="00790422" w:rsidP="00790422">
      <w:pPr>
        <w:rPr>
          <w:rFonts w:eastAsiaTheme="majorEastAsia"/>
        </w:rPr>
      </w:pPr>
    </w:p>
    <w:p w14:paraId="33870F62" w14:textId="16E184BB" w:rsidR="00790422" w:rsidRPr="00090AF3" w:rsidRDefault="00790422" w:rsidP="00790422">
      <w:pPr>
        <w:rPr>
          <w:rFonts w:eastAsiaTheme="majorEastAsia"/>
          <w:lang w:val="en-GB"/>
        </w:rPr>
      </w:pPr>
      <w:r w:rsidRPr="0036164B">
        <w:rPr>
          <w:rFonts w:eastAsiaTheme="majorEastAsia"/>
        </w:rPr>
        <w:lastRenderedPageBreak/>
        <w:t>We geven het FuelEngine object mee aan de constructor van ons Spaceship en slagen dit op in een data member van de Spaceship class. In de methode Fly gaan we dan ons data member gebruiken om onze Throttle methode aan te roepen. In de code waar we onze Spaceship dan gaan declareren, moeten we dan ook eerst een FuelEngine object aanmaken</w:t>
      </w:r>
      <w:r w:rsidR="00E65024">
        <w:rPr>
          <w:rFonts w:eastAsiaTheme="majorEastAsia"/>
        </w:rPr>
        <w:t xml:space="preserve">. </w:t>
      </w:r>
      <w:r w:rsidR="00E65024" w:rsidRPr="00090AF3">
        <w:rPr>
          <w:rFonts w:eastAsiaTheme="majorEastAsia"/>
          <w:lang w:val="en-GB"/>
        </w:rPr>
        <w:t>Dit is dan de injector class (bv. Program.cs)</w:t>
      </w:r>
      <w:r w:rsidRPr="00090AF3">
        <w:rPr>
          <w:rFonts w:eastAsiaTheme="majorEastAsia"/>
          <w:lang w:val="en-GB"/>
        </w:rPr>
        <w:t>:</w:t>
      </w:r>
    </w:p>
    <w:p w14:paraId="5F66001C" w14:textId="77777777" w:rsidR="00790422" w:rsidRPr="00E036E0" w:rsidRDefault="00790422" w:rsidP="00203B78">
      <w:pPr>
        <w:pStyle w:val="Code"/>
        <w:rPr>
          <w:color w:val="000000"/>
          <w:lang w:val="en-GB" w:eastAsia="nl-BE"/>
        </w:rPr>
      </w:pPr>
      <w:r w:rsidRPr="00203B78">
        <w:rPr>
          <w:color w:val="2B91AF"/>
          <w:lang w:val="en-GB" w:eastAsia="nl-BE"/>
        </w:rPr>
        <w:t xml:space="preserve">FuelEngine </w:t>
      </w:r>
      <w:r w:rsidRPr="00E036E0">
        <w:rPr>
          <w:color w:val="000000"/>
          <w:lang w:val="en-GB" w:eastAsia="nl-BE"/>
        </w:rPr>
        <w:t xml:space="preserve">engine = </w:t>
      </w:r>
      <w:r w:rsidRPr="00E036E0">
        <w:rPr>
          <w:color w:val="0000FF"/>
          <w:lang w:val="en-GB" w:eastAsia="nl-BE"/>
        </w:rPr>
        <w:t>new</w:t>
      </w:r>
      <w:r w:rsidRPr="00E036E0">
        <w:rPr>
          <w:color w:val="000000"/>
          <w:lang w:val="en-GB" w:eastAsia="nl-BE"/>
        </w:rPr>
        <w:t xml:space="preserve"> </w:t>
      </w:r>
      <w:r w:rsidRPr="00203B78">
        <w:rPr>
          <w:color w:val="2B91AF"/>
          <w:lang w:val="en-GB" w:eastAsia="nl-BE"/>
        </w:rPr>
        <w:t>FuelEngine</w:t>
      </w:r>
      <w:r w:rsidRPr="00E036E0">
        <w:rPr>
          <w:color w:val="000000"/>
          <w:lang w:val="en-GB" w:eastAsia="nl-BE"/>
        </w:rPr>
        <w:t>(1000);</w:t>
      </w:r>
    </w:p>
    <w:p w14:paraId="671F2662" w14:textId="77777777" w:rsidR="00790422" w:rsidRPr="00E036E0" w:rsidRDefault="00790422" w:rsidP="00203B78">
      <w:pPr>
        <w:pStyle w:val="Code"/>
        <w:rPr>
          <w:color w:val="000000"/>
          <w:lang w:val="en-GB" w:eastAsia="nl-BE"/>
        </w:rPr>
      </w:pPr>
      <w:r w:rsidRPr="00203B78">
        <w:rPr>
          <w:color w:val="2B91AF"/>
          <w:lang w:val="en-GB" w:eastAsia="nl-BE"/>
        </w:rPr>
        <w:t xml:space="preserve">Spaceship </w:t>
      </w:r>
      <w:r w:rsidRPr="00E036E0">
        <w:rPr>
          <w:color w:val="000000"/>
          <w:lang w:val="en-GB" w:eastAsia="nl-BE"/>
        </w:rPr>
        <w:t xml:space="preserve">ship2 = </w:t>
      </w:r>
      <w:r w:rsidRPr="00E036E0">
        <w:rPr>
          <w:color w:val="0000FF"/>
          <w:lang w:val="en-GB" w:eastAsia="nl-BE"/>
        </w:rPr>
        <w:t>new</w:t>
      </w:r>
      <w:r w:rsidRPr="00E036E0">
        <w:rPr>
          <w:color w:val="000000"/>
          <w:lang w:val="en-GB" w:eastAsia="nl-BE"/>
        </w:rPr>
        <w:t xml:space="preserve"> </w:t>
      </w:r>
      <w:r w:rsidRPr="00203B78">
        <w:rPr>
          <w:color w:val="2B91AF"/>
          <w:lang w:val="en-GB" w:eastAsia="nl-BE"/>
        </w:rPr>
        <w:t>Spaceship</w:t>
      </w:r>
      <w:r w:rsidRPr="00E036E0">
        <w:rPr>
          <w:color w:val="000000"/>
          <w:lang w:val="en-GB" w:eastAsia="nl-BE"/>
        </w:rPr>
        <w:t>(engine);</w:t>
      </w:r>
    </w:p>
    <w:p w14:paraId="6D1AEA32" w14:textId="7C1E88D8" w:rsidR="007060B7" w:rsidRPr="00090AF3" w:rsidRDefault="007060B7" w:rsidP="00E65024">
      <w:pPr>
        <w:jc w:val="left"/>
        <w:rPr>
          <w:rFonts w:eastAsiaTheme="majorEastAsia"/>
          <w:lang w:val="en-GB"/>
        </w:rPr>
      </w:pPr>
      <w:bookmarkStart w:id="38" w:name="_Toc100261734"/>
      <w:bookmarkStart w:id="39" w:name="_Toc106831706"/>
    </w:p>
    <w:p w14:paraId="18ACB77F" w14:textId="00E505C4" w:rsidR="00790422" w:rsidRPr="0036164B" w:rsidRDefault="00790422" w:rsidP="005B6C5A">
      <w:pPr>
        <w:pStyle w:val="Kop4"/>
        <w:rPr>
          <w:rFonts w:eastAsiaTheme="majorEastAsia"/>
        </w:rPr>
      </w:pPr>
      <w:r w:rsidRPr="0036164B">
        <w:rPr>
          <w:rFonts w:eastAsiaTheme="majorEastAsia"/>
        </w:rPr>
        <w:t>Dependency Injection via Property</w:t>
      </w:r>
      <w:bookmarkEnd w:id="38"/>
      <w:bookmarkEnd w:id="39"/>
    </w:p>
    <w:p w14:paraId="350830FE" w14:textId="72B6377E" w:rsidR="00790422" w:rsidRPr="0036164B" w:rsidRDefault="00790422" w:rsidP="00790422">
      <w:pPr>
        <w:rPr>
          <w:rFonts w:eastAsiaTheme="majorEastAsia"/>
        </w:rPr>
      </w:pPr>
      <w:r w:rsidRPr="0036164B">
        <w:rPr>
          <w:rFonts w:eastAsiaTheme="majorEastAsia"/>
        </w:rPr>
        <w:t xml:space="preserve">In plaats van de constructor te gebruiken, kunnen we een property aanmaken in onze Spaceship class. Deze property kunnen dan </w:t>
      </w:r>
      <w:r w:rsidR="003C521E">
        <w:rPr>
          <w:rFonts w:eastAsiaTheme="majorEastAsia"/>
        </w:rPr>
        <w:t>opnieuw</w:t>
      </w:r>
      <w:r w:rsidRPr="0036164B">
        <w:rPr>
          <w:rFonts w:eastAsiaTheme="majorEastAsia"/>
        </w:rPr>
        <w:t xml:space="preserve"> laten opvullen vanuit de aanroepende code. Ons Spaceship zal er dan zo uitzien:</w:t>
      </w:r>
    </w:p>
    <w:p w14:paraId="164C6069" w14:textId="77777777" w:rsidR="00790422" w:rsidRPr="0036164B" w:rsidRDefault="00790422" w:rsidP="0038062D">
      <w:pPr>
        <w:pStyle w:val="Code"/>
        <w:rPr>
          <w:color w:val="000000"/>
          <w:lang w:eastAsia="nl-BE"/>
        </w:rPr>
      </w:pPr>
      <w:r w:rsidRPr="0036164B">
        <w:rPr>
          <w:color w:val="000000"/>
          <w:lang w:eastAsia="nl-BE"/>
        </w:rPr>
        <w:t xml:space="preserve">    </w:t>
      </w:r>
      <w:r w:rsidRPr="0038062D">
        <w:rPr>
          <w:color w:val="0000FF"/>
          <w:lang w:eastAsia="nl-BE"/>
        </w:rPr>
        <w:t xml:space="preserve">public class </w:t>
      </w:r>
      <w:r w:rsidRPr="0036164B">
        <w:rPr>
          <w:color w:val="2B91AF"/>
          <w:lang w:eastAsia="nl-BE"/>
        </w:rPr>
        <w:t>Spaceship</w:t>
      </w:r>
    </w:p>
    <w:p w14:paraId="0B1B5159" w14:textId="77777777" w:rsidR="00790422" w:rsidRPr="0036164B" w:rsidRDefault="00790422" w:rsidP="0038062D">
      <w:pPr>
        <w:pStyle w:val="Code"/>
        <w:rPr>
          <w:color w:val="000000"/>
          <w:lang w:eastAsia="nl-BE"/>
        </w:rPr>
      </w:pPr>
      <w:r w:rsidRPr="0036164B">
        <w:rPr>
          <w:color w:val="000000"/>
          <w:lang w:eastAsia="nl-BE"/>
        </w:rPr>
        <w:t xml:space="preserve">    {</w:t>
      </w:r>
    </w:p>
    <w:p w14:paraId="320C7576" w14:textId="77777777" w:rsidR="00790422" w:rsidRPr="00E036E0" w:rsidRDefault="00790422" w:rsidP="0038062D">
      <w:pPr>
        <w:pStyle w:val="Code"/>
        <w:rPr>
          <w:color w:val="000000"/>
          <w:lang w:val="en-GB" w:eastAsia="nl-BE"/>
        </w:rPr>
      </w:pPr>
      <w:r w:rsidRPr="0036164B">
        <w:rPr>
          <w:color w:val="000000"/>
          <w:lang w:eastAsia="nl-BE"/>
        </w:rPr>
        <w:t xml:space="preserve">        </w:t>
      </w:r>
      <w:r w:rsidRPr="0038062D">
        <w:rPr>
          <w:color w:val="0000FF"/>
          <w:lang w:val="en-GB" w:eastAsia="nl-BE"/>
        </w:rPr>
        <w:t xml:space="preserve">public </w:t>
      </w:r>
      <w:r w:rsidRPr="00E036E0">
        <w:rPr>
          <w:color w:val="2B91AF"/>
          <w:lang w:val="en-GB" w:eastAsia="nl-BE"/>
        </w:rPr>
        <w:t>FuelEngine</w:t>
      </w:r>
      <w:r w:rsidRPr="00E036E0">
        <w:rPr>
          <w:color w:val="000000"/>
          <w:lang w:val="en-GB" w:eastAsia="nl-BE"/>
        </w:rPr>
        <w:t xml:space="preserve"> FuelEngine { </w:t>
      </w:r>
      <w:r w:rsidRPr="00E036E0">
        <w:rPr>
          <w:lang w:val="en-GB" w:eastAsia="nl-BE"/>
        </w:rPr>
        <w:t>get</w:t>
      </w:r>
      <w:r w:rsidRPr="00E036E0">
        <w:rPr>
          <w:color w:val="000000"/>
          <w:lang w:val="en-GB" w:eastAsia="nl-BE"/>
        </w:rPr>
        <w:t xml:space="preserve">; </w:t>
      </w:r>
      <w:r w:rsidRPr="00E036E0">
        <w:rPr>
          <w:lang w:val="en-GB" w:eastAsia="nl-BE"/>
        </w:rPr>
        <w:t>set</w:t>
      </w:r>
      <w:r w:rsidRPr="00E036E0">
        <w:rPr>
          <w:color w:val="000000"/>
          <w:lang w:val="en-GB" w:eastAsia="nl-BE"/>
        </w:rPr>
        <w:t>; }</w:t>
      </w:r>
    </w:p>
    <w:p w14:paraId="2302F733" w14:textId="77777777" w:rsidR="00790422" w:rsidRPr="00E036E0" w:rsidRDefault="00790422" w:rsidP="0038062D">
      <w:pPr>
        <w:pStyle w:val="Code"/>
        <w:rPr>
          <w:color w:val="000000"/>
          <w:lang w:val="en-GB" w:eastAsia="nl-BE"/>
        </w:rPr>
      </w:pPr>
    </w:p>
    <w:p w14:paraId="43D2365F" w14:textId="77777777" w:rsidR="00790422" w:rsidRPr="00E036E0" w:rsidRDefault="00790422" w:rsidP="0038062D">
      <w:pPr>
        <w:pStyle w:val="Code"/>
        <w:rPr>
          <w:color w:val="000000"/>
          <w:lang w:val="en-GB" w:eastAsia="nl-BE"/>
        </w:rPr>
      </w:pPr>
      <w:r w:rsidRPr="00E036E0">
        <w:rPr>
          <w:color w:val="000000"/>
          <w:lang w:val="en-GB" w:eastAsia="nl-BE"/>
        </w:rPr>
        <w:t xml:space="preserve">        </w:t>
      </w:r>
      <w:r w:rsidRPr="0038062D">
        <w:rPr>
          <w:color w:val="0000FF"/>
          <w:lang w:val="en-GB" w:eastAsia="nl-BE"/>
        </w:rPr>
        <w:t xml:space="preserve">public void </w:t>
      </w:r>
      <w:r w:rsidRPr="00E036E0">
        <w:rPr>
          <w:color w:val="000000"/>
          <w:lang w:val="en-GB" w:eastAsia="nl-BE"/>
        </w:rPr>
        <w:t>Fly()</w:t>
      </w:r>
    </w:p>
    <w:p w14:paraId="727CA1FE" w14:textId="77777777" w:rsidR="00790422" w:rsidRPr="00E036E0" w:rsidRDefault="00790422" w:rsidP="0038062D">
      <w:pPr>
        <w:pStyle w:val="Code"/>
        <w:rPr>
          <w:color w:val="000000"/>
          <w:lang w:val="en-GB" w:eastAsia="nl-BE"/>
        </w:rPr>
      </w:pPr>
      <w:r w:rsidRPr="00E036E0">
        <w:rPr>
          <w:color w:val="000000"/>
          <w:lang w:val="en-GB" w:eastAsia="nl-BE"/>
        </w:rPr>
        <w:t xml:space="preserve">        {</w:t>
      </w:r>
    </w:p>
    <w:p w14:paraId="325F720E" w14:textId="77777777" w:rsidR="00790422" w:rsidRPr="00E036E0" w:rsidRDefault="00790422" w:rsidP="0038062D">
      <w:pPr>
        <w:pStyle w:val="Code"/>
        <w:rPr>
          <w:color w:val="000000"/>
          <w:lang w:val="en-GB" w:eastAsia="nl-BE"/>
        </w:rPr>
      </w:pPr>
      <w:r w:rsidRPr="00E036E0">
        <w:rPr>
          <w:color w:val="000000"/>
          <w:lang w:val="en-GB" w:eastAsia="nl-BE"/>
        </w:rPr>
        <w:t xml:space="preserve">            FuelEngine.Throttle(950);</w:t>
      </w:r>
    </w:p>
    <w:p w14:paraId="12A74267" w14:textId="77777777" w:rsidR="00790422" w:rsidRPr="00AD1150" w:rsidRDefault="00790422" w:rsidP="0038062D">
      <w:pPr>
        <w:pStyle w:val="Code"/>
        <w:rPr>
          <w:color w:val="000000"/>
          <w:lang w:val="en-GB" w:eastAsia="nl-BE"/>
        </w:rPr>
      </w:pPr>
      <w:r w:rsidRPr="00E036E0">
        <w:rPr>
          <w:color w:val="000000"/>
          <w:lang w:val="en-GB" w:eastAsia="nl-BE"/>
        </w:rPr>
        <w:t xml:space="preserve">        </w:t>
      </w:r>
      <w:r w:rsidRPr="00AD1150">
        <w:rPr>
          <w:color w:val="000000"/>
          <w:lang w:val="en-GB" w:eastAsia="nl-BE"/>
        </w:rPr>
        <w:t>}</w:t>
      </w:r>
    </w:p>
    <w:p w14:paraId="35AB2F8D" w14:textId="77777777" w:rsidR="00790422" w:rsidRPr="0036164B" w:rsidRDefault="00790422" w:rsidP="0038062D">
      <w:pPr>
        <w:pStyle w:val="Code"/>
        <w:rPr>
          <w:color w:val="000000"/>
          <w:lang w:eastAsia="nl-BE"/>
        </w:rPr>
      </w:pPr>
      <w:r w:rsidRPr="00AD1150">
        <w:rPr>
          <w:color w:val="000000"/>
          <w:lang w:val="en-GB" w:eastAsia="nl-BE"/>
        </w:rPr>
        <w:t xml:space="preserve">    </w:t>
      </w:r>
      <w:r w:rsidRPr="0036164B">
        <w:rPr>
          <w:color w:val="000000"/>
          <w:lang w:eastAsia="nl-BE"/>
        </w:rPr>
        <w:t>}</w:t>
      </w:r>
    </w:p>
    <w:p w14:paraId="034C0EAA" w14:textId="77777777" w:rsidR="00790422" w:rsidRPr="0036164B" w:rsidRDefault="00790422" w:rsidP="00790422">
      <w:pPr>
        <w:rPr>
          <w:rFonts w:ascii="Cascadia Mono" w:hAnsi="Cascadia Mono" w:cs="Cascadia Mono"/>
          <w:color w:val="000000"/>
          <w:sz w:val="19"/>
          <w:szCs w:val="19"/>
          <w:lang w:eastAsia="nl-BE"/>
        </w:rPr>
      </w:pPr>
    </w:p>
    <w:p w14:paraId="17DB4C74" w14:textId="77777777" w:rsidR="00790422" w:rsidRPr="0036164B" w:rsidRDefault="00790422" w:rsidP="00790422">
      <w:pPr>
        <w:rPr>
          <w:lang w:eastAsia="nl-BE"/>
        </w:rPr>
      </w:pPr>
      <w:r w:rsidRPr="0036164B">
        <w:rPr>
          <w:lang w:eastAsia="nl-BE"/>
        </w:rPr>
        <w:t>Als de property echter niet opgevuld is op het moment dat we de Fly methode aanroepen, zal deze crashen. We zullen er dus voor moeten zorgen dat dit opgevangen is door een controle te doen op null:</w:t>
      </w:r>
    </w:p>
    <w:p w14:paraId="5310B690" w14:textId="77777777" w:rsidR="00790422" w:rsidRPr="00E036E0" w:rsidRDefault="00790422" w:rsidP="0038062D">
      <w:pPr>
        <w:pStyle w:val="Code"/>
        <w:rPr>
          <w:lang w:val="en-GB" w:eastAsia="nl-BE"/>
        </w:rPr>
      </w:pPr>
      <w:r w:rsidRPr="0036164B">
        <w:rPr>
          <w:lang w:eastAsia="nl-BE"/>
        </w:rPr>
        <w:t xml:space="preserve">        </w:t>
      </w:r>
      <w:r w:rsidRPr="00E036E0">
        <w:rPr>
          <w:color w:val="0000FF"/>
          <w:lang w:val="en-GB" w:eastAsia="nl-BE"/>
        </w:rPr>
        <w:t>public</w:t>
      </w:r>
      <w:r w:rsidRPr="00E036E0">
        <w:rPr>
          <w:lang w:val="en-GB" w:eastAsia="nl-BE"/>
        </w:rPr>
        <w:t xml:space="preserve"> </w:t>
      </w:r>
      <w:r w:rsidRPr="00E036E0">
        <w:rPr>
          <w:color w:val="0000FF"/>
          <w:lang w:val="en-GB" w:eastAsia="nl-BE"/>
        </w:rPr>
        <w:t>void</w:t>
      </w:r>
      <w:r w:rsidRPr="00E036E0">
        <w:rPr>
          <w:lang w:val="en-GB" w:eastAsia="nl-BE"/>
        </w:rPr>
        <w:t xml:space="preserve"> Fly()</w:t>
      </w:r>
    </w:p>
    <w:p w14:paraId="43389A8A" w14:textId="77777777" w:rsidR="00790422" w:rsidRPr="00E036E0" w:rsidRDefault="00790422" w:rsidP="0038062D">
      <w:pPr>
        <w:pStyle w:val="Code"/>
        <w:rPr>
          <w:lang w:val="en-GB" w:eastAsia="nl-BE"/>
        </w:rPr>
      </w:pPr>
      <w:r w:rsidRPr="00E036E0">
        <w:rPr>
          <w:lang w:val="en-GB" w:eastAsia="nl-BE"/>
        </w:rPr>
        <w:t xml:space="preserve">        {            </w:t>
      </w:r>
    </w:p>
    <w:p w14:paraId="6D8D6D02" w14:textId="77777777" w:rsidR="00790422" w:rsidRPr="00E036E0" w:rsidRDefault="00790422" w:rsidP="0038062D">
      <w:pPr>
        <w:pStyle w:val="Code"/>
        <w:rPr>
          <w:lang w:val="en-GB" w:eastAsia="nl-BE"/>
        </w:rPr>
      </w:pPr>
      <w:r w:rsidRPr="00E036E0">
        <w:rPr>
          <w:lang w:val="en-GB" w:eastAsia="nl-BE"/>
        </w:rPr>
        <w:t xml:space="preserve">            </w:t>
      </w:r>
      <w:r w:rsidRPr="00E036E0">
        <w:rPr>
          <w:color w:val="0000FF"/>
          <w:lang w:val="en-GB" w:eastAsia="nl-BE"/>
        </w:rPr>
        <w:t>if</w:t>
      </w:r>
      <w:r w:rsidRPr="00E036E0">
        <w:rPr>
          <w:lang w:val="en-GB" w:eastAsia="nl-BE"/>
        </w:rPr>
        <w:t xml:space="preserve">(instance </w:t>
      </w:r>
      <w:r w:rsidRPr="00E036E0">
        <w:rPr>
          <w:color w:val="0000FF"/>
          <w:lang w:val="en-GB" w:eastAsia="nl-BE"/>
        </w:rPr>
        <w:t>is</w:t>
      </w:r>
      <w:r w:rsidRPr="00E036E0">
        <w:rPr>
          <w:lang w:val="en-GB" w:eastAsia="nl-BE"/>
        </w:rPr>
        <w:t xml:space="preserve"> </w:t>
      </w:r>
      <w:r w:rsidRPr="00E036E0">
        <w:rPr>
          <w:color w:val="0000FF"/>
          <w:lang w:val="en-GB" w:eastAsia="nl-BE"/>
        </w:rPr>
        <w:t>null</w:t>
      </w:r>
      <w:r w:rsidRPr="00E036E0">
        <w:rPr>
          <w:lang w:val="en-GB" w:eastAsia="nl-BE"/>
        </w:rPr>
        <w:t>)</w:t>
      </w:r>
    </w:p>
    <w:p w14:paraId="659BCD80" w14:textId="77777777" w:rsidR="00790422" w:rsidRPr="00AD1150" w:rsidRDefault="00790422" w:rsidP="0038062D">
      <w:pPr>
        <w:pStyle w:val="Code"/>
        <w:rPr>
          <w:lang w:val="en-GB" w:eastAsia="nl-BE"/>
        </w:rPr>
      </w:pPr>
      <w:r w:rsidRPr="00E036E0">
        <w:rPr>
          <w:lang w:val="en-GB" w:eastAsia="nl-BE"/>
        </w:rPr>
        <w:t xml:space="preserve">            </w:t>
      </w:r>
      <w:r w:rsidRPr="00AD1150">
        <w:rPr>
          <w:lang w:val="en-GB" w:eastAsia="nl-BE"/>
        </w:rPr>
        <w:t>{</w:t>
      </w:r>
    </w:p>
    <w:p w14:paraId="2527975F" w14:textId="6171117F" w:rsidR="00790422" w:rsidRPr="0036164B" w:rsidRDefault="00790422" w:rsidP="0038062D">
      <w:pPr>
        <w:pStyle w:val="Code"/>
        <w:rPr>
          <w:lang w:eastAsia="nl-BE"/>
        </w:rPr>
      </w:pPr>
      <w:r w:rsidRPr="00AD1150">
        <w:rPr>
          <w:lang w:val="en-GB" w:eastAsia="nl-BE"/>
        </w:rPr>
        <w:t xml:space="preserve">            </w:t>
      </w:r>
      <w:r w:rsidRPr="00AD1150">
        <w:rPr>
          <w:lang w:val="en-GB" w:eastAsia="nl-BE"/>
        </w:rPr>
        <w:tab/>
      </w:r>
      <w:r w:rsidRPr="0036164B">
        <w:rPr>
          <w:lang w:eastAsia="nl-BE"/>
        </w:rPr>
        <w:t>FuelEngine.Throttle(950);</w:t>
      </w:r>
    </w:p>
    <w:p w14:paraId="7AE6D241" w14:textId="77777777" w:rsidR="00790422" w:rsidRPr="0036164B" w:rsidRDefault="00790422" w:rsidP="0038062D">
      <w:pPr>
        <w:pStyle w:val="Code"/>
        <w:rPr>
          <w:lang w:eastAsia="nl-BE"/>
        </w:rPr>
      </w:pPr>
      <w:r w:rsidRPr="0036164B">
        <w:rPr>
          <w:lang w:eastAsia="nl-BE"/>
        </w:rPr>
        <w:t xml:space="preserve">            }</w:t>
      </w:r>
    </w:p>
    <w:p w14:paraId="041CF10B" w14:textId="77777777" w:rsidR="00790422" w:rsidRPr="0036164B" w:rsidRDefault="00790422" w:rsidP="0038062D">
      <w:pPr>
        <w:pStyle w:val="Code"/>
        <w:rPr>
          <w:lang w:eastAsia="nl-BE"/>
        </w:rPr>
      </w:pPr>
      <w:r w:rsidRPr="0036164B">
        <w:rPr>
          <w:lang w:eastAsia="nl-BE"/>
        </w:rPr>
        <w:t xml:space="preserve">        }</w:t>
      </w:r>
    </w:p>
    <w:p w14:paraId="6557D5FC" w14:textId="77777777" w:rsidR="00790422" w:rsidRPr="0036164B" w:rsidRDefault="00790422" w:rsidP="00790422">
      <w:pPr>
        <w:rPr>
          <w:lang w:eastAsia="nl-BE"/>
        </w:rPr>
      </w:pPr>
    </w:p>
    <w:p w14:paraId="75B91E14" w14:textId="1C5425C3" w:rsidR="00790422" w:rsidRPr="0036164B" w:rsidRDefault="00790422" w:rsidP="00790422">
      <w:pPr>
        <w:rPr>
          <w:rFonts w:eastAsiaTheme="majorEastAsia"/>
        </w:rPr>
      </w:pPr>
      <w:r w:rsidRPr="0036164B">
        <w:rPr>
          <w:rFonts w:eastAsiaTheme="majorEastAsia"/>
        </w:rPr>
        <w:t>Door gebruik te maken van de property, kunnen we het FuelEngine object later vanuit de aanroepende code nog veranderen</w:t>
      </w:r>
      <w:r w:rsidR="00260AE4">
        <w:rPr>
          <w:rFonts w:eastAsiaTheme="majorEastAsia"/>
        </w:rPr>
        <w:t>. Dit kunnen we niet als we de service class injecteren via de constructor injectie.</w:t>
      </w:r>
    </w:p>
    <w:p w14:paraId="59C3D6EE" w14:textId="77777777" w:rsidR="00790422" w:rsidRPr="00090AF3" w:rsidRDefault="00790422" w:rsidP="002B751E">
      <w:pPr>
        <w:pStyle w:val="Code"/>
        <w:ind w:firstLine="595"/>
        <w:rPr>
          <w:lang w:val="en-GB" w:eastAsia="nl-BE"/>
        </w:rPr>
      </w:pPr>
      <w:r w:rsidRPr="00090AF3">
        <w:rPr>
          <w:lang w:val="en-GB" w:eastAsia="nl-BE"/>
        </w:rPr>
        <w:t xml:space="preserve">ship.FuelEngine = </w:t>
      </w:r>
      <w:r w:rsidRPr="00090AF3">
        <w:rPr>
          <w:color w:val="0000FF"/>
          <w:lang w:val="en-GB" w:eastAsia="nl-BE"/>
        </w:rPr>
        <w:t>new</w:t>
      </w:r>
      <w:r w:rsidRPr="00090AF3">
        <w:rPr>
          <w:lang w:val="en-GB" w:eastAsia="nl-BE"/>
        </w:rPr>
        <w:t xml:space="preserve"> </w:t>
      </w:r>
      <w:r w:rsidRPr="00090AF3">
        <w:rPr>
          <w:color w:val="2B91AF"/>
          <w:lang w:val="en-GB" w:eastAsia="nl-BE"/>
        </w:rPr>
        <w:t>FuelEngine</w:t>
      </w:r>
      <w:r w:rsidRPr="00090AF3">
        <w:rPr>
          <w:lang w:val="en-GB" w:eastAsia="nl-BE"/>
        </w:rPr>
        <w:t>(1200);</w:t>
      </w:r>
    </w:p>
    <w:p w14:paraId="4919576E" w14:textId="77777777" w:rsidR="00790422" w:rsidRPr="00E036E0" w:rsidRDefault="00790422" w:rsidP="002B751E">
      <w:pPr>
        <w:pStyle w:val="Code"/>
        <w:ind w:firstLine="595"/>
        <w:rPr>
          <w:lang w:val="en-GB" w:eastAsia="nl-BE"/>
        </w:rPr>
      </w:pPr>
      <w:r w:rsidRPr="00E036E0">
        <w:rPr>
          <w:lang w:val="en-GB" w:eastAsia="nl-BE"/>
        </w:rPr>
        <w:t>ship.Fly();</w:t>
      </w:r>
    </w:p>
    <w:p w14:paraId="6C3BF12C" w14:textId="77777777" w:rsidR="00790422" w:rsidRPr="00E036E0" w:rsidRDefault="00790422" w:rsidP="00790422">
      <w:pPr>
        <w:ind w:firstLine="708"/>
        <w:rPr>
          <w:rFonts w:ascii="Cascadia Mono" w:hAnsi="Cascadia Mono" w:cs="Cascadia Mono"/>
          <w:color w:val="000000"/>
          <w:sz w:val="19"/>
          <w:szCs w:val="19"/>
          <w:lang w:val="en-GB" w:eastAsia="nl-BE"/>
        </w:rPr>
      </w:pPr>
    </w:p>
    <w:p w14:paraId="52A0197F" w14:textId="77777777" w:rsidR="00790422" w:rsidRPr="0036164B" w:rsidRDefault="00790422" w:rsidP="005B6C5A">
      <w:pPr>
        <w:pStyle w:val="Kop4"/>
        <w:rPr>
          <w:rFonts w:eastAsiaTheme="majorEastAsia"/>
        </w:rPr>
      </w:pPr>
      <w:bookmarkStart w:id="40" w:name="_Toc100261735"/>
      <w:bookmarkStart w:id="41" w:name="_Toc106831707"/>
      <w:r w:rsidRPr="0036164B">
        <w:rPr>
          <w:rFonts w:eastAsiaTheme="majorEastAsia"/>
        </w:rPr>
        <w:t>Dependency Injection via Method Injection</w:t>
      </w:r>
      <w:bookmarkEnd w:id="40"/>
      <w:bookmarkEnd w:id="41"/>
    </w:p>
    <w:p w14:paraId="62FF085B" w14:textId="77777777" w:rsidR="00790422" w:rsidRPr="0036164B" w:rsidRDefault="00790422" w:rsidP="00790422">
      <w:pPr>
        <w:rPr>
          <w:rFonts w:eastAsiaTheme="majorEastAsia"/>
        </w:rPr>
      </w:pPr>
      <w:bookmarkStart w:id="42" w:name="_Hlk100083478"/>
      <w:r w:rsidRPr="0036164B">
        <w:rPr>
          <w:rFonts w:eastAsiaTheme="majorEastAsia"/>
        </w:rPr>
        <w:t>De laatste manier is ons object meegeven aan de methode zelf. Dit ziet er dan als volgt uit:</w:t>
      </w:r>
    </w:p>
    <w:p w14:paraId="6CF0887C" w14:textId="77777777" w:rsidR="00790422" w:rsidRPr="00A94B81" w:rsidRDefault="00790422" w:rsidP="002E7D54">
      <w:pPr>
        <w:pStyle w:val="Code"/>
        <w:rPr>
          <w:color w:val="000000"/>
          <w:lang w:val="en-GB" w:eastAsia="nl-BE"/>
        </w:rPr>
      </w:pPr>
      <w:r w:rsidRPr="0036164B">
        <w:rPr>
          <w:color w:val="000000"/>
          <w:lang w:eastAsia="nl-BE"/>
        </w:rPr>
        <w:t xml:space="preserve">    </w:t>
      </w:r>
      <w:r w:rsidRPr="002E7D54">
        <w:rPr>
          <w:color w:val="0000FF"/>
          <w:lang w:val="en-GB" w:eastAsia="nl-BE"/>
        </w:rPr>
        <w:t xml:space="preserve">public class </w:t>
      </w:r>
      <w:r w:rsidRPr="00A94B81">
        <w:rPr>
          <w:color w:val="2B91AF"/>
          <w:lang w:val="en-GB" w:eastAsia="nl-BE"/>
        </w:rPr>
        <w:t>Spaceship</w:t>
      </w:r>
    </w:p>
    <w:p w14:paraId="62B0FFCC" w14:textId="77777777" w:rsidR="00790422" w:rsidRPr="00A94B81" w:rsidRDefault="00790422" w:rsidP="002E7D54">
      <w:pPr>
        <w:pStyle w:val="Code"/>
        <w:rPr>
          <w:color w:val="000000"/>
          <w:lang w:val="en-GB" w:eastAsia="nl-BE"/>
        </w:rPr>
      </w:pPr>
      <w:r w:rsidRPr="00A94B81">
        <w:rPr>
          <w:color w:val="000000"/>
          <w:lang w:val="en-GB" w:eastAsia="nl-BE"/>
        </w:rPr>
        <w:t xml:space="preserve">    {</w:t>
      </w:r>
    </w:p>
    <w:p w14:paraId="3B520D9A" w14:textId="77777777" w:rsidR="00790422" w:rsidRPr="00E036E0" w:rsidRDefault="00790422" w:rsidP="002E7D54">
      <w:pPr>
        <w:pStyle w:val="Code"/>
        <w:rPr>
          <w:color w:val="000000"/>
          <w:lang w:val="en-GB" w:eastAsia="nl-BE"/>
        </w:rPr>
      </w:pPr>
      <w:r w:rsidRPr="00A94B81">
        <w:rPr>
          <w:color w:val="000000"/>
          <w:lang w:val="en-GB" w:eastAsia="nl-BE"/>
        </w:rPr>
        <w:t xml:space="preserve">        </w:t>
      </w:r>
      <w:r w:rsidRPr="002E7D54">
        <w:rPr>
          <w:color w:val="0000FF"/>
          <w:lang w:val="en-GB" w:eastAsia="nl-BE"/>
        </w:rPr>
        <w:t xml:space="preserve">public void </w:t>
      </w:r>
      <w:r w:rsidRPr="00E036E0">
        <w:rPr>
          <w:color w:val="000000"/>
          <w:lang w:val="en-GB" w:eastAsia="nl-BE"/>
        </w:rPr>
        <w:t>Fly(</w:t>
      </w:r>
      <w:r w:rsidRPr="00E036E0">
        <w:rPr>
          <w:color w:val="2B91AF"/>
          <w:lang w:val="en-GB" w:eastAsia="nl-BE"/>
        </w:rPr>
        <w:t>FuelEngine</w:t>
      </w:r>
      <w:r w:rsidRPr="00E036E0">
        <w:rPr>
          <w:color w:val="000000"/>
          <w:lang w:val="en-GB" w:eastAsia="nl-BE"/>
        </w:rPr>
        <w:t xml:space="preserve"> fuelEngine)</w:t>
      </w:r>
    </w:p>
    <w:p w14:paraId="55E09447" w14:textId="77777777" w:rsidR="00790422" w:rsidRPr="0036164B" w:rsidRDefault="00790422" w:rsidP="002E7D54">
      <w:pPr>
        <w:pStyle w:val="Code"/>
        <w:rPr>
          <w:color w:val="000000"/>
          <w:lang w:eastAsia="nl-BE"/>
        </w:rPr>
      </w:pPr>
      <w:r w:rsidRPr="00E036E0">
        <w:rPr>
          <w:color w:val="000000"/>
          <w:lang w:val="en-GB" w:eastAsia="nl-BE"/>
        </w:rPr>
        <w:t xml:space="preserve">        </w:t>
      </w:r>
      <w:r w:rsidRPr="0036164B">
        <w:rPr>
          <w:color w:val="000000"/>
          <w:lang w:eastAsia="nl-BE"/>
        </w:rPr>
        <w:t>{</w:t>
      </w:r>
    </w:p>
    <w:p w14:paraId="23A53EA3" w14:textId="77777777" w:rsidR="00790422" w:rsidRPr="0036164B" w:rsidRDefault="00790422" w:rsidP="002E7D54">
      <w:pPr>
        <w:pStyle w:val="Code"/>
        <w:rPr>
          <w:color w:val="000000"/>
          <w:lang w:eastAsia="nl-BE"/>
        </w:rPr>
      </w:pPr>
      <w:r w:rsidRPr="0036164B">
        <w:rPr>
          <w:color w:val="000000"/>
          <w:lang w:eastAsia="nl-BE"/>
        </w:rPr>
        <w:t xml:space="preserve">            fuelEngine.Throttle(950);</w:t>
      </w:r>
    </w:p>
    <w:p w14:paraId="1560BAB3" w14:textId="77777777" w:rsidR="00790422" w:rsidRPr="0036164B" w:rsidRDefault="00790422" w:rsidP="002E7D54">
      <w:pPr>
        <w:pStyle w:val="Code"/>
        <w:rPr>
          <w:color w:val="000000"/>
          <w:lang w:eastAsia="nl-BE"/>
        </w:rPr>
      </w:pPr>
      <w:r w:rsidRPr="0036164B">
        <w:rPr>
          <w:color w:val="000000"/>
          <w:lang w:eastAsia="nl-BE"/>
        </w:rPr>
        <w:t xml:space="preserve">        }</w:t>
      </w:r>
    </w:p>
    <w:p w14:paraId="3AE72371" w14:textId="77777777" w:rsidR="00790422" w:rsidRPr="0036164B" w:rsidRDefault="00790422" w:rsidP="002E7D54">
      <w:pPr>
        <w:pStyle w:val="Code"/>
        <w:rPr>
          <w:color w:val="000000"/>
          <w:lang w:eastAsia="nl-BE"/>
        </w:rPr>
      </w:pPr>
      <w:r w:rsidRPr="0036164B">
        <w:rPr>
          <w:color w:val="000000"/>
          <w:lang w:eastAsia="nl-BE"/>
        </w:rPr>
        <w:t xml:space="preserve">    }</w:t>
      </w:r>
    </w:p>
    <w:p w14:paraId="50478BA7" w14:textId="77777777" w:rsidR="00790422" w:rsidRPr="0036164B" w:rsidRDefault="00790422" w:rsidP="00790422">
      <w:pPr>
        <w:rPr>
          <w:rFonts w:ascii="Cascadia Mono" w:hAnsi="Cascadia Mono" w:cs="Cascadia Mono"/>
          <w:color w:val="000000"/>
          <w:sz w:val="19"/>
          <w:szCs w:val="19"/>
          <w:lang w:eastAsia="nl-BE"/>
        </w:rPr>
      </w:pPr>
    </w:p>
    <w:p w14:paraId="63C56B32" w14:textId="77777777" w:rsidR="00790422" w:rsidRPr="0036164B" w:rsidRDefault="00790422" w:rsidP="00790422">
      <w:pPr>
        <w:rPr>
          <w:rFonts w:eastAsiaTheme="majorEastAsia"/>
        </w:rPr>
      </w:pPr>
      <w:r w:rsidRPr="0036164B">
        <w:rPr>
          <w:rFonts w:eastAsiaTheme="majorEastAsia"/>
        </w:rPr>
        <w:t>Dit betekent dat we bij elke call van de Fly methode, een FuelEngine object zullen moeten meegeven:</w:t>
      </w:r>
    </w:p>
    <w:p w14:paraId="62360AE3" w14:textId="77777777" w:rsidR="00790422" w:rsidRPr="00E036E0" w:rsidRDefault="00790422" w:rsidP="00696364">
      <w:pPr>
        <w:pStyle w:val="Code"/>
        <w:ind w:firstLine="595"/>
        <w:rPr>
          <w:color w:val="000000"/>
          <w:lang w:val="en-GB" w:eastAsia="nl-BE"/>
        </w:rPr>
      </w:pPr>
      <w:r w:rsidRPr="004337D5">
        <w:rPr>
          <w:color w:val="2B91AF"/>
          <w:lang w:val="en-GB" w:eastAsia="nl-BE"/>
        </w:rPr>
        <w:t xml:space="preserve">Spaceship </w:t>
      </w:r>
      <w:r w:rsidRPr="00E036E0">
        <w:rPr>
          <w:color w:val="000000"/>
          <w:lang w:val="en-GB" w:eastAsia="nl-BE"/>
        </w:rPr>
        <w:t xml:space="preserve">ship = </w:t>
      </w:r>
      <w:r w:rsidRPr="00E036E0">
        <w:rPr>
          <w:color w:val="0000FF"/>
          <w:lang w:val="en-GB" w:eastAsia="nl-BE"/>
        </w:rPr>
        <w:t>new</w:t>
      </w:r>
      <w:r w:rsidRPr="00E036E0">
        <w:rPr>
          <w:color w:val="000000"/>
          <w:lang w:val="en-GB" w:eastAsia="nl-BE"/>
        </w:rPr>
        <w:t xml:space="preserve"> </w:t>
      </w:r>
      <w:r w:rsidRPr="004337D5">
        <w:rPr>
          <w:color w:val="2B91AF"/>
          <w:lang w:val="en-GB" w:eastAsia="nl-BE"/>
        </w:rPr>
        <w:t>Spaceship</w:t>
      </w:r>
      <w:r w:rsidRPr="00E036E0">
        <w:rPr>
          <w:color w:val="000000"/>
          <w:lang w:val="en-GB" w:eastAsia="nl-BE"/>
        </w:rPr>
        <w:t>();</w:t>
      </w:r>
    </w:p>
    <w:p w14:paraId="4E4C88C5" w14:textId="77777777" w:rsidR="00790422" w:rsidRPr="00E036E0" w:rsidRDefault="00790422" w:rsidP="00696364">
      <w:pPr>
        <w:pStyle w:val="Code"/>
        <w:ind w:firstLine="595"/>
        <w:rPr>
          <w:color w:val="000000"/>
          <w:lang w:val="en-GB" w:eastAsia="nl-BE"/>
        </w:rPr>
      </w:pPr>
      <w:r w:rsidRPr="00E036E0">
        <w:rPr>
          <w:color w:val="000000"/>
          <w:lang w:val="en-GB" w:eastAsia="nl-BE"/>
        </w:rPr>
        <w:t>ship.Fly(</w:t>
      </w:r>
      <w:r w:rsidRPr="00E036E0">
        <w:rPr>
          <w:color w:val="0000FF"/>
          <w:lang w:val="en-GB" w:eastAsia="nl-BE"/>
        </w:rPr>
        <w:t>new</w:t>
      </w:r>
      <w:r w:rsidRPr="00E036E0">
        <w:rPr>
          <w:color w:val="000000"/>
          <w:lang w:val="en-GB" w:eastAsia="nl-BE"/>
        </w:rPr>
        <w:t xml:space="preserve"> </w:t>
      </w:r>
      <w:r w:rsidRPr="004337D5">
        <w:rPr>
          <w:color w:val="2B91AF"/>
          <w:lang w:val="en-GB" w:eastAsia="nl-BE"/>
        </w:rPr>
        <w:t>FuelEngine</w:t>
      </w:r>
      <w:r w:rsidRPr="00E036E0">
        <w:rPr>
          <w:color w:val="000000"/>
          <w:lang w:val="en-GB" w:eastAsia="nl-BE"/>
        </w:rPr>
        <w:t>(1000));</w:t>
      </w:r>
    </w:p>
    <w:p w14:paraId="6927D364" w14:textId="77777777" w:rsidR="00790422" w:rsidRPr="0036164B" w:rsidRDefault="00790422" w:rsidP="00696364">
      <w:pPr>
        <w:pStyle w:val="Code"/>
        <w:ind w:firstLine="595"/>
        <w:rPr>
          <w:color w:val="000000"/>
          <w:lang w:eastAsia="nl-BE"/>
        </w:rPr>
      </w:pPr>
      <w:r w:rsidRPr="0036164B">
        <w:rPr>
          <w:color w:val="000000"/>
          <w:lang w:eastAsia="nl-BE"/>
        </w:rPr>
        <w:t>ship.Fly(</w:t>
      </w:r>
      <w:r w:rsidRPr="0036164B">
        <w:rPr>
          <w:color w:val="0000FF"/>
          <w:lang w:eastAsia="nl-BE"/>
        </w:rPr>
        <w:t>new</w:t>
      </w:r>
      <w:r w:rsidRPr="0036164B">
        <w:rPr>
          <w:color w:val="000000"/>
          <w:lang w:eastAsia="nl-BE"/>
        </w:rPr>
        <w:t xml:space="preserve"> </w:t>
      </w:r>
      <w:r w:rsidRPr="004337D5">
        <w:rPr>
          <w:color w:val="2B91AF"/>
          <w:lang w:eastAsia="nl-BE"/>
        </w:rPr>
        <w:t>FuelEngine</w:t>
      </w:r>
      <w:r w:rsidRPr="0036164B">
        <w:rPr>
          <w:color w:val="000000"/>
          <w:lang w:eastAsia="nl-BE"/>
        </w:rPr>
        <w:t>(1200));</w:t>
      </w:r>
    </w:p>
    <w:p w14:paraId="37E59DC3" w14:textId="77777777" w:rsidR="00790422" w:rsidRPr="0036164B" w:rsidRDefault="00790422" w:rsidP="00790422">
      <w:pPr>
        <w:rPr>
          <w:rFonts w:ascii="Cascadia Mono" w:hAnsi="Cascadia Mono" w:cs="Cascadia Mono"/>
          <w:color w:val="000000"/>
          <w:sz w:val="19"/>
          <w:szCs w:val="19"/>
          <w:lang w:eastAsia="nl-BE"/>
        </w:rPr>
      </w:pPr>
    </w:p>
    <w:p w14:paraId="7EE21408" w14:textId="77777777" w:rsidR="00790422" w:rsidRPr="0036164B" w:rsidRDefault="00790422" w:rsidP="00790422">
      <w:pPr>
        <w:rPr>
          <w:rFonts w:eastAsiaTheme="majorEastAsia"/>
        </w:rPr>
      </w:pPr>
      <w:r w:rsidRPr="0036164B">
        <w:rPr>
          <w:rFonts w:eastAsiaTheme="majorEastAsia"/>
        </w:rPr>
        <w:t>Natuurlijk kunnen we een FuelEngine object éénmaal aanmaken in een lokale variabele en dit zo steeds meegeven aan onze Fly methode:</w:t>
      </w:r>
    </w:p>
    <w:p w14:paraId="42278113" w14:textId="77777777" w:rsidR="00790422" w:rsidRPr="00E036E0" w:rsidRDefault="00790422" w:rsidP="00696364">
      <w:pPr>
        <w:pStyle w:val="Code"/>
        <w:ind w:firstLine="595"/>
        <w:rPr>
          <w:lang w:val="en-GB" w:eastAsia="nl-BE"/>
        </w:rPr>
      </w:pPr>
      <w:r w:rsidRPr="00E036E0">
        <w:rPr>
          <w:color w:val="2B91AF"/>
          <w:lang w:val="en-GB" w:eastAsia="nl-BE"/>
        </w:rPr>
        <w:t>FuelEngine</w:t>
      </w:r>
      <w:r w:rsidRPr="00E036E0">
        <w:rPr>
          <w:lang w:val="en-GB" w:eastAsia="nl-BE"/>
        </w:rPr>
        <w:t xml:space="preserve"> reusableEngine = </w:t>
      </w:r>
      <w:r w:rsidRPr="00E036E0">
        <w:rPr>
          <w:color w:val="0000FF"/>
          <w:lang w:val="en-GB" w:eastAsia="nl-BE"/>
        </w:rPr>
        <w:t>new</w:t>
      </w:r>
      <w:r w:rsidRPr="00E036E0">
        <w:rPr>
          <w:lang w:val="en-GB" w:eastAsia="nl-BE"/>
        </w:rPr>
        <w:t xml:space="preserve"> </w:t>
      </w:r>
      <w:r w:rsidRPr="00E036E0">
        <w:rPr>
          <w:color w:val="2B91AF"/>
          <w:lang w:val="en-GB" w:eastAsia="nl-BE"/>
        </w:rPr>
        <w:t>FuelEngine</w:t>
      </w:r>
      <w:r w:rsidRPr="00E036E0">
        <w:rPr>
          <w:lang w:val="en-GB" w:eastAsia="nl-BE"/>
        </w:rPr>
        <w:t>(800);</w:t>
      </w:r>
    </w:p>
    <w:p w14:paraId="008F8DA6" w14:textId="77777777" w:rsidR="00790422" w:rsidRPr="00E036E0" w:rsidRDefault="00790422" w:rsidP="00696364">
      <w:pPr>
        <w:pStyle w:val="Code"/>
        <w:ind w:firstLine="595"/>
        <w:rPr>
          <w:lang w:val="en-GB" w:eastAsia="nl-BE"/>
        </w:rPr>
      </w:pPr>
      <w:r w:rsidRPr="00E036E0">
        <w:rPr>
          <w:lang w:val="en-GB" w:eastAsia="nl-BE"/>
        </w:rPr>
        <w:t>ship.Fly(reusableEngine);</w:t>
      </w:r>
    </w:p>
    <w:p w14:paraId="1E39C152" w14:textId="77777777" w:rsidR="00790422" w:rsidRPr="0036164B" w:rsidRDefault="00790422" w:rsidP="00696364">
      <w:pPr>
        <w:pStyle w:val="Code"/>
        <w:ind w:firstLine="595"/>
        <w:rPr>
          <w:lang w:eastAsia="nl-BE"/>
        </w:rPr>
      </w:pPr>
      <w:r w:rsidRPr="0036164B">
        <w:rPr>
          <w:lang w:eastAsia="nl-BE"/>
        </w:rPr>
        <w:t>ship.Fly(reusableEngine);</w:t>
      </w:r>
    </w:p>
    <w:p w14:paraId="78F4D9CB" w14:textId="77777777" w:rsidR="00311933" w:rsidRDefault="00311933">
      <w:pPr>
        <w:spacing w:line="240" w:lineRule="auto"/>
        <w:jc w:val="left"/>
        <w:rPr>
          <w:rFonts w:ascii="Calibri" w:eastAsiaTheme="majorEastAsia" w:hAnsi="Calibri"/>
          <w:szCs w:val="20"/>
        </w:rPr>
      </w:pPr>
      <w:bookmarkStart w:id="43" w:name="_Toc100261736"/>
      <w:bookmarkStart w:id="44" w:name="_Toc106831708"/>
      <w:bookmarkEnd w:id="42"/>
      <w:r>
        <w:rPr>
          <w:rFonts w:eastAsiaTheme="majorEastAsia"/>
        </w:rPr>
        <w:br w:type="page"/>
      </w:r>
    </w:p>
    <w:p w14:paraId="28BA1A1E" w14:textId="01E6F256" w:rsidR="00790422" w:rsidRPr="0036164B" w:rsidRDefault="00790422" w:rsidP="005B6C5A">
      <w:pPr>
        <w:pStyle w:val="Kop4"/>
        <w:rPr>
          <w:rFonts w:eastAsiaTheme="majorEastAsia"/>
        </w:rPr>
      </w:pPr>
      <w:r w:rsidRPr="0036164B">
        <w:rPr>
          <w:rFonts w:eastAsiaTheme="majorEastAsia"/>
        </w:rPr>
        <w:lastRenderedPageBreak/>
        <w:t xml:space="preserve">Dependency Injection via </w:t>
      </w:r>
      <w:r w:rsidR="00311933">
        <w:rPr>
          <w:rFonts w:eastAsiaTheme="majorEastAsia"/>
        </w:rPr>
        <w:t>I</w:t>
      </w:r>
      <w:r w:rsidRPr="0036164B">
        <w:rPr>
          <w:rFonts w:eastAsiaTheme="majorEastAsia"/>
        </w:rPr>
        <w:t>nterfacing</w:t>
      </w:r>
      <w:bookmarkEnd w:id="43"/>
      <w:bookmarkEnd w:id="44"/>
    </w:p>
    <w:p w14:paraId="6348AB7D" w14:textId="77777777" w:rsidR="004C7399" w:rsidRDefault="00790422" w:rsidP="00790422">
      <w:pPr>
        <w:rPr>
          <w:rFonts w:eastAsiaTheme="majorEastAsia"/>
        </w:rPr>
      </w:pPr>
      <w:r w:rsidRPr="0036164B">
        <w:rPr>
          <w:rFonts w:eastAsiaTheme="majorEastAsia"/>
        </w:rPr>
        <w:t xml:space="preserve">Technologie staat echter niet stil, en de ontwerpers van ons Spaceship hebben een nieuwe engine uitgevonden: een WarpEngine. Als we een WarpEngine in plaats van een FuelEngine wensen te gebruiken, zien we dat onze code terug </w:t>
      </w:r>
      <w:r w:rsidRPr="00BE569D">
        <w:rPr>
          <w:rFonts w:eastAsiaTheme="majorEastAsia"/>
          <w:i/>
          <w:iCs/>
        </w:rPr>
        <w:t>tight</w:t>
      </w:r>
      <w:r w:rsidR="00BE569D" w:rsidRPr="00BE569D">
        <w:rPr>
          <w:rFonts w:eastAsiaTheme="majorEastAsia"/>
          <w:i/>
          <w:iCs/>
        </w:rPr>
        <w:t>ly</w:t>
      </w:r>
      <w:r w:rsidRPr="00BE569D">
        <w:rPr>
          <w:rFonts w:eastAsiaTheme="majorEastAsia"/>
          <w:i/>
          <w:iCs/>
        </w:rPr>
        <w:t xml:space="preserve"> coupled</w:t>
      </w:r>
      <w:r w:rsidRPr="0036164B">
        <w:rPr>
          <w:rFonts w:eastAsiaTheme="majorEastAsia"/>
        </w:rPr>
        <w:t xml:space="preserve"> wordt: we kunnen namelijk onze soort engine niet veranderen zonder aanpassingen te doen in onze Spaceship class. </w:t>
      </w:r>
    </w:p>
    <w:p w14:paraId="0688C024" w14:textId="012E2B88" w:rsidR="00790422" w:rsidRPr="0036164B" w:rsidRDefault="00790422" w:rsidP="00790422">
      <w:pPr>
        <w:rPr>
          <w:rFonts w:eastAsiaTheme="majorEastAsia"/>
        </w:rPr>
      </w:pPr>
      <w:r w:rsidRPr="0036164B">
        <w:rPr>
          <w:rFonts w:eastAsiaTheme="majorEastAsia"/>
        </w:rPr>
        <w:t xml:space="preserve">We zullen dus een manier moeten vinden om ook het concrete </w:t>
      </w:r>
      <w:r w:rsidRPr="00CE4A5F">
        <w:rPr>
          <w:rFonts w:eastAsiaTheme="majorEastAsia"/>
          <w:b/>
          <w:bCs/>
        </w:rPr>
        <w:t>type</w:t>
      </w:r>
      <w:r w:rsidRPr="0036164B">
        <w:rPr>
          <w:rFonts w:eastAsiaTheme="majorEastAsia"/>
        </w:rPr>
        <w:t xml:space="preserve"> te kunnen </w:t>
      </w:r>
      <w:r w:rsidRPr="00CE4A5F">
        <w:rPr>
          <w:rFonts w:eastAsiaTheme="majorEastAsia"/>
          <w:b/>
          <w:bCs/>
        </w:rPr>
        <w:t>injecteren</w:t>
      </w:r>
      <w:r w:rsidRPr="0036164B">
        <w:rPr>
          <w:rFonts w:eastAsiaTheme="majorEastAsia"/>
        </w:rPr>
        <w:t>.</w:t>
      </w:r>
    </w:p>
    <w:p w14:paraId="473FC8A2" w14:textId="77777777" w:rsidR="00790422" w:rsidRPr="0036164B" w:rsidRDefault="00790422" w:rsidP="00790422">
      <w:pPr>
        <w:rPr>
          <w:rFonts w:eastAsiaTheme="majorEastAsia"/>
        </w:rPr>
      </w:pPr>
      <w:r w:rsidRPr="0036164B">
        <w:rPr>
          <w:rFonts w:eastAsiaTheme="majorEastAsia"/>
        </w:rPr>
        <w:t xml:space="preserve">Gelukkig kennen we hiervoor al een oplossing: </w:t>
      </w:r>
      <w:r w:rsidRPr="00CE4A5F">
        <w:rPr>
          <w:rFonts w:eastAsiaTheme="majorEastAsia"/>
          <w:i/>
          <w:iCs/>
        </w:rPr>
        <w:t>polymorfisme</w:t>
      </w:r>
      <w:r w:rsidRPr="0036164B">
        <w:rPr>
          <w:rFonts w:eastAsiaTheme="majorEastAsia"/>
        </w:rPr>
        <w:t xml:space="preserve">. We kunnen een </w:t>
      </w:r>
      <w:r w:rsidRPr="00CE4A5F">
        <w:rPr>
          <w:rFonts w:eastAsiaTheme="majorEastAsia"/>
          <w:i/>
          <w:iCs/>
        </w:rPr>
        <w:t>interface</w:t>
      </w:r>
      <w:r w:rsidRPr="0036164B">
        <w:rPr>
          <w:rFonts w:eastAsiaTheme="majorEastAsia"/>
        </w:rPr>
        <w:t xml:space="preserve"> aanmaken die het engine gedrag gaat beschrijven, en dan het juiste type van de engine via Dependency Injection (</w:t>
      </w:r>
      <w:r w:rsidRPr="0053149B">
        <w:rPr>
          <w:rFonts w:eastAsiaTheme="majorEastAsia"/>
          <w:b/>
          <w:bCs/>
        </w:rPr>
        <w:t>constructor</w:t>
      </w:r>
      <w:r w:rsidRPr="0036164B">
        <w:rPr>
          <w:rFonts w:eastAsiaTheme="majorEastAsia"/>
        </w:rPr>
        <w:t xml:space="preserve">, </w:t>
      </w:r>
      <w:r w:rsidRPr="0053149B">
        <w:rPr>
          <w:rFonts w:eastAsiaTheme="majorEastAsia"/>
          <w:b/>
          <w:bCs/>
        </w:rPr>
        <w:t>property</w:t>
      </w:r>
      <w:r w:rsidRPr="0036164B">
        <w:rPr>
          <w:rFonts w:eastAsiaTheme="majorEastAsia"/>
        </w:rPr>
        <w:t xml:space="preserve"> of </w:t>
      </w:r>
      <w:r w:rsidRPr="0053149B">
        <w:rPr>
          <w:rFonts w:eastAsiaTheme="majorEastAsia"/>
          <w:b/>
          <w:bCs/>
        </w:rPr>
        <w:t>method</w:t>
      </w:r>
      <w:r w:rsidRPr="0036164B">
        <w:rPr>
          <w:rFonts w:eastAsiaTheme="majorEastAsia"/>
        </w:rPr>
        <w:t>) mee te geven.</w:t>
      </w:r>
    </w:p>
    <w:p w14:paraId="38558490" w14:textId="77777777" w:rsidR="00790422" w:rsidRPr="00A94B81" w:rsidRDefault="00790422" w:rsidP="005003E8">
      <w:pPr>
        <w:pStyle w:val="Code"/>
        <w:rPr>
          <w:color w:val="000000"/>
          <w:lang w:val="en-GB" w:eastAsia="nl-BE"/>
        </w:rPr>
      </w:pPr>
      <w:r w:rsidRPr="0036164B">
        <w:rPr>
          <w:color w:val="000000"/>
          <w:lang w:eastAsia="nl-BE"/>
        </w:rPr>
        <w:t xml:space="preserve">    </w:t>
      </w:r>
      <w:r w:rsidRPr="005003E8">
        <w:rPr>
          <w:color w:val="0000FF"/>
          <w:lang w:val="en-GB" w:eastAsia="nl-BE"/>
        </w:rPr>
        <w:t xml:space="preserve">internal interface </w:t>
      </w:r>
      <w:r w:rsidRPr="00A94B81">
        <w:rPr>
          <w:color w:val="2B91AF"/>
          <w:lang w:val="en-GB" w:eastAsia="nl-BE"/>
        </w:rPr>
        <w:t>IEngine</w:t>
      </w:r>
    </w:p>
    <w:p w14:paraId="43CB635A" w14:textId="77777777" w:rsidR="00790422" w:rsidRPr="00A94B81" w:rsidRDefault="00790422" w:rsidP="005003E8">
      <w:pPr>
        <w:pStyle w:val="Code"/>
        <w:rPr>
          <w:color w:val="000000"/>
          <w:lang w:val="en-GB" w:eastAsia="nl-BE"/>
        </w:rPr>
      </w:pPr>
      <w:r w:rsidRPr="00A94B81">
        <w:rPr>
          <w:color w:val="000000"/>
          <w:lang w:val="en-GB" w:eastAsia="nl-BE"/>
        </w:rPr>
        <w:t xml:space="preserve">    {</w:t>
      </w:r>
    </w:p>
    <w:p w14:paraId="6CAF41C5" w14:textId="77777777" w:rsidR="00790422" w:rsidRPr="00E036E0" w:rsidRDefault="00790422" w:rsidP="005003E8">
      <w:pPr>
        <w:pStyle w:val="Code"/>
        <w:rPr>
          <w:color w:val="000000"/>
          <w:lang w:val="en-GB" w:eastAsia="nl-BE"/>
        </w:rPr>
      </w:pPr>
      <w:r w:rsidRPr="00A94B81">
        <w:rPr>
          <w:color w:val="000000"/>
          <w:lang w:val="en-GB" w:eastAsia="nl-BE"/>
        </w:rPr>
        <w:t xml:space="preserve">        </w:t>
      </w:r>
      <w:r w:rsidRPr="005003E8">
        <w:rPr>
          <w:color w:val="0000FF"/>
          <w:lang w:val="en-GB" w:eastAsia="nl-BE"/>
        </w:rPr>
        <w:t xml:space="preserve">public void </w:t>
      </w:r>
      <w:r w:rsidRPr="00E036E0">
        <w:rPr>
          <w:color w:val="000000"/>
          <w:lang w:val="en-GB" w:eastAsia="nl-BE"/>
        </w:rPr>
        <w:t>Throttle(</w:t>
      </w:r>
      <w:r w:rsidRPr="005003E8">
        <w:rPr>
          <w:color w:val="0000FF"/>
          <w:lang w:val="en-GB" w:eastAsia="nl-BE"/>
        </w:rPr>
        <w:t xml:space="preserve">int </w:t>
      </w:r>
      <w:r w:rsidRPr="00E036E0">
        <w:rPr>
          <w:color w:val="000000"/>
          <w:lang w:val="en-GB" w:eastAsia="nl-BE"/>
        </w:rPr>
        <w:t>speed);</w:t>
      </w:r>
    </w:p>
    <w:p w14:paraId="1A7B06C0" w14:textId="77777777" w:rsidR="00790422" w:rsidRPr="0036164B" w:rsidRDefault="00790422" w:rsidP="005003E8">
      <w:pPr>
        <w:pStyle w:val="Code"/>
        <w:rPr>
          <w:color w:val="000000"/>
          <w:lang w:eastAsia="nl-BE"/>
        </w:rPr>
      </w:pPr>
      <w:r w:rsidRPr="00E036E0">
        <w:rPr>
          <w:color w:val="000000"/>
          <w:lang w:val="en-GB" w:eastAsia="nl-BE"/>
        </w:rPr>
        <w:t xml:space="preserve">    </w:t>
      </w:r>
      <w:r w:rsidRPr="0036164B">
        <w:rPr>
          <w:color w:val="000000"/>
          <w:lang w:eastAsia="nl-BE"/>
        </w:rPr>
        <w:t>}</w:t>
      </w:r>
    </w:p>
    <w:p w14:paraId="7CBEA1AD" w14:textId="77777777" w:rsidR="00790422" w:rsidRPr="0036164B" w:rsidRDefault="00790422" w:rsidP="00790422">
      <w:pPr>
        <w:rPr>
          <w:lang w:eastAsia="nl-BE"/>
        </w:rPr>
      </w:pPr>
    </w:p>
    <w:p w14:paraId="384D7750" w14:textId="77777777" w:rsidR="00790422" w:rsidRPr="0036164B" w:rsidRDefault="00790422" w:rsidP="00790422">
      <w:pPr>
        <w:rPr>
          <w:lang w:eastAsia="nl-BE"/>
        </w:rPr>
      </w:pPr>
      <w:r w:rsidRPr="0036164B">
        <w:rPr>
          <w:lang w:eastAsia="nl-BE"/>
        </w:rPr>
        <w:t xml:space="preserve">Onze enginges gaan dan deze interface </w:t>
      </w:r>
      <w:r w:rsidRPr="005779A1">
        <w:rPr>
          <w:i/>
          <w:iCs/>
          <w:lang w:eastAsia="nl-BE"/>
        </w:rPr>
        <w:t>implementeren</w:t>
      </w:r>
      <w:r w:rsidRPr="0036164B">
        <w:rPr>
          <w:lang w:eastAsia="nl-BE"/>
        </w:rPr>
        <w:t>:</w:t>
      </w:r>
    </w:p>
    <w:p w14:paraId="0EE70F82" w14:textId="77777777" w:rsidR="00790422" w:rsidRPr="00E036E0" w:rsidRDefault="00790422" w:rsidP="00DC63D7">
      <w:pPr>
        <w:pStyle w:val="Code"/>
        <w:ind w:firstLine="595"/>
        <w:rPr>
          <w:lang w:val="en-GB" w:eastAsia="nl-BE"/>
        </w:rPr>
      </w:pPr>
      <w:r w:rsidRPr="0040102E">
        <w:rPr>
          <w:color w:val="0000FF"/>
          <w:lang w:val="en-GB" w:eastAsia="nl-BE"/>
        </w:rPr>
        <w:t>public</w:t>
      </w:r>
      <w:r w:rsidRPr="00E036E0">
        <w:rPr>
          <w:color w:val="000000"/>
          <w:lang w:val="en-GB" w:eastAsia="nl-BE"/>
        </w:rPr>
        <w:t xml:space="preserve"> </w:t>
      </w:r>
      <w:r w:rsidRPr="00E036E0">
        <w:rPr>
          <w:color w:val="0000FF"/>
          <w:lang w:val="en-GB" w:eastAsia="nl-BE"/>
        </w:rPr>
        <w:t>class</w:t>
      </w:r>
      <w:r w:rsidRPr="00E036E0">
        <w:rPr>
          <w:color w:val="000000"/>
          <w:lang w:val="en-GB" w:eastAsia="nl-BE"/>
        </w:rPr>
        <w:t xml:space="preserve"> </w:t>
      </w:r>
      <w:r w:rsidRPr="00DC63D7">
        <w:rPr>
          <w:lang w:val="en-GB" w:eastAsia="nl-BE"/>
        </w:rPr>
        <w:t>FuelEngine</w:t>
      </w:r>
      <w:r w:rsidRPr="00E036E0">
        <w:rPr>
          <w:color w:val="000000"/>
          <w:lang w:val="en-GB" w:eastAsia="nl-BE"/>
        </w:rPr>
        <w:t xml:space="preserve"> : </w:t>
      </w:r>
      <w:r w:rsidRPr="00E036E0">
        <w:rPr>
          <w:lang w:val="en-GB" w:eastAsia="nl-BE"/>
        </w:rPr>
        <w:t>IEngine</w:t>
      </w:r>
    </w:p>
    <w:p w14:paraId="514AA0BA" w14:textId="77777777" w:rsidR="00790422" w:rsidRPr="00E036E0" w:rsidRDefault="00790422" w:rsidP="00DC63D7">
      <w:pPr>
        <w:pStyle w:val="Code"/>
        <w:ind w:firstLine="595"/>
        <w:rPr>
          <w:rFonts w:eastAsiaTheme="majorEastAsia"/>
          <w:lang w:val="en-GB"/>
        </w:rPr>
      </w:pPr>
      <w:r w:rsidRPr="00E036E0">
        <w:rPr>
          <w:color w:val="0000FF"/>
          <w:lang w:val="en-GB" w:eastAsia="nl-BE"/>
        </w:rPr>
        <w:t>public</w:t>
      </w:r>
      <w:r w:rsidRPr="00E036E0">
        <w:rPr>
          <w:color w:val="000000"/>
          <w:lang w:val="en-GB" w:eastAsia="nl-BE"/>
        </w:rPr>
        <w:t xml:space="preserve"> </w:t>
      </w:r>
      <w:r w:rsidRPr="00E036E0">
        <w:rPr>
          <w:color w:val="0000FF"/>
          <w:lang w:val="en-GB" w:eastAsia="nl-BE"/>
        </w:rPr>
        <w:t>class</w:t>
      </w:r>
      <w:r w:rsidRPr="00E036E0">
        <w:rPr>
          <w:color w:val="000000"/>
          <w:lang w:val="en-GB" w:eastAsia="nl-BE"/>
        </w:rPr>
        <w:t xml:space="preserve"> </w:t>
      </w:r>
      <w:r w:rsidRPr="00E036E0">
        <w:rPr>
          <w:lang w:val="en-GB" w:eastAsia="nl-BE"/>
        </w:rPr>
        <w:t>WarpEngine</w:t>
      </w:r>
      <w:r w:rsidRPr="00E036E0">
        <w:rPr>
          <w:color w:val="000000"/>
          <w:lang w:val="en-GB" w:eastAsia="nl-BE"/>
        </w:rPr>
        <w:t xml:space="preserve"> : </w:t>
      </w:r>
      <w:r w:rsidRPr="00E036E0">
        <w:rPr>
          <w:lang w:val="en-GB" w:eastAsia="nl-BE"/>
        </w:rPr>
        <w:t>IEngine</w:t>
      </w:r>
    </w:p>
    <w:p w14:paraId="3704E9BF" w14:textId="77777777" w:rsidR="00790422" w:rsidRPr="00E036E0" w:rsidRDefault="00790422" w:rsidP="00790422">
      <w:pPr>
        <w:rPr>
          <w:rFonts w:eastAsiaTheme="majorEastAsia"/>
          <w:lang w:val="en-GB"/>
        </w:rPr>
      </w:pPr>
    </w:p>
    <w:p w14:paraId="5288069F" w14:textId="77777777" w:rsidR="00790422" w:rsidRPr="0036164B" w:rsidRDefault="00790422" w:rsidP="00790422">
      <w:pPr>
        <w:rPr>
          <w:rFonts w:eastAsiaTheme="majorEastAsia"/>
        </w:rPr>
      </w:pPr>
      <w:r w:rsidRPr="0036164B">
        <w:rPr>
          <w:rFonts w:eastAsiaTheme="majorEastAsia"/>
        </w:rPr>
        <w:t>As we dan ons voorbeeld voor Dependency Injection via de constructor aanpassen, ziet deze er zo uit:</w:t>
      </w:r>
    </w:p>
    <w:p w14:paraId="4772F17B" w14:textId="77777777" w:rsidR="00790422" w:rsidRPr="00A94B81" w:rsidRDefault="00790422" w:rsidP="00DC63D7">
      <w:pPr>
        <w:pStyle w:val="Code"/>
        <w:rPr>
          <w:color w:val="000000"/>
          <w:lang w:val="en-GB" w:eastAsia="nl-BE"/>
        </w:rPr>
      </w:pPr>
      <w:r w:rsidRPr="0036164B">
        <w:rPr>
          <w:color w:val="000000"/>
          <w:lang w:eastAsia="nl-BE"/>
        </w:rPr>
        <w:t xml:space="preserve">    </w:t>
      </w:r>
      <w:r w:rsidRPr="00DC63D7">
        <w:rPr>
          <w:color w:val="0000FF"/>
          <w:lang w:val="en-GB" w:eastAsia="nl-BE"/>
        </w:rPr>
        <w:t xml:space="preserve">public class </w:t>
      </w:r>
      <w:r w:rsidRPr="00A94B81">
        <w:rPr>
          <w:color w:val="2B91AF"/>
          <w:lang w:val="en-GB" w:eastAsia="nl-BE"/>
        </w:rPr>
        <w:t>Spaceship</w:t>
      </w:r>
    </w:p>
    <w:p w14:paraId="1FA6CEDB" w14:textId="77777777" w:rsidR="00790422" w:rsidRPr="00A94B81" w:rsidRDefault="00790422" w:rsidP="00DC63D7">
      <w:pPr>
        <w:pStyle w:val="Code"/>
        <w:rPr>
          <w:color w:val="000000"/>
          <w:lang w:val="en-GB" w:eastAsia="nl-BE"/>
        </w:rPr>
      </w:pPr>
      <w:r w:rsidRPr="00A94B81">
        <w:rPr>
          <w:color w:val="000000"/>
          <w:lang w:val="en-GB" w:eastAsia="nl-BE"/>
        </w:rPr>
        <w:t xml:space="preserve">    {</w:t>
      </w:r>
    </w:p>
    <w:p w14:paraId="5D5A72DC" w14:textId="77777777" w:rsidR="00790422" w:rsidRPr="00E036E0" w:rsidRDefault="00790422" w:rsidP="00DC63D7">
      <w:pPr>
        <w:pStyle w:val="Code"/>
        <w:rPr>
          <w:color w:val="000000"/>
          <w:lang w:val="en-GB" w:eastAsia="nl-BE"/>
        </w:rPr>
      </w:pPr>
      <w:r w:rsidRPr="00A94B81">
        <w:rPr>
          <w:color w:val="000000"/>
          <w:lang w:val="en-GB" w:eastAsia="nl-BE"/>
        </w:rPr>
        <w:t xml:space="preserve">        </w:t>
      </w:r>
      <w:r w:rsidRPr="00DC63D7">
        <w:rPr>
          <w:color w:val="0000FF"/>
          <w:lang w:val="en-GB" w:eastAsia="nl-BE"/>
        </w:rPr>
        <w:t xml:space="preserve">private </w:t>
      </w:r>
      <w:r w:rsidRPr="00E036E0">
        <w:rPr>
          <w:color w:val="2B91AF"/>
          <w:lang w:val="en-GB" w:eastAsia="nl-BE"/>
        </w:rPr>
        <w:t>IEngine</w:t>
      </w:r>
      <w:r w:rsidRPr="00E036E0">
        <w:rPr>
          <w:color w:val="000000"/>
          <w:lang w:val="en-GB" w:eastAsia="nl-BE"/>
        </w:rPr>
        <w:t xml:space="preserve"> _engine;</w:t>
      </w:r>
    </w:p>
    <w:p w14:paraId="71F550D0" w14:textId="77777777" w:rsidR="00790422" w:rsidRPr="00E036E0" w:rsidRDefault="00790422" w:rsidP="00DC63D7">
      <w:pPr>
        <w:pStyle w:val="Code"/>
        <w:rPr>
          <w:color w:val="000000"/>
          <w:lang w:val="en-GB" w:eastAsia="nl-BE"/>
        </w:rPr>
      </w:pPr>
    </w:p>
    <w:p w14:paraId="6B2A352B" w14:textId="77777777" w:rsidR="00790422" w:rsidRPr="00E036E0" w:rsidRDefault="00790422" w:rsidP="00DC63D7">
      <w:pPr>
        <w:pStyle w:val="Code"/>
        <w:rPr>
          <w:color w:val="000000"/>
          <w:lang w:val="en-GB" w:eastAsia="nl-BE"/>
        </w:rPr>
      </w:pPr>
      <w:r w:rsidRPr="00E036E0">
        <w:rPr>
          <w:color w:val="000000"/>
          <w:lang w:val="en-GB" w:eastAsia="nl-BE"/>
        </w:rPr>
        <w:t xml:space="preserve">        </w:t>
      </w:r>
      <w:r w:rsidRPr="00DC63D7">
        <w:rPr>
          <w:color w:val="0000FF"/>
          <w:lang w:val="en-GB" w:eastAsia="nl-BE"/>
        </w:rPr>
        <w:t xml:space="preserve">public </w:t>
      </w:r>
      <w:r w:rsidRPr="00E036E0">
        <w:rPr>
          <w:color w:val="2B91AF"/>
          <w:lang w:val="en-GB" w:eastAsia="nl-BE"/>
        </w:rPr>
        <w:t>Spaceship</w:t>
      </w:r>
      <w:r w:rsidRPr="00E036E0">
        <w:rPr>
          <w:color w:val="000000"/>
          <w:lang w:val="en-GB" w:eastAsia="nl-BE"/>
        </w:rPr>
        <w:t>(</w:t>
      </w:r>
      <w:r w:rsidRPr="00E036E0">
        <w:rPr>
          <w:color w:val="2B91AF"/>
          <w:lang w:val="en-GB" w:eastAsia="nl-BE"/>
        </w:rPr>
        <w:t>IEngine</w:t>
      </w:r>
      <w:r w:rsidRPr="00E036E0">
        <w:rPr>
          <w:color w:val="000000"/>
          <w:lang w:val="en-GB" w:eastAsia="nl-BE"/>
        </w:rPr>
        <w:t xml:space="preserve"> engine) =&gt; _engine = engine;</w:t>
      </w:r>
    </w:p>
    <w:p w14:paraId="4D46AB55" w14:textId="77777777" w:rsidR="00790422" w:rsidRPr="00E036E0" w:rsidRDefault="00790422" w:rsidP="00DC63D7">
      <w:pPr>
        <w:pStyle w:val="Code"/>
        <w:rPr>
          <w:color w:val="000000"/>
          <w:lang w:val="en-GB" w:eastAsia="nl-BE"/>
        </w:rPr>
      </w:pPr>
    </w:p>
    <w:p w14:paraId="2B27A755" w14:textId="77777777" w:rsidR="00790422" w:rsidRPr="00E036E0" w:rsidRDefault="00790422" w:rsidP="00DC63D7">
      <w:pPr>
        <w:pStyle w:val="Code"/>
        <w:rPr>
          <w:color w:val="000000"/>
          <w:lang w:val="en-GB" w:eastAsia="nl-BE"/>
        </w:rPr>
      </w:pPr>
      <w:r w:rsidRPr="00E036E0">
        <w:rPr>
          <w:color w:val="000000"/>
          <w:lang w:val="en-GB" w:eastAsia="nl-BE"/>
        </w:rPr>
        <w:t xml:space="preserve">        </w:t>
      </w:r>
      <w:r w:rsidRPr="00DC63D7">
        <w:rPr>
          <w:color w:val="0000FF"/>
          <w:lang w:val="en-GB" w:eastAsia="nl-BE"/>
        </w:rPr>
        <w:t xml:space="preserve">public void </w:t>
      </w:r>
      <w:r w:rsidRPr="00E036E0">
        <w:rPr>
          <w:color w:val="000000"/>
          <w:lang w:val="en-GB" w:eastAsia="nl-BE"/>
        </w:rPr>
        <w:t>Fly()</w:t>
      </w:r>
    </w:p>
    <w:p w14:paraId="2B4B3E59" w14:textId="77777777" w:rsidR="00790422" w:rsidRPr="00E036E0" w:rsidRDefault="00790422" w:rsidP="00DC63D7">
      <w:pPr>
        <w:pStyle w:val="Code"/>
        <w:rPr>
          <w:color w:val="000000"/>
          <w:lang w:val="en-GB" w:eastAsia="nl-BE"/>
        </w:rPr>
      </w:pPr>
      <w:r w:rsidRPr="00E036E0">
        <w:rPr>
          <w:color w:val="000000"/>
          <w:lang w:val="en-GB" w:eastAsia="nl-BE"/>
        </w:rPr>
        <w:t xml:space="preserve">        {</w:t>
      </w:r>
    </w:p>
    <w:p w14:paraId="00A3A757" w14:textId="77777777" w:rsidR="00790422" w:rsidRPr="00E036E0" w:rsidRDefault="00790422" w:rsidP="00DC63D7">
      <w:pPr>
        <w:pStyle w:val="Code"/>
        <w:rPr>
          <w:color w:val="000000"/>
          <w:lang w:val="en-GB" w:eastAsia="nl-BE"/>
        </w:rPr>
      </w:pPr>
      <w:r w:rsidRPr="00E036E0">
        <w:rPr>
          <w:color w:val="000000"/>
          <w:lang w:val="en-GB" w:eastAsia="nl-BE"/>
        </w:rPr>
        <w:t xml:space="preserve">            _engine.Throttle(950);</w:t>
      </w:r>
    </w:p>
    <w:p w14:paraId="21576144" w14:textId="77777777" w:rsidR="00790422" w:rsidRPr="00AD1150" w:rsidRDefault="00790422" w:rsidP="00DC63D7">
      <w:pPr>
        <w:pStyle w:val="Code"/>
        <w:rPr>
          <w:rFonts w:ascii="Cascadia Mono" w:hAnsi="Cascadia Mono" w:cs="Cascadia Mono"/>
          <w:color w:val="000000"/>
          <w:sz w:val="19"/>
          <w:szCs w:val="19"/>
          <w:lang w:val="en-GB" w:eastAsia="nl-BE"/>
        </w:rPr>
      </w:pPr>
      <w:r w:rsidRPr="00E036E0">
        <w:rPr>
          <w:color w:val="000000"/>
          <w:lang w:val="en-GB" w:eastAsia="nl-BE"/>
        </w:rPr>
        <w:t xml:space="preserve">        </w:t>
      </w:r>
      <w:r w:rsidRPr="00AD1150">
        <w:rPr>
          <w:rFonts w:ascii="Cascadia Mono" w:hAnsi="Cascadia Mono" w:cs="Cascadia Mono"/>
          <w:color w:val="000000"/>
          <w:sz w:val="19"/>
          <w:szCs w:val="19"/>
          <w:lang w:val="en-GB" w:eastAsia="nl-BE"/>
        </w:rPr>
        <w:t>}</w:t>
      </w:r>
    </w:p>
    <w:p w14:paraId="303B2B12" w14:textId="77777777" w:rsidR="00790422" w:rsidRPr="0036164B" w:rsidRDefault="00790422" w:rsidP="00DC63D7">
      <w:pPr>
        <w:pStyle w:val="Code"/>
        <w:rPr>
          <w:color w:val="000000"/>
          <w:lang w:eastAsia="nl-BE"/>
        </w:rPr>
      </w:pPr>
      <w:r w:rsidRPr="00AD1150">
        <w:rPr>
          <w:rFonts w:ascii="Cascadia Mono" w:hAnsi="Cascadia Mono" w:cs="Cascadia Mono"/>
          <w:color w:val="000000"/>
          <w:sz w:val="19"/>
          <w:szCs w:val="19"/>
          <w:lang w:val="en-GB" w:eastAsia="nl-BE"/>
        </w:rPr>
        <w:t xml:space="preserve">    </w:t>
      </w:r>
      <w:r w:rsidRPr="0036164B">
        <w:rPr>
          <w:color w:val="000000"/>
          <w:lang w:eastAsia="nl-BE"/>
        </w:rPr>
        <w:t>}</w:t>
      </w:r>
    </w:p>
    <w:p w14:paraId="68F02DD0" w14:textId="77777777" w:rsidR="00790422" w:rsidRPr="0036164B" w:rsidRDefault="00790422" w:rsidP="00790422">
      <w:pPr>
        <w:rPr>
          <w:rFonts w:ascii="Cascadia Mono" w:hAnsi="Cascadia Mono" w:cs="Cascadia Mono"/>
          <w:color w:val="000000"/>
          <w:sz w:val="19"/>
          <w:szCs w:val="19"/>
          <w:lang w:eastAsia="nl-BE"/>
        </w:rPr>
      </w:pPr>
    </w:p>
    <w:p w14:paraId="611A65B5" w14:textId="1D31E76D" w:rsidR="00790422" w:rsidRPr="0036164B" w:rsidRDefault="00790422" w:rsidP="00790422">
      <w:pPr>
        <w:rPr>
          <w:rFonts w:eastAsiaTheme="majorEastAsia"/>
        </w:rPr>
      </w:pPr>
      <w:r w:rsidRPr="0036164B">
        <w:rPr>
          <w:rFonts w:eastAsiaTheme="majorEastAsia"/>
        </w:rPr>
        <w:lastRenderedPageBreak/>
        <w:t xml:space="preserve">We krijgen onze engine dus niet meer als een vast type binnen, maar als een </w:t>
      </w:r>
      <w:r w:rsidR="008910CD">
        <w:rPr>
          <w:rFonts w:eastAsiaTheme="majorEastAsia"/>
        </w:rPr>
        <w:t>contract (interfacing)</w:t>
      </w:r>
      <w:r w:rsidRPr="0036164B">
        <w:rPr>
          <w:rFonts w:eastAsiaTheme="majorEastAsia"/>
        </w:rPr>
        <w:t>. Dit betekent dat we aan onze constructor elk object kunnen meegeven dat de IEnginge interface implementeert:</w:t>
      </w:r>
    </w:p>
    <w:p w14:paraId="4CBCAA84" w14:textId="77777777" w:rsidR="00790422" w:rsidRPr="00E036E0" w:rsidRDefault="00790422" w:rsidP="00B86E05">
      <w:pPr>
        <w:pStyle w:val="Code"/>
        <w:rPr>
          <w:lang w:val="en-GB" w:eastAsia="nl-BE"/>
        </w:rPr>
      </w:pPr>
      <w:r w:rsidRPr="00E036E0">
        <w:rPr>
          <w:color w:val="0000FF"/>
          <w:lang w:val="en-GB" w:eastAsia="nl-BE"/>
        </w:rPr>
        <w:t>var</w:t>
      </w:r>
      <w:r w:rsidRPr="00E036E0">
        <w:rPr>
          <w:lang w:val="en-GB" w:eastAsia="nl-BE"/>
        </w:rPr>
        <w:t xml:space="preserve"> fuelEngine = </w:t>
      </w:r>
      <w:r w:rsidRPr="00E036E0">
        <w:rPr>
          <w:color w:val="0000FF"/>
          <w:lang w:val="en-GB" w:eastAsia="nl-BE"/>
        </w:rPr>
        <w:t>new</w:t>
      </w:r>
      <w:r w:rsidRPr="00E036E0">
        <w:rPr>
          <w:lang w:val="en-GB" w:eastAsia="nl-BE"/>
        </w:rPr>
        <w:t xml:space="preserve"> </w:t>
      </w:r>
      <w:r w:rsidRPr="00E036E0">
        <w:rPr>
          <w:color w:val="2B91AF"/>
          <w:lang w:val="en-GB" w:eastAsia="nl-BE"/>
        </w:rPr>
        <w:t>FuelEngine</w:t>
      </w:r>
      <w:r w:rsidRPr="00E036E0">
        <w:rPr>
          <w:lang w:val="en-GB" w:eastAsia="nl-BE"/>
        </w:rPr>
        <w:t>(1000);</w:t>
      </w:r>
    </w:p>
    <w:p w14:paraId="7CE67B04" w14:textId="77777777" w:rsidR="00790422" w:rsidRPr="00E036E0" w:rsidRDefault="00790422" w:rsidP="00B86E05">
      <w:pPr>
        <w:pStyle w:val="Code"/>
        <w:rPr>
          <w:lang w:val="en-GB" w:eastAsia="nl-BE"/>
        </w:rPr>
      </w:pPr>
      <w:r w:rsidRPr="00E036E0">
        <w:rPr>
          <w:color w:val="0000FF"/>
          <w:lang w:val="en-GB" w:eastAsia="nl-BE"/>
        </w:rPr>
        <w:t>var</w:t>
      </w:r>
      <w:r w:rsidRPr="00E036E0">
        <w:rPr>
          <w:lang w:val="en-GB" w:eastAsia="nl-BE"/>
        </w:rPr>
        <w:t xml:space="preserve"> warpEngine = </w:t>
      </w:r>
      <w:r w:rsidRPr="00E036E0">
        <w:rPr>
          <w:color w:val="0000FF"/>
          <w:lang w:val="en-GB" w:eastAsia="nl-BE"/>
        </w:rPr>
        <w:t>new</w:t>
      </w:r>
      <w:r w:rsidRPr="00E036E0">
        <w:rPr>
          <w:lang w:val="en-GB" w:eastAsia="nl-BE"/>
        </w:rPr>
        <w:t xml:space="preserve"> </w:t>
      </w:r>
      <w:r w:rsidRPr="00E036E0">
        <w:rPr>
          <w:color w:val="2B91AF"/>
          <w:lang w:val="en-GB" w:eastAsia="nl-BE"/>
        </w:rPr>
        <w:t>WarpEngine</w:t>
      </w:r>
      <w:r w:rsidRPr="00E036E0">
        <w:rPr>
          <w:lang w:val="en-GB" w:eastAsia="nl-BE"/>
        </w:rPr>
        <w:t>();</w:t>
      </w:r>
    </w:p>
    <w:p w14:paraId="310A4C54" w14:textId="77777777" w:rsidR="00790422" w:rsidRPr="00E036E0" w:rsidRDefault="00790422" w:rsidP="00B86E05">
      <w:pPr>
        <w:pStyle w:val="Code"/>
        <w:rPr>
          <w:lang w:val="en-GB" w:eastAsia="nl-BE"/>
        </w:rPr>
      </w:pPr>
    </w:p>
    <w:p w14:paraId="731F005D" w14:textId="77777777" w:rsidR="00790422" w:rsidRPr="00E036E0" w:rsidRDefault="00790422" w:rsidP="00B86E05">
      <w:pPr>
        <w:pStyle w:val="Code"/>
        <w:rPr>
          <w:lang w:val="en-GB" w:eastAsia="nl-BE"/>
        </w:rPr>
      </w:pPr>
      <w:r w:rsidRPr="00E036E0">
        <w:rPr>
          <w:color w:val="0000FF"/>
          <w:lang w:val="en-GB" w:eastAsia="nl-BE"/>
        </w:rPr>
        <w:t>var</w:t>
      </w:r>
      <w:r w:rsidRPr="00E036E0">
        <w:rPr>
          <w:lang w:val="en-GB" w:eastAsia="nl-BE"/>
        </w:rPr>
        <w:t xml:space="preserve"> fuelShip = </w:t>
      </w:r>
      <w:r w:rsidRPr="00E036E0">
        <w:rPr>
          <w:color w:val="0000FF"/>
          <w:lang w:val="en-GB" w:eastAsia="nl-BE"/>
        </w:rPr>
        <w:t>new</w:t>
      </w:r>
      <w:r w:rsidRPr="00E036E0">
        <w:rPr>
          <w:lang w:val="en-GB" w:eastAsia="nl-BE"/>
        </w:rPr>
        <w:t xml:space="preserve"> </w:t>
      </w:r>
      <w:r w:rsidRPr="00E036E0">
        <w:rPr>
          <w:color w:val="2B91AF"/>
          <w:lang w:val="en-GB" w:eastAsia="nl-BE"/>
        </w:rPr>
        <w:t>Spaceship</w:t>
      </w:r>
      <w:r w:rsidRPr="00E036E0">
        <w:rPr>
          <w:lang w:val="en-GB" w:eastAsia="nl-BE"/>
        </w:rPr>
        <w:t>(fuelEngine);</w:t>
      </w:r>
    </w:p>
    <w:p w14:paraId="075DE56D" w14:textId="77777777" w:rsidR="00790422" w:rsidRPr="00E036E0" w:rsidRDefault="00790422" w:rsidP="00B86E05">
      <w:pPr>
        <w:pStyle w:val="Code"/>
        <w:rPr>
          <w:lang w:val="en-GB" w:eastAsia="nl-BE"/>
        </w:rPr>
      </w:pPr>
      <w:r w:rsidRPr="00E036E0">
        <w:rPr>
          <w:color w:val="0000FF"/>
          <w:lang w:val="en-GB" w:eastAsia="nl-BE"/>
        </w:rPr>
        <w:t>var</w:t>
      </w:r>
      <w:r w:rsidRPr="00E036E0">
        <w:rPr>
          <w:lang w:val="en-GB" w:eastAsia="nl-BE"/>
        </w:rPr>
        <w:t xml:space="preserve"> warpShip = </w:t>
      </w:r>
      <w:r w:rsidRPr="00E036E0">
        <w:rPr>
          <w:color w:val="0000FF"/>
          <w:lang w:val="en-GB" w:eastAsia="nl-BE"/>
        </w:rPr>
        <w:t>new</w:t>
      </w:r>
      <w:r w:rsidRPr="00E036E0">
        <w:rPr>
          <w:lang w:val="en-GB" w:eastAsia="nl-BE"/>
        </w:rPr>
        <w:t xml:space="preserve"> </w:t>
      </w:r>
      <w:r w:rsidRPr="00E036E0">
        <w:rPr>
          <w:color w:val="2B91AF"/>
          <w:lang w:val="en-GB" w:eastAsia="nl-BE"/>
        </w:rPr>
        <w:t>Spaceship</w:t>
      </w:r>
      <w:r w:rsidRPr="00E036E0">
        <w:rPr>
          <w:lang w:val="en-GB" w:eastAsia="nl-BE"/>
        </w:rPr>
        <w:t>(warpEngine);</w:t>
      </w:r>
    </w:p>
    <w:p w14:paraId="383740F8" w14:textId="77777777" w:rsidR="00790422" w:rsidRPr="00E036E0" w:rsidRDefault="00790422" w:rsidP="00790422">
      <w:pPr>
        <w:rPr>
          <w:rFonts w:eastAsiaTheme="majorEastAsia"/>
          <w:lang w:val="en-GB"/>
        </w:rPr>
      </w:pPr>
    </w:p>
    <w:p w14:paraId="3AC430AD" w14:textId="29DE782E" w:rsidR="00790422" w:rsidRDefault="00790422" w:rsidP="00790422">
      <w:pPr>
        <w:rPr>
          <w:rFonts w:eastAsiaTheme="majorEastAsia"/>
        </w:rPr>
      </w:pPr>
      <w:r w:rsidRPr="0036164B">
        <w:rPr>
          <w:rFonts w:eastAsiaTheme="majorEastAsia"/>
        </w:rPr>
        <w:t xml:space="preserve">We hebben onze code terug </w:t>
      </w:r>
      <w:r w:rsidRPr="00B84A42">
        <w:rPr>
          <w:rFonts w:eastAsiaTheme="majorEastAsia"/>
          <w:i/>
          <w:iCs/>
        </w:rPr>
        <w:t>lously coupled</w:t>
      </w:r>
      <w:r w:rsidRPr="0036164B">
        <w:rPr>
          <w:rFonts w:eastAsiaTheme="majorEastAsia"/>
        </w:rPr>
        <w:t xml:space="preserve"> gemaakt. De class Spaceship is open voor uitbreiding, maar gesloten voor aanpassingen. Als we een nieuwe engine wensen toe te voegen, volstaat het om deze te laten implementeren van de IEngine interface, waardoor er aan de Spaceship class geen code wijzigingen gedaan moeten worden.</w:t>
      </w:r>
    </w:p>
    <w:p w14:paraId="56B540D2" w14:textId="02849667" w:rsidR="00197F93" w:rsidRDefault="00197F93" w:rsidP="00790422">
      <w:pPr>
        <w:rPr>
          <w:rFonts w:eastAsiaTheme="majorEastAsia"/>
        </w:rPr>
      </w:pPr>
    </w:p>
    <w:tbl>
      <w:tblPr>
        <w:tblStyle w:val="TableGrid-GreyHeader1"/>
        <w:tblW w:w="9072" w:type="dxa"/>
        <w:tblInd w:w="-5" w:type="dxa"/>
        <w:tblBorders>
          <w:top w:val="none" w:sz="0" w:space="0" w:color="auto"/>
          <w:left w:val="none" w:sz="0" w:space="0" w:color="auto"/>
          <w:bottom w:val="none" w:sz="0" w:space="0" w:color="auto"/>
          <w:right w:val="none" w:sz="0" w:space="0" w:color="auto"/>
          <w:insideV w:val="none" w:sz="0" w:space="0" w:color="auto"/>
        </w:tblBorders>
        <w:tblLayout w:type="fixed"/>
        <w:tblCellMar>
          <w:top w:w="108" w:type="dxa"/>
          <w:bottom w:w="108" w:type="dxa"/>
        </w:tblCellMar>
        <w:tblLook w:val="04A0" w:firstRow="1" w:lastRow="0" w:firstColumn="1" w:lastColumn="0" w:noHBand="0" w:noVBand="1"/>
      </w:tblPr>
      <w:tblGrid>
        <w:gridCol w:w="1276"/>
        <w:gridCol w:w="7796"/>
      </w:tblGrid>
      <w:tr w:rsidR="00197F93" w:rsidRPr="00BB08E4" w14:paraId="34C814AC" w14:textId="77777777" w:rsidTr="0006135D">
        <w:trPr>
          <w:trHeight w:val="397"/>
        </w:trPr>
        <w:tc>
          <w:tcPr>
            <w:tcW w:w="1276" w:type="dxa"/>
            <w:shd w:val="clear" w:color="auto" w:fill="auto"/>
          </w:tcPr>
          <w:p w14:paraId="6F3D4EF7" w14:textId="77777777" w:rsidR="00197F93" w:rsidRPr="003F53DB" w:rsidRDefault="00197F93" w:rsidP="0006135D">
            <w:pPr>
              <w:jc w:val="center"/>
              <w:rPr>
                <w:lang w:val="nl-BE" w:eastAsia="en-GB"/>
              </w:rPr>
            </w:pPr>
            <w:r w:rsidRPr="0036164B">
              <w:rPr>
                <w:noProof/>
                <w:szCs w:val="22"/>
                <w:lang w:eastAsia="en-GB"/>
              </w:rPr>
              <w:drawing>
                <wp:inline distT="0" distB="0" distL="0" distR="0" wp14:anchorId="7ACDDFC0" wp14:editId="470DBDB7">
                  <wp:extent cx="360000" cy="360000"/>
                  <wp:effectExtent l="0" t="0" r="2540" b="2540"/>
                  <wp:docPr id="49" name="Picture 68" descr="Icon&#10;&#10;Description automatically generated">
                    <a:extLst xmlns:a="http://schemas.openxmlformats.org/drawingml/2006/main">
                      <a:ext uri="{FF2B5EF4-FFF2-40B4-BE49-F238E27FC236}">
                        <a16:creationId xmlns:a16="http://schemas.microsoft.com/office/drawing/2014/main" id="{E2420161-A894-4238-9328-8E4B97EFDB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8" descr="Icon&#10;&#10;Description automatically generated">
                            <a:extLst>
                              <a:ext uri="{FF2B5EF4-FFF2-40B4-BE49-F238E27FC236}">
                                <a16:creationId xmlns:a16="http://schemas.microsoft.com/office/drawing/2014/main" id="{E2420161-A894-4238-9328-8E4B97EFDBB4}"/>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7796" w:type="dxa"/>
            <w:shd w:val="clear" w:color="auto" w:fill="F2F2F2" w:themeFill="background1" w:themeFillShade="F2"/>
          </w:tcPr>
          <w:p w14:paraId="1E0B5BA9" w14:textId="01B43C5B" w:rsidR="00197F93" w:rsidRPr="00547F44" w:rsidRDefault="00197F93" w:rsidP="0006135D">
            <w:pPr>
              <w:rPr>
                <w:b/>
                <w:bCs/>
                <w:lang w:val="nl-BE"/>
              </w:rPr>
            </w:pPr>
            <w:r w:rsidRPr="00BB08E4">
              <w:rPr>
                <w:rFonts w:eastAsiaTheme="majorEastAsia"/>
                <w:lang w:val="nl-BE"/>
              </w:rPr>
              <w:t xml:space="preserve">Volledige code vind je terug onder solution </w:t>
            </w:r>
            <w:r w:rsidRPr="00197F93">
              <w:rPr>
                <w:rFonts w:eastAsiaTheme="majorEastAsia"/>
                <w:b/>
                <w:bCs/>
                <w:lang w:val="nl-BE"/>
              </w:rPr>
              <w:t>Ucll.OOD.DI-Spaceship</w:t>
            </w:r>
            <w:r w:rsidRPr="00BB08E4">
              <w:rPr>
                <w:rFonts w:eastAsiaTheme="majorEastAsia"/>
                <w:lang w:val="nl-BE"/>
              </w:rPr>
              <w:t xml:space="preserve">, project </w:t>
            </w:r>
            <w:r w:rsidR="00547F44" w:rsidRPr="00547F44">
              <w:rPr>
                <w:rFonts w:eastAsiaTheme="majorEastAsia"/>
                <w:b/>
                <w:bCs/>
                <w:lang w:val="nl-BE"/>
              </w:rPr>
              <w:t>DI_Spaceship</w:t>
            </w:r>
          </w:p>
        </w:tc>
      </w:tr>
    </w:tbl>
    <w:p w14:paraId="338AA64A" w14:textId="363E6A17" w:rsidR="00197F93" w:rsidRDefault="00197F93" w:rsidP="00790422">
      <w:pPr>
        <w:rPr>
          <w:rFonts w:eastAsiaTheme="majorEastAsia"/>
        </w:rPr>
      </w:pPr>
    </w:p>
    <w:tbl>
      <w:tblPr>
        <w:tblStyle w:val="TableGrid-GreyHeader1"/>
        <w:tblW w:w="9072" w:type="dxa"/>
        <w:tblInd w:w="-5" w:type="dxa"/>
        <w:tblBorders>
          <w:top w:val="none" w:sz="0" w:space="0" w:color="auto"/>
          <w:left w:val="none" w:sz="0" w:space="0" w:color="auto"/>
          <w:bottom w:val="none" w:sz="0" w:space="0" w:color="auto"/>
          <w:right w:val="none" w:sz="0" w:space="0" w:color="auto"/>
          <w:insideV w:val="none" w:sz="0" w:space="0" w:color="auto"/>
        </w:tblBorders>
        <w:tblLayout w:type="fixed"/>
        <w:tblCellMar>
          <w:top w:w="108" w:type="dxa"/>
          <w:bottom w:w="108" w:type="dxa"/>
        </w:tblCellMar>
        <w:tblLook w:val="04A0" w:firstRow="1" w:lastRow="0" w:firstColumn="1" w:lastColumn="0" w:noHBand="0" w:noVBand="1"/>
      </w:tblPr>
      <w:tblGrid>
        <w:gridCol w:w="1276"/>
        <w:gridCol w:w="7796"/>
      </w:tblGrid>
      <w:tr w:rsidR="00197F93" w:rsidRPr="00BB08E4" w14:paraId="402F1841" w14:textId="77777777" w:rsidTr="0006135D">
        <w:trPr>
          <w:trHeight w:val="397"/>
        </w:trPr>
        <w:tc>
          <w:tcPr>
            <w:tcW w:w="1276" w:type="dxa"/>
            <w:shd w:val="clear" w:color="auto" w:fill="auto"/>
          </w:tcPr>
          <w:p w14:paraId="1CDBA238" w14:textId="2CF86BBA" w:rsidR="00197F93" w:rsidRPr="00AD1150" w:rsidRDefault="00AD1150" w:rsidP="0006135D">
            <w:pPr>
              <w:jc w:val="center"/>
              <w:rPr>
                <w:lang w:val="nl-BE" w:eastAsia="en-GB"/>
              </w:rPr>
            </w:pPr>
            <w:r w:rsidRPr="0036164B">
              <w:rPr>
                <w:noProof/>
                <w:szCs w:val="22"/>
                <w:lang w:eastAsia="en-GB"/>
              </w:rPr>
              <w:drawing>
                <wp:inline distT="0" distB="0" distL="0" distR="0" wp14:anchorId="51498740" wp14:editId="0CD6836F">
                  <wp:extent cx="360000" cy="360000"/>
                  <wp:effectExtent l="0" t="0" r="2540" b="2540"/>
                  <wp:docPr id="50" name="Picture 7" descr="Icon&#10;&#10;Description automatically generated">
                    <a:extLst xmlns:a="http://schemas.openxmlformats.org/drawingml/2006/main">
                      <a:ext uri="{FF2B5EF4-FFF2-40B4-BE49-F238E27FC236}">
                        <a16:creationId xmlns:a16="http://schemas.microsoft.com/office/drawing/2014/main" id="{E90CE49D-4545-4E80-AA58-7AF9245BCE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Icon&#10;&#10;Description automatically generated">
                            <a:extLst>
                              <a:ext uri="{FF2B5EF4-FFF2-40B4-BE49-F238E27FC236}">
                                <a16:creationId xmlns:a16="http://schemas.microsoft.com/office/drawing/2014/main" id="{E90CE49D-4545-4E80-AA58-7AF9245BCE0C}"/>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7796" w:type="dxa"/>
            <w:shd w:val="clear" w:color="auto" w:fill="F2F2F2" w:themeFill="background1" w:themeFillShade="F2"/>
          </w:tcPr>
          <w:p w14:paraId="30EAF112" w14:textId="214B5C0D" w:rsidR="00197F93" w:rsidRPr="00B20997" w:rsidRDefault="00412445" w:rsidP="0006135D">
            <w:pPr>
              <w:rPr>
                <w:lang w:val="nl-BE"/>
              </w:rPr>
            </w:pPr>
            <w:r>
              <w:rPr>
                <w:rFonts w:eastAsiaTheme="majorEastAsia"/>
                <w:lang w:val="nl-BE"/>
              </w:rPr>
              <w:t xml:space="preserve">Onder de </w:t>
            </w:r>
            <w:r>
              <w:rPr>
                <w:rFonts w:eastAsiaTheme="majorEastAsia"/>
                <w:b/>
                <w:bCs/>
                <w:lang w:val="nl-BE"/>
              </w:rPr>
              <w:t>Media Gallery</w:t>
            </w:r>
            <w:r>
              <w:rPr>
                <w:rFonts w:eastAsiaTheme="majorEastAsia"/>
                <w:lang w:val="nl-BE"/>
              </w:rPr>
              <w:t xml:space="preserve"> </w:t>
            </w:r>
            <w:r w:rsidR="00B20997">
              <w:rPr>
                <w:rFonts w:eastAsiaTheme="majorEastAsia"/>
                <w:lang w:val="nl-BE"/>
              </w:rPr>
              <w:t xml:space="preserve">is er een video </w:t>
            </w:r>
            <w:r w:rsidR="00B20997" w:rsidRPr="00B20997">
              <w:rPr>
                <w:rFonts w:eastAsiaTheme="majorEastAsia"/>
                <w:b/>
                <w:bCs/>
                <w:lang w:val="nl-BE"/>
              </w:rPr>
              <w:t xml:space="preserve">OOD - Dependency Injection </w:t>
            </w:r>
            <w:r w:rsidR="00B20997">
              <w:rPr>
                <w:rFonts w:eastAsiaTheme="majorEastAsia"/>
                <w:b/>
                <w:bCs/>
                <w:lang w:val="nl-BE"/>
              </w:rPr>
              <w:t>–</w:t>
            </w:r>
            <w:r w:rsidR="00B20997" w:rsidRPr="00B20997">
              <w:rPr>
                <w:rFonts w:eastAsiaTheme="majorEastAsia"/>
                <w:b/>
                <w:bCs/>
                <w:lang w:val="nl-BE"/>
              </w:rPr>
              <w:t xml:space="preserve"> Spaceship</w:t>
            </w:r>
            <w:r w:rsidR="00B20997">
              <w:rPr>
                <w:rFonts w:eastAsiaTheme="majorEastAsia"/>
                <w:lang w:val="nl-BE"/>
              </w:rPr>
              <w:t xml:space="preserve"> die dit voorbeeld doorloopt</w:t>
            </w:r>
          </w:p>
        </w:tc>
      </w:tr>
    </w:tbl>
    <w:p w14:paraId="1378D04C" w14:textId="77777777" w:rsidR="00197F93" w:rsidRPr="0036164B" w:rsidRDefault="00197F93" w:rsidP="00790422">
      <w:pPr>
        <w:rPr>
          <w:rFonts w:eastAsiaTheme="majorEastAsia"/>
        </w:rPr>
      </w:pPr>
    </w:p>
    <w:p w14:paraId="138C3ABC" w14:textId="77777777" w:rsidR="00790422" w:rsidRPr="0036164B" w:rsidRDefault="00790422" w:rsidP="00790422">
      <w:pPr>
        <w:pStyle w:val="Kop3"/>
        <w:rPr>
          <w:rFonts w:eastAsiaTheme="majorEastAsia"/>
        </w:rPr>
      </w:pPr>
      <w:bookmarkStart w:id="45" w:name="_Toc100261737"/>
      <w:bookmarkStart w:id="46" w:name="_Toc106831709"/>
      <w:r w:rsidRPr="0036164B">
        <w:rPr>
          <w:rFonts w:eastAsiaTheme="majorEastAsia"/>
        </w:rPr>
        <w:t>IoC Container</w:t>
      </w:r>
      <w:bookmarkEnd w:id="45"/>
      <w:bookmarkEnd w:id="46"/>
    </w:p>
    <w:p w14:paraId="05B608A1" w14:textId="0EB99517" w:rsidR="00790422" w:rsidRPr="0036164B" w:rsidRDefault="00790422" w:rsidP="00790422">
      <w:pPr>
        <w:rPr>
          <w:rFonts w:eastAsiaTheme="majorEastAsia"/>
        </w:rPr>
      </w:pPr>
      <w:r w:rsidRPr="0036164B">
        <w:rPr>
          <w:rFonts w:eastAsiaTheme="majorEastAsia"/>
        </w:rPr>
        <w:t xml:space="preserve">Een Inversion of Control Container is een framework </w:t>
      </w:r>
      <w:r w:rsidR="00A25110">
        <w:rPr>
          <w:rFonts w:eastAsiaTheme="majorEastAsia"/>
        </w:rPr>
        <w:t>waardoor we</w:t>
      </w:r>
      <w:r w:rsidRPr="0036164B">
        <w:rPr>
          <w:rFonts w:eastAsiaTheme="majorEastAsia"/>
        </w:rPr>
        <w:t xml:space="preserve"> Dependency Injection makkelijk </w:t>
      </w:r>
      <w:r w:rsidR="00A25110">
        <w:rPr>
          <w:rFonts w:eastAsiaTheme="majorEastAsia"/>
        </w:rPr>
        <w:t>kunnen</w:t>
      </w:r>
      <w:r w:rsidRPr="0036164B">
        <w:rPr>
          <w:rFonts w:eastAsiaTheme="majorEastAsia"/>
        </w:rPr>
        <w:t xml:space="preserve"> implementeren. Het framework heeft 3 verantwoordelijkheden:</w:t>
      </w:r>
    </w:p>
    <w:p w14:paraId="3375C329" w14:textId="568FB5EF" w:rsidR="00790422" w:rsidRPr="0036164B" w:rsidRDefault="00790422" w:rsidP="00957E6B">
      <w:pPr>
        <w:pStyle w:val="Lijstalinea"/>
        <w:numPr>
          <w:ilvl w:val="0"/>
          <w:numId w:val="16"/>
        </w:numPr>
        <w:rPr>
          <w:rFonts w:eastAsiaTheme="majorEastAsia"/>
        </w:rPr>
      </w:pPr>
      <w:r w:rsidRPr="0036164B">
        <w:rPr>
          <w:rFonts w:eastAsiaTheme="majorEastAsia"/>
        </w:rPr>
        <w:t xml:space="preserve">Creatie </w:t>
      </w:r>
      <w:r w:rsidR="00943AD2">
        <w:rPr>
          <w:rFonts w:eastAsiaTheme="majorEastAsia"/>
        </w:rPr>
        <w:t xml:space="preserve">van </w:t>
      </w:r>
      <w:r w:rsidRPr="0036164B">
        <w:rPr>
          <w:rFonts w:eastAsiaTheme="majorEastAsia"/>
        </w:rPr>
        <w:t>objecten</w:t>
      </w:r>
    </w:p>
    <w:p w14:paraId="47CCB7FD" w14:textId="77777777" w:rsidR="00790422" w:rsidRPr="0036164B" w:rsidRDefault="00790422" w:rsidP="00957E6B">
      <w:pPr>
        <w:pStyle w:val="Lijstalinea"/>
        <w:numPr>
          <w:ilvl w:val="0"/>
          <w:numId w:val="16"/>
        </w:numPr>
        <w:rPr>
          <w:rFonts w:eastAsiaTheme="majorEastAsia"/>
        </w:rPr>
      </w:pPr>
      <w:r w:rsidRPr="0036164B">
        <w:rPr>
          <w:rFonts w:eastAsiaTheme="majorEastAsia"/>
        </w:rPr>
        <w:t>Beheer life time van objecten</w:t>
      </w:r>
    </w:p>
    <w:p w14:paraId="13BB3250" w14:textId="77777777" w:rsidR="00790422" w:rsidRPr="0036164B" w:rsidRDefault="00790422" w:rsidP="00957E6B">
      <w:pPr>
        <w:pStyle w:val="Lijstalinea"/>
        <w:numPr>
          <w:ilvl w:val="0"/>
          <w:numId w:val="16"/>
        </w:numPr>
        <w:rPr>
          <w:rFonts w:eastAsiaTheme="majorEastAsia"/>
        </w:rPr>
      </w:pPr>
      <w:r w:rsidRPr="0036164B">
        <w:rPr>
          <w:rFonts w:eastAsiaTheme="majorEastAsia"/>
        </w:rPr>
        <w:t>Injectie van objecten in klassen</w:t>
      </w:r>
    </w:p>
    <w:p w14:paraId="0F85F2E5" w14:textId="77777777" w:rsidR="00790422" w:rsidRPr="0036164B" w:rsidRDefault="00790422" w:rsidP="00790422">
      <w:pPr>
        <w:rPr>
          <w:rFonts w:eastAsiaTheme="majorEastAsia"/>
        </w:rPr>
      </w:pPr>
    </w:p>
    <w:p w14:paraId="20C3E7C7" w14:textId="77777777" w:rsidR="00790422" w:rsidRPr="0036164B" w:rsidRDefault="00790422" w:rsidP="00790422">
      <w:pPr>
        <w:rPr>
          <w:rFonts w:eastAsiaTheme="majorEastAsia"/>
        </w:rPr>
      </w:pPr>
      <w:r w:rsidRPr="0036164B">
        <w:rPr>
          <w:rFonts w:eastAsiaTheme="majorEastAsia"/>
        </w:rPr>
        <w:t>De IoC container beidt hiervoor 3 diensten aan:</w:t>
      </w:r>
    </w:p>
    <w:p w14:paraId="169F73B2" w14:textId="77777777" w:rsidR="00790422" w:rsidRPr="0036164B" w:rsidRDefault="00790422" w:rsidP="00957E6B">
      <w:pPr>
        <w:pStyle w:val="Lijstalinea"/>
        <w:numPr>
          <w:ilvl w:val="0"/>
          <w:numId w:val="17"/>
        </w:numPr>
        <w:rPr>
          <w:rFonts w:eastAsiaTheme="majorEastAsia"/>
        </w:rPr>
      </w:pPr>
      <w:r w:rsidRPr="0036164B">
        <w:rPr>
          <w:rFonts w:eastAsiaTheme="majorEastAsia"/>
        </w:rPr>
        <w:t>Register</w:t>
      </w:r>
    </w:p>
    <w:p w14:paraId="7E262231" w14:textId="77777777" w:rsidR="00790422" w:rsidRPr="0036164B" w:rsidRDefault="00790422" w:rsidP="00957E6B">
      <w:pPr>
        <w:pStyle w:val="Lijstalinea"/>
        <w:numPr>
          <w:ilvl w:val="0"/>
          <w:numId w:val="17"/>
        </w:numPr>
        <w:rPr>
          <w:rFonts w:eastAsiaTheme="majorEastAsia"/>
        </w:rPr>
      </w:pPr>
      <w:r w:rsidRPr="0036164B">
        <w:rPr>
          <w:rFonts w:eastAsiaTheme="majorEastAsia"/>
        </w:rPr>
        <w:t>Resolve</w:t>
      </w:r>
    </w:p>
    <w:p w14:paraId="17FAAA4A" w14:textId="77777777" w:rsidR="00790422" w:rsidRPr="0036164B" w:rsidRDefault="00790422" w:rsidP="00957E6B">
      <w:pPr>
        <w:pStyle w:val="Lijstalinea"/>
        <w:numPr>
          <w:ilvl w:val="0"/>
          <w:numId w:val="17"/>
        </w:numPr>
        <w:rPr>
          <w:rFonts w:eastAsiaTheme="majorEastAsia"/>
        </w:rPr>
      </w:pPr>
      <w:r w:rsidRPr="0036164B">
        <w:rPr>
          <w:rFonts w:eastAsiaTheme="majorEastAsia"/>
        </w:rPr>
        <w:lastRenderedPageBreak/>
        <w:t>Dispose</w:t>
      </w:r>
    </w:p>
    <w:p w14:paraId="06638F5C" w14:textId="77777777" w:rsidR="00790422" w:rsidRPr="0036164B" w:rsidRDefault="00790422" w:rsidP="00790422">
      <w:pPr>
        <w:rPr>
          <w:rFonts w:eastAsiaTheme="majorEastAsia"/>
        </w:rPr>
      </w:pPr>
    </w:p>
    <w:p w14:paraId="347F71EC" w14:textId="77777777" w:rsidR="00790422" w:rsidRPr="0036164B" w:rsidRDefault="00790422" w:rsidP="00790422">
      <w:pPr>
        <w:rPr>
          <w:rFonts w:eastAsiaTheme="majorEastAsia"/>
        </w:rPr>
      </w:pPr>
      <w:r w:rsidRPr="0036164B">
        <w:rPr>
          <w:rFonts w:eastAsiaTheme="majorEastAsia"/>
        </w:rPr>
        <w:t>De .NET community heeft verschillende frameworks tot hun dienst:</w:t>
      </w:r>
    </w:p>
    <w:p w14:paraId="184238BD" w14:textId="77777777" w:rsidR="00790422" w:rsidRPr="0036164B" w:rsidRDefault="00790422" w:rsidP="00957E6B">
      <w:pPr>
        <w:pStyle w:val="Lijstalinea"/>
        <w:numPr>
          <w:ilvl w:val="0"/>
          <w:numId w:val="18"/>
        </w:numPr>
        <w:rPr>
          <w:rFonts w:eastAsiaTheme="majorEastAsia"/>
        </w:rPr>
      </w:pPr>
      <w:r w:rsidRPr="0036164B">
        <w:rPr>
          <w:rFonts w:eastAsiaTheme="majorEastAsia"/>
        </w:rPr>
        <w:t>StructureMap</w:t>
      </w:r>
    </w:p>
    <w:p w14:paraId="3F876182" w14:textId="77777777" w:rsidR="00790422" w:rsidRPr="0036164B" w:rsidRDefault="00790422" w:rsidP="00957E6B">
      <w:pPr>
        <w:pStyle w:val="Lijstalinea"/>
        <w:numPr>
          <w:ilvl w:val="0"/>
          <w:numId w:val="18"/>
        </w:numPr>
        <w:rPr>
          <w:rFonts w:eastAsiaTheme="majorEastAsia"/>
        </w:rPr>
      </w:pPr>
      <w:r w:rsidRPr="0036164B">
        <w:rPr>
          <w:rFonts w:eastAsiaTheme="majorEastAsia"/>
        </w:rPr>
        <w:t>AutoFac</w:t>
      </w:r>
    </w:p>
    <w:p w14:paraId="47B49091" w14:textId="77777777" w:rsidR="00790422" w:rsidRPr="0036164B" w:rsidRDefault="00790422" w:rsidP="00957E6B">
      <w:pPr>
        <w:pStyle w:val="Lijstalinea"/>
        <w:numPr>
          <w:ilvl w:val="0"/>
          <w:numId w:val="18"/>
        </w:numPr>
        <w:rPr>
          <w:rFonts w:eastAsiaTheme="majorEastAsia"/>
        </w:rPr>
      </w:pPr>
      <w:r w:rsidRPr="0036164B">
        <w:rPr>
          <w:rFonts w:eastAsiaTheme="majorEastAsia"/>
        </w:rPr>
        <w:t>CastleWindsor</w:t>
      </w:r>
    </w:p>
    <w:p w14:paraId="751AEA6E" w14:textId="77777777" w:rsidR="00790422" w:rsidRPr="0036164B" w:rsidRDefault="00790422" w:rsidP="00957E6B">
      <w:pPr>
        <w:pStyle w:val="Lijstalinea"/>
        <w:numPr>
          <w:ilvl w:val="0"/>
          <w:numId w:val="18"/>
        </w:numPr>
        <w:rPr>
          <w:rFonts w:eastAsiaTheme="majorEastAsia"/>
        </w:rPr>
      </w:pPr>
      <w:r w:rsidRPr="0036164B">
        <w:rPr>
          <w:rFonts w:eastAsiaTheme="majorEastAsia"/>
        </w:rPr>
        <w:t>Unity</w:t>
      </w:r>
    </w:p>
    <w:p w14:paraId="24A08369" w14:textId="7651C027" w:rsidR="00790422" w:rsidRPr="0036164B" w:rsidRDefault="00790422" w:rsidP="00957E6B">
      <w:pPr>
        <w:pStyle w:val="Lijstalinea"/>
        <w:numPr>
          <w:ilvl w:val="0"/>
          <w:numId w:val="18"/>
        </w:numPr>
        <w:rPr>
          <w:rFonts w:eastAsiaTheme="majorEastAsia"/>
        </w:rPr>
      </w:pPr>
      <w:r w:rsidRPr="0036164B">
        <w:rPr>
          <w:rFonts w:eastAsiaTheme="majorEastAsia"/>
        </w:rPr>
        <w:t>Microsoft DependencyInjection library</w:t>
      </w:r>
    </w:p>
    <w:p w14:paraId="39459659" w14:textId="7FBC731C" w:rsidR="008A4763" w:rsidRPr="0036164B" w:rsidRDefault="00BB08E4" w:rsidP="00BB08E4">
      <w:pPr>
        <w:pStyle w:val="Kop4"/>
        <w:rPr>
          <w:rFonts w:eastAsiaTheme="majorEastAsia"/>
        </w:rPr>
      </w:pPr>
      <w:r>
        <w:rPr>
          <w:rFonts w:eastAsiaTheme="majorEastAsia"/>
        </w:rPr>
        <w:t>Praktische uitwerking</w:t>
      </w:r>
    </w:p>
    <w:tbl>
      <w:tblPr>
        <w:tblStyle w:val="TableGrid-GreyHeader1"/>
        <w:tblW w:w="9072" w:type="dxa"/>
        <w:tblInd w:w="-5" w:type="dxa"/>
        <w:tblBorders>
          <w:top w:val="none" w:sz="0" w:space="0" w:color="auto"/>
          <w:left w:val="none" w:sz="0" w:space="0" w:color="auto"/>
          <w:bottom w:val="none" w:sz="0" w:space="0" w:color="auto"/>
          <w:right w:val="none" w:sz="0" w:space="0" w:color="auto"/>
          <w:insideV w:val="none" w:sz="0" w:space="0" w:color="auto"/>
        </w:tblBorders>
        <w:tblLayout w:type="fixed"/>
        <w:tblCellMar>
          <w:top w:w="108" w:type="dxa"/>
          <w:bottom w:w="108" w:type="dxa"/>
        </w:tblCellMar>
        <w:tblLook w:val="04A0" w:firstRow="1" w:lastRow="0" w:firstColumn="1" w:lastColumn="0" w:noHBand="0" w:noVBand="1"/>
      </w:tblPr>
      <w:tblGrid>
        <w:gridCol w:w="1276"/>
        <w:gridCol w:w="7796"/>
      </w:tblGrid>
      <w:tr w:rsidR="00BB08E4" w:rsidRPr="00BB08E4" w14:paraId="23084FB6" w14:textId="77777777" w:rsidTr="001F6E4D">
        <w:trPr>
          <w:trHeight w:val="397"/>
        </w:trPr>
        <w:tc>
          <w:tcPr>
            <w:tcW w:w="1276" w:type="dxa"/>
            <w:shd w:val="clear" w:color="auto" w:fill="auto"/>
          </w:tcPr>
          <w:p w14:paraId="286945C4" w14:textId="77777777" w:rsidR="00BB08E4" w:rsidRPr="003F53DB" w:rsidRDefault="00BB08E4" w:rsidP="001F6E4D">
            <w:pPr>
              <w:jc w:val="center"/>
              <w:rPr>
                <w:lang w:val="nl-BE" w:eastAsia="en-GB"/>
              </w:rPr>
            </w:pPr>
            <w:r w:rsidRPr="0036164B">
              <w:rPr>
                <w:noProof/>
                <w:szCs w:val="22"/>
                <w:lang w:eastAsia="en-GB"/>
              </w:rPr>
              <w:drawing>
                <wp:inline distT="0" distB="0" distL="0" distR="0" wp14:anchorId="10E6B9A2" wp14:editId="7E6C3E62">
                  <wp:extent cx="360000" cy="360000"/>
                  <wp:effectExtent l="0" t="0" r="2540" b="2540"/>
                  <wp:docPr id="2" name="Picture 68" descr="Icon&#10;&#10;Description automatically generated">
                    <a:extLst xmlns:a="http://schemas.openxmlformats.org/drawingml/2006/main">
                      <a:ext uri="{FF2B5EF4-FFF2-40B4-BE49-F238E27FC236}">
                        <a16:creationId xmlns:a16="http://schemas.microsoft.com/office/drawing/2014/main" id="{E2420161-A894-4238-9328-8E4B97EFDB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8" descr="Icon&#10;&#10;Description automatically generated">
                            <a:extLst>
                              <a:ext uri="{FF2B5EF4-FFF2-40B4-BE49-F238E27FC236}">
                                <a16:creationId xmlns:a16="http://schemas.microsoft.com/office/drawing/2014/main" id="{E2420161-A894-4238-9328-8E4B97EFDBB4}"/>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7796" w:type="dxa"/>
            <w:shd w:val="clear" w:color="auto" w:fill="F2F2F2" w:themeFill="background1" w:themeFillShade="F2"/>
          </w:tcPr>
          <w:p w14:paraId="29E3CBA5" w14:textId="1D1F6A27" w:rsidR="00BB08E4" w:rsidRPr="00BB08E4" w:rsidRDefault="00BB08E4" w:rsidP="001F6E4D">
            <w:pPr>
              <w:rPr>
                <w:b/>
                <w:bCs/>
                <w:lang w:val="nl-BE"/>
              </w:rPr>
            </w:pPr>
            <w:r w:rsidRPr="00BB08E4">
              <w:rPr>
                <w:rFonts w:eastAsiaTheme="majorEastAsia"/>
                <w:lang w:val="nl-BE"/>
              </w:rPr>
              <w:t xml:space="preserve">Volledige code vind je terug onder solution </w:t>
            </w:r>
            <w:r w:rsidRPr="00BB08E4">
              <w:rPr>
                <w:rFonts w:eastAsiaTheme="majorEastAsia"/>
                <w:b/>
                <w:bCs/>
                <w:lang w:val="nl-BE"/>
              </w:rPr>
              <w:t>Uccl.OOD.DesignPatterns</w:t>
            </w:r>
            <w:r w:rsidRPr="00BB08E4">
              <w:rPr>
                <w:rFonts w:eastAsiaTheme="majorEastAsia"/>
                <w:lang w:val="nl-BE"/>
              </w:rPr>
              <w:t xml:space="preserve">, project </w:t>
            </w:r>
            <w:r w:rsidRPr="00BB08E4">
              <w:rPr>
                <w:rFonts w:eastAsiaTheme="majorEastAsia"/>
                <w:b/>
                <w:bCs/>
                <w:lang w:val="nl-BE"/>
              </w:rPr>
              <w:t>DependencyInjection</w:t>
            </w:r>
          </w:p>
        </w:tc>
      </w:tr>
    </w:tbl>
    <w:p w14:paraId="484CDFD4" w14:textId="77777777" w:rsidR="00C67B13" w:rsidRPr="0036164B" w:rsidRDefault="00790422" w:rsidP="00790422">
      <w:pPr>
        <w:rPr>
          <w:rFonts w:eastAsiaTheme="majorEastAsia"/>
        </w:rPr>
      </w:pPr>
      <w:r w:rsidRPr="0036164B">
        <w:rPr>
          <w:rFonts w:eastAsiaTheme="majorEastAsia"/>
        </w:rPr>
        <w:t xml:space="preserve"> </w:t>
      </w:r>
    </w:p>
    <w:tbl>
      <w:tblPr>
        <w:tblStyle w:val="TableGrid-GreyHeader1"/>
        <w:tblW w:w="9072" w:type="dxa"/>
        <w:tblInd w:w="-5" w:type="dxa"/>
        <w:tblBorders>
          <w:top w:val="none" w:sz="0" w:space="0" w:color="auto"/>
          <w:left w:val="none" w:sz="0" w:space="0" w:color="auto"/>
          <w:bottom w:val="none" w:sz="0" w:space="0" w:color="auto"/>
          <w:right w:val="none" w:sz="0" w:space="0" w:color="auto"/>
          <w:insideV w:val="none" w:sz="0" w:space="0" w:color="auto"/>
        </w:tblBorders>
        <w:tblLayout w:type="fixed"/>
        <w:tblCellMar>
          <w:top w:w="108" w:type="dxa"/>
          <w:bottom w:w="108" w:type="dxa"/>
        </w:tblCellMar>
        <w:tblLook w:val="04A0" w:firstRow="1" w:lastRow="0" w:firstColumn="1" w:lastColumn="0" w:noHBand="0" w:noVBand="1"/>
      </w:tblPr>
      <w:tblGrid>
        <w:gridCol w:w="1276"/>
        <w:gridCol w:w="7796"/>
      </w:tblGrid>
      <w:tr w:rsidR="00C67B13" w:rsidRPr="00BB08E4" w14:paraId="20B3DA2A" w14:textId="77777777" w:rsidTr="00720E50">
        <w:trPr>
          <w:trHeight w:val="397"/>
        </w:trPr>
        <w:tc>
          <w:tcPr>
            <w:tcW w:w="1276" w:type="dxa"/>
            <w:shd w:val="clear" w:color="auto" w:fill="auto"/>
          </w:tcPr>
          <w:p w14:paraId="483398B7" w14:textId="77777777" w:rsidR="00C67B13" w:rsidRPr="00AD1150" w:rsidRDefault="00C67B13" w:rsidP="00720E50">
            <w:pPr>
              <w:jc w:val="center"/>
              <w:rPr>
                <w:lang w:val="nl-BE" w:eastAsia="en-GB"/>
              </w:rPr>
            </w:pPr>
            <w:r w:rsidRPr="0036164B">
              <w:rPr>
                <w:noProof/>
                <w:szCs w:val="22"/>
                <w:lang w:eastAsia="en-GB"/>
              </w:rPr>
              <w:drawing>
                <wp:inline distT="0" distB="0" distL="0" distR="0" wp14:anchorId="2EC54437" wp14:editId="60D6CC58">
                  <wp:extent cx="360000" cy="360000"/>
                  <wp:effectExtent l="0" t="0" r="2540" b="2540"/>
                  <wp:docPr id="1276047362" name="Picture 7" descr="Icon&#10;&#10;Description automatically generated">
                    <a:extLst xmlns:a="http://schemas.openxmlformats.org/drawingml/2006/main">
                      <a:ext uri="{FF2B5EF4-FFF2-40B4-BE49-F238E27FC236}">
                        <a16:creationId xmlns:a16="http://schemas.microsoft.com/office/drawing/2014/main" id="{E90CE49D-4545-4E80-AA58-7AF9245BCE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Icon&#10;&#10;Description automatically generated">
                            <a:extLst>
                              <a:ext uri="{FF2B5EF4-FFF2-40B4-BE49-F238E27FC236}">
                                <a16:creationId xmlns:a16="http://schemas.microsoft.com/office/drawing/2014/main" id="{E90CE49D-4545-4E80-AA58-7AF9245BCE0C}"/>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7796" w:type="dxa"/>
            <w:shd w:val="clear" w:color="auto" w:fill="F2F2F2" w:themeFill="background1" w:themeFillShade="F2"/>
          </w:tcPr>
          <w:p w14:paraId="7E767001" w14:textId="74055D2F" w:rsidR="00C67B13" w:rsidRPr="00B20997" w:rsidRDefault="00C67B13" w:rsidP="00720E50">
            <w:pPr>
              <w:rPr>
                <w:lang w:val="nl-BE"/>
              </w:rPr>
            </w:pPr>
            <w:r>
              <w:rPr>
                <w:rFonts w:eastAsiaTheme="majorEastAsia"/>
                <w:lang w:val="nl-BE"/>
              </w:rPr>
              <w:t xml:space="preserve">Onder de </w:t>
            </w:r>
            <w:r>
              <w:rPr>
                <w:rFonts w:eastAsiaTheme="majorEastAsia"/>
                <w:b/>
                <w:bCs/>
                <w:lang w:val="nl-BE"/>
              </w:rPr>
              <w:t>Media Gallery</w:t>
            </w:r>
            <w:r>
              <w:rPr>
                <w:rFonts w:eastAsiaTheme="majorEastAsia"/>
                <w:lang w:val="nl-BE"/>
              </w:rPr>
              <w:t xml:space="preserve"> is er een video </w:t>
            </w:r>
            <w:r w:rsidRPr="00B20997">
              <w:rPr>
                <w:rFonts w:eastAsiaTheme="majorEastAsia"/>
                <w:b/>
                <w:bCs/>
                <w:lang w:val="nl-BE"/>
              </w:rPr>
              <w:t xml:space="preserve">OOD </w:t>
            </w:r>
            <w:r w:rsidR="001F5331">
              <w:rPr>
                <w:rFonts w:eastAsiaTheme="majorEastAsia"/>
                <w:b/>
                <w:bCs/>
                <w:lang w:val="nl-BE"/>
              </w:rPr>
              <w:t>–</w:t>
            </w:r>
            <w:r w:rsidRPr="00B20997">
              <w:rPr>
                <w:rFonts w:eastAsiaTheme="majorEastAsia"/>
                <w:b/>
                <w:bCs/>
                <w:lang w:val="nl-BE"/>
              </w:rPr>
              <w:t xml:space="preserve"> </w:t>
            </w:r>
            <w:r w:rsidR="001F5331">
              <w:rPr>
                <w:rFonts w:eastAsiaTheme="majorEastAsia"/>
                <w:b/>
                <w:bCs/>
                <w:lang w:val="nl-BE"/>
              </w:rPr>
              <w:t>IoC Container</w:t>
            </w:r>
            <w:r>
              <w:rPr>
                <w:rFonts w:eastAsiaTheme="majorEastAsia"/>
                <w:lang w:val="nl-BE"/>
              </w:rPr>
              <w:t xml:space="preserve"> die dit voorbeeld doorloopt</w:t>
            </w:r>
          </w:p>
        </w:tc>
      </w:tr>
    </w:tbl>
    <w:p w14:paraId="2F967212" w14:textId="14ACE7FF" w:rsidR="00790422" w:rsidRPr="0036164B" w:rsidRDefault="00790422" w:rsidP="00790422">
      <w:pPr>
        <w:rPr>
          <w:rFonts w:eastAsiaTheme="majorEastAsia"/>
        </w:rPr>
      </w:pPr>
    </w:p>
    <w:p w14:paraId="39A2DA81" w14:textId="77777777" w:rsidR="00790422" w:rsidRPr="0036164B" w:rsidRDefault="00790422" w:rsidP="00790422">
      <w:pPr>
        <w:rPr>
          <w:rFonts w:eastAsiaTheme="majorEastAsia"/>
        </w:rPr>
      </w:pPr>
      <w:r w:rsidRPr="0036164B">
        <w:rPr>
          <w:rFonts w:eastAsiaTheme="majorEastAsia"/>
        </w:rPr>
        <w:t>We gaan een console applicatie maken die een databank gebruikt. In deze databank gaan we films bewaren. We hebben dus 3 classes:</w:t>
      </w:r>
    </w:p>
    <w:p w14:paraId="37A56905" w14:textId="77777777" w:rsidR="00790422" w:rsidRPr="0036164B" w:rsidRDefault="00790422" w:rsidP="00957E6B">
      <w:pPr>
        <w:pStyle w:val="Lijstalinea"/>
        <w:numPr>
          <w:ilvl w:val="0"/>
          <w:numId w:val="19"/>
        </w:numPr>
        <w:rPr>
          <w:rFonts w:eastAsiaTheme="majorEastAsia"/>
        </w:rPr>
      </w:pPr>
      <w:r w:rsidRPr="0036164B">
        <w:rPr>
          <w:rFonts w:eastAsiaTheme="majorEastAsia"/>
        </w:rPr>
        <w:t>Movie class met enkele properties</w:t>
      </w:r>
    </w:p>
    <w:p w14:paraId="5FBABCB5" w14:textId="77777777" w:rsidR="00790422" w:rsidRPr="0036164B" w:rsidRDefault="00790422" w:rsidP="00957E6B">
      <w:pPr>
        <w:pStyle w:val="Lijstalinea"/>
        <w:numPr>
          <w:ilvl w:val="0"/>
          <w:numId w:val="19"/>
        </w:numPr>
        <w:rPr>
          <w:rFonts w:eastAsiaTheme="majorEastAsia"/>
        </w:rPr>
      </w:pPr>
      <w:r w:rsidRPr="0036164B">
        <w:rPr>
          <w:rFonts w:eastAsiaTheme="majorEastAsia"/>
        </w:rPr>
        <w:t>MovieRepository class, wat onze databank zal zijn</w:t>
      </w:r>
    </w:p>
    <w:p w14:paraId="19E64811" w14:textId="77777777" w:rsidR="00790422" w:rsidRPr="0036164B" w:rsidRDefault="00790422" w:rsidP="00957E6B">
      <w:pPr>
        <w:pStyle w:val="Lijstalinea"/>
        <w:numPr>
          <w:ilvl w:val="0"/>
          <w:numId w:val="19"/>
        </w:numPr>
        <w:rPr>
          <w:rFonts w:eastAsiaTheme="majorEastAsia"/>
        </w:rPr>
      </w:pPr>
      <w:r w:rsidRPr="0036164B">
        <w:rPr>
          <w:rFonts w:eastAsiaTheme="majorEastAsia"/>
        </w:rPr>
        <w:t>MovieController class, die acties toelaat en met de databank communiceert</w:t>
      </w:r>
    </w:p>
    <w:p w14:paraId="326785A0" w14:textId="77777777" w:rsidR="00790422" w:rsidRPr="0036164B" w:rsidRDefault="00790422" w:rsidP="00790422">
      <w:pPr>
        <w:rPr>
          <w:rFonts w:eastAsiaTheme="majorEastAsia"/>
        </w:rPr>
      </w:pPr>
    </w:p>
    <w:p w14:paraId="487E0F9C" w14:textId="23CA5284" w:rsidR="00790422" w:rsidRPr="0036164B" w:rsidRDefault="00790422" w:rsidP="00790422">
      <w:pPr>
        <w:rPr>
          <w:rFonts w:eastAsiaTheme="majorEastAsia"/>
        </w:rPr>
      </w:pPr>
      <w:r w:rsidRPr="0036164B">
        <w:rPr>
          <w:rFonts w:eastAsiaTheme="majorEastAsia"/>
        </w:rPr>
        <w:t>Gezien MovieController gebruik gaat maken van MovieRepository</w:t>
      </w:r>
      <w:r w:rsidR="007C57E4">
        <w:rPr>
          <w:rFonts w:eastAsiaTheme="majorEastAsia"/>
        </w:rPr>
        <w:t>,</w:t>
      </w:r>
      <w:r w:rsidRPr="0036164B">
        <w:rPr>
          <w:rFonts w:eastAsiaTheme="majorEastAsia"/>
        </w:rPr>
        <w:t xml:space="preserve"> zullen</w:t>
      </w:r>
      <w:r w:rsidR="007C57E4">
        <w:rPr>
          <w:rFonts w:eastAsiaTheme="majorEastAsia"/>
        </w:rPr>
        <w:t xml:space="preserve"> we</w:t>
      </w:r>
      <w:r w:rsidRPr="0036164B">
        <w:rPr>
          <w:rFonts w:eastAsiaTheme="majorEastAsia"/>
        </w:rPr>
        <w:t xml:space="preserve"> moeten zorgen dat deze </w:t>
      </w:r>
      <w:r w:rsidRPr="007C57E4">
        <w:rPr>
          <w:rFonts w:eastAsiaTheme="majorEastAsia"/>
          <w:i/>
          <w:iCs/>
        </w:rPr>
        <w:t>loosly coupled</w:t>
      </w:r>
      <w:r w:rsidRPr="0036164B">
        <w:rPr>
          <w:rFonts w:eastAsiaTheme="majorEastAsia"/>
        </w:rPr>
        <w:t xml:space="preserve"> zijn. Dit kunnen we doen door een </w:t>
      </w:r>
      <w:r w:rsidRPr="007C57E4">
        <w:rPr>
          <w:rFonts w:eastAsiaTheme="majorEastAsia"/>
          <w:b/>
          <w:bCs/>
        </w:rPr>
        <w:t>interface</w:t>
      </w:r>
      <w:r w:rsidRPr="0036164B">
        <w:rPr>
          <w:rFonts w:eastAsiaTheme="majorEastAsia"/>
        </w:rPr>
        <w:t xml:space="preserve"> te maken die het gedrag van MovieRepository beschrijft, en deze via </w:t>
      </w:r>
      <w:r w:rsidRPr="007C57E4">
        <w:rPr>
          <w:rFonts w:eastAsiaTheme="majorEastAsia"/>
          <w:b/>
          <w:bCs/>
        </w:rPr>
        <w:t>constructor dependency injection</w:t>
      </w:r>
      <w:r w:rsidRPr="0036164B">
        <w:rPr>
          <w:rFonts w:eastAsiaTheme="majorEastAsia"/>
        </w:rPr>
        <w:t xml:space="preserve"> toe te voegen aan onze MovieController class:</w:t>
      </w:r>
    </w:p>
    <w:p w14:paraId="2729AE43" w14:textId="77777777" w:rsidR="00790422" w:rsidRPr="00E036E0" w:rsidRDefault="00790422" w:rsidP="00B86E05">
      <w:pPr>
        <w:pStyle w:val="Code"/>
        <w:rPr>
          <w:lang w:val="en-GB" w:eastAsia="nl-BE"/>
        </w:rPr>
      </w:pPr>
      <w:r w:rsidRPr="0036164B">
        <w:rPr>
          <w:lang w:eastAsia="nl-BE"/>
        </w:rPr>
        <w:t xml:space="preserve">    </w:t>
      </w:r>
      <w:r w:rsidRPr="00E036E0">
        <w:rPr>
          <w:color w:val="0000FF"/>
          <w:lang w:val="en-GB" w:eastAsia="nl-BE"/>
        </w:rPr>
        <w:t>private</w:t>
      </w:r>
      <w:r w:rsidRPr="00E036E0">
        <w:rPr>
          <w:lang w:val="en-GB" w:eastAsia="nl-BE"/>
        </w:rPr>
        <w:t xml:space="preserve"> </w:t>
      </w:r>
      <w:r w:rsidRPr="00E036E0">
        <w:rPr>
          <w:color w:val="2B91AF"/>
          <w:lang w:val="en-GB" w:eastAsia="nl-BE"/>
        </w:rPr>
        <w:t>IMovieRepository</w:t>
      </w:r>
      <w:r w:rsidRPr="00E036E0">
        <w:rPr>
          <w:lang w:val="en-GB" w:eastAsia="nl-BE"/>
        </w:rPr>
        <w:t xml:space="preserve"> _movieRepository;</w:t>
      </w:r>
    </w:p>
    <w:p w14:paraId="050F0AF9" w14:textId="77777777" w:rsidR="00790422" w:rsidRPr="00E036E0" w:rsidRDefault="00790422" w:rsidP="00B86E05">
      <w:pPr>
        <w:pStyle w:val="Code"/>
        <w:rPr>
          <w:lang w:val="en-GB" w:eastAsia="nl-BE"/>
        </w:rPr>
      </w:pPr>
    </w:p>
    <w:p w14:paraId="2D24A2A3" w14:textId="77777777" w:rsidR="00790422" w:rsidRPr="00E036E0" w:rsidRDefault="00790422" w:rsidP="00B86E05">
      <w:pPr>
        <w:pStyle w:val="Code"/>
        <w:rPr>
          <w:lang w:val="en-GB" w:eastAsia="nl-BE"/>
        </w:rPr>
      </w:pPr>
      <w:r w:rsidRPr="00E036E0">
        <w:rPr>
          <w:lang w:val="en-GB" w:eastAsia="nl-BE"/>
        </w:rPr>
        <w:t xml:space="preserve">    </w:t>
      </w:r>
      <w:r w:rsidRPr="00E036E0">
        <w:rPr>
          <w:color w:val="0000FF"/>
          <w:lang w:val="en-GB" w:eastAsia="nl-BE"/>
        </w:rPr>
        <w:t>public</w:t>
      </w:r>
      <w:r w:rsidRPr="00E036E0">
        <w:rPr>
          <w:lang w:val="en-GB" w:eastAsia="nl-BE"/>
        </w:rPr>
        <w:t xml:space="preserve"> </w:t>
      </w:r>
      <w:r w:rsidRPr="00E036E0">
        <w:rPr>
          <w:color w:val="2B91AF"/>
          <w:lang w:val="en-GB" w:eastAsia="nl-BE"/>
        </w:rPr>
        <w:t>MovieController</w:t>
      </w:r>
      <w:r w:rsidRPr="00E036E0">
        <w:rPr>
          <w:lang w:val="en-GB" w:eastAsia="nl-BE"/>
        </w:rPr>
        <w:t>(</w:t>
      </w:r>
      <w:r w:rsidRPr="00E036E0">
        <w:rPr>
          <w:color w:val="2B91AF"/>
          <w:lang w:val="en-GB" w:eastAsia="nl-BE"/>
        </w:rPr>
        <w:t>IMovieRepository</w:t>
      </w:r>
      <w:r w:rsidRPr="00E036E0">
        <w:rPr>
          <w:lang w:val="en-GB" w:eastAsia="nl-BE"/>
        </w:rPr>
        <w:t xml:space="preserve"> movieRepository)</w:t>
      </w:r>
    </w:p>
    <w:p w14:paraId="7180192F" w14:textId="77777777" w:rsidR="00790422" w:rsidRPr="0036164B" w:rsidRDefault="00790422" w:rsidP="00B86E05">
      <w:pPr>
        <w:pStyle w:val="Code"/>
        <w:rPr>
          <w:lang w:eastAsia="nl-BE"/>
        </w:rPr>
      </w:pPr>
      <w:r w:rsidRPr="00E036E0">
        <w:rPr>
          <w:lang w:val="en-GB" w:eastAsia="nl-BE"/>
        </w:rPr>
        <w:t xml:space="preserve">    </w:t>
      </w:r>
      <w:r w:rsidRPr="0036164B">
        <w:rPr>
          <w:lang w:eastAsia="nl-BE"/>
        </w:rPr>
        <w:t>{</w:t>
      </w:r>
    </w:p>
    <w:p w14:paraId="5A531556" w14:textId="77777777" w:rsidR="00790422" w:rsidRPr="0036164B" w:rsidRDefault="00790422" w:rsidP="00B86E05">
      <w:pPr>
        <w:pStyle w:val="Code"/>
        <w:rPr>
          <w:lang w:eastAsia="nl-BE"/>
        </w:rPr>
      </w:pPr>
      <w:r w:rsidRPr="0036164B">
        <w:rPr>
          <w:lang w:eastAsia="nl-BE"/>
        </w:rPr>
        <w:t xml:space="preserve">        _movieRepository = movieRepository;</w:t>
      </w:r>
    </w:p>
    <w:p w14:paraId="4066686C" w14:textId="77777777" w:rsidR="00790422" w:rsidRPr="0036164B" w:rsidRDefault="00790422" w:rsidP="00B86E05">
      <w:pPr>
        <w:pStyle w:val="Code"/>
        <w:rPr>
          <w:lang w:eastAsia="nl-BE"/>
        </w:rPr>
      </w:pPr>
      <w:r w:rsidRPr="0036164B">
        <w:rPr>
          <w:lang w:eastAsia="nl-BE"/>
        </w:rPr>
        <w:lastRenderedPageBreak/>
        <w:t xml:space="preserve">    }</w:t>
      </w:r>
    </w:p>
    <w:p w14:paraId="33C0CB74" w14:textId="77777777" w:rsidR="00790422" w:rsidRPr="0036164B" w:rsidRDefault="00790422" w:rsidP="00790422">
      <w:pPr>
        <w:rPr>
          <w:rFonts w:ascii="Cascadia Mono" w:hAnsi="Cascadia Mono" w:cs="Cascadia Mono"/>
          <w:color w:val="000000"/>
          <w:sz w:val="19"/>
          <w:szCs w:val="19"/>
          <w:lang w:eastAsia="nl-BE"/>
        </w:rPr>
      </w:pPr>
    </w:p>
    <w:p w14:paraId="064A0147" w14:textId="77777777" w:rsidR="00790422" w:rsidRPr="0036164B" w:rsidRDefault="00790422" w:rsidP="00790422">
      <w:pPr>
        <w:rPr>
          <w:lang w:eastAsia="nl-BE"/>
        </w:rPr>
      </w:pPr>
      <w:r w:rsidRPr="0036164B">
        <w:rPr>
          <w:lang w:eastAsia="nl-BE"/>
        </w:rPr>
        <w:t>Bij het aanroepen van onze code ziet het er dan zo uit:</w:t>
      </w:r>
    </w:p>
    <w:p w14:paraId="601FB5FE" w14:textId="77777777" w:rsidR="00790422" w:rsidRPr="00E036E0" w:rsidRDefault="00790422" w:rsidP="00B86E05">
      <w:pPr>
        <w:pStyle w:val="Code"/>
        <w:rPr>
          <w:lang w:val="en-GB" w:eastAsia="nl-BE"/>
        </w:rPr>
      </w:pPr>
      <w:r w:rsidRPr="00E036E0">
        <w:rPr>
          <w:color w:val="0000FF"/>
          <w:lang w:val="en-GB" w:eastAsia="nl-BE"/>
        </w:rPr>
        <w:t>var</w:t>
      </w:r>
      <w:r w:rsidRPr="00E036E0">
        <w:rPr>
          <w:lang w:val="en-GB" w:eastAsia="nl-BE"/>
        </w:rPr>
        <w:t xml:space="preserve"> movieReposository = </w:t>
      </w:r>
      <w:r w:rsidRPr="00E036E0">
        <w:rPr>
          <w:color w:val="0000FF"/>
          <w:lang w:val="en-GB" w:eastAsia="nl-BE"/>
        </w:rPr>
        <w:t>new</w:t>
      </w:r>
      <w:r w:rsidRPr="00E036E0">
        <w:rPr>
          <w:lang w:val="en-GB" w:eastAsia="nl-BE"/>
        </w:rPr>
        <w:t xml:space="preserve"> </w:t>
      </w:r>
      <w:r w:rsidRPr="00E036E0">
        <w:rPr>
          <w:color w:val="2B91AF"/>
          <w:lang w:val="en-GB" w:eastAsia="nl-BE"/>
        </w:rPr>
        <w:t>MovieRepository</w:t>
      </w:r>
      <w:r w:rsidRPr="00E036E0">
        <w:rPr>
          <w:lang w:val="en-GB" w:eastAsia="nl-BE"/>
        </w:rPr>
        <w:t>();</w:t>
      </w:r>
    </w:p>
    <w:p w14:paraId="3B95A9C4" w14:textId="77777777" w:rsidR="00790422" w:rsidRPr="00E036E0" w:rsidRDefault="00790422" w:rsidP="00B86E05">
      <w:pPr>
        <w:pStyle w:val="Code"/>
        <w:rPr>
          <w:lang w:val="en-GB" w:eastAsia="nl-BE"/>
        </w:rPr>
      </w:pPr>
      <w:r w:rsidRPr="00E036E0">
        <w:rPr>
          <w:color w:val="0000FF"/>
          <w:lang w:val="en-GB" w:eastAsia="nl-BE"/>
        </w:rPr>
        <w:t>var</w:t>
      </w:r>
      <w:r w:rsidRPr="00E036E0">
        <w:rPr>
          <w:lang w:val="en-GB" w:eastAsia="nl-BE"/>
        </w:rPr>
        <w:t xml:space="preserve"> movieController = </w:t>
      </w:r>
      <w:r w:rsidRPr="00E036E0">
        <w:rPr>
          <w:color w:val="0000FF"/>
          <w:lang w:val="en-GB" w:eastAsia="nl-BE"/>
        </w:rPr>
        <w:t>new</w:t>
      </w:r>
      <w:r w:rsidRPr="00E036E0">
        <w:rPr>
          <w:lang w:val="en-GB" w:eastAsia="nl-BE"/>
        </w:rPr>
        <w:t xml:space="preserve"> </w:t>
      </w:r>
      <w:r w:rsidRPr="00E036E0">
        <w:rPr>
          <w:color w:val="2B91AF"/>
          <w:lang w:val="en-GB" w:eastAsia="nl-BE"/>
        </w:rPr>
        <w:t>MovieController</w:t>
      </w:r>
      <w:r w:rsidRPr="00E036E0">
        <w:rPr>
          <w:lang w:val="en-GB" w:eastAsia="nl-BE"/>
        </w:rPr>
        <w:t>(movieReposository);</w:t>
      </w:r>
    </w:p>
    <w:p w14:paraId="779E8B88" w14:textId="77777777" w:rsidR="00790422" w:rsidRPr="0036164B" w:rsidRDefault="00790422" w:rsidP="00B86E05">
      <w:pPr>
        <w:pStyle w:val="Code"/>
        <w:rPr>
          <w:lang w:eastAsia="nl-BE"/>
        </w:rPr>
      </w:pPr>
      <w:r w:rsidRPr="0036164B">
        <w:rPr>
          <w:color w:val="2B91AF"/>
          <w:lang w:eastAsia="nl-BE"/>
        </w:rPr>
        <w:t>Console</w:t>
      </w:r>
      <w:r w:rsidRPr="0036164B">
        <w:rPr>
          <w:lang w:eastAsia="nl-BE"/>
        </w:rPr>
        <w:t>.WriteLine(movieController.GetMovie(1));</w:t>
      </w:r>
    </w:p>
    <w:p w14:paraId="185BDD9D" w14:textId="77777777" w:rsidR="00790422" w:rsidRPr="0036164B" w:rsidRDefault="00790422" w:rsidP="00790422">
      <w:pPr>
        <w:rPr>
          <w:rFonts w:ascii="Cascadia Mono" w:hAnsi="Cascadia Mono" w:cs="Cascadia Mono"/>
          <w:color w:val="000000"/>
          <w:sz w:val="19"/>
          <w:szCs w:val="19"/>
          <w:lang w:eastAsia="nl-BE"/>
        </w:rPr>
      </w:pPr>
    </w:p>
    <w:p w14:paraId="17519798" w14:textId="77777777" w:rsidR="00790422" w:rsidRPr="0036164B" w:rsidRDefault="00790422" w:rsidP="00790422">
      <w:pPr>
        <w:rPr>
          <w:rFonts w:eastAsiaTheme="majorEastAsia"/>
        </w:rPr>
      </w:pPr>
      <w:r w:rsidRPr="0036164B">
        <w:rPr>
          <w:rFonts w:eastAsiaTheme="majorEastAsia"/>
        </w:rPr>
        <w:t xml:space="preserve">We wensen echter nu gebruik te maken van de </w:t>
      </w:r>
      <w:r w:rsidRPr="00E77A49">
        <w:rPr>
          <w:rFonts w:eastAsiaTheme="majorEastAsia"/>
          <w:b/>
          <w:bCs/>
        </w:rPr>
        <w:t>Microsoft DependencyInjection</w:t>
      </w:r>
      <w:r w:rsidRPr="0036164B">
        <w:rPr>
          <w:rFonts w:eastAsiaTheme="majorEastAsia"/>
        </w:rPr>
        <w:t xml:space="preserve"> library. Dit zodat we de injectie van MovieRepository kunnen centraliseren. Wanneer we websites gaan maken in ASP.NET Core MVC gaan we dezelfde werkwijze zien.</w:t>
      </w:r>
    </w:p>
    <w:p w14:paraId="3031679B" w14:textId="0477D098" w:rsidR="00790422" w:rsidRPr="0036164B" w:rsidRDefault="00790422" w:rsidP="00790422">
      <w:pPr>
        <w:rPr>
          <w:rFonts w:eastAsiaTheme="majorEastAsia"/>
        </w:rPr>
      </w:pPr>
      <w:r w:rsidRPr="0036164B">
        <w:rPr>
          <w:rFonts w:eastAsiaTheme="majorEastAsia"/>
        </w:rPr>
        <w:t xml:space="preserve">Onze eerste stap is </w:t>
      </w:r>
      <w:r w:rsidR="00E77A49">
        <w:rPr>
          <w:rFonts w:eastAsiaTheme="majorEastAsia"/>
        </w:rPr>
        <w:t>de</w:t>
      </w:r>
      <w:r w:rsidRPr="0036164B">
        <w:rPr>
          <w:rFonts w:eastAsiaTheme="majorEastAsia"/>
        </w:rPr>
        <w:t xml:space="preserve"> </w:t>
      </w:r>
      <w:r w:rsidRPr="00E77A49">
        <w:rPr>
          <w:rFonts w:eastAsiaTheme="majorEastAsia"/>
          <w:b/>
          <w:bCs/>
        </w:rPr>
        <w:t>NuGet package</w:t>
      </w:r>
      <w:r w:rsidRPr="0036164B">
        <w:rPr>
          <w:rFonts w:eastAsiaTheme="majorEastAsia"/>
        </w:rPr>
        <w:t xml:space="preserve"> installeren van de Microsoft DependencyInjection:</w:t>
      </w:r>
    </w:p>
    <w:p w14:paraId="7260606D" w14:textId="77777777" w:rsidR="00790422" w:rsidRPr="0036164B" w:rsidRDefault="00790422" w:rsidP="00790422">
      <w:pPr>
        <w:rPr>
          <w:rFonts w:eastAsiaTheme="majorEastAsia"/>
        </w:rPr>
      </w:pPr>
      <w:r w:rsidRPr="0036164B">
        <w:rPr>
          <w:rFonts w:eastAsiaTheme="majorEastAsia"/>
          <w:noProof/>
        </w:rPr>
        <w:drawing>
          <wp:inline distT="0" distB="0" distL="0" distR="0" wp14:anchorId="5950967A" wp14:editId="03A99F1D">
            <wp:extent cx="5731510" cy="2362200"/>
            <wp:effectExtent l="0" t="0" r="2540" b="0"/>
            <wp:docPr id="23" name="Afbeelding 4" descr="Afbeelding met tekst&#10;&#10;Automatisch gegenereerde beschrijving">
              <a:extLst xmlns:a="http://schemas.openxmlformats.org/drawingml/2006/main">
                <a:ext uri="{FF2B5EF4-FFF2-40B4-BE49-F238E27FC236}">
                  <a16:creationId xmlns:a16="http://schemas.microsoft.com/office/drawing/2014/main" id="{C220E203-4ADB-4BCA-AE73-008B10FA33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beelding 4" descr="Afbeelding met tekst&#10;&#10;Automatisch gegenereerde beschrijving">
                      <a:extLst>
                        <a:ext uri="{FF2B5EF4-FFF2-40B4-BE49-F238E27FC236}">
                          <a16:creationId xmlns:a16="http://schemas.microsoft.com/office/drawing/2014/main" id="{C220E203-4ADB-4BCA-AE73-008B10FA335C}"/>
                        </a:ext>
                      </a:extLst>
                    </pic:cNvPr>
                    <pic:cNvPicPr>
                      <a:picLocks noChangeAspect="1"/>
                    </pic:cNvPicPr>
                  </pic:nvPicPr>
                  <pic:blipFill>
                    <a:blip r:embed="rId25"/>
                    <a:stretch>
                      <a:fillRect/>
                    </a:stretch>
                  </pic:blipFill>
                  <pic:spPr>
                    <a:xfrm>
                      <a:off x="0" y="0"/>
                      <a:ext cx="5731510" cy="2362200"/>
                    </a:xfrm>
                    <a:prstGeom prst="rect">
                      <a:avLst/>
                    </a:prstGeom>
                  </pic:spPr>
                </pic:pic>
              </a:graphicData>
            </a:graphic>
          </wp:inline>
        </w:drawing>
      </w:r>
    </w:p>
    <w:p w14:paraId="76601B7F" w14:textId="77777777" w:rsidR="00790422" w:rsidRPr="0036164B" w:rsidRDefault="00790422" w:rsidP="00790422">
      <w:pPr>
        <w:rPr>
          <w:rFonts w:ascii="Consolas" w:hAnsi="Consolas" w:cstheme="minorBidi"/>
          <w:color w:val="000000"/>
          <w:kern w:val="24"/>
          <w:sz w:val="22"/>
          <w:szCs w:val="22"/>
        </w:rPr>
      </w:pPr>
      <w:r w:rsidRPr="0036164B">
        <w:rPr>
          <w:rFonts w:ascii="Consolas" w:hAnsi="Consolas" w:cstheme="minorBidi"/>
          <w:color w:val="000000"/>
          <w:kern w:val="24"/>
          <w:sz w:val="22"/>
          <w:szCs w:val="22"/>
        </w:rPr>
        <w:t>PM&gt; Install-Package Microsoft.Extensions.DependencyInjection</w:t>
      </w:r>
    </w:p>
    <w:p w14:paraId="600BD889" w14:textId="77777777" w:rsidR="00790422" w:rsidRPr="0036164B" w:rsidRDefault="00790422" w:rsidP="00790422">
      <w:pPr>
        <w:rPr>
          <w:rFonts w:eastAsiaTheme="majorEastAsia"/>
        </w:rPr>
      </w:pPr>
    </w:p>
    <w:p w14:paraId="417EF449" w14:textId="589153D1" w:rsidR="00790422" w:rsidRPr="0036164B" w:rsidRDefault="00790422" w:rsidP="00790422">
      <w:pPr>
        <w:rPr>
          <w:rFonts w:eastAsiaTheme="majorEastAsia"/>
        </w:rPr>
      </w:pPr>
      <w:r w:rsidRPr="0036164B">
        <w:rPr>
          <w:rFonts w:eastAsiaTheme="majorEastAsia"/>
        </w:rPr>
        <w:t>De aanpassingen die we gaan doen, gaan in Program.cs gebeuren. Hiervoor moeten we eerst Program.cs herschrijven naar zijn lange notatie:</w:t>
      </w:r>
    </w:p>
    <w:p w14:paraId="1A62BA49" w14:textId="77777777" w:rsidR="00790422" w:rsidRPr="0036164B" w:rsidRDefault="00790422" w:rsidP="00790422">
      <w:pPr>
        <w:rPr>
          <w:rFonts w:eastAsiaTheme="majorEastAsia"/>
        </w:rPr>
      </w:pPr>
    </w:p>
    <w:p w14:paraId="3E6E594E" w14:textId="77777777" w:rsidR="00790422" w:rsidRPr="00A94B81" w:rsidRDefault="00790422" w:rsidP="00B86E05">
      <w:pPr>
        <w:pStyle w:val="Code"/>
        <w:rPr>
          <w:color w:val="000000"/>
          <w:lang w:val="en-GB" w:eastAsia="nl-BE"/>
        </w:rPr>
      </w:pPr>
      <w:r w:rsidRPr="00A94B81">
        <w:rPr>
          <w:color w:val="0000FF"/>
          <w:lang w:val="en-GB" w:eastAsia="nl-BE"/>
        </w:rPr>
        <w:t>class</w:t>
      </w:r>
      <w:r w:rsidRPr="00A94B81">
        <w:rPr>
          <w:color w:val="000000"/>
          <w:lang w:val="en-GB" w:eastAsia="nl-BE"/>
        </w:rPr>
        <w:t xml:space="preserve"> </w:t>
      </w:r>
      <w:r w:rsidRPr="00A94B81">
        <w:rPr>
          <w:lang w:val="en-GB" w:eastAsia="nl-BE"/>
        </w:rPr>
        <w:t>Program</w:t>
      </w:r>
    </w:p>
    <w:p w14:paraId="2A64D570" w14:textId="77777777" w:rsidR="00790422" w:rsidRPr="00A94B81" w:rsidRDefault="00790422" w:rsidP="00B86E05">
      <w:pPr>
        <w:pStyle w:val="Code"/>
        <w:rPr>
          <w:color w:val="000000"/>
          <w:lang w:val="en-GB" w:eastAsia="nl-BE"/>
        </w:rPr>
      </w:pPr>
      <w:r w:rsidRPr="00A94B81">
        <w:rPr>
          <w:color w:val="000000"/>
          <w:lang w:val="en-GB" w:eastAsia="nl-BE"/>
        </w:rPr>
        <w:t>{</w:t>
      </w:r>
    </w:p>
    <w:p w14:paraId="795CE3D4" w14:textId="77777777" w:rsidR="00790422" w:rsidRPr="00E036E0" w:rsidRDefault="00790422" w:rsidP="00B86E05">
      <w:pPr>
        <w:pStyle w:val="Code"/>
        <w:rPr>
          <w:color w:val="000000"/>
          <w:lang w:val="en-GB" w:eastAsia="nl-BE"/>
        </w:rPr>
      </w:pPr>
      <w:r w:rsidRPr="00A94B81">
        <w:rPr>
          <w:color w:val="000000"/>
          <w:lang w:val="en-GB" w:eastAsia="nl-BE"/>
        </w:rPr>
        <w:t xml:space="preserve">    </w:t>
      </w:r>
      <w:r w:rsidRPr="00E036E0">
        <w:rPr>
          <w:color w:val="0000FF"/>
          <w:lang w:val="en-GB" w:eastAsia="nl-BE"/>
        </w:rPr>
        <w:t>static</w:t>
      </w:r>
      <w:r w:rsidRPr="00E036E0">
        <w:rPr>
          <w:color w:val="000000"/>
          <w:lang w:val="en-GB" w:eastAsia="nl-BE"/>
        </w:rPr>
        <w:t xml:space="preserve"> </w:t>
      </w:r>
      <w:r w:rsidRPr="00E036E0">
        <w:rPr>
          <w:color w:val="0000FF"/>
          <w:lang w:val="en-GB" w:eastAsia="nl-BE"/>
        </w:rPr>
        <w:t>void</w:t>
      </w:r>
      <w:r w:rsidRPr="00E036E0">
        <w:rPr>
          <w:color w:val="000000"/>
          <w:lang w:val="en-GB" w:eastAsia="nl-BE"/>
        </w:rPr>
        <w:t xml:space="preserve"> Main(</w:t>
      </w:r>
      <w:r w:rsidRPr="00E036E0">
        <w:rPr>
          <w:color w:val="0000FF"/>
          <w:lang w:val="en-GB" w:eastAsia="nl-BE"/>
        </w:rPr>
        <w:t>string</w:t>
      </w:r>
      <w:r w:rsidRPr="00E036E0">
        <w:rPr>
          <w:color w:val="000000"/>
          <w:lang w:val="en-GB" w:eastAsia="nl-BE"/>
        </w:rPr>
        <w:t>[] args)</w:t>
      </w:r>
    </w:p>
    <w:p w14:paraId="7B9D3A6B" w14:textId="77777777" w:rsidR="00790422" w:rsidRPr="00A94B81" w:rsidRDefault="00790422" w:rsidP="00B86E05">
      <w:pPr>
        <w:pStyle w:val="Code"/>
        <w:rPr>
          <w:color w:val="000000"/>
          <w:lang w:val="en-GB" w:eastAsia="nl-BE"/>
        </w:rPr>
      </w:pPr>
      <w:r w:rsidRPr="00E036E0">
        <w:rPr>
          <w:color w:val="000000"/>
          <w:lang w:val="en-GB" w:eastAsia="nl-BE"/>
        </w:rPr>
        <w:t xml:space="preserve">    </w:t>
      </w:r>
      <w:r w:rsidRPr="00A94B81">
        <w:rPr>
          <w:color w:val="000000"/>
          <w:lang w:val="en-GB" w:eastAsia="nl-BE"/>
        </w:rPr>
        <w:t>{</w:t>
      </w:r>
    </w:p>
    <w:p w14:paraId="59D70531" w14:textId="77777777" w:rsidR="00790422" w:rsidRPr="00E036E0" w:rsidRDefault="00790422" w:rsidP="00B86E05">
      <w:pPr>
        <w:pStyle w:val="Code"/>
        <w:rPr>
          <w:color w:val="000000"/>
          <w:lang w:val="en-GB" w:eastAsia="nl-BE"/>
        </w:rPr>
      </w:pPr>
      <w:r w:rsidRPr="00A94B81">
        <w:rPr>
          <w:color w:val="000000"/>
          <w:lang w:val="en-GB" w:eastAsia="nl-BE"/>
        </w:rPr>
        <w:t xml:space="preserve">        </w:t>
      </w:r>
      <w:r w:rsidRPr="00E036E0">
        <w:rPr>
          <w:color w:val="0000FF"/>
          <w:lang w:val="en-GB" w:eastAsia="nl-BE"/>
        </w:rPr>
        <w:t>var</w:t>
      </w:r>
      <w:r w:rsidRPr="00E036E0">
        <w:rPr>
          <w:color w:val="000000"/>
          <w:lang w:val="en-GB" w:eastAsia="nl-BE"/>
        </w:rPr>
        <w:t xml:space="preserve"> movieReposository = </w:t>
      </w:r>
      <w:r w:rsidRPr="00E036E0">
        <w:rPr>
          <w:color w:val="0000FF"/>
          <w:lang w:val="en-GB" w:eastAsia="nl-BE"/>
        </w:rPr>
        <w:t>new</w:t>
      </w:r>
      <w:r w:rsidRPr="00E036E0">
        <w:rPr>
          <w:color w:val="000000"/>
          <w:lang w:val="en-GB" w:eastAsia="nl-BE"/>
        </w:rPr>
        <w:t xml:space="preserve"> </w:t>
      </w:r>
      <w:r w:rsidRPr="00E036E0">
        <w:rPr>
          <w:lang w:val="en-GB" w:eastAsia="nl-BE"/>
        </w:rPr>
        <w:t>MovieRepository</w:t>
      </w:r>
      <w:r w:rsidRPr="00E036E0">
        <w:rPr>
          <w:color w:val="000000"/>
          <w:lang w:val="en-GB" w:eastAsia="nl-BE"/>
        </w:rPr>
        <w:t>();</w:t>
      </w:r>
    </w:p>
    <w:p w14:paraId="28EF1F6A" w14:textId="77777777" w:rsidR="00790422" w:rsidRPr="00E036E0" w:rsidRDefault="00790422" w:rsidP="00B86E05">
      <w:pPr>
        <w:pStyle w:val="Code"/>
        <w:rPr>
          <w:color w:val="000000"/>
          <w:lang w:val="en-GB" w:eastAsia="nl-BE"/>
        </w:rPr>
      </w:pPr>
      <w:r w:rsidRPr="00E036E0">
        <w:rPr>
          <w:color w:val="000000"/>
          <w:lang w:val="en-GB" w:eastAsia="nl-BE"/>
        </w:rPr>
        <w:t xml:space="preserve">        </w:t>
      </w:r>
      <w:r w:rsidRPr="00E036E0">
        <w:rPr>
          <w:color w:val="0000FF"/>
          <w:lang w:val="en-GB" w:eastAsia="nl-BE"/>
        </w:rPr>
        <w:t>var</w:t>
      </w:r>
      <w:r w:rsidRPr="00E036E0">
        <w:rPr>
          <w:color w:val="000000"/>
          <w:lang w:val="en-GB" w:eastAsia="nl-BE"/>
        </w:rPr>
        <w:t xml:space="preserve"> movieController = </w:t>
      </w:r>
      <w:r w:rsidRPr="00E036E0">
        <w:rPr>
          <w:color w:val="0000FF"/>
          <w:lang w:val="en-GB" w:eastAsia="nl-BE"/>
        </w:rPr>
        <w:t>new</w:t>
      </w:r>
      <w:r w:rsidRPr="00E036E0">
        <w:rPr>
          <w:color w:val="000000"/>
          <w:lang w:val="en-GB" w:eastAsia="nl-BE"/>
        </w:rPr>
        <w:t xml:space="preserve"> </w:t>
      </w:r>
      <w:r w:rsidRPr="00E036E0">
        <w:rPr>
          <w:lang w:val="en-GB" w:eastAsia="nl-BE"/>
        </w:rPr>
        <w:t>MovieController</w:t>
      </w:r>
      <w:r w:rsidRPr="00E036E0">
        <w:rPr>
          <w:color w:val="000000"/>
          <w:lang w:val="en-GB" w:eastAsia="nl-BE"/>
        </w:rPr>
        <w:t>(movieReposository);</w:t>
      </w:r>
    </w:p>
    <w:p w14:paraId="7894ED96" w14:textId="77777777" w:rsidR="00790422" w:rsidRPr="0036164B" w:rsidRDefault="00790422" w:rsidP="00B86E05">
      <w:pPr>
        <w:pStyle w:val="Code"/>
        <w:rPr>
          <w:color w:val="000000"/>
          <w:lang w:eastAsia="nl-BE"/>
        </w:rPr>
      </w:pPr>
      <w:r w:rsidRPr="00E036E0">
        <w:rPr>
          <w:color w:val="000000"/>
          <w:lang w:val="en-GB" w:eastAsia="nl-BE"/>
        </w:rPr>
        <w:t xml:space="preserve">        </w:t>
      </w:r>
      <w:r w:rsidRPr="0036164B">
        <w:rPr>
          <w:lang w:eastAsia="nl-BE"/>
        </w:rPr>
        <w:t>Console</w:t>
      </w:r>
      <w:r w:rsidRPr="0036164B">
        <w:rPr>
          <w:color w:val="000000"/>
          <w:lang w:eastAsia="nl-BE"/>
        </w:rPr>
        <w:t>.WriteLine(movieController.GetMovie(1));</w:t>
      </w:r>
    </w:p>
    <w:p w14:paraId="046B89A8" w14:textId="77777777" w:rsidR="00790422" w:rsidRPr="0036164B" w:rsidRDefault="00790422" w:rsidP="00B86E05">
      <w:pPr>
        <w:pStyle w:val="Code"/>
        <w:rPr>
          <w:color w:val="000000"/>
          <w:lang w:eastAsia="nl-BE"/>
        </w:rPr>
      </w:pPr>
      <w:r w:rsidRPr="0036164B">
        <w:rPr>
          <w:color w:val="000000"/>
          <w:lang w:eastAsia="nl-BE"/>
        </w:rPr>
        <w:t xml:space="preserve">    }</w:t>
      </w:r>
    </w:p>
    <w:p w14:paraId="2C8CB6BE" w14:textId="77777777" w:rsidR="00790422" w:rsidRPr="0036164B" w:rsidRDefault="00790422" w:rsidP="00B86E05">
      <w:pPr>
        <w:pStyle w:val="Code"/>
        <w:rPr>
          <w:color w:val="000000"/>
          <w:lang w:eastAsia="nl-BE"/>
        </w:rPr>
      </w:pPr>
      <w:r w:rsidRPr="0036164B">
        <w:rPr>
          <w:color w:val="000000"/>
          <w:lang w:eastAsia="nl-BE"/>
        </w:rPr>
        <w:lastRenderedPageBreak/>
        <w:t xml:space="preserve"> }</w:t>
      </w:r>
    </w:p>
    <w:p w14:paraId="2D4B6028" w14:textId="77777777" w:rsidR="00790422" w:rsidRPr="0036164B" w:rsidRDefault="00790422" w:rsidP="00790422">
      <w:pPr>
        <w:rPr>
          <w:rFonts w:ascii="Cascadia Mono" w:hAnsi="Cascadia Mono" w:cs="Cascadia Mono"/>
          <w:color w:val="000000"/>
          <w:sz w:val="19"/>
          <w:szCs w:val="19"/>
          <w:lang w:eastAsia="nl-BE"/>
        </w:rPr>
      </w:pPr>
    </w:p>
    <w:p w14:paraId="3FB49CCC" w14:textId="77777777" w:rsidR="00790422" w:rsidRPr="0036164B" w:rsidRDefault="00790422" w:rsidP="00790422">
      <w:pPr>
        <w:rPr>
          <w:rFonts w:eastAsiaTheme="majorEastAsia"/>
        </w:rPr>
      </w:pPr>
      <w:r w:rsidRPr="0036164B">
        <w:rPr>
          <w:rFonts w:eastAsiaTheme="majorEastAsia"/>
        </w:rPr>
        <w:t>We willen dus twee zaken doen: we willen een service MovieController registreren, die gebruikt zal maken van de service MovieRepository. Hiervoor moeten we dus deze twee services gaan registreren in onze IoC container:</w:t>
      </w:r>
    </w:p>
    <w:p w14:paraId="0EF015C7" w14:textId="77777777" w:rsidR="00790422" w:rsidRPr="00A94B81" w:rsidRDefault="00790422" w:rsidP="008E6245">
      <w:pPr>
        <w:pStyle w:val="Code"/>
        <w:rPr>
          <w:lang w:val="en-GB" w:eastAsia="nl-BE"/>
        </w:rPr>
      </w:pPr>
      <w:r w:rsidRPr="0036164B">
        <w:rPr>
          <w:lang w:eastAsia="nl-BE"/>
        </w:rPr>
        <w:t xml:space="preserve">    </w:t>
      </w:r>
      <w:r w:rsidRPr="00A94B81">
        <w:rPr>
          <w:color w:val="0000FF"/>
          <w:lang w:val="en-GB" w:eastAsia="nl-BE"/>
        </w:rPr>
        <w:t>private</w:t>
      </w:r>
      <w:r w:rsidRPr="00A94B81">
        <w:rPr>
          <w:lang w:val="en-GB" w:eastAsia="nl-BE"/>
        </w:rPr>
        <w:t xml:space="preserve"> </w:t>
      </w:r>
      <w:r w:rsidRPr="00A94B81">
        <w:rPr>
          <w:color w:val="0000FF"/>
          <w:lang w:val="en-GB" w:eastAsia="nl-BE"/>
        </w:rPr>
        <w:t>static</w:t>
      </w:r>
      <w:r w:rsidRPr="00A94B81">
        <w:rPr>
          <w:lang w:val="en-GB" w:eastAsia="nl-BE"/>
        </w:rPr>
        <w:t xml:space="preserve"> </w:t>
      </w:r>
      <w:r w:rsidRPr="00A94B81">
        <w:rPr>
          <w:color w:val="0000FF"/>
          <w:lang w:val="en-GB" w:eastAsia="nl-BE"/>
        </w:rPr>
        <w:t>void</w:t>
      </w:r>
      <w:r w:rsidRPr="00A94B81">
        <w:rPr>
          <w:lang w:val="en-GB" w:eastAsia="nl-BE"/>
        </w:rPr>
        <w:t xml:space="preserve"> RegisterServices()</w:t>
      </w:r>
    </w:p>
    <w:p w14:paraId="2B803AB4" w14:textId="77777777" w:rsidR="00790422" w:rsidRPr="00A94B81" w:rsidRDefault="00790422" w:rsidP="008E6245">
      <w:pPr>
        <w:pStyle w:val="Code"/>
        <w:rPr>
          <w:lang w:val="en-GB" w:eastAsia="nl-BE"/>
        </w:rPr>
      </w:pPr>
      <w:r w:rsidRPr="00A94B81">
        <w:rPr>
          <w:lang w:val="en-GB" w:eastAsia="nl-BE"/>
        </w:rPr>
        <w:t xml:space="preserve">    {</w:t>
      </w:r>
    </w:p>
    <w:p w14:paraId="7158C2D6" w14:textId="77777777" w:rsidR="00790422" w:rsidRPr="00E036E0" w:rsidRDefault="00790422" w:rsidP="008E6245">
      <w:pPr>
        <w:pStyle w:val="Code"/>
        <w:rPr>
          <w:lang w:val="en-GB" w:eastAsia="nl-BE"/>
        </w:rPr>
      </w:pPr>
      <w:r w:rsidRPr="00A94B81">
        <w:rPr>
          <w:lang w:val="en-GB" w:eastAsia="nl-BE"/>
        </w:rPr>
        <w:t xml:space="preserve">        </w:t>
      </w:r>
      <w:r w:rsidRPr="00E036E0">
        <w:rPr>
          <w:color w:val="0000FF"/>
          <w:lang w:val="en-GB" w:eastAsia="nl-BE"/>
        </w:rPr>
        <w:t>var</w:t>
      </w:r>
      <w:r w:rsidRPr="00E036E0">
        <w:rPr>
          <w:lang w:val="en-GB" w:eastAsia="nl-BE"/>
        </w:rPr>
        <w:t xml:space="preserve"> services = </w:t>
      </w:r>
      <w:r w:rsidRPr="00E036E0">
        <w:rPr>
          <w:color w:val="0000FF"/>
          <w:lang w:val="en-GB" w:eastAsia="nl-BE"/>
        </w:rPr>
        <w:t>new</w:t>
      </w:r>
      <w:r w:rsidRPr="00E036E0">
        <w:rPr>
          <w:lang w:val="en-GB" w:eastAsia="nl-BE"/>
        </w:rPr>
        <w:t xml:space="preserve"> </w:t>
      </w:r>
      <w:r w:rsidRPr="00E036E0">
        <w:rPr>
          <w:color w:val="2B91AF"/>
          <w:lang w:val="en-GB" w:eastAsia="nl-BE"/>
        </w:rPr>
        <w:t>ServiceCollection</w:t>
      </w:r>
      <w:r w:rsidRPr="00E036E0">
        <w:rPr>
          <w:lang w:val="en-GB" w:eastAsia="nl-BE"/>
        </w:rPr>
        <w:t>();</w:t>
      </w:r>
    </w:p>
    <w:p w14:paraId="75377577" w14:textId="77777777" w:rsidR="00790422" w:rsidRPr="00AC5E2E" w:rsidRDefault="00790422" w:rsidP="008E6245">
      <w:pPr>
        <w:pStyle w:val="Code"/>
        <w:rPr>
          <w:lang w:val="en-GB" w:eastAsia="nl-BE"/>
        </w:rPr>
      </w:pPr>
      <w:r w:rsidRPr="00E036E0">
        <w:rPr>
          <w:lang w:val="en-GB" w:eastAsia="nl-BE"/>
        </w:rPr>
        <w:t xml:space="preserve">        </w:t>
      </w:r>
      <w:r w:rsidRPr="00AC5E2E">
        <w:rPr>
          <w:lang w:val="en-GB" w:eastAsia="nl-BE"/>
        </w:rPr>
        <w:t>services.AddSingleton&lt;</w:t>
      </w:r>
      <w:r w:rsidRPr="00AC5E2E">
        <w:rPr>
          <w:color w:val="2B91AF"/>
          <w:lang w:val="en-GB" w:eastAsia="nl-BE"/>
        </w:rPr>
        <w:t>IMovieRepository</w:t>
      </w:r>
      <w:r w:rsidRPr="00AC5E2E">
        <w:rPr>
          <w:lang w:val="en-GB" w:eastAsia="nl-BE"/>
        </w:rPr>
        <w:t xml:space="preserve">, </w:t>
      </w:r>
      <w:r w:rsidRPr="00AC5E2E">
        <w:rPr>
          <w:color w:val="2B91AF"/>
          <w:lang w:val="en-GB" w:eastAsia="nl-BE"/>
        </w:rPr>
        <w:t>MovieRepository</w:t>
      </w:r>
      <w:r w:rsidRPr="00AC5E2E">
        <w:rPr>
          <w:lang w:val="en-GB" w:eastAsia="nl-BE"/>
        </w:rPr>
        <w:t>&gt;();</w:t>
      </w:r>
    </w:p>
    <w:p w14:paraId="6BA23B75" w14:textId="77777777" w:rsidR="00790422" w:rsidRPr="00AC5E2E" w:rsidRDefault="00790422" w:rsidP="008E6245">
      <w:pPr>
        <w:pStyle w:val="Code"/>
        <w:rPr>
          <w:lang w:val="en-GB" w:eastAsia="nl-BE"/>
        </w:rPr>
      </w:pPr>
      <w:r w:rsidRPr="00AC5E2E">
        <w:rPr>
          <w:lang w:val="en-GB" w:eastAsia="nl-BE"/>
        </w:rPr>
        <w:t xml:space="preserve">        services.AddSingleton&lt;</w:t>
      </w:r>
      <w:r w:rsidRPr="00AC5E2E">
        <w:rPr>
          <w:color w:val="2B91AF"/>
          <w:lang w:val="en-GB" w:eastAsia="nl-BE"/>
        </w:rPr>
        <w:t>MovieController</w:t>
      </w:r>
      <w:r w:rsidRPr="00AC5E2E">
        <w:rPr>
          <w:lang w:val="en-GB" w:eastAsia="nl-BE"/>
        </w:rPr>
        <w:t>&gt;();</w:t>
      </w:r>
    </w:p>
    <w:p w14:paraId="49CFE0A1" w14:textId="77777777" w:rsidR="00790422" w:rsidRPr="00AD1150" w:rsidRDefault="00790422" w:rsidP="008E6245">
      <w:pPr>
        <w:pStyle w:val="Code"/>
        <w:rPr>
          <w:rFonts w:cs="Cascadia Mono"/>
          <w:color w:val="000000"/>
          <w:szCs w:val="22"/>
          <w:lang w:val="en-GB" w:eastAsia="nl-BE"/>
        </w:rPr>
      </w:pPr>
      <w:r w:rsidRPr="00AC5E2E">
        <w:rPr>
          <w:szCs w:val="22"/>
          <w:lang w:val="en-GB" w:eastAsia="nl-BE"/>
        </w:rPr>
        <w:t xml:space="preserve">        </w:t>
      </w:r>
      <w:r w:rsidRPr="00AD1150">
        <w:rPr>
          <w:rFonts w:cs="Cascadia Mono"/>
          <w:color w:val="000000"/>
          <w:szCs w:val="22"/>
          <w:lang w:val="en-GB" w:eastAsia="nl-BE"/>
        </w:rPr>
        <w:t>_serviceProvider = services.BuildServiceProvider(</w:t>
      </w:r>
      <w:r w:rsidRPr="00AD1150">
        <w:rPr>
          <w:rFonts w:cs="Cascadia Mono"/>
          <w:color w:val="0000FF"/>
          <w:szCs w:val="22"/>
          <w:lang w:val="en-GB" w:eastAsia="nl-BE"/>
        </w:rPr>
        <w:t>true</w:t>
      </w:r>
      <w:r w:rsidRPr="00AD1150">
        <w:rPr>
          <w:rFonts w:cs="Cascadia Mono"/>
          <w:color w:val="000000"/>
          <w:szCs w:val="22"/>
          <w:lang w:val="en-GB" w:eastAsia="nl-BE"/>
        </w:rPr>
        <w:t>);</w:t>
      </w:r>
    </w:p>
    <w:p w14:paraId="46E95455" w14:textId="77777777" w:rsidR="00790422" w:rsidRPr="0036164B" w:rsidRDefault="00790422" w:rsidP="008E6245">
      <w:pPr>
        <w:pStyle w:val="Code"/>
        <w:rPr>
          <w:lang w:eastAsia="nl-BE"/>
        </w:rPr>
      </w:pPr>
      <w:r w:rsidRPr="00AD1150">
        <w:rPr>
          <w:rFonts w:ascii="Cascadia Mono" w:hAnsi="Cascadia Mono" w:cs="Cascadia Mono"/>
          <w:color w:val="000000"/>
          <w:sz w:val="19"/>
          <w:szCs w:val="19"/>
          <w:lang w:val="en-GB" w:eastAsia="nl-BE"/>
        </w:rPr>
        <w:t xml:space="preserve">    </w:t>
      </w:r>
      <w:r w:rsidRPr="0036164B">
        <w:rPr>
          <w:lang w:eastAsia="nl-BE"/>
        </w:rPr>
        <w:t>}</w:t>
      </w:r>
    </w:p>
    <w:p w14:paraId="0055248A" w14:textId="77777777" w:rsidR="00790422" w:rsidRPr="0036164B" w:rsidRDefault="00790422" w:rsidP="00790422">
      <w:pPr>
        <w:rPr>
          <w:rFonts w:eastAsiaTheme="majorEastAsia"/>
        </w:rPr>
      </w:pPr>
    </w:p>
    <w:p w14:paraId="5D676593" w14:textId="77777777" w:rsidR="00790422" w:rsidRDefault="00790422" w:rsidP="00790422">
      <w:pPr>
        <w:rPr>
          <w:rFonts w:eastAsiaTheme="majorEastAsia"/>
        </w:rPr>
      </w:pPr>
      <w:r w:rsidRPr="0036164B">
        <w:rPr>
          <w:rFonts w:eastAsiaTheme="majorEastAsia"/>
        </w:rPr>
        <w:t xml:space="preserve">We gaan beginnen met een ServiceCollection object aan te maken en hierin onze twee services toe te voegen. We gaan dit als Singleton toevoegen, wat betekent dat er maar één instantie van deze services gemaakt zal worden. Onze MovieController verwacht een IMovieRepository object. We kunnen echter van interfaces geen object maken, dus moeten we tegen onze service zeggen welke </w:t>
      </w:r>
      <w:r w:rsidRPr="00515307">
        <w:rPr>
          <w:rFonts w:eastAsiaTheme="majorEastAsia"/>
          <w:i/>
          <w:iCs/>
        </w:rPr>
        <w:t>implementatie</w:t>
      </w:r>
      <w:r w:rsidRPr="0036164B">
        <w:rPr>
          <w:rFonts w:eastAsiaTheme="majorEastAsia"/>
        </w:rPr>
        <w:t xml:space="preserve"> we wensen mee te geven aan deze service. In dit geval is dit de MovieRepository.</w:t>
      </w:r>
    </w:p>
    <w:p w14:paraId="7953C6B3" w14:textId="77777777" w:rsidR="00515307" w:rsidRPr="0036164B" w:rsidRDefault="00515307" w:rsidP="00790422">
      <w:pPr>
        <w:rPr>
          <w:rFonts w:eastAsiaTheme="majorEastAsia"/>
        </w:rPr>
      </w:pPr>
    </w:p>
    <w:p w14:paraId="62B08F05" w14:textId="7512A3ED" w:rsidR="00790422" w:rsidRPr="0036164B" w:rsidRDefault="00790422" w:rsidP="00790422">
      <w:pPr>
        <w:rPr>
          <w:rFonts w:eastAsiaTheme="majorEastAsia"/>
        </w:rPr>
      </w:pPr>
      <w:r w:rsidRPr="0036164B">
        <w:rPr>
          <w:rFonts w:eastAsiaTheme="majorEastAsia"/>
        </w:rPr>
        <w:t xml:space="preserve">Wanneer we beide services toegevoegd hebben kunnen we hiervan een serviceprovider maken via </w:t>
      </w:r>
      <w:r w:rsidR="00D542EA">
        <w:rPr>
          <w:rFonts w:eastAsiaTheme="majorEastAsia"/>
        </w:rPr>
        <w:t xml:space="preserve">de methode </w:t>
      </w:r>
      <w:r w:rsidRPr="0036164B">
        <w:rPr>
          <w:rFonts w:eastAsiaTheme="majorEastAsia"/>
        </w:rPr>
        <w:t>BuildServiceProvider.</w:t>
      </w:r>
    </w:p>
    <w:p w14:paraId="2A6B9A25" w14:textId="77777777" w:rsidR="00790422" w:rsidRPr="0036164B" w:rsidRDefault="00790422" w:rsidP="00790422">
      <w:pPr>
        <w:rPr>
          <w:rFonts w:eastAsiaTheme="majorEastAsia"/>
        </w:rPr>
      </w:pPr>
    </w:p>
    <w:p w14:paraId="7D05436C" w14:textId="77777777" w:rsidR="00790422" w:rsidRPr="0036164B" w:rsidRDefault="00790422" w:rsidP="00790422">
      <w:pPr>
        <w:rPr>
          <w:rFonts w:eastAsiaTheme="majorEastAsia"/>
        </w:rPr>
      </w:pPr>
      <w:r w:rsidRPr="0036164B">
        <w:rPr>
          <w:rFonts w:eastAsiaTheme="majorEastAsia"/>
        </w:rPr>
        <w:t>Wanneer we onze services niet meer nodig hebben kunnen we deze disposes. Dit wil zeggen dat we eventuele referenties naar onze objecten gaan laten opkuisen. Dit doen we via onderstaande methode:</w:t>
      </w:r>
    </w:p>
    <w:p w14:paraId="4DF87919" w14:textId="77777777" w:rsidR="00790422" w:rsidRPr="0036164B" w:rsidRDefault="00790422" w:rsidP="008E6245">
      <w:pPr>
        <w:pStyle w:val="Code"/>
        <w:rPr>
          <w:lang w:eastAsia="nl-BE"/>
        </w:rPr>
      </w:pPr>
      <w:r w:rsidRPr="0036164B">
        <w:rPr>
          <w:lang w:eastAsia="nl-BE"/>
        </w:rPr>
        <w:t xml:space="preserve">    </w:t>
      </w:r>
      <w:r w:rsidRPr="0036164B">
        <w:rPr>
          <w:color w:val="0000FF"/>
          <w:lang w:eastAsia="nl-BE"/>
        </w:rPr>
        <w:t>private</w:t>
      </w:r>
      <w:r w:rsidRPr="0036164B">
        <w:rPr>
          <w:lang w:eastAsia="nl-BE"/>
        </w:rPr>
        <w:t xml:space="preserve"> </w:t>
      </w:r>
      <w:r w:rsidRPr="0036164B">
        <w:rPr>
          <w:color w:val="0000FF"/>
          <w:lang w:eastAsia="nl-BE"/>
        </w:rPr>
        <w:t>static</w:t>
      </w:r>
      <w:r w:rsidRPr="0036164B">
        <w:rPr>
          <w:lang w:eastAsia="nl-BE"/>
        </w:rPr>
        <w:t xml:space="preserve"> </w:t>
      </w:r>
      <w:r w:rsidRPr="0036164B">
        <w:rPr>
          <w:color w:val="0000FF"/>
          <w:lang w:eastAsia="nl-BE"/>
        </w:rPr>
        <w:t>void</w:t>
      </w:r>
      <w:r w:rsidRPr="0036164B">
        <w:rPr>
          <w:lang w:eastAsia="nl-BE"/>
        </w:rPr>
        <w:t xml:space="preserve"> DisposeServices()</w:t>
      </w:r>
    </w:p>
    <w:p w14:paraId="504A9F74" w14:textId="77777777" w:rsidR="00790422" w:rsidRPr="00AD1150" w:rsidRDefault="00790422" w:rsidP="008E6245">
      <w:pPr>
        <w:pStyle w:val="Code"/>
        <w:rPr>
          <w:rFonts w:ascii="Cascadia Mono" w:hAnsi="Cascadia Mono" w:cs="Cascadia Mono"/>
          <w:color w:val="000000"/>
          <w:sz w:val="19"/>
          <w:szCs w:val="19"/>
          <w:lang w:eastAsia="nl-BE"/>
        </w:rPr>
      </w:pPr>
      <w:r w:rsidRPr="0036164B">
        <w:rPr>
          <w:lang w:eastAsia="nl-BE"/>
        </w:rPr>
        <w:t xml:space="preserve">    </w:t>
      </w:r>
      <w:r w:rsidRPr="00AD1150">
        <w:rPr>
          <w:rFonts w:ascii="Cascadia Mono" w:hAnsi="Cascadia Mono" w:cs="Cascadia Mono"/>
          <w:color w:val="000000"/>
          <w:sz w:val="19"/>
          <w:szCs w:val="19"/>
          <w:lang w:eastAsia="nl-BE"/>
        </w:rPr>
        <w:t>{</w:t>
      </w:r>
    </w:p>
    <w:p w14:paraId="59D40A25" w14:textId="77777777" w:rsidR="00790422" w:rsidRPr="00E036E0" w:rsidRDefault="00790422" w:rsidP="008E6245">
      <w:pPr>
        <w:pStyle w:val="Code"/>
        <w:rPr>
          <w:lang w:val="en-GB" w:eastAsia="nl-BE"/>
        </w:rPr>
      </w:pPr>
      <w:r w:rsidRPr="00AD1150">
        <w:rPr>
          <w:rFonts w:ascii="Cascadia Mono" w:hAnsi="Cascadia Mono" w:cs="Cascadia Mono"/>
          <w:color w:val="000000"/>
          <w:sz w:val="19"/>
          <w:szCs w:val="19"/>
          <w:lang w:eastAsia="nl-BE"/>
        </w:rPr>
        <w:t xml:space="preserve">        </w:t>
      </w:r>
      <w:r w:rsidRPr="00E036E0">
        <w:rPr>
          <w:color w:val="0000FF"/>
          <w:lang w:val="en-GB" w:eastAsia="nl-BE"/>
        </w:rPr>
        <w:t>if</w:t>
      </w:r>
      <w:r w:rsidRPr="00E036E0">
        <w:rPr>
          <w:lang w:val="en-GB" w:eastAsia="nl-BE"/>
        </w:rPr>
        <w:t xml:space="preserve"> (_serviceProvider == </w:t>
      </w:r>
      <w:r w:rsidRPr="00E036E0">
        <w:rPr>
          <w:color w:val="0000FF"/>
          <w:lang w:val="en-GB" w:eastAsia="nl-BE"/>
        </w:rPr>
        <w:t>null</w:t>
      </w:r>
      <w:r w:rsidRPr="00E036E0">
        <w:rPr>
          <w:lang w:val="en-GB" w:eastAsia="nl-BE"/>
        </w:rPr>
        <w:t>)</w:t>
      </w:r>
    </w:p>
    <w:p w14:paraId="36960196" w14:textId="77777777" w:rsidR="00790422" w:rsidRPr="00E036E0" w:rsidRDefault="00790422" w:rsidP="008E6245">
      <w:pPr>
        <w:pStyle w:val="Code"/>
        <w:rPr>
          <w:lang w:val="en-GB" w:eastAsia="nl-BE"/>
        </w:rPr>
      </w:pPr>
      <w:r w:rsidRPr="00E036E0">
        <w:rPr>
          <w:lang w:val="en-GB" w:eastAsia="nl-BE"/>
        </w:rPr>
        <w:t xml:space="preserve">        {</w:t>
      </w:r>
    </w:p>
    <w:p w14:paraId="33C7B0A8" w14:textId="77777777" w:rsidR="00790422" w:rsidRPr="00E036E0" w:rsidRDefault="00790422" w:rsidP="008E6245">
      <w:pPr>
        <w:pStyle w:val="Code"/>
        <w:rPr>
          <w:lang w:val="en-GB" w:eastAsia="nl-BE"/>
        </w:rPr>
      </w:pPr>
      <w:r w:rsidRPr="00E036E0">
        <w:rPr>
          <w:lang w:val="en-GB" w:eastAsia="nl-BE"/>
        </w:rPr>
        <w:t xml:space="preserve">            </w:t>
      </w:r>
      <w:r w:rsidRPr="00E036E0">
        <w:rPr>
          <w:color w:val="0000FF"/>
          <w:lang w:val="en-GB" w:eastAsia="nl-BE"/>
        </w:rPr>
        <w:t>return</w:t>
      </w:r>
      <w:r w:rsidRPr="00E036E0">
        <w:rPr>
          <w:lang w:val="en-GB" w:eastAsia="nl-BE"/>
        </w:rPr>
        <w:t>;</w:t>
      </w:r>
    </w:p>
    <w:p w14:paraId="0ED0FCB8" w14:textId="77777777" w:rsidR="00790422" w:rsidRPr="00E036E0" w:rsidRDefault="00790422" w:rsidP="008E6245">
      <w:pPr>
        <w:pStyle w:val="Code"/>
        <w:rPr>
          <w:lang w:val="en-GB" w:eastAsia="nl-BE"/>
        </w:rPr>
      </w:pPr>
      <w:r w:rsidRPr="00E036E0">
        <w:rPr>
          <w:lang w:val="en-GB" w:eastAsia="nl-BE"/>
        </w:rPr>
        <w:t xml:space="preserve">        }</w:t>
      </w:r>
    </w:p>
    <w:p w14:paraId="027BD09A" w14:textId="77777777" w:rsidR="00790422" w:rsidRPr="00E036E0" w:rsidRDefault="00790422" w:rsidP="008E6245">
      <w:pPr>
        <w:pStyle w:val="Code"/>
        <w:rPr>
          <w:lang w:val="en-GB" w:eastAsia="nl-BE"/>
        </w:rPr>
      </w:pPr>
      <w:r w:rsidRPr="00E036E0">
        <w:rPr>
          <w:lang w:val="en-GB" w:eastAsia="nl-BE"/>
        </w:rPr>
        <w:t xml:space="preserve">        </w:t>
      </w:r>
      <w:r w:rsidRPr="00E036E0">
        <w:rPr>
          <w:color w:val="0000FF"/>
          <w:lang w:val="en-GB" w:eastAsia="nl-BE"/>
        </w:rPr>
        <w:t>if</w:t>
      </w:r>
      <w:r w:rsidRPr="00E036E0">
        <w:rPr>
          <w:lang w:val="en-GB" w:eastAsia="nl-BE"/>
        </w:rPr>
        <w:t xml:space="preserve"> (_serviceProvider </w:t>
      </w:r>
      <w:r w:rsidRPr="00E036E0">
        <w:rPr>
          <w:color w:val="0000FF"/>
          <w:lang w:val="en-GB" w:eastAsia="nl-BE"/>
        </w:rPr>
        <w:t>is</w:t>
      </w:r>
      <w:r w:rsidRPr="00E036E0">
        <w:rPr>
          <w:lang w:val="en-GB" w:eastAsia="nl-BE"/>
        </w:rPr>
        <w:t xml:space="preserve"> </w:t>
      </w:r>
      <w:r w:rsidRPr="00E036E0">
        <w:rPr>
          <w:color w:val="2B91AF"/>
          <w:lang w:val="en-GB" w:eastAsia="nl-BE"/>
        </w:rPr>
        <w:t>IDisposable</w:t>
      </w:r>
      <w:r w:rsidRPr="00E036E0">
        <w:rPr>
          <w:lang w:val="en-GB" w:eastAsia="nl-BE"/>
        </w:rPr>
        <w:t>)</w:t>
      </w:r>
    </w:p>
    <w:p w14:paraId="62FE486F" w14:textId="77777777" w:rsidR="00790422" w:rsidRPr="00E036E0" w:rsidRDefault="00790422" w:rsidP="008E6245">
      <w:pPr>
        <w:pStyle w:val="Code"/>
        <w:rPr>
          <w:lang w:val="en-GB" w:eastAsia="nl-BE"/>
        </w:rPr>
      </w:pPr>
      <w:r w:rsidRPr="00E036E0">
        <w:rPr>
          <w:lang w:val="en-GB" w:eastAsia="nl-BE"/>
        </w:rPr>
        <w:lastRenderedPageBreak/>
        <w:t xml:space="preserve">        {</w:t>
      </w:r>
    </w:p>
    <w:p w14:paraId="502DB5C6" w14:textId="77777777" w:rsidR="00790422" w:rsidRPr="00A94B81" w:rsidRDefault="00790422" w:rsidP="008E6245">
      <w:pPr>
        <w:pStyle w:val="Code"/>
        <w:rPr>
          <w:lang w:val="en-GB" w:eastAsia="nl-BE"/>
        </w:rPr>
      </w:pPr>
      <w:r w:rsidRPr="00E036E0">
        <w:rPr>
          <w:lang w:val="en-GB" w:eastAsia="nl-BE"/>
        </w:rPr>
        <w:t xml:space="preserve">            </w:t>
      </w:r>
      <w:r w:rsidRPr="00A94B81">
        <w:rPr>
          <w:lang w:val="en-GB" w:eastAsia="nl-BE"/>
        </w:rPr>
        <w:t>((</w:t>
      </w:r>
      <w:r w:rsidRPr="00A94B81">
        <w:rPr>
          <w:color w:val="2B91AF"/>
          <w:lang w:val="en-GB" w:eastAsia="nl-BE"/>
        </w:rPr>
        <w:t>IDisposable</w:t>
      </w:r>
      <w:r w:rsidRPr="00A94B81">
        <w:rPr>
          <w:lang w:val="en-GB" w:eastAsia="nl-BE"/>
        </w:rPr>
        <w:t>)_serviceProvider).Dispose();</w:t>
      </w:r>
    </w:p>
    <w:p w14:paraId="04A3498C" w14:textId="77777777" w:rsidR="00790422" w:rsidRPr="00A94B81" w:rsidRDefault="00790422" w:rsidP="008E6245">
      <w:pPr>
        <w:pStyle w:val="Code"/>
        <w:rPr>
          <w:lang w:val="en-GB" w:eastAsia="nl-BE"/>
        </w:rPr>
      </w:pPr>
      <w:r w:rsidRPr="00A94B81">
        <w:rPr>
          <w:lang w:val="en-GB" w:eastAsia="nl-BE"/>
        </w:rPr>
        <w:t xml:space="preserve">        }</w:t>
      </w:r>
    </w:p>
    <w:p w14:paraId="07492075" w14:textId="77777777" w:rsidR="00790422" w:rsidRPr="00A94B81" w:rsidRDefault="00790422" w:rsidP="008E6245">
      <w:pPr>
        <w:pStyle w:val="Code"/>
        <w:rPr>
          <w:lang w:val="en-GB" w:eastAsia="nl-BE"/>
        </w:rPr>
      </w:pPr>
      <w:r w:rsidRPr="00A94B81">
        <w:rPr>
          <w:lang w:val="en-GB" w:eastAsia="nl-BE"/>
        </w:rPr>
        <w:t xml:space="preserve">    }</w:t>
      </w:r>
    </w:p>
    <w:p w14:paraId="1B6EDC82" w14:textId="77777777" w:rsidR="00790422" w:rsidRPr="00A94B81" w:rsidRDefault="00790422" w:rsidP="00790422">
      <w:pPr>
        <w:rPr>
          <w:rFonts w:eastAsiaTheme="majorEastAsia"/>
          <w:lang w:val="en-GB"/>
        </w:rPr>
      </w:pPr>
      <w:r w:rsidRPr="00A94B81">
        <w:rPr>
          <w:rFonts w:eastAsiaTheme="majorEastAsia"/>
          <w:lang w:val="en-GB"/>
        </w:rPr>
        <w:t>Onze nieuwe main wordt dan:</w:t>
      </w:r>
    </w:p>
    <w:p w14:paraId="070E1CF4" w14:textId="77777777" w:rsidR="00790422" w:rsidRPr="00E036E0" w:rsidRDefault="00790422" w:rsidP="008E6245">
      <w:pPr>
        <w:pStyle w:val="Code"/>
        <w:rPr>
          <w:lang w:val="en-GB" w:eastAsia="nl-BE"/>
        </w:rPr>
      </w:pPr>
      <w:r w:rsidRPr="00A94B81">
        <w:rPr>
          <w:lang w:val="en-GB" w:eastAsia="nl-BE"/>
        </w:rPr>
        <w:t xml:space="preserve">    </w:t>
      </w:r>
      <w:r w:rsidRPr="00E036E0">
        <w:rPr>
          <w:color w:val="0000FF"/>
          <w:lang w:val="en-GB" w:eastAsia="nl-BE"/>
        </w:rPr>
        <w:t>static</w:t>
      </w:r>
      <w:r w:rsidRPr="00E036E0">
        <w:rPr>
          <w:lang w:val="en-GB" w:eastAsia="nl-BE"/>
        </w:rPr>
        <w:t xml:space="preserve"> </w:t>
      </w:r>
      <w:r w:rsidRPr="00E036E0">
        <w:rPr>
          <w:color w:val="0000FF"/>
          <w:lang w:val="en-GB" w:eastAsia="nl-BE"/>
        </w:rPr>
        <w:t>void</w:t>
      </w:r>
      <w:r w:rsidRPr="00E036E0">
        <w:rPr>
          <w:lang w:val="en-GB" w:eastAsia="nl-BE"/>
        </w:rPr>
        <w:t xml:space="preserve"> Main(</w:t>
      </w:r>
      <w:r w:rsidRPr="00E036E0">
        <w:rPr>
          <w:color w:val="0000FF"/>
          <w:lang w:val="en-GB" w:eastAsia="nl-BE"/>
        </w:rPr>
        <w:t>string</w:t>
      </w:r>
      <w:r w:rsidRPr="00E036E0">
        <w:rPr>
          <w:lang w:val="en-GB" w:eastAsia="nl-BE"/>
        </w:rPr>
        <w:t>[] args)</w:t>
      </w:r>
    </w:p>
    <w:p w14:paraId="4379792F" w14:textId="77777777" w:rsidR="00790422" w:rsidRPr="00A94B81" w:rsidRDefault="00790422" w:rsidP="008E6245">
      <w:pPr>
        <w:pStyle w:val="Code"/>
        <w:rPr>
          <w:lang w:val="en-GB" w:eastAsia="nl-BE"/>
        </w:rPr>
      </w:pPr>
      <w:r w:rsidRPr="00E036E0">
        <w:rPr>
          <w:lang w:val="en-GB" w:eastAsia="nl-BE"/>
        </w:rPr>
        <w:t xml:space="preserve">    </w:t>
      </w:r>
      <w:r w:rsidRPr="00A94B81">
        <w:rPr>
          <w:lang w:val="en-GB" w:eastAsia="nl-BE"/>
        </w:rPr>
        <w:t>{</w:t>
      </w:r>
    </w:p>
    <w:p w14:paraId="262AD0EC" w14:textId="77777777" w:rsidR="00790422" w:rsidRPr="00E036E0" w:rsidRDefault="00790422" w:rsidP="008E6245">
      <w:pPr>
        <w:pStyle w:val="Code"/>
        <w:rPr>
          <w:lang w:val="en-GB" w:eastAsia="nl-BE"/>
        </w:rPr>
      </w:pPr>
      <w:r w:rsidRPr="00A94B81">
        <w:rPr>
          <w:lang w:val="en-GB" w:eastAsia="nl-BE"/>
        </w:rPr>
        <w:t xml:space="preserve">        </w:t>
      </w:r>
      <w:r w:rsidRPr="00E036E0">
        <w:rPr>
          <w:lang w:val="en-GB" w:eastAsia="nl-BE"/>
        </w:rPr>
        <w:t>RegisterServices();</w:t>
      </w:r>
    </w:p>
    <w:p w14:paraId="539DC733" w14:textId="77777777" w:rsidR="00790422" w:rsidRPr="00E036E0" w:rsidRDefault="00790422" w:rsidP="008E6245">
      <w:pPr>
        <w:pStyle w:val="Code"/>
        <w:rPr>
          <w:lang w:val="en-GB" w:eastAsia="nl-BE"/>
        </w:rPr>
      </w:pPr>
      <w:r w:rsidRPr="00E036E0">
        <w:rPr>
          <w:lang w:val="en-GB" w:eastAsia="nl-BE"/>
        </w:rPr>
        <w:t xml:space="preserve">        </w:t>
      </w:r>
      <w:r w:rsidRPr="00E036E0">
        <w:rPr>
          <w:color w:val="0000FF"/>
          <w:lang w:val="en-GB" w:eastAsia="nl-BE"/>
        </w:rPr>
        <w:t>var</w:t>
      </w:r>
      <w:r w:rsidRPr="00E036E0">
        <w:rPr>
          <w:lang w:val="en-GB" w:eastAsia="nl-BE"/>
        </w:rPr>
        <w:t xml:space="preserve"> movieController =  </w:t>
      </w:r>
    </w:p>
    <w:p w14:paraId="66EFC4B8" w14:textId="750343C0" w:rsidR="00790422" w:rsidRPr="00E036E0" w:rsidRDefault="008E6245" w:rsidP="008E6245">
      <w:pPr>
        <w:pStyle w:val="Code"/>
        <w:ind w:firstLine="595"/>
        <w:rPr>
          <w:lang w:val="en-GB" w:eastAsia="nl-BE"/>
        </w:rPr>
      </w:pPr>
      <w:r>
        <w:rPr>
          <w:lang w:val="en-GB" w:eastAsia="nl-BE"/>
        </w:rPr>
        <w:t xml:space="preserve">       </w:t>
      </w:r>
      <w:r w:rsidR="00790422" w:rsidRPr="00E036E0">
        <w:rPr>
          <w:lang w:val="en-GB" w:eastAsia="nl-BE"/>
        </w:rPr>
        <w:t>_serviceProvider.GetRequiredService&lt;</w:t>
      </w:r>
      <w:r w:rsidR="00790422" w:rsidRPr="00E036E0">
        <w:rPr>
          <w:color w:val="2B91AF"/>
          <w:lang w:val="en-GB" w:eastAsia="nl-BE"/>
        </w:rPr>
        <w:t>MovieController</w:t>
      </w:r>
      <w:r w:rsidR="00790422" w:rsidRPr="00E036E0">
        <w:rPr>
          <w:lang w:val="en-GB" w:eastAsia="nl-BE"/>
        </w:rPr>
        <w:t>&gt;();</w:t>
      </w:r>
    </w:p>
    <w:p w14:paraId="175AB4D7" w14:textId="77777777" w:rsidR="00790422" w:rsidRPr="00AD1150" w:rsidRDefault="00790422" w:rsidP="008E6245">
      <w:pPr>
        <w:pStyle w:val="Code"/>
        <w:rPr>
          <w:rFonts w:ascii="Cascadia Mono" w:hAnsi="Cascadia Mono" w:cs="Cascadia Mono"/>
          <w:color w:val="000000"/>
          <w:sz w:val="19"/>
          <w:szCs w:val="19"/>
          <w:lang w:val="en-GB" w:eastAsia="nl-BE"/>
        </w:rPr>
      </w:pPr>
      <w:r w:rsidRPr="00E036E0">
        <w:rPr>
          <w:lang w:val="en-GB" w:eastAsia="nl-BE"/>
        </w:rPr>
        <w:t xml:space="preserve">        </w:t>
      </w:r>
      <w:r w:rsidRPr="00AD1150">
        <w:rPr>
          <w:rFonts w:ascii="Cascadia Mono" w:hAnsi="Cascadia Mono" w:cs="Cascadia Mono"/>
          <w:color w:val="2B91AF"/>
          <w:sz w:val="19"/>
          <w:szCs w:val="19"/>
          <w:lang w:val="en-GB" w:eastAsia="nl-BE"/>
        </w:rPr>
        <w:t>Console</w:t>
      </w:r>
      <w:r w:rsidRPr="00AD1150">
        <w:rPr>
          <w:rFonts w:ascii="Cascadia Mono" w:hAnsi="Cascadia Mono" w:cs="Cascadia Mono"/>
          <w:color w:val="000000"/>
          <w:sz w:val="19"/>
          <w:szCs w:val="19"/>
          <w:lang w:val="en-GB" w:eastAsia="nl-BE"/>
        </w:rPr>
        <w:t>.WriteLine(movieController.GetMovie(1));</w:t>
      </w:r>
    </w:p>
    <w:p w14:paraId="0DD86876" w14:textId="77777777" w:rsidR="00790422" w:rsidRPr="0036164B" w:rsidRDefault="00790422" w:rsidP="008E6245">
      <w:pPr>
        <w:pStyle w:val="Code"/>
        <w:rPr>
          <w:lang w:eastAsia="nl-BE"/>
        </w:rPr>
      </w:pPr>
      <w:r w:rsidRPr="00AD1150">
        <w:rPr>
          <w:rFonts w:ascii="Cascadia Mono" w:hAnsi="Cascadia Mono" w:cs="Cascadia Mono"/>
          <w:color w:val="000000"/>
          <w:sz w:val="19"/>
          <w:szCs w:val="19"/>
          <w:lang w:val="en-GB" w:eastAsia="nl-BE"/>
        </w:rPr>
        <w:t xml:space="preserve">        </w:t>
      </w:r>
      <w:r w:rsidRPr="0036164B">
        <w:rPr>
          <w:lang w:eastAsia="nl-BE"/>
        </w:rPr>
        <w:t>DisposeServices();</w:t>
      </w:r>
    </w:p>
    <w:p w14:paraId="422C2DDD" w14:textId="77777777" w:rsidR="00790422" w:rsidRPr="0036164B" w:rsidRDefault="00790422" w:rsidP="008E6245">
      <w:pPr>
        <w:pStyle w:val="Code"/>
        <w:rPr>
          <w:lang w:eastAsia="nl-BE"/>
        </w:rPr>
      </w:pPr>
      <w:r w:rsidRPr="0036164B">
        <w:rPr>
          <w:lang w:eastAsia="nl-BE"/>
        </w:rPr>
        <w:t xml:space="preserve">    }</w:t>
      </w:r>
    </w:p>
    <w:p w14:paraId="33E85D90" w14:textId="77777777" w:rsidR="00790422" w:rsidRPr="0036164B" w:rsidRDefault="00790422" w:rsidP="00790422">
      <w:pPr>
        <w:rPr>
          <w:rFonts w:eastAsiaTheme="majorEastAsia"/>
        </w:rPr>
      </w:pPr>
    </w:p>
    <w:p w14:paraId="745A34D3" w14:textId="6D96C7AC" w:rsidR="00790422" w:rsidRPr="0036164B" w:rsidRDefault="00790422" w:rsidP="00790422">
      <w:pPr>
        <w:rPr>
          <w:rFonts w:eastAsiaTheme="majorEastAsia"/>
        </w:rPr>
      </w:pPr>
      <w:r w:rsidRPr="0036164B">
        <w:rPr>
          <w:rFonts w:eastAsiaTheme="majorEastAsia"/>
        </w:rPr>
        <w:t xml:space="preserve">We vragen aan onze serviceprovider om </w:t>
      </w:r>
      <w:r w:rsidR="00512758">
        <w:rPr>
          <w:rFonts w:eastAsiaTheme="majorEastAsia"/>
        </w:rPr>
        <w:t>ons</w:t>
      </w:r>
      <w:r w:rsidRPr="0036164B">
        <w:rPr>
          <w:rFonts w:eastAsiaTheme="majorEastAsia"/>
        </w:rPr>
        <w:t xml:space="preserve"> de MovieController service te geven. Onze serviceprovider bevat de nodige services om hiervan een object te maken, gezien we de IMovieRepository erin hebben geregistreerd. We hebben de serviceprovider ook gezegd dat wanneer hij een IMovieRepository tegenkomt, hij hier een MovieRepository object van moeten maken.</w:t>
      </w:r>
    </w:p>
    <w:p w14:paraId="43A988D9" w14:textId="77777777" w:rsidR="00790422" w:rsidRPr="0036164B" w:rsidRDefault="00790422" w:rsidP="00790422">
      <w:pPr>
        <w:rPr>
          <w:rFonts w:eastAsiaTheme="majorEastAsia"/>
        </w:rPr>
      </w:pPr>
      <w:r w:rsidRPr="0036164B">
        <w:rPr>
          <w:rFonts w:eastAsiaTheme="majorEastAsia"/>
        </w:rPr>
        <w:t>Het resultaat zal dus een MovieController object zijn, dat via dependency injection een MovieRepository heeft meegekregen.</w:t>
      </w:r>
    </w:p>
    <w:p w14:paraId="59F3D2F5" w14:textId="77777777" w:rsidR="00790422" w:rsidRPr="0036164B" w:rsidRDefault="00790422" w:rsidP="00790422">
      <w:pPr>
        <w:rPr>
          <w:rFonts w:eastAsiaTheme="majorEastAsia"/>
        </w:rPr>
      </w:pPr>
      <w:r w:rsidRPr="0036164B">
        <w:rPr>
          <w:rFonts w:eastAsiaTheme="majorEastAsia"/>
        </w:rPr>
        <w:t>Stel, we gaan een nieuwe versie van onze MovieRepository aanmaken, MovieRepository2, dan moeten dit slechts op één locatie in de code aanpassen, namelijk bij de service registratie:</w:t>
      </w:r>
    </w:p>
    <w:p w14:paraId="79F0F0F2" w14:textId="77777777" w:rsidR="00790422" w:rsidRPr="0036164B" w:rsidRDefault="00790422" w:rsidP="003A73DE">
      <w:pPr>
        <w:pStyle w:val="Code"/>
        <w:rPr>
          <w:lang w:eastAsia="nl-BE"/>
        </w:rPr>
      </w:pPr>
      <w:r w:rsidRPr="0036164B">
        <w:rPr>
          <w:lang w:eastAsia="nl-BE"/>
        </w:rPr>
        <w:t xml:space="preserve">        services.AddSingleton&lt;</w:t>
      </w:r>
      <w:r w:rsidRPr="0036164B">
        <w:rPr>
          <w:color w:val="2B91AF"/>
          <w:lang w:eastAsia="nl-BE"/>
        </w:rPr>
        <w:t>IMovieRepository</w:t>
      </w:r>
      <w:r w:rsidRPr="0036164B">
        <w:rPr>
          <w:lang w:eastAsia="nl-BE"/>
        </w:rPr>
        <w:t xml:space="preserve">, </w:t>
      </w:r>
      <w:r w:rsidRPr="0036164B">
        <w:rPr>
          <w:color w:val="2B91AF"/>
          <w:lang w:eastAsia="nl-BE"/>
        </w:rPr>
        <w:t>MovieRepository2</w:t>
      </w:r>
      <w:r w:rsidRPr="0036164B">
        <w:rPr>
          <w:lang w:eastAsia="nl-BE"/>
        </w:rPr>
        <w:t>&gt;();</w:t>
      </w:r>
    </w:p>
    <w:p w14:paraId="2B585BFE" w14:textId="77777777" w:rsidR="00790422" w:rsidRPr="0036164B" w:rsidRDefault="00790422" w:rsidP="00790422">
      <w:pPr>
        <w:rPr>
          <w:rFonts w:eastAsiaTheme="majorEastAsia"/>
        </w:rPr>
      </w:pPr>
    </w:p>
    <w:p w14:paraId="77CDDE49" w14:textId="77777777" w:rsidR="00790422" w:rsidRPr="0036164B" w:rsidRDefault="00790422" w:rsidP="00790422">
      <w:pPr>
        <w:rPr>
          <w:rFonts w:eastAsiaTheme="majorEastAsia"/>
        </w:rPr>
      </w:pPr>
      <w:r w:rsidRPr="0036164B">
        <w:rPr>
          <w:rFonts w:eastAsiaTheme="majorEastAsia"/>
        </w:rPr>
        <w:t>Hierna zijn al de verwijzingen naar IMovieRepository die via injection aan services toegewezen worden, omgezet naar een instantie van MovieRepository2.</w:t>
      </w:r>
    </w:p>
    <w:p w14:paraId="2FD58D82" w14:textId="77777777" w:rsidR="00790422" w:rsidRPr="0036164B" w:rsidRDefault="00790422" w:rsidP="00790422">
      <w:pPr>
        <w:rPr>
          <w:rFonts w:eastAsiaTheme="majorEastAsia"/>
        </w:rPr>
      </w:pPr>
    </w:p>
    <w:p w14:paraId="2EA278CA" w14:textId="77777777" w:rsidR="00790422" w:rsidRPr="0036164B" w:rsidRDefault="00790422" w:rsidP="00790422">
      <w:pPr>
        <w:rPr>
          <w:rFonts w:eastAsiaTheme="majorEastAsia"/>
        </w:rPr>
      </w:pPr>
      <w:r w:rsidRPr="0036164B">
        <w:rPr>
          <w:rFonts w:eastAsiaTheme="majorEastAsia"/>
        </w:rPr>
        <w:t>We kunnen services op 3 manieren registreren:</w:t>
      </w:r>
    </w:p>
    <w:p w14:paraId="2A009894" w14:textId="77777777" w:rsidR="00790422" w:rsidRPr="0036164B" w:rsidRDefault="00790422" w:rsidP="00957E6B">
      <w:pPr>
        <w:pStyle w:val="Lijstalinea"/>
        <w:numPr>
          <w:ilvl w:val="0"/>
          <w:numId w:val="16"/>
        </w:numPr>
        <w:rPr>
          <w:lang w:eastAsia="nl-BE"/>
        </w:rPr>
      </w:pPr>
      <w:r w:rsidRPr="0036164B">
        <w:rPr>
          <w:lang w:eastAsia="nl-BE"/>
        </w:rPr>
        <w:t xml:space="preserve">AddSingleton - </w:t>
      </w:r>
      <w:r w:rsidRPr="0036164B">
        <w:t>zelfde object bij elke request (applicatie niveau)</w:t>
      </w:r>
    </w:p>
    <w:p w14:paraId="73EA2C45" w14:textId="77777777" w:rsidR="00790422" w:rsidRPr="0036164B" w:rsidRDefault="00790422" w:rsidP="00957E6B">
      <w:pPr>
        <w:pStyle w:val="Lijstalinea"/>
        <w:numPr>
          <w:ilvl w:val="0"/>
          <w:numId w:val="16"/>
        </w:numPr>
        <w:rPr>
          <w:lang w:eastAsia="nl-BE"/>
        </w:rPr>
      </w:pPr>
      <w:r w:rsidRPr="0036164B">
        <w:rPr>
          <w:lang w:eastAsia="nl-BE"/>
        </w:rPr>
        <w:t xml:space="preserve">AddScoped - </w:t>
      </w:r>
      <w:r w:rsidRPr="0036164B">
        <w:t>één object per request</w:t>
      </w:r>
    </w:p>
    <w:p w14:paraId="4C4F1CF6" w14:textId="052AB21B" w:rsidR="00B65E37" w:rsidRDefault="00790422" w:rsidP="00B65E37">
      <w:pPr>
        <w:pStyle w:val="Lijstalinea"/>
        <w:numPr>
          <w:ilvl w:val="0"/>
          <w:numId w:val="16"/>
        </w:numPr>
        <w:rPr>
          <w:lang w:eastAsia="nl-BE"/>
        </w:rPr>
      </w:pPr>
      <w:r w:rsidRPr="0036164B">
        <w:rPr>
          <w:lang w:eastAsia="nl-BE"/>
        </w:rPr>
        <w:t xml:space="preserve">AddTransient - </w:t>
      </w:r>
      <w:r w:rsidRPr="0036164B">
        <w:t>maakt een nieuw object aan voor elke request</w:t>
      </w:r>
    </w:p>
    <w:p w14:paraId="4F4E7D7E" w14:textId="77777777" w:rsidR="00B65E37" w:rsidRDefault="00B65E37" w:rsidP="00B65E37">
      <w:pPr>
        <w:rPr>
          <w:lang w:eastAsia="nl-BE"/>
        </w:rPr>
      </w:pPr>
    </w:p>
    <w:p w14:paraId="03605011" w14:textId="77777777" w:rsidR="00B65E37" w:rsidRPr="0036164B" w:rsidRDefault="00B65E37" w:rsidP="00B65E37">
      <w:pPr>
        <w:rPr>
          <w:lang w:eastAsia="nl-BE"/>
        </w:rPr>
      </w:pPr>
    </w:p>
    <w:tbl>
      <w:tblPr>
        <w:tblStyle w:val="TableGrid-GreyHeader1"/>
        <w:tblW w:w="9072" w:type="dxa"/>
        <w:tblInd w:w="-5" w:type="dxa"/>
        <w:tblBorders>
          <w:top w:val="none" w:sz="0" w:space="0" w:color="auto"/>
          <w:left w:val="none" w:sz="0" w:space="0" w:color="auto"/>
          <w:bottom w:val="none" w:sz="0" w:space="0" w:color="auto"/>
          <w:right w:val="none" w:sz="0" w:space="0" w:color="auto"/>
          <w:insideV w:val="none" w:sz="0" w:space="0" w:color="auto"/>
        </w:tblBorders>
        <w:tblLayout w:type="fixed"/>
        <w:tblCellMar>
          <w:top w:w="108" w:type="dxa"/>
          <w:bottom w:w="108" w:type="dxa"/>
        </w:tblCellMar>
        <w:tblLook w:val="04A0" w:firstRow="1" w:lastRow="0" w:firstColumn="1" w:lastColumn="0" w:noHBand="0" w:noVBand="1"/>
      </w:tblPr>
      <w:tblGrid>
        <w:gridCol w:w="1276"/>
        <w:gridCol w:w="7796"/>
      </w:tblGrid>
      <w:tr w:rsidR="00B65E37" w:rsidRPr="003F0F70" w14:paraId="00FD18F1" w14:textId="77777777" w:rsidTr="001F6E4D">
        <w:trPr>
          <w:trHeight w:val="397"/>
        </w:trPr>
        <w:tc>
          <w:tcPr>
            <w:tcW w:w="1276" w:type="dxa"/>
            <w:shd w:val="clear" w:color="auto" w:fill="auto"/>
          </w:tcPr>
          <w:p w14:paraId="42A0E920" w14:textId="77777777" w:rsidR="00B65E37" w:rsidRPr="003F53DB" w:rsidRDefault="00B65E37" w:rsidP="001F6E4D">
            <w:pPr>
              <w:jc w:val="center"/>
              <w:rPr>
                <w:lang w:val="nl-BE" w:eastAsia="en-GB"/>
              </w:rPr>
            </w:pPr>
            <w:r w:rsidRPr="0036164B">
              <w:rPr>
                <w:noProof/>
                <w:szCs w:val="22"/>
                <w:lang w:eastAsia="en-GB"/>
              </w:rPr>
              <w:drawing>
                <wp:inline distT="0" distB="0" distL="0" distR="0" wp14:anchorId="08B294DE" wp14:editId="4605CEC8">
                  <wp:extent cx="360000" cy="360000"/>
                  <wp:effectExtent l="0" t="0" r="2540" b="2540"/>
                  <wp:docPr id="8" name="Picture 68" descr="Icon&#10;&#10;Description automatically generated">
                    <a:extLst xmlns:a="http://schemas.openxmlformats.org/drawingml/2006/main">
                      <a:ext uri="{FF2B5EF4-FFF2-40B4-BE49-F238E27FC236}">
                        <a16:creationId xmlns:a16="http://schemas.microsoft.com/office/drawing/2014/main" id="{E2420161-A894-4238-9328-8E4B97EFDB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8" descr="Icon&#10;&#10;Description automatically generated">
                            <a:extLst>
                              <a:ext uri="{FF2B5EF4-FFF2-40B4-BE49-F238E27FC236}">
                                <a16:creationId xmlns:a16="http://schemas.microsoft.com/office/drawing/2014/main" id="{E2420161-A894-4238-9328-8E4B97EFDBB4}"/>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7796" w:type="dxa"/>
            <w:shd w:val="clear" w:color="auto" w:fill="F2F2F2" w:themeFill="background1" w:themeFillShade="F2"/>
          </w:tcPr>
          <w:p w14:paraId="321C412D" w14:textId="741A8AA2" w:rsidR="00B65E37" w:rsidRPr="003F0F70" w:rsidRDefault="00B65E37" w:rsidP="001F6E4D">
            <w:pPr>
              <w:rPr>
                <w:lang w:val="nl-BE"/>
              </w:rPr>
            </w:pPr>
            <w:r w:rsidRPr="003F0F70">
              <w:rPr>
                <w:rFonts w:eastAsiaTheme="majorEastAsia"/>
                <w:lang w:val="nl-BE"/>
              </w:rPr>
              <w:t xml:space="preserve">Onder de solution </w:t>
            </w:r>
            <w:r w:rsidR="003F0F70" w:rsidRPr="003F0F70">
              <w:rPr>
                <w:rFonts w:eastAsiaTheme="majorEastAsia"/>
                <w:b/>
                <w:bCs/>
                <w:lang w:val="nl-BE"/>
              </w:rPr>
              <w:t>DependencyInjectionSample</w:t>
            </w:r>
            <w:r w:rsidR="003F0F70" w:rsidRPr="003F0F70">
              <w:rPr>
                <w:rFonts w:eastAsiaTheme="majorEastAsia"/>
                <w:lang w:val="nl-BE"/>
              </w:rPr>
              <w:t xml:space="preserve"> vind je geheel in</w:t>
            </w:r>
            <w:r w:rsidR="003F0F70">
              <w:rPr>
                <w:rFonts w:eastAsiaTheme="majorEastAsia"/>
                <w:lang w:val="nl-BE"/>
              </w:rPr>
              <w:t>formatief een uitgewerkt voorbeeld dat deze drie manieren van registreren aantoont.</w:t>
            </w:r>
          </w:p>
        </w:tc>
      </w:tr>
    </w:tbl>
    <w:p w14:paraId="226434C9" w14:textId="77777777" w:rsidR="00790422" w:rsidRPr="003F0F70" w:rsidRDefault="00790422" w:rsidP="00790422">
      <w:pPr>
        <w:rPr>
          <w:rFonts w:eastAsiaTheme="majorEastAsia"/>
        </w:rPr>
      </w:pPr>
    </w:p>
    <w:p w14:paraId="2DB3B74B" w14:textId="04E9C278" w:rsidR="00F60DAC" w:rsidRPr="0036164B" w:rsidRDefault="003316CC" w:rsidP="005B6C5A">
      <w:pPr>
        <w:pStyle w:val="Kop3"/>
        <w:rPr>
          <w:rFonts w:eastAsiaTheme="majorEastAsia"/>
        </w:rPr>
      </w:pPr>
      <w:bookmarkStart w:id="47" w:name="_Toc106831710"/>
      <w:r w:rsidRPr="0036164B">
        <w:rPr>
          <w:rFonts w:eastAsiaTheme="majorEastAsia"/>
        </w:rPr>
        <w:t xml:space="preserve">Abstract </w:t>
      </w:r>
      <w:r w:rsidR="00F60DAC" w:rsidRPr="0036164B">
        <w:rPr>
          <w:rFonts w:eastAsiaTheme="majorEastAsia"/>
        </w:rPr>
        <w:t>Factory</w:t>
      </w:r>
      <w:bookmarkEnd w:id="47"/>
    </w:p>
    <w:p w14:paraId="19CAE30E" w14:textId="7C31498E" w:rsidR="00F60DAC" w:rsidRPr="0036164B" w:rsidRDefault="00F60DAC" w:rsidP="00F60DAC">
      <w:r w:rsidRPr="00E036E0">
        <w:rPr>
          <w:lang w:val="en-GB"/>
        </w:rPr>
        <w:t xml:space="preserve">Ook </w:t>
      </w:r>
      <w:r w:rsidR="00264A11" w:rsidRPr="00E036E0">
        <w:rPr>
          <w:lang w:val="en-GB"/>
        </w:rPr>
        <w:t>A</w:t>
      </w:r>
      <w:r w:rsidR="00600779" w:rsidRPr="00E036E0">
        <w:rPr>
          <w:lang w:val="en-GB"/>
        </w:rPr>
        <w:t>bs</w:t>
      </w:r>
      <w:r w:rsidR="00264A11" w:rsidRPr="00E036E0">
        <w:rPr>
          <w:lang w:val="en-GB"/>
        </w:rPr>
        <w:t xml:space="preserve">tract </w:t>
      </w:r>
      <w:r w:rsidRPr="00E036E0">
        <w:rPr>
          <w:lang w:val="en-GB"/>
        </w:rPr>
        <w:t xml:space="preserve">Factory is een creational design pattern. </w:t>
      </w:r>
      <w:r w:rsidRPr="0036164B">
        <w:t xml:space="preserve">Het gaat ons, net zoals </w:t>
      </w:r>
      <w:r w:rsidR="00861E4A">
        <w:t>D</w:t>
      </w:r>
      <w:r w:rsidRPr="0036164B">
        <w:t xml:space="preserve">ependency </w:t>
      </w:r>
      <w:r w:rsidR="00861E4A">
        <w:t>I</w:t>
      </w:r>
      <w:r w:rsidRPr="0036164B">
        <w:t xml:space="preserve">njection, helpen om objecten te creëren die </w:t>
      </w:r>
      <w:r w:rsidRPr="00861E4A">
        <w:rPr>
          <w:i/>
          <w:iCs/>
        </w:rPr>
        <w:t>loosly coupled</w:t>
      </w:r>
      <w:r w:rsidRPr="0036164B">
        <w:t xml:space="preserve"> met elkaar zijn. </w:t>
      </w:r>
    </w:p>
    <w:p w14:paraId="31DEBD14" w14:textId="6BB21FB4" w:rsidR="0056393A" w:rsidRPr="0036164B" w:rsidRDefault="0056393A" w:rsidP="00F60DAC">
      <w:r w:rsidRPr="0036164B">
        <w:t xml:space="preserve">Stel, we krijgen de opdracht om een applicatie te maken die verschillende look-and-feels ondersteund. Onze schermen, scrollbars, knoppen, … zullen er dus anders uitzien afhankelijk van welk thema we selecteren. </w:t>
      </w:r>
      <w:r w:rsidR="007314F9" w:rsidRPr="0036164B">
        <w:t>We zouden dit kunnen oplossen door, telkens wanneer we een visuele component tonen, hier een switch rond te schrijven. Zo kunnen we dan telkens de juiste component laden. Dit zal er echter voor zorgen dat onze code zeer complex wordt. We willen de logica om de juiste component te kiezen dus centraliseren.</w:t>
      </w:r>
    </w:p>
    <w:p w14:paraId="3118B8AC" w14:textId="11995297" w:rsidR="007314F9" w:rsidRPr="0036164B" w:rsidRDefault="006871D1" w:rsidP="00F60DAC">
      <w:r w:rsidRPr="0036164B">
        <w:t xml:space="preserve">Een Abstract Factory gaat dus een </w:t>
      </w:r>
      <w:r w:rsidRPr="0036164B">
        <w:rPr>
          <w:i/>
          <w:iCs/>
        </w:rPr>
        <w:t>familie</w:t>
      </w:r>
      <w:r w:rsidRPr="0036164B">
        <w:t xml:space="preserve"> van gerelateerde classes initialiseren, op de manier dat de eindgebruiker tijdens runtime kan kiezen.</w:t>
      </w:r>
    </w:p>
    <w:p w14:paraId="1F3DBD9C" w14:textId="57586311" w:rsidR="00F60DAC" w:rsidRPr="0036164B" w:rsidRDefault="00175888" w:rsidP="00F60DAC">
      <w:r w:rsidRPr="0036164B">
        <w:t xml:space="preserve">We gaan in een console app dit zeer basis uitwerken. We hebben 2 componenten: een titel en een opsomming. We hebben ook twee layouts, de </w:t>
      </w:r>
      <w:r w:rsidR="004F57A4" w:rsidRPr="0036164B">
        <w:t>ster-</w:t>
      </w:r>
      <w:r w:rsidRPr="0036164B">
        <w:t xml:space="preserve">layout en de </w:t>
      </w:r>
      <w:r w:rsidR="004F57A4" w:rsidRPr="0036164B">
        <w:t>dollar</w:t>
      </w:r>
      <w:r w:rsidRPr="0036164B">
        <w:t>-layout.</w:t>
      </w:r>
      <w:r w:rsidR="002745D3" w:rsidRPr="0036164B">
        <w:t xml:space="preserve"> Een voorbeeld van een ster-layout voor een titel kan dan de volgende class zijn:</w:t>
      </w:r>
    </w:p>
    <w:p w14:paraId="677C066D" w14:textId="77777777" w:rsidR="00321A47" w:rsidRPr="00A94B81" w:rsidRDefault="00321A47" w:rsidP="003A73DE">
      <w:pPr>
        <w:pStyle w:val="Code"/>
        <w:rPr>
          <w:color w:val="000000"/>
          <w:lang w:val="en-GB" w:eastAsia="nl-BE"/>
        </w:rPr>
      </w:pPr>
      <w:r w:rsidRPr="003A73DE">
        <w:rPr>
          <w:color w:val="0000FF"/>
          <w:lang w:val="en-GB" w:eastAsia="nl-BE"/>
        </w:rPr>
        <w:t xml:space="preserve">public class </w:t>
      </w:r>
      <w:r w:rsidRPr="00A94B81">
        <w:rPr>
          <w:color w:val="2B91AF"/>
          <w:lang w:val="en-GB" w:eastAsia="nl-BE"/>
        </w:rPr>
        <w:t>StarTitle</w:t>
      </w:r>
    </w:p>
    <w:p w14:paraId="1C0F6D53" w14:textId="77777777" w:rsidR="00321A47" w:rsidRPr="00A94B81" w:rsidRDefault="00321A47" w:rsidP="003A73DE">
      <w:pPr>
        <w:pStyle w:val="Code"/>
        <w:rPr>
          <w:color w:val="000000"/>
          <w:lang w:val="en-GB" w:eastAsia="nl-BE"/>
        </w:rPr>
      </w:pPr>
      <w:r w:rsidRPr="00A94B81">
        <w:rPr>
          <w:color w:val="000000"/>
          <w:lang w:val="en-GB" w:eastAsia="nl-BE"/>
        </w:rPr>
        <w:t>{</w:t>
      </w:r>
    </w:p>
    <w:p w14:paraId="16E1C7F2" w14:textId="77777777" w:rsidR="00321A47" w:rsidRPr="00E036E0" w:rsidRDefault="00321A47" w:rsidP="003A73DE">
      <w:pPr>
        <w:pStyle w:val="Code"/>
        <w:rPr>
          <w:color w:val="000000"/>
          <w:lang w:val="en-GB" w:eastAsia="nl-BE"/>
        </w:rPr>
      </w:pPr>
      <w:r w:rsidRPr="00A94B81">
        <w:rPr>
          <w:color w:val="000000"/>
          <w:lang w:val="en-GB" w:eastAsia="nl-BE"/>
        </w:rPr>
        <w:t xml:space="preserve">    </w:t>
      </w:r>
      <w:r w:rsidRPr="003A73DE">
        <w:rPr>
          <w:color w:val="0000FF"/>
          <w:lang w:val="en-GB" w:eastAsia="nl-BE"/>
        </w:rPr>
        <w:t xml:space="preserve">public void </w:t>
      </w:r>
      <w:r w:rsidRPr="00E036E0">
        <w:rPr>
          <w:color w:val="000000"/>
          <w:lang w:val="en-GB" w:eastAsia="nl-BE"/>
        </w:rPr>
        <w:t>PrintTitle(</w:t>
      </w:r>
      <w:r w:rsidRPr="003A73DE">
        <w:rPr>
          <w:color w:val="0000FF"/>
          <w:lang w:val="en-GB" w:eastAsia="nl-BE"/>
        </w:rPr>
        <w:t xml:space="preserve">string </w:t>
      </w:r>
      <w:r w:rsidRPr="00E036E0">
        <w:rPr>
          <w:color w:val="000000"/>
          <w:lang w:val="en-GB" w:eastAsia="nl-BE"/>
        </w:rPr>
        <w:t>title)</w:t>
      </w:r>
    </w:p>
    <w:p w14:paraId="6EC04AA1" w14:textId="77777777" w:rsidR="00321A47" w:rsidRPr="00E036E0" w:rsidRDefault="00321A47" w:rsidP="003A73DE">
      <w:pPr>
        <w:pStyle w:val="Code"/>
        <w:rPr>
          <w:color w:val="000000"/>
          <w:lang w:val="en-GB" w:eastAsia="nl-BE"/>
        </w:rPr>
      </w:pPr>
      <w:r w:rsidRPr="00E036E0">
        <w:rPr>
          <w:color w:val="000000"/>
          <w:lang w:val="en-GB" w:eastAsia="nl-BE"/>
        </w:rPr>
        <w:t xml:space="preserve">    {</w:t>
      </w:r>
    </w:p>
    <w:p w14:paraId="61FBF9C6" w14:textId="77777777" w:rsidR="00321A47" w:rsidRPr="00E036E0" w:rsidRDefault="00321A47" w:rsidP="003A73DE">
      <w:pPr>
        <w:pStyle w:val="Code"/>
        <w:rPr>
          <w:color w:val="000000"/>
          <w:lang w:val="en-GB" w:eastAsia="nl-BE"/>
        </w:rPr>
      </w:pPr>
      <w:r w:rsidRPr="00E036E0">
        <w:rPr>
          <w:color w:val="000000"/>
          <w:lang w:val="en-GB" w:eastAsia="nl-BE"/>
        </w:rPr>
        <w:t xml:space="preserve">        </w:t>
      </w:r>
      <w:r w:rsidRPr="00E036E0">
        <w:rPr>
          <w:color w:val="2B91AF"/>
          <w:lang w:val="en-GB" w:eastAsia="nl-BE"/>
        </w:rPr>
        <w:t>Console</w:t>
      </w:r>
      <w:r w:rsidRPr="00E036E0">
        <w:rPr>
          <w:color w:val="000000"/>
          <w:lang w:val="en-GB" w:eastAsia="nl-BE"/>
        </w:rPr>
        <w:t>.WriteLine(</w:t>
      </w:r>
      <w:r w:rsidRPr="00E036E0">
        <w:rPr>
          <w:color w:val="A31515"/>
          <w:lang w:val="en-GB" w:eastAsia="nl-BE"/>
        </w:rPr>
        <w:t xml:space="preserve">$"*** </w:t>
      </w:r>
      <w:r w:rsidRPr="00E036E0">
        <w:rPr>
          <w:color w:val="000000"/>
          <w:lang w:val="en-GB" w:eastAsia="nl-BE"/>
        </w:rPr>
        <w:t>{title}</w:t>
      </w:r>
      <w:r w:rsidRPr="00E036E0">
        <w:rPr>
          <w:color w:val="A31515"/>
          <w:lang w:val="en-GB" w:eastAsia="nl-BE"/>
        </w:rPr>
        <w:t xml:space="preserve"> ***"</w:t>
      </w:r>
      <w:r w:rsidRPr="00E036E0">
        <w:rPr>
          <w:color w:val="000000"/>
          <w:lang w:val="en-GB" w:eastAsia="nl-BE"/>
        </w:rPr>
        <w:t>);</w:t>
      </w:r>
    </w:p>
    <w:p w14:paraId="1AAA015D" w14:textId="77777777" w:rsidR="00321A47" w:rsidRPr="00E036E0" w:rsidRDefault="00321A47" w:rsidP="003A73DE">
      <w:pPr>
        <w:pStyle w:val="Code"/>
        <w:rPr>
          <w:color w:val="000000"/>
          <w:lang w:val="en-GB" w:eastAsia="nl-BE"/>
        </w:rPr>
      </w:pPr>
      <w:r w:rsidRPr="00E036E0">
        <w:rPr>
          <w:color w:val="000000"/>
          <w:lang w:val="en-GB" w:eastAsia="nl-BE"/>
        </w:rPr>
        <w:t xml:space="preserve">    }</w:t>
      </w:r>
    </w:p>
    <w:p w14:paraId="595648FF" w14:textId="77777777" w:rsidR="003A73DE" w:rsidRDefault="00321A47" w:rsidP="003A73DE">
      <w:pPr>
        <w:pStyle w:val="Code"/>
        <w:rPr>
          <w:color w:val="000000"/>
          <w:lang w:val="en-GB" w:eastAsia="nl-BE"/>
        </w:rPr>
      </w:pPr>
      <w:r w:rsidRPr="00E036E0">
        <w:rPr>
          <w:color w:val="000000"/>
          <w:lang w:val="en-GB" w:eastAsia="nl-BE"/>
        </w:rPr>
        <w:t>}</w:t>
      </w:r>
    </w:p>
    <w:p w14:paraId="7A71F125" w14:textId="5E3B3D92" w:rsidR="002745D3" w:rsidRPr="00E036E0" w:rsidRDefault="002745D3" w:rsidP="003A73DE">
      <w:pPr>
        <w:pStyle w:val="Code"/>
        <w:rPr>
          <w:lang w:val="en-GB"/>
        </w:rPr>
      </w:pPr>
    </w:p>
    <w:p w14:paraId="2299F722" w14:textId="77777777" w:rsidR="00084205" w:rsidRDefault="00084205">
      <w:pPr>
        <w:spacing w:line="240" w:lineRule="auto"/>
        <w:jc w:val="left"/>
        <w:rPr>
          <w:lang w:val="en-GB"/>
        </w:rPr>
      </w:pPr>
      <w:r>
        <w:rPr>
          <w:lang w:val="en-GB"/>
        </w:rPr>
        <w:br w:type="page"/>
      </w:r>
    </w:p>
    <w:p w14:paraId="39930FAE" w14:textId="7EB28B61" w:rsidR="002745D3" w:rsidRPr="00E036E0" w:rsidRDefault="002745D3" w:rsidP="002745D3">
      <w:pPr>
        <w:rPr>
          <w:lang w:val="en-GB"/>
        </w:rPr>
      </w:pPr>
      <w:r w:rsidRPr="00E036E0">
        <w:rPr>
          <w:lang w:val="en-GB"/>
        </w:rPr>
        <w:lastRenderedPageBreak/>
        <w:t>Het equivalent in de dollar-layout is dan:</w:t>
      </w:r>
    </w:p>
    <w:p w14:paraId="507D2205" w14:textId="77777777" w:rsidR="00254E9C" w:rsidRPr="00E036E0" w:rsidRDefault="00254E9C" w:rsidP="003A73DE">
      <w:pPr>
        <w:pStyle w:val="Code"/>
        <w:rPr>
          <w:color w:val="000000"/>
          <w:lang w:val="en-GB" w:eastAsia="nl-BE"/>
        </w:rPr>
      </w:pPr>
      <w:r w:rsidRPr="003A73DE">
        <w:rPr>
          <w:color w:val="0000FF"/>
          <w:lang w:val="en-GB" w:eastAsia="nl-BE"/>
        </w:rPr>
        <w:t xml:space="preserve">public class </w:t>
      </w:r>
      <w:r w:rsidRPr="00E036E0">
        <w:rPr>
          <w:color w:val="2B91AF"/>
          <w:lang w:val="en-GB" w:eastAsia="nl-BE"/>
        </w:rPr>
        <w:t>DollarTitle</w:t>
      </w:r>
    </w:p>
    <w:p w14:paraId="6B8F0809" w14:textId="77777777" w:rsidR="00254E9C" w:rsidRPr="00E036E0" w:rsidRDefault="00254E9C" w:rsidP="003A73DE">
      <w:pPr>
        <w:pStyle w:val="Code"/>
        <w:rPr>
          <w:color w:val="000000"/>
          <w:lang w:val="en-GB" w:eastAsia="nl-BE"/>
        </w:rPr>
      </w:pPr>
      <w:r w:rsidRPr="00E036E0">
        <w:rPr>
          <w:color w:val="000000"/>
          <w:lang w:val="en-GB" w:eastAsia="nl-BE"/>
        </w:rPr>
        <w:t>{</w:t>
      </w:r>
    </w:p>
    <w:p w14:paraId="69342286" w14:textId="77777777" w:rsidR="00254E9C" w:rsidRPr="00E036E0" w:rsidRDefault="00254E9C" w:rsidP="003A73DE">
      <w:pPr>
        <w:pStyle w:val="Code"/>
        <w:rPr>
          <w:color w:val="000000"/>
          <w:lang w:val="en-GB" w:eastAsia="nl-BE"/>
        </w:rPr>
      </w:pPr>
      <w:r w:rsidRPr="00E036E0">
        <w:rPr>
          <w:color w:val="000000"/>
          <w:lang w:val="en-GB" w:eastAsia="nl-BE"/>
        </w:rPr>
        <w:t xml:space="preserve">    </w:t>
      </w:r>
      <w:r w:rsidRPr="003A73DE">
        <w:rPr>
          <w:color w:val="0000FF"/>
          <w:lang w:val="en-GB" w:eastAsia="nl-BE"/>
        </w:rPr>
        <w:t xml:space="preserve">public void </w:t>
      </w:r>
      <w:r w:rsidRPr="00E036E0">
        <w:rPr>
          <w:color w:val="000000"/>
          <w:lang w:val="en-GB" w:eastAsia="nl-BE"/>
        </w:rPr>
        <w:t>PrintTitle(</w:t>
      </w:r>
      <w:r w:rsidRPr="003A73DE">
        <w:rPr>
          <w:color w:val="0000FF"/>
          <w:lang w:val="en-GB" w:eastAsia="nl-BE"/>
        </w:rPr>
        <w:t xml:space="preserve">string </w:t>
      </w:r>
      <w:r w:rsidRPr="00E036E0">
        <w:rPr>
          <w:color w:val="000000"/>
          <w:lang w:val="en-GB" w:eastAsia="nl-BE"/>
        </w:rPr>
        <w:t>title)</w:t>
      </w:r>
    </w:p>
    <w:p w14:paraId="101D6632" w14:textId="77777777" w:rsidR="00254E9C" w:rsidRPr="0036164B" w:rsidRDefault="00254E9C" w:rsidP="003A73DE">
      <w:pPr>
        <w:pStyle w:val="Code"/>
        <w:rPr>
          <w:color w:val="000000"/>
          <w:lang w:eastAsia="nl-BE"/>
        </w:rPr>
      </w:pPr>
      <w:r w:rsidRPr="00E036E0">
        <w:rPr>
          <w:color w:val="000000"/>
          <w:lang w:val="en-GB" w:eastAsia="nl-BE"/>
        </w:rPr>
        <w:t xml:space="preserve">    </w:t>
      </w:r>
      <w:r w:rsidRPr="0036164B">
        <w:rPr>
          <w:color w:val="000000"/>
          <w:lang w:eastAsia="nl-BE"/>
        </w:rPr>
        <w:t>{</w:t>
      </w:r>
    </w:p>
    <w:p w14:paraId="52E634C6" w14:textId="77777777" w:rsidR="00254E9C" w:rsidRPr="0036164B" w:rsidRDefault="00254E9C" w:rsidP="003A73DE">
      <w:pPr>
        <w:pStyle w:val="Code"/>
        <w:rPr>
          <w:color w:val="000000"/>
          <w:lang w:eastAsia="nl-BE"/>
        </w:rPr>
      </w:pPr>
      <w:r w:rsidRPr="0036164B">
        <w:rPr>
          <w:color w:val="000000"/>
          <w:lang w:eastAsia="nl-BE"/>
        </w:rPr>
        <w:t xml:space="preserve">        </w:t>
      </w:r>
      <w:r w:rsidRPr="0036164B">
        <w:rPr>
          <w:color w:val="2B91AF"/>
          <w:lang w:eastAsia="nl-BE"/>
        </w:rPr>
        <w:t>Console</w:t>
      </w:r>
      <w:r w:rsidRPr="0036164B">
        <w:rPr>
          <w:color w:val="000000"/>
          <w:lang w:eastAsia="nl-BE"/>
        </w:rPr>
        <w:t>.WriteLine(</w:t>
      </w:r>
      <w:r w:rsidRPr="0036164B">
        <w:rPr>
          <w:color w:val="A31515"/>
          <w:lang w:eastAsia="nl-BE"/>
        </w:rPr>
        <w:t xml:space="preserve">$"$$$ </w:t>
      </w:r>
      <w:r w:rsidRPr="0036164B">
        <w:rPr>
          <w:color w:val="000000"/>
          <w:lang w:eastAsia="nl-BE"/>
        </w:rPr>
        <w:t>{title}</w:t>
      </w:r>
      <w:r w:rsidRPr="0036164B">
        <w:rPr>
          <w:color w:val="A31515"/>
          <w:lang w:eastAsia="nl-BE"/>
        </w:rPr>
        <w:t xml:space="preserve"> $$$"</w:t>
      </w:r>
      <w:r w:rsidRPr="0036164B">
        <w:rPr>
          <w:color w:val="000000"/>
          <w:lang w:eastAsia="nl-BE"/>
        </w:rPr>
        <w:t xml:space="preserve">); </w:t>
      </w:r>
    </w:p>
    <w:p w14:paraId="64837B00" w14:textId="77777777" w:rsidR="00254E9C" w:rsidRPr="0036164B" w:rsidRDefault="00254E9C" w:rsidP="003A73DE">
      <w:pPr>
        <w:pStyle w:val="Code"/>
        <w:rPr>
          <w:color w:val="000000"/>
          <w:lang w:eastAsia="nl-BE"/>
        </w:rPr>
      </w:pPr>
      <w:r w:rsidRPr="0036164B">
        <w:rPr>
          <w:color w:val="000000"/>
          <w:lang w:eastAsia="nl-BE"/>
        </w:rPr>
        <w:t xml:space="preserve">    }</w:t>
      </w:r>
    </w:p>
    <w:p w14:paraId="23129E7F" w14:textId="77777777" w:rsidR="00254E9C" w:rsidRPr="0036164B" w:rsidRDefault="00254E9C" w:rsidP="003A73DE">
      <w:pPr>
        <w:pStyle w:val="Code"/>
        <w:rPr>
          <w:color w:val="000000"/>
          <w:lang w:eastAsia="nl-BE"/>
        </w:rPr>
      </w:pPr>
      <w:r w:rsidRPr="0036164B">
        <w:rPr>
          <w:color w:val="000000"/>
          <w:lang w:eastAsia="nl-BE"/>
        </w:rPr>
        <w:t>}</w:t>
      </w:r>
    </w:p>
    <w:p w14:paraId="11FD7B42" w14:textId="654F3B1B" w:rsidR="00776280" w:rsidRPr="0036164B" w:rsidRDefault="00776280" w:rsidP="00776280"/>
    <w:p w14:paraId="2B9B5B05" w14:textId="50E03FB0" w:rsidR="00200051" w:rsidRPr="0036164B" w:rsidRDefault="00200051" w:rsidP="00776280">
      <w:r w:rsidRPr="0036164B">
        <w:t>Gezien we niet met hun concrete implementatie zullen werken, zullen we eerst een abstract class aanmaken die boven onze concrete implementatie zit:</w:t>
      </w:r>
    </w:p>
    <w:p w14:paraId="00FB25A3" w14:textId="0DAD40D2" w:rsidR="00200051" w:rsidRPr="00A94B81" w:rsidRDefault="00200051" w:rsidP="005A66C1">
      <w:pPr>
        <w:pStyle w:val="Code"/>
        <w:rPr>
          <w:color w:val="000000"/>
          <w:lang w:val="en-GB" w:eastAsia="nl-BE"/>
        </w:rPr>
      </w:pPr>
      <w:r w:rsidRPr="005A66C1">
        <w:rPr>
          <w:color w:val="0000FF"/>
          <w:lang w:val="en-GB" w:eastAsia="nl-BE"/>
        </w:rPr>
        <w:t xml:space="preserve">public </w:t>
      </w:r>
      <w:r w:rsidR="00FF3BC7" w:rsidRPr="005A66C1">
        <w:rPr>
          <w:color w:val="0000FF"/>
          <w:lang w:val="en-GB" w:eastAsia="nl-BE"/>
        </w:rPr>
        <w:t>interface</w:t>
      </w:r>
      <w:r w:rsidRPr="005A66C1">
        <w:rPr>
          <w:color w:val="0000FF"/>
          <w:lang w:val="en-GB" w:eastAsia="nl-BE"/>
        </w:rPr>
        <w:t xml:space="preserve"> </w:t>
      </w:r>
      <w:r w:rsidR="00FF3BC7" w:rsidRPr="00A94B81">
        <w:rPr>
          <w:color w:val="2B91AF"/>
          <w:lang w:val="en-GB" w:eastAsia="nl-BE"/>
        </w:rPr>
        <w:t>IT</w:t>
      </w:r>
      <w:r w:rsidRPr="00A94B81">
        <w:rPr>
          <w:color w:val="2B91AF"/>
          <w:lang w:val="en-GB" w:eastAsia="nl-BE"/>
        </w:rPr>
        <w:t>itleElement</w:t>
      </w:r>
    </w:p>
    <w:p w14:paraId="3DDF9AFB" w14:textId="77777777" w:rsidR="00200051" w:rsidRPr="00A94B81" w:rsidRDefault="00200051" w:rsidP="005A66C1">
      <w:pPr>
        <w:pStyle w:val="Code"/>
        <w:rPr>
          <w:color w:val="000000"/>
          <w:lang w:val="en-GB" w:eastAsia="nl-BE"/>
        </w:rPr>
      </w:pPr>
      <w:r w:rsidRPr="00A94B81">
        <w:rPr>
          <w:color w:val="000000"/>
          <w:lang w:val="en-GB" w:eastAsia="nl-BE"/>
        </w:rPr>
        <w:t>{</w:t>
      </w:r>
    </w:p>
    <w:p w14:paraId="464974F0" w14:textId="29DCBB52" w:rsidR="00200051" w:rsidRPr="00E036E0" w:rsidRDefault="00200051" w:rsidP="005A66C1">
      <w:pPr>
        <w:pStyle w:val="Code"/>
        <w:rPr>
          <w:color w:val="000000"/>
          <w:lang w:val="en-GB" w:eastAsia="nl-BE"/>
        </w:rPr>
      </w:pPr>
      <w:r w:rsidRPr="00A94B81">
        <w:rPr>
          <w:color w:val="000000"/>
          <w:lang w:val="en-GB" w:eastAsia="nl-BE"/>
        </w:rPr>
        <w:t xml:space="preserve">    </w:t>
      </w:r>
      <w:r w:rsidRPr="005A66C1">
        <w:rPr>
          <w:color w:val="0000FF"/>
          <w:lang w:val="en-GB" w:eastAsia="nl-BE"/>
        </w:rPr>
        <w:t xml:space="preserve">public void </w:t>
      </w:r>
      <w:r w:rsidRPr="00E036E0">
        <w:rPr>
          <w:color w:val="000000"/>
          <w:lang w:val="en-GB" w:eastAsia="nl-BE"/>
        </w:rPr>
        <w:t>PrintTitle(</w:t>
      </w:r>
      <w:r w:rsidRPr="005A66C1">
        <w:rPr>
          <w:color w:val="0000FF"/>
          <w:lang w:val="en-GB" w:eastAsia="nl-BE"/>
        </w:rPr>
        <w:t xml:space="preserve">string </w:t>
      </w:r>
      <w:r w:rsidRPr="00E036E0">
        <w:rPr>
          <w:color w:val="000000"/>
          <w:lang w:val="en-GB" w:eastAsia="nl-BE"/>
        </w:rPr>
        <w:t>title);</w:t>
      </w:r>
    </w:p>
    <w:p w14:paraId="0B17F3C2" w14:textId="15F97369" w:rsidR="00200051" w:rsidRPr="00A94B81" w:rsidRDefault="00200051" w:rsidP="005A66C1">
      <w:pPr>
        <w:pStyle w:val="Code"/>
        <w:rPr>
          <w:color w:val="000000"/>
          <w:lang w:val="en-GB" w:eastAsia="nl-BE"/>
        </w:rPr>
      </w:pPr>
      <w:r w:rsidRPr="00A94B81">
        <w:rPr>
          <w:color w:val="000000"/>
          <w:lang w:val="en-GB" w:eastAsia="nl-BE"/>
        </w:rPr>
        <w:t>}</w:t>
      </w:r>
    </w:p>
    <w:p w14:paraId="1DCD3559" w14:textId="77777777" w:rsidR="00200051" w:rsidRPr="00A94B81" w:rsidRDefault="00200051" w:rsidP="005A66C1">
      <w:pPr>
        <w:pStyle w:val="Code"/>
        <w:rPr>
          <w:color w:val="000000"/>
          <w:lang w:val="en-GB" w:eastAsia="nl-BE"/>
        </w:rPr>
      </w:pPr>
    </w:p>
    <w:p w14:paraId="527B4B5F" w14:textId="04C38039" w:rsidR="00200051" w:rsidRPr="00A94B81" w:rsidRDefault="00200051" w:rsidP="005A66C1">
      <w:pPr>
        <w:pStyle w:val="Code"/>
        <w:rPr>
          <w:color w:val="000000"/>
          <w:lang w:val="en-GB" w:eastAsia="nl-BE"/>
        </w:rPr>
      </w:pPr>
      <w:r w:rsidRPr="005A66C1">
        <w:rPr>
          <w:color w:val="0000FF"/>
          <w:lang w:val="en-GB" w:eastAsia="nl-BE"/>
        </w:rPr>
        <w:t xml:space="preserve">public class </w:t>
      </w:r>
      <w:r w:rsidRPr="00A94B81">
        <w:rPr>
          <w:color w:val="2B91AF"/>
          <w:lang w:val="en-GB" w:eastAsia="nl-BE"/>
        </w:rPr>
        <w:t>StarTitle</w:t>
      </w:r>
      <w:r w:rsidRPr="00A94B81">
        <w:rPr>
          <w:color w:val="000000"/>
          <w:lang w:val="en-GB" w:eastAsia="nl-BE"/>
        </w:rPr>
        <w:t xml:space="preserve"> : </w:t>
      </w:r>
      <w:r w:rsidR="00FF3BC7" w:rsidRPr="00A94B81">
        <w:rPr>
          <w:color w:val="2B91AF"/>
          <w:lang w:val="en-GB" w:eastAsia="nl-BE"/>
        </w:rPr>
        <w:t>IT</w:t>
      </w:r>
      <w:r w:rsidRPr="00A94B81">
        <w:rPr>
          <w:color w:val="2B91AF"/>
          <w:lang w:val="en-GB" w:eastAsia="nl-BE"/>
        </w:rPr>
        <w:t>itleElement</w:t>
      </w:r>
    </w:p>
    <w:p w14:paraId="5F0755CC" w14:textId="77777777" w:rsidR="00200051" w:rsidRPr="00A94B81" w:rsidRDefault="00200051" w:rsidP="005A66C1">
      <w:pPr>
        <w:pStyle w:val="Code"/>
        <w:rPr>
          <w:color w:val="000000"/>
          <w:lang w:val="en-GB" w:eastAsia="nl-BE"/>
        </w:rPr>
      </w:pPr>
      <w:r w:rsidRPr="00A94B81">
        <w:rPr>
          <w:color w:val="000000"/>
          <w:lang w:val="en-GB" w:eastAsia="nl-BE"/>
        </w:rPr>
        <w:t>{</w:t>
      </w:r>
    </w:p>
    <w:p w14:paraId="37736E98" w14:textId="5B1AAFF2" w:rsidR="00200051" w:rsidRPr="00E036E0" w:rsidRDefault="00200051" w:rsidP="005A66C1">
      <w:pPr>
        <w:pStyle w:val="Code"/>
        <w:rPr>
          <w:color w:val="000000"/>
          <w:lang w:val="en-GB" w:eastAsia="nl-BE"/>
        </w:rPr>
      </w:pPr>
      <w:r w:rsidRPr="00A94B81">
        <w:rPr>
          <w:color w:val="000000"/>
          <w:lang w:val="en-GB" w:eastAsia="nl-BE"/>
        </w:rPr>
        <w:t xml:space="preserve">    </w:t>
      </w:r>
      <w:r w:rsidRPr="005A66C1">
        <w:rPr>
          <w:color w:val="0000FF"/>
          <w:lang w:val="en-GB" w:eastAsia="nl-BE"/>
        </w:rPr>
        <w:t xml:space="preserve">public void </w:t>
      </w:r>
      <w:r w:rsidRPr="00E036E0">
        <w:rPr>
          <w:color w:val="000000"/>
          <w:lang w:val="en-GB" w:eastAsia="nl-BE"/>
        </w:rPr>
        <w:t>PrintTitle(</w:t>
      </w:r>
      <w:r w:rsidRPr="005A66C1">
        <w:rPr>
          <w:color w:val="0000FF"/>
          <w:lang w:val="en-GB" w:eastAsia="nl-BE"/>
        </w:rPr>
        <w:t xml:space="preserve">string </w:t>
      </w:r>
      <w:r w:rsidRPr="00E036E0">
        <w:rPr>
          <w:color w:val="000000"/>
          <w:lang w:val="en-GB" w:eastAsia="nl-BE"/>
        </w:rPr>
        <w:t>title)</w:t>
      </w:r>
    </w:p>
    <w:p w14:paraId="62667DE1" w14:textId="77777777" w:rsidR="00200051" w:rsidRPr="0036164B" w:rsidRDefault="00200051" w:rsidP="005A66C1">
      <w:pPr>
        <w:pStyle w:val="Code"/>
        <w:rPr>
          <w:color w:val="000000"/>
          <w:lang w:eastAsia="nl-BE"/>
        </w:rPr>
      </w:pPr>
      <w:r w:rsidRPr="00E036E0">
        <w:rPr>
          <w:color w:val="000000"/>
          <w:lang w:val="en-GB" w:eastAsia="nl-BE"/>
        </w:rPr>
        <w:t xml:space="preserve">    </w:t>
      </w:r>
      <w:r w:rsidRPr="0036164B">
        <w:rPr>
          <w:color w:val="000000"/>
          <w:lang w:eastAsia="nl-BE"/>
        </w:rPr>
        <w:t>{</w:t>
      </w:r>
    </w:p>
    <w:p w14:paraId="10F81794" w14:textId="77777777" w:rsidR="00200051" w:rsidRPr="0036164B" w:rsidRDefault="00200051" w:rsidP="005A66C1">
      <w:pPr>
        <w:pStyle w:val="Code"/>
        <w:rPr>
          <w:color w:val="000000"/>
          <w:lang w:eastAsia="nl-BE"/>
        </w:rPr>
      </w:pPr>
      <w:r w:rsidRPr="0036164B">
        <w:rPr>
          <w:color w:val="000000"/>
          <w:lang w:eastAsia="nl-BE"/>
        </w:rPr>
        <w:t xml:space="preserve">        </w:t>
      </w:r>
      <w:r w:rsidRPr="0036164B">
        <w:rPr>
          <w:color w:val="2B91AF"/>
          <w:lang w:eastAsia="nl-BE"/>
        </w:rPr>
        <w:t>Console</w:t>
      </w:r>
      <w:r w:rsidRPr="0036164B">
        <w:rPr>
          <w:color w:val="000000"/>
          <w:lang w:eastAsia="nl-BE"/>
        </w:rPr>
        <w:t>.WriteLine(</w:t>
      </w:r>
      <w:r w:rsidRPr="0036164B">
        <w:rPr>
          <w:color w:val="A31515"/>
          <w:lang w:eastAsia="nl-BE"/>
        </w:rPr>
        <w:t xml:space="preserve">$"*** </w:t>
      </w:r>
      <w:r w:rsidRPr="0036164B">
        <w:rPr>
          <w:color w:val="000000"/>
          <w:lang w:eastAsia="nl-BE"/>
        </w:rPr>
        <w:t>{title}</w:t>
      </w:r>
      <w:r w:rsidRPr="0036164B">
        <w:rPr>
          <w:color w:val="A31515"/>
          <w:lang w:eastAsia="nl-BE"/>
        </w:rPr>
        <w:t xml:space="preserve"> ***"</w:t>
      </w:r>
      <w:r w:rsidRPr="0036164B">
        <w:rPr>
          <w:color w:val="000000"/>
          <w:lang w:eastAsia="nl-BE"/>
        </w:rPr>
        <w:t>);</w:t>
      </w:r>
    </w:p>
    <w:p w14:paraId="18AD3F64" w14:textId="77777777" w:rsidR="00200051" w:rsidRPr="0036164B" w:rsidRDefault="00200051" w:rsidP="005A66C1">
      <w:pPr>
        <w:pStyle w:val="Code"/>
        <w:rPr>
          <w:color w:val="000000"/>
          <w:lang w:eastAsia="nl-BE"/>
        </w:rPr>
      </w:pPr>
      <w:r w:rsidRPr="0036164B">
        <w:rPr>
          <w:color w:val="000000"/>
          <w:lang w:eastAsia="nl-BE"/>
        </w:rPr>
        <w:t xml:space="preserve">    }</w:t>
      </w:r>
    </w:p>
    <w:p w14:paraId="45F82611" w14:textId="7ED73141" w:rsidR="00200051" w:rsidRPr="0036164B" w:rsidRDefault="00200051" w:rsidP="005A66C1">
      <w:pPr>
        <w:pStyle w:val="Code"/>
        <w:rPr>
          <w:color w:val="000000"/>
          <w:lang w:eastAsia="nl-BE"/>
        </w:rPr>
      </w:pPr>
      <w:r w:rsidRPr="0036164B">
        <w:rPr>
          <w:color w:val="000000"/>
          <w:lang w:eastAsia="nl-BE"/>
        </w:rPr>
        <w:t>}</w:t>
      </w:r>
    </w:p>
    <w:p w14:paraId="2089923C" w14:textId="46A3118A" w:rsidR="00200051" w:rsidRPr="0036164B" w:rsidRDefault="00200051" w:rsidP="00200051">
      <w:pPr>
        <w:ind w:left="708"/>
        <w:rPr>
          <w:rFonts w:ascii="Cascadia Mono" w:hAnsi="Cascadia Mono" w:cs="Cascadia Mono"/>
          <w:color w:val="000000"/>
          <w:sz w:val="19"/>
          <w:szCs w:val="19"/>
          <w:lang w:eastAsia="nl-BE"/>
        </w:rPr>
      </w:pPr>
    </w:p>
    <w:p w14:paraId="78E4A442" w14:textId="3266FCD9" w:rsidR="00200051" w:rsidRPr="0036164B" w:rsidRDefault="003B1DEF" w:rsidP="00200051">
      <w:r w:rsidRPr="0036164B">
        <w:t>Nu we onze componenten hebben, kunnen we een factory gaan maken. De factory zal verantwoordelijk zijn om objecten te maken. Voor elke familie (star, dollar) hebben we één factory nodig. Deze zal dan methodes hebben die een concrete implementatie teruggeven:</w:t>
      </w:r>
    </w:p>
    <w:p w14:paraId="6BADEEE6" w14:textId="77777777" w:rsidR="003B1DEF" w:rsidRPr="00E036E0" w:rsidRDefault="003B1DEF" w:rsidP="00673F8A">
      <w:pPr>
        <w:pStyle w:val="Code"/>
        <w:rPr>
          <w:color w:val="000000"/>
          <w:lang w:val="en-GB" w:eastAsia="nl-BE"/>
        </w:rPr>
      </w:pPr>
      <w:r w:rsidRPr="00673F8A">
        <w:rPr>
          <w:color w:val="0000FF"/>
          <w:lang w:val="en-GB" w:eastAsia="nl-BE"/>
        </w:rPr>
        <w:t xml:space="preserve">public class </w:t>
      </w:r>
      <w:r w:rsidRPr="00E036E0">
        <w:rPr>
          <w:color w:val="2B91AF"/>
          <w:lang w:val="en-GB" w:eastAsia="nl-BE"/>
        </w:rPr>
        <w:t>StarFactory</w:t>
      </w:r>
    </w:p>
    <w:p w14:paraId="0AB2F148" w14:textId="77777777" w:rsidR="003B1DEF" w:rsidRPr="00E036E0" w:rsidRDefault="003B1DEF" w:rsidP="00673F8A">
      <w:pPr>
        <w:pStyle w:val="Code"/>
        <w:rPr>
          <w:color w:val="000000"/>
          <w:lang w:val="en-GB" w:eastAsia="nl-BE"/>
        </w:rPr>
      </w:pPr>
      <w:r w:rsidRPr="00E036E0">
        <w:rPr>
          <w:color w:val="000000"/>
          <w:lang w:val="en-GB" w:eastAsia="nl-BE"/>
        </w:rPr>
        <w:t>{</w:t>
      </w:r>
    </w:p>
    <w:p w14:paraId="0DDF1739" w14:textId="77777777" w:rsidR="003B1DEF" w:rsidRPr="00E036E0" w:rsidRDefault="003B1DEF" w:rsidP="00673F8A">
      <w:pPr>
        <w:pStyle w:val="Code"/>
        <w:rPr>
          <w:color w:val="000000"/>
          <w:lang w:val="en-GB" w:eastAsia="nl-BE"/>
        </w:rPr>
      </w:pPr>
      <w:r w:rsidRPr="00E036E0">
        <w:rPr>
          <w:color w:val="000000"/>
          <w:lang w:val="en-GB" w:eastAsia="nl-BE"/>
        </w:rPr>
        <w:t xml:space="preserve">    </w:t>
      </w:r>
      <w:r w:rsidRPr="00673F8A">
        <w:rPr>
          <w:color w:val="0000FF"/>
          <w:lang w:val="en-GB" w:eastAsia="nl-BE"/>
        </w:rPr>
        <w:t xml:space="preserve">public </w:t>
      </w:r>
      <w:r w:rsidRPr="00E036E0">
        <w:rPr>
          <w:color w:val="2B91AF"/>
          <w:lang w:val="en-GB" w:eastAsia="nl-BE"/>
        </w:rPr>
        <w:t>StarTitle</w:t>
      </w:r>
      <w:r w:rsidRPr="00E036E0">
        <w:rPr>
          <w:color w:val="000000"/>
          <w:lang w:val="en-GB" w:eastAsia="nl-BE"/>
        </w:rPr>
        <w:t xml:space="preserve"> CreateTitle()</w:t>
      </w:r>
    </w:p>
    <w:p w14:paraId="428AA4CC" w14:textId="77777777" w:rsidR="003B1DEF" w:rsidRPr="00E036E0" w:rsidRDefault="003B1DEF" w:rsidP="00673F8A">
      <w:pPr>
        <w:pStyle w:val="Code"/>
        <w:rPr>
          <w:color w:val="000000"/>
          <w:lang w:val="en-GB" w:eastAsia="nl-BE"/>
        </w:rPr>
      </w:pPr>
      <w:r w:rsidRPr="00E036E0">
        <w:rPr>
          <w:color w:val="000000"/>
          <w:lang w:val="en-GB" w:eastAsia="nl-BE"/>
        </w:rPr>
        <w:t xml:space="preserve">    {</w:t>
      </w:r>
    </w:p>
    <w:p w14:paraId="5BE0FDB3" w14:textId="77777777" w:rsidR="003B1DEF" w:rsidRPr="00E036E0" w:rsidRDefault="003B1DEF" w:rsidP="00673F8A">
      <w:pPr>
        <w:pStyle w:val="Code"/>
        <w:rPr>
          <w:color w:val="000000"/>
          <w:lang w:val="en-GB" w:eastAsia="nl-BE"/>
        </w:rPr>
      </w:pPr>
      <w:r w:rsidRPr="00E036E0">
        <w:rPr>
          <w:color w:val="000000"/>
          <w:lang w:val="en-GB" w:eastAsia="nl-BE"/>
        </w:rPr>
        <w:t xml:space="preserve">        </w:t>
      </w:r>
      <w:r w:rsidRPr="00673F8A">
        <w:rPr>
          <w:color w:val="0000FF"/>
          <w:lang w:val="en-GB" w:eastAsia="nl-BE"/>
        </w:rPr>
        <w:t xml:space="preserve">return new </w:t>
      </w:r>
      <w:r w:rsidRPr="00E036E0">
        <w:rPr>
          <w:color w:val="2B91AF"/>
          <w:lang w:val="en-GB" w:eastAsia="nl-BE"/>
        </w:rPr>
        <w:t>StarTitle</w:t>
      </w:r>
      <w:r w:rsidRPr="00E036E0">
        <w:rPr>
          <w:color w:val="000000"/>
          <w:lang w:val="en-GB" w:eastAsia="nl-BE"/>
        </w:rPr>
        <w:t>();</w:t>
      </w:r>
    </w:p>
    <w:p w14:paraId="6171A2D4" w14:textId="77777777" w:rsidR="003B1DEF" w:rsidRPr="00E036E0" w:rsidRDefault="003B1DEF" w:rsidP="00673F8A">
      <w:pPr>
        <w:pStyle w:val="Code"/>
        <w:rPr>
          <w:color w:val="000000"/>
          <w:lang w:val="en-GB" w:eastAsia="nl-BE"/>
        </w:rPr>
      </w:pPr>
      <w:r w:rsidRPr="00E036E0">
        <w:rPr>
          <w:color w:val="000000"/>
          <w:lang w:val="en-GB" w:eastAsia="nl-BE"/>
        </w:rPr>
        <w:t xml:space="preserve">    }</w:t>
      </w:r>
    </w:p>
    <w:p w14:paraId="5F8080F2" w14:textId="77777777" w:rsidR="003B1DEF" w:rsidRPr="00E036E0" w:rsidRDefault="003B1DEF" w:rsidP="00673F8A">
      <w:pPr>
        <w:pStyle w:val="Code"/>
        <w:rPr>
          <w:color w:val="000000"/>
          <w:lang w:val="en-GB" w:eastAsia="nl-BE"/>
        </w:rPr>
      </w:pPr>
    </w:p>
    <w:p w14:paraId="5FDFAD43" w14:textId="77777777" w:rsidR="003B1DEF" w:rsidRPr="00E036E0" w:rsidRDefault="003B1DEF" w:rsidP="00673F8A">
      <w:pPr>
        <w:pStyle w:val="Code"/>
        <w:rPr>
          <w:color w:val="000000"/>
          <w:lang w:val="en-GB" w:eastAsia="nl-BE"/>
        </w:rPr>
      </w:pPr>
      <w:r w:rsidRPr="00E036E0">
        <w:rPr>
          <w:color w:val="000000"/>
          <w:lang w:val="en-GB" w:eastAsia="nl-BE"/>
        </w:rPr>
        <w:lastRenderedPageBreak/>
        <w:t xml:space="preserve">    </w:t>
      </w:r>
      <w:r w:rsidRPr="00673F8A">
        <w:rPr>
          <w:color w:val="0000FF"/>
          <w:lang w:val="en-GB" w:eastAsia="nl-BE"/>
        </w:rPr>
        <w:t xml:space="preserve">public </w:t>
      </w:r>
      <w:r w:rsidRPr="00E036E0">
        <w:rPr>
          <w:color w:val="2B91AF"/>
          <w:lang w:val="en-GB" w:eastAsia="nl-BE"/>
        </w:rPr>
        <w:t>StarList</w:t>
      </w:r>
      <w:r w:rsidRPr="00E036E0">
        <w:rPr>
          <w:color w:val="000000"/>
          <w:lang w:val="en-GB" w:eastAsia="nl-BE"/>
        </w:rPr>
        <w:t xml:space="preserve"> CreateList()</w:t>
      </w:r>
    </w:p>
    <w:p w14:paraId="2306CC04" w14:textId="77777777" w:rsidR="003B1DEF" w:rsidRPr="00AD1150" w:rsidRDefault="003B1DEF" w:rsidP="00673F8A">
      <w:pPr>
        <w:pStyle w:val="Code"/>
        <w:rPr>
          <w:rFonts w:ascii="Cascadia Mono" w:hAnsi="Cascadia Mono" w:cs="Cascadia Mono"/>
          <w:color w:val="000000"/>
          <w:sz w:val="19"/>
          <w:szCs w:val="19"/>
          <w:lang w:val="en-GB" w:eastAsia="nl-BE"/>
        </w:rPr>
      </w:pPr>
      <w:r w:rsidRPr="00E036E0">
        <w:rPr>
          <w:color w:val="000000"/>
          <w:lang w:val="en-GB" w:eastAsia="nl-BE"/>
        </w:rPr>
        <w:t xml:space="preserve">    </w:t>
      </w:r>
      <w:r w:rsidRPr="00AD1150">
        <w:rPr>
          <w:rFonts w:ascii="Cascadia Mono" w:hAnsi="Cascadia Mono" w:cs="Cascadia Mono"/>
          <w:color w:val="000000"/>
          <w:sz w:val="19"/>
          <w:szCs w:val="19"/>
          <w:lang w:val="en-GB" w:eastAsia="nl-BE"/>
        </w:rPr>
        <w:t>{</w:t>
      </w:r>
    </w:p>
    <w:p w14:paraId="56CD85C6" w14:textId="77777777" w:rsidR="003B1DEF" w:rsidRPr="0036164B" w:rsidRDefault="003B1DEF" w:rsidP="00673F8A">
      <w:pPr>
        <w:pStyle w:val="Code"/>
        <w:rPr>
          <w:color w:val="000000"/>
          <w:lang w:eastAsia="nl-BE"/>
        </w:rPr>
      </w:pPr>
      <w:r w:rsidRPr="00AD1150">
        <w:rPr>
          <w:rFonts w:ascii="Cascadia Mono" w:hAnsi="Cascadia Mono" w:cs="Cascadia Mono"/>
          <w:color w:val="000000"/>
          <w:sz w:val="19"/>
          <w:szCs w:val="19"/>
          <w:lang w:val="en-GB" w:eastAsia="nl-BE"/>
        </w:rPr>
        <w:t xml:space="preserve">        </w:t>
      </w:r>
      <w:r w:rsidRPr="00673F8A">
        <w:rPr>
          <w:color w:val="0000FF"/>
          <w:lang w:eastAsia="nl-BE"/>
        </w:rPr>
        <w:t xml:space="preserve">return new </w:t>
      </w:r>
      <w:r w:rsidRPr="0036164B">
        <w:rPr>
          <w:color w:val="2B91AF"/>
          <w:lang w:eastAsia="nl-BE"/>
        </w:rPr>
        <w:t>StarList</w:t>
      </w:r>
      <w:r w:rsidRPr="0036164B">
        <w:rPr>
          <w:color w:val="000000"/>
          <w:lang w:eastAsia="nl-BE"/>
        </w:rPr>
        <w:t>();</w:t>
      </w:r>
    </w:p>
    <w:p w14:paraId="2591F258" w14:textId="77777777" w:rsidR="003B1DEF" w:rsidRPr="0036164B" w:rsidRDefault="003B1DEF" w:rsidP="00673F8A">
      <w:pPr>
        <w:pStyle w:val="Code"/>
        <w:rPr>
          <w:color w:val="000000"/>
          <w:lang w:eastAsia="nl-BE"/>
        </w:rPr>
      </w:pPr>
      <w:r w:rsidRPr="0036164B">
        <w:rPr>
          <w:color w:val="000000"/>
          <w:lang w:eastAsia="nl-BE"/>
        </w:rPr>
        <w:t xml:space="preserve">    }</w:t>
      </w:r>
    </w:p>
    <w:p w14:paraId="33FEEBF2" w14:textId="39A87C14" w:rsidR="003B1DEF" w:rsidRPr="0036164B" w:rsidRDefault="003B1DEF" w:rsidP="00673F8A">
      <w:pPr>
        <w:pStyle w:val="Code"/>
        <w:rPr>
          <w:color w:val="000000"/>
          <w:lang w:eastAsia="nl-BE"/>
        </w:rPr>
      </w:pPr>
      <w:r w:rsidRPr="0036164B">
        <w:rPr>
          <w:color w:val="000000"/>
          <w:lang w:eastAsia="nl-BE"/>
        </w:rPr>
        <w:t>}</w:t>
      </w:r>
    </w:p>
    <w:p w14:paraId="0FACCDF5" w14:textId="1D7F22B1" w:rsidR="003B1DEF" w:rsidRPr="0036164B" w:rsidRDefault="003B1DEF" w:rsidP="003B1DEF">
      <w:r w:rsidRPr="0036164B">
        <w:t>Omdat er van een factory slechts één instantie van mag zijn, maken we van onze factories ook Singletons.</w:t>
      </w:r>
    </w:p>
    <w:p w14:paraId="3162A1DD" w14:textId="4D0CB197" w:rsidR="00C325B6" w:rsidRPr="0036164B" w:rsidRDefault="00C325B6" w:rsidP="003B1DEF">
      <w:r w:rsidRPr="0036164B">
        <w:t>In onze Program.cs kunnen we nu dan zoiets doen:</w:t>
      </w:r>
    </w:p>
    <w:p w14:paraId="78B44089" w14:textId="77777777" w:rsidR="00AE03A1" w:rsidRPr="00E036E0" w:rsidRDefault="00AE03A1" w:rsidP="00BF398F">
      <w:pPr>
        <w:pStyle w:val="Code"/>
        <w:rPr>
          <w:lang w:val="en-GB" w:eastAsia="nl-BE"/>
        </w:rPr>
      </w:pPr>
      <w:r w:rsidRPr="00E036E0">
        <w:rPr>
          <w:color w:val="0000FF"/>
          <w:lang w:val="en-GB" w:eastAsia="nl-BE"/>
        </w:rPr>
        <w:t>void</w:t>
      </w:r>
      <w:r w:rsidRPr="00E036E0">
        <w:rPr>
          <w:lang w:val="en-GB" w:eastAsia="nl-BE"/>
        </w:rPr>
        <w:t xml:space="preserve"> ShowTitle()</w:t>
      </w:r>
    </w:p>
    <w:p w14:paraId="361CB41E" w14:textId="77777777" w:rsidR="00AE03A1" w:rsidRPr="00E036E0" w:rsidRDefault="00AE03A1" w:rsidP="00BF398F">
      <w:pPr>
        <w:pStyle w:val="Code"/>
        <w:rPr>
          <w:lang w:val="en-GB" w:eastAsia="nl-BE"/>
        </w:rPr>
      </w:pPr>
      <w:r w:rsidRPr="00E036E0">
        <w:rPr>
          <w:lang w:val="en-GB" w:eastAsia="nl-BE"/>
        </w:rPr>
        <w:t>{</w:t>
      </w:r>
    </w:p>
    <w:p w14:paraId="0636AF8E" w14:textId="77777777" w:rsidR="00AE03A1" w:rsidRPr="00E036E0" w:rsidRDefault="00AE03A1" w:rsidP="00BF398F">
      <w:pPr>
        <w:pStyle w:val="Code"/>
        <w:rPr>
          <w:lang w:val="en-GB" w:eastAsia="nl-BE"/>
        </w:rPr>
      </w:pPr>
      <w:r w:rsidRPr="00E036E0">
        <w:rPr>
          <w:lang w:val="en-GB" w:eastAsia="nl-BE"/>
        </w:rPr>
        <w:t xml:space="preserve">    </w:t>
      </w:r>
      <w:r w:rsidRPr="00E036E0">
        <w:rPr>
          <w:color w:val="2B91AF"/>
          <w:lang w:val="en-GB" w:eastAsia="nl-BE"/>
        </w:rPr>
        <w:t>Console</w:t>
      </w:r>
      <w:r w:rsidRPr="00E036E0">
        <w:rPr>
          <w:lang w:val="en-GB" w:eastAsia="nl-BE"/>
        </w:rPr>
        <w:t>.WriteLine(</w:t>
      </w:r>
      <w:r w:rsidRPr="00E036E0">
        <w:rPr>
          <w:color w:val="A31515"/>
          <w:lang w:val="en-GB" w:eastAsia="nl-BE"/>
        </w:rPr>
        <w:t>"Enter the title:"</w:t>
      </w:r>
      <w:r w:rsidRPr="00E036E0">
        <w:rPr>
          <w:lang w:val="en-GB" w:eastAsia="nl-BE"/>
        </w:rPr>
        <w:t>);</w:t>
      </w:r>
    </w:p>
    <w:p w14:paraId="7AF98717" w14:textId="77777777" w:rsidR="00AE03A1" w:rsidRPr="00A94B81" w:rsidRDefault="00AE03A1" w:rsidP="00BF398F">
      <w:pPr>
        <w:pStyle w:val="Code"/>
        <w:rPr>
          <w:lang w:val="en-GB" w:eastAsia="nl-BE"/>
        </w:rPr>
      </w:pPr>
      <w:r w:rsidRPr="00E036E0">
        <w:rPr>
          <w:lang w:val="en-GB" w:eastAsia="nl-BE"/>
        </w:rPr>
        <w:t xml:space="preserve">    </w:t>
      </w:r>
      <w:r w:rsidRPr="00A94B81">
        <w:rPr>
          <w:color w:val="2B91AF"/>
          <w:lang w:val="en-GB" w:eastAsia="nl-BE"/>
        </w:rPr>
        <w:t>Console</w:t>
      </w:r>
      <w:r w:rsidRPr="00A94B81">
        <w:rPr>
          <w:lang w:val="en-GB" w:eastAsia="nl-BE"/>
        </w:rPr>
        <w:t>.Write(</w:t>
      </w:r>
      <w:r w:rsidRPr="00A94B81">
        <w:rPr>
          <w:color w:val="A31515"/>
          <w:lang w:val="en-GB" w:eastAsia="nl-BE"/>
        </w:rPr>
        <w:t>"&gt;"</w:t>
      </w:r>
      <w:r w:rsidRPr="00A94B81">
        <w:rPr>
          <w:lang w:val="en-GB" w:eastAsia="nl-BE"/>
        </w:rPr>
        <w:t>);</w:t>
      </w:r>
    </w:p>
    <w:p w14:paraId="51C07983" w14:textId="77777777" w:rsidR="00AE03A1" w:rsidRPr="00E036E0" w:rsidRDefault="00AE03A1" w:rsidP="00BF398F">
      <w:pPr>
        <w:pStyle w:val="Code"/>
        <w:rPr>
          <w:lang w:val="en-GB" w:eastAsia="nl-BE"/>
        </w:rPr>
      </w:pPr>
      <w:r w:rsidRPr="00A94B81">
        <w:rPr>
          <w:lang w:val="en-GB" w:eastAsia="nl-BE"/>
        </w:rPr>
        <w:t xml:space="preserve">    </w:t>
      </w:r>
      <w:r w:rsidRPr="00E036E0">
        <w:rPr>
          <w:color w:val="0000FF"/>
          <w:lang w:val="en-GB" w:eastAsia="nl-BE"/>
        </w:rPr>
        <w:t>var</w:t>
      </w:r>
      <w:r w:rsidRPr="00E036E0">
        <w:rPr>
          <w:lang w:val="en-GB" w:eastAsia="nl-BE"/>
        </w:rPr>
        <w:t xml:space="preserve"> title = </w:t>
      </w:r>
      <w:r w:rsidRPr="00E036E0">
        <w:rPr>
          <w:color w:val="2B91AF"/>
          <w:lang w:val="en-GB" w:eastAsia="nl-BE"/>
        </w:rPr>
        <w:t>Console</w:t>
      </w:r>
      <w:r w:rsidRPr="00E036E0">
        <w:rPr>
          <w:lang w:val="en-GB" w:eastAsia="nl-BE"/>
        </w:rPr>
        <w:t>.ReadLine();</w:t>
      </w:r>
    </w:p>
    <w:p w14:paraId="60026FAE" w14:textId="77777777" w:rsidR="00AE03A1" w:rsidRPr="00E036E0" w:rsidRDefault="00AE03A1" w:rsidP="00BF398F">
      <w:pPr>
        <w:pStyle w:val="Code"/>
        <w:rPr>
          <w:lang w:val="en-GB" w:eastAsia="nl-BE"/>
        </w:rPr>
      </w:pPr>
      <w:r w:rsidRPr="00E036E0">
        <w:rPr>
          <w:lang w:val="en-GB" w:eastAsia="nl-BE"/>
        </w:rPr>
        <w:t xml:space="preserve">    </w:t>
      </w:r>
      <w:r w:rsidRPr="00E036E0">
        <w:rPr>
          <w:color w:val="2B91AF"/>
          <w:lang w:val="en-GB" w:eastAsia="nl-BE"/>
        </w:rPr>
        <w:t>TitleElement</w:t>
      </w:r>
      <w:r w:rsidRPr="00E036E0">
        <w:rPr>
          <w:lang w:val="en-GB" w:eastAsia="nl-BE"/>
        </w:rPr>
        <w:t xml:space="preserve"> startTitle = </w:t>
      </w:r>
      <w:r w:rsidRPr="00E036E0">
        <w:rPr>
          <w:color w:val="2B91AF"/>
          <w:lang w:val="en-GB" w:eastAsia="nl-BE"/>
        </w:rPr>
        <w:t>StarFactory</w:t>
      </w:r>
      <w:r w:rsidRPr="00E036E0">
        <w:rPr>
          <w:lang w:val="en-GB" w:eastAsia="nl-BE"/>
        </w:rPr>
        <w:t>.Instance.CreateTitle();</w:t>
      </w:r>
    </w:p>
    <w:p w14:paraId="58833EED" w14:textId="77777777" w:rsidR="00AE03A1" w:rsidRPr="0036164B" w:rsidRDefault="00AE03A1" w:rsidP="00BF398F">
      <w:pPr>
        <w:pStyle w:val="Code"/>
        <w:rPr>
          <w:lang w:eastAsia="nl-BE"/>
        </w:rPr>
      </w:pPr>
      <w:r w:rsidRPr="00E036E0">
        <w:rPr>
          <w:lang w:val="en-GB" w:eastAsia="nl-BE"/>
        </w:rPr>
        <w:t xml:space="preserve">    </w:t>
      </w:r>
      <w:r w:rsidRPr="0036164B">
        <w:rPr>
          <w:lang w:eastAsia="nl-BE"/>
        </w:rPr>
        <w:t>startTitle.PrintTitle(title);</w:t>
      </w:r>
    </w:p>
    <w:p w14:paraId="7B05D494" w14:textId="632C3AC3" w:rsidR="00C325B6" w:rsidRPr="0036164B" w:rsidRDefault="00AE03A1" w:rsidP="00BF398F">
      <w:pPr>
        <w:pStyle w:val="Code"/>
        <w:rPr>
          <w:lang w:eastAsia="nl-BE"/>
        </w:rPr>
      </w:pPr>
      <w:r w:rsidRPr="0036164B">
        <w:rPr>
          <w:lang w:eastAsia="nl-BE"/>
        </w:rPr>
        <w:t>}</w:t>
      </w:r>
    </w:p>
    <w:p w14:paraId="32D739F6" w14:textId="002BD65D" w:rsidR="00AE03A1" w:rsidRPr="0036164B" w:rsidRDefault="00AE03A1" w:rsidP="00AE03A1">
      <w:r w:rsidRPr="0036164B">
        <w:t>We willen echter ook kunnen wisselen van factory tijdens de runtime.</w:t>
      </w:r>
      <w:r w:rsidR="00966095" w:rsidRPr="0036164B">
        <w:t xml:space="preserve"> Hiervoor zullen we een nieuwe abstracte class aanmaken, waarvan onze concrete factories zullen overerven.</w:t>
      </w:r>
      <w:r w:rsidR="00AF5A39" w:rsidRPr="0036164B">
        <w:t xml:space="preserve"> Onze twee factories zullen dus niet langer hun concrete implementatie teruggeven, maar we gaan werken met de abstracte componenten:</w:t>
      </w:r>
    </w:p>
    <w:p w14:paraId="2CCB5B91" w14:textId="77777777" w:rsidR="00526D34" w:rsidRPr="0036164B" w:rsidRDefault="00526D34" w:rsidP="00AE03A1"/>
    <w:p w14:paraId="770004D5" w14:textId="57E74C23" w:rsidR="00653544" w:rsidRPr="00A94B81" w:rsidRDefault="00653544" w:rsidP="00BF398F">
      <w:pPr>
        <w:pStyle w:val="Code"/>
        <w:rPr>
          <w:color w:val="000000"/>
          <w:lang w:val="en-GB" w:eastAsia="nl-BE"/>
        </w:rPr>
      </w:pPr>
      <w:r w:rsidRPr="00A94B81">
        <w:rPr>
          <w:color w:val="0000FF"/>
          <w:lang w:val="en-GB" w:eastAsia="nl-BE"/>
        </w:rPr>
        <w:t>public</w:t>
      </w:r>
      <w:r w:rsidRPr="00A94B81">
        <w:rPr>
          <w:color w:val="000000"/>
          <w:lang w:val="en-GB" w:eastAsia="nl-BE"/>
        </w:rPr>
        <w:t xml:space="preserve"> </w:t>
      </w:r>
      <w:r w:rsidR="00EC5F88" w:rsidRPr="00A94B81">
        <w:rPr>
          <w:color w:val="0000FF"/>
          <w:lang w:val="en-GB" w:eastAsia="nl-BE"/>
        </w:rPr>
        <w:t>interface</w:t>
      </w:r>
      <w:r w:rsidRPr="00A94B81">
        <w:rPr>
          <w:color w:val="000000"/>
          <w:lang w:val="en-GB" w:eastAsia="nl-BE"/>
        </w:rPr>
        <w:t xml:space="preserve"> </w:t>
      </w:r>
      <w:r w:rsidR="00EC5F88" w:rsidRPr="00A94B81">
        <w:rPr>
          <w:lang w:val="en-GB" w:eastAsia="nl-BE"/>
        </w:rPr>
        <w:t>IA</w:t>
      </w:r>
      <w:r w:rsidRPr="00A94B81">
        <w:rPr>
          <w:lang w:val="en-GB" w:eastAsia="nl-BE"/>
        </w:rPr>
        <w:t>bstractFactory</w:t>
      </w:r>
    </w:p>
    <w:p w14:paraId="56C6699F" w14:textId="77777777" w:rsidR="00653544" w:rsidRPr="00A94B81" w:rsidRDefault="00653544" w:rsidP="00BF398F">
      <w:pPr>
        <w:pStyle w:val="Code"/>
        <w:rPr>
          <w:color w:val="000000"/>
          <w:lang w:val="en-GB" w:eastAsia="nl-BE"/>
        </w:rPr>
      </w:pPr>
      <w:r w:rsidRPr="00A94B81">
        <w:rPr>
          <w:color w:val="000000"/>
          <w:lang w:val="en-GB" w:eastAsia="nl-BE"/>
        </w:rPr>
        <w:t>{</w:t>
      </w:r>
    </w:p>
    <w:p w14:paraId="14CED78D" w14:textId="754D703E" w:rsidR="00653544" w:rsidRPr="00E036E0" w:rsidRDefault="00653544" w:rsidP="00BF398F">
      <w:pPr>
        <w:pStyle w:val="Code"/>
        <w:rPr>
          <w:color w:val="000000"/>
          <w:lang w:val="en-GB" w:eastAsia="nl-BE"/>
        </w:rPr>
      </w:pPr>
      <w:r w:rsidRPr="00A94B81">
        <w:rPr>
          <w:color w:val="000000"/>
          <w:lang w:val="en-GB" w:eastAsia="nl-BE"/>
        </w:rPr>
        <w:t xml:space="preserve">    </w:t>
      </w:r>
      <w:r w:rsidRPr="00E036E0">
        <w:rPr>
          <w:color w:val="0000FF"/>
          <w:lang w:val="en-GB" w:eastAsia="nl-BE"/>
        </w:rPr>
        <w:t>public</w:t>
      </w:r>
      <w:r w:rsidRPr="00E036E0">
        <w:rPr>
          <w:color w:val="000000"/>
          <w:lang w:val="en-GB" w:eastAsia="nl-BE"/>
        </w:rPr>
        <w:t xml:space="preserve"> </w:t>
      </w:r>
      <w:r w:rsidR="00EC5F88" w:rsidRPr="00E036E0">
        <w:rPr>
          <w:lang w:val="en-GB" w:eastAsia="nl-BE"/>
        </w:rPr>
        <w:t>IT</w:t>
      </w:r>
      <w:r w:rsidRPr="00E036E0">
        <w:rPr>
          <w:lang w:val="en-GB" w:eastAsia="nl-BE"/>
        </w:rPr>
        <w:t>itleElement</w:t>
      </w:r>
      <w:r w:rsidRPr="00E036E0">
        <w:rPr>
          <w:color w:val="000000"/>
          <w:lang w:val="en-GB" w:eastAsia="nl-BE"/>
        </w:rPr>
        <w:t xml:space="preserve"> CreateTitle();</w:t>
      </w:r>
    </w:p>
    <w:p w14:paraId="5E2FE715" w14:textId="7A9024CD" w:rsidR="00653544" w:rsidRPr="00AD1150" w:rsidRDefault="00653544" w:rsidP="00BF398F">
      <w:pPr>
        <w:pStyle w:val="Code"/>
        <w:rPr>
          <w:rFonts w:ascii="Cascadia Mono" w:hAnsi="Cascadia Mono" w:cs="Cascadia Mono"/>
          <w:color w:val="000000"/>
          <w:sz w:val="19"/>
          <w:szCs w:val="19"/>
          <w:lang w:val="en-GB" w:eastAsia="nl-BE"/>
        </w:rPr>
      </w:pPr>
      <w:r w:rsidRPr="00E036E0">
        <w:rPr>
          <w:color w:val="000000"/>
          <w:lang w:val="en-GB" w:eastAsia="nl-BE"/>
        </w:rPr>
        <w:t xml:space="preserve">    </w:t>
      </w:r>
      <w:r w:rsidRPr="00AD1150">
        <w:rPr>
          <w:rFonts w:ascii="Cascadia Mono" w:hAnsi="Cascadia Mono" w:cs="Cascadia Mono"/>
          <w:color w:val="0000FF"/>
          <w:sz w:val="19"/>
          <w:szCs w:val="19"/>
          <w:lang w:val="en-GB" w:eastAsia="nl-BE"/>
        </w:rPr>
        <w:t>public</w:t>
      </w:r>
      <w:r w:rsidRPr="00AD1150">
        <w:rPr>
          <w:rFonts w:ascii="Cascadia Mono" w:hAnsi="Cascadia Mono" w:cs="Cascadia Mono"/>
          <w:color w:val="000000"/>
          <w:sz w:val="19"/>
          <w:szCs w:val="19"/>
          <w:lang w:val="en-GB" w:eastAsia="nl-BE"/>
        </w:rPr>
        <w:t xml:space="preserve"> </w:t>
      </w:r>
      <w:r w:rsidR="00EC5F88" w:rsidRPr="00AD1150">
        <w:rPr>
          <w:rFonts w:ascii="Cascadia Mono" w:hAnsi="Cascadia Mono" w:cs="Cascadia Mono"/>
          <w:color w:val="2B91AF"/>
          <w:sz w:val="19"/>
          <w:szCs w:val="19"/>
          <w:lang w:val="en-GB" w:eastAsia="nl-BE"/>
        </w:rPr>
        <w:t>IL</w:t>
      </w:r>
      <w:r w:rsidRPr="00AD1150">
        <w:rPr>
          <w:rFonts w:ascii="Cascadia Mono" w:hAnsi="Cascadia Mono" w:cs="Cascadia Mono"/>
          <w:color w:val="2B91AF"/>
          <w:sz w:val="19"/>
          <w:szCs w:val="19"/>
          <w:lang w:val="en-GB" w:eastAsia="nl-BE"/>
        </w:rPr>
        <w:t>istElement</w:t>
      </w:r>
      <w:r w:rsidRPr="00AD1150">
        <w:rPr>
          <w:rFonts w:ascii="Cascadia Mono" w:hAnsi="Cascadia Mono" w:cs="Cascadia Mono"/>
          <w:color w:val="000000"/>
          <w:sz w:val="19"/>
          <w:szCs w:val="19"/>
          <w:lang w:val="en-GB" w:eastAsia="nl-BE"/>
        </w:rPr>
        <w:t xml:space="preserve"> CreateList();</w:t>
      </w:r>
    </w:p>
    <w:p w14:paraId="67A0217F" w14:textId="1084A2D8" w:rsidR="00AF5A39" w:rsidRPr="0036164B" w:rsidRDefault="00653544" w:rsidP="00BF398F">
      <w:pPr>
        <w:pStyle w:val="Code"/>
        <w:rPr>
          <w:color w:val="000000"/>
          <w:lang w:eastAsia="nl-BE"/>
        </w:rPr>
      </w:pPr>
      <w:r w:rsidRPr="0036164B">
        <w:rPr>
          <w:color w:val="000000"/>
          <w:lang w:eastAsia="nl-BE"/>
        </w:rPr>
        <w:t>}</w:t>
      </w:r>
    </w:p>
    <w:p w14:paraId="4B68002D" w14:textId="77777777" w:rsidR="00526D34" w:rsidRPr="0036164B" w:rsidRDefault="00526D34" w:rsidP="00653544">
      <w:pPr>
        <w:ind w:left="708"/>
        <w:rPr>
          <w:rFonts w:ascii="Cascadia Mono" w:hAnsi="Cascadia Mono" w:cs="Cascadia Mono"/>
          <w:color w:val="000000"/>
          <w:sz w:val="19"/>
          <w:szCs w:val="19"/>
          <w:lang w:eastAsia="nl-BE"/>
        </w:rPr>
      </w:pPr>
    </w:p>
    <w:p w14:paraId="69C1BAC2" w14:textId="6FDB91AA" w:rsidR="00AF5A39" w:rsidRPr="0036164B" w:rsidRDefault="00653544" w:rsidP="00AF5A39">
      <w:r w:rsidRPr="0036164B">
        <w:t>In onze StarFactory worden de methodes dan:</w:t>
      </w:r>
    </w:p>
    <w:p w14:paraId="5570265C" w14:textId="77777777" w:rsidR="00526D34" w:rsidRPr="0036164B" w:rsidRDefault="00526D34" w:rsidP="00AF5A39"/>
    <w:p w14:paraId="35A314AB" w14:textId="5BD1E293" w:rsidR="00653544" w:rsidRPr="00E036E0" w:rsidRDefault="00653544" w:rsidP="00BF398F">
      <w:pPr>
        <w:pStyle w:val="Code"/>
        <w:rPr>
          <w:lang w:val="en-GB" w:eastAsia="nl-BE"/>
        </w:rPr>
      </w:pPr>
      <w:r w:rsidRPr="0036164B">
        <w:rPr>
          <w:lang w:eastAsia="nl-BE"/>
        </w:rPr>
        <w:t xml:space="preserve">    </w:t>
      </w:r>
      <w:r w:rsidRPr="00E036E0">
        <w:rPr>
          <w:color w:val="0000FF"/>
          <w:lang w:val="en-GB" w:eastAsia="nl-BE"/>
        </w:rPr>
        <w:t>public</w:t>
      </w:r>
      <w:r w:rsidRPr="00E036E0">
        <w:rPr>
          <w:lang w:val="en-GB" w:eastAsia="nl-BE"/>
        </w:rPr>
        <w:t xml:space="preserve"> </w:t>
      </w:r>
      <w:r w:rsidRPr="00E036E0">
        <w:rPr>
          <w:color w:val="0000FF"/>
          <w:lang w:val="en-GB" w:eastAsia="nl-BE"/>
        </w:rPr>
        <w:t>override</w:t>
      </w:r>
      <w:r w:rsidRPr="00E036E0">
        <w:rPr>
          <w:lang w:val="en-GB" w:eastAsia="nl-BE"/>
        </w:rPr>
        <w:t xml:space="preserve"> </w:t>
      </w:r>
      <w:r w:rsidR="006075B3" w:rsidRPr="00E036E0">
        <w:rPr>
          <w:color w:val="2B91AF"/>
          <w:lang w:val="en-GB" w:eastAsia="nl-BE"/>
        </w:rPr>
        <w:t>IT</w:t>
      </w:r>
      <w:r w:rsidRPr="00E036E0">
        <w:rPr>
          <w:color w:val="2B91AF"/>
          <w:lang w:val="en-GB" w:eastAsia="nl-BE"/>
        </w:rPr>
        <w:t>itleElement</w:t>
      </w:r>
      <w:r w:rsidRPr="00E036E0">
        <w:rPr>
          <w:lang w:val="en-GB" w:eastAsia="nl-BE"/>
        </w:rPr>
        <w:t xml:space="preserve"> CreateTitle()</w:t>
      </w:r>
    </w:p>
    <w:p w14:paraId="4C5CA336" w14:textId="77777777" w:rsidR="00653544" w:rsidRPr="00E036E0" w:rsidRDefault="00653544" w:rsidP="00BF398F">
      <w:pPr>
        <w:pStyle w:val="Code"/>
        <w:rPr>
          <w:lang w:val="en-GB" w:eastAsia="nl-BE"/>
        </w:rPr>
      </w:pPr>
      <w:r w:rsidRPr="00E036E0">
        <w:rPr>
          <w:lang w:val="en-GB" w:eastAsia="nl-BE"/>
        </w:rPr>
        <w:t xml:space="preserve">    {</w:t>
      </w:r>
    </w:p>
    <w:p w14:paraId="18EE3D37" w14:textId="77777777" w:rsidR="00653544" w:rsidRPr="00E036E0" w:rsidRDefault="00653544" w:rsidP="00BF398F">
      <w:pPr>
        <w:pStyle w:val="Code"/>
        <w:rPr>
          <w:lang w:val="en-GB" w:eastAsia="nl-BE"/>
        </w:rPr>
      </w:pPr>
      <w:r w:rsidRPr="00E036E0">
        <w:rPr>
          <w:lang w:val="en-GB" w:eastAsia="nl-BE"/>
        </w:rPr>
        <w:t xml:space="preserve">        </w:t>
      </w:r>
      <w:r w:rsidRPr="00E036E0">
        <w:rPr>
          <w:color w:val="0000FF"/>
          <w:lang w:val="en-GB" w:eastAsia="nl-BE"/>
        </w:rPr>
        <w:t>return</w:t>
      </w:r>
      <w:r w:rsidRPr="00E036E0">
        <w:rPr>
          <w:lang w:val="en-GB" w:eastAsia="nl-BE"/>
        </w:rPr>
        <w:t xml:space="preserve"> </w:t>
      </w:r>
      <w:r w:rsidRPr="00E036E0">
        <w:rPr>
          <w:color w:val="0000FF"/>
          <w:lang w:val="en-GB" w:eastAsia="nl-BE"/>
        </w:rPr>
        <w:t>new</w:t>
      </w:r>
      <w:r w:rsidRPr="00E036E0">
        <w:rPr>
          <w:lang w:val="en-GB" w:eastAsia="nl-BE"/>
        </w:rPr>
        <w:t xml:space="preserve"> </w:t>
      </w:r>
      <w:r w:rsidRPr="00E036E0">
        <w:rPr>
          <w:color w:val="2B91AF"/>
          <w:lang w:val="en-GB" w:eastAsia="nl-BE"/>
        </w:rPr>
        <w:t>StarTitle</w:t>
      </w:r>
      <w:r w:rsidRPr="00E036E0">
        <w:rPr>
          <w:lang w:val="en-GB" w:eastAsia="nl-BE"/>
        </w:rPr>
        <w:t>();</w:t>
      </w:r>
    </w:p>
    <w:p w14:paraId="06AF1E5B" w14:textId="77777777" w:rsidR="00653544" w:rsidRPr="00E036E0" w:rsidRDefault="00653544" w:rsidP="00BF398F">
      <w:pPr>
        <w:pStyle w:val="Code"/>
        <w:rPr>
          <w:lang w:val="en-GB" w:eastAsia="nl-BE"/>
        </w:rPr>
      </w:pPr>
      <w:r w:rsidRPr="00E036E0">
        <w:rPr>
          <w:lang w:val="en-GB" w:eastAsia="nl-BE"/>
        </w:rPr>
        <w:t xml:space="preserve">    }</w:t>
      </w:r>
    </w:p>
    <w:p w14:paraId="072C4574" w14:textId="77777777" w:rsidR="00653544" w:rsidRPr="00E036E0" w:rsidRDefault="00653544" w:rsidP="00BF398F">
      <w:pPr>
        <w:pStyle w:val="Code"/>
        <w:rPr>
          <w:lang w:val="en-GB" w:eastAsia="nl-BE"/>
        </w:rPr>
      </w:pPr>
    </w:p>
    <w:p w14:paraId="4871360D" w14:textId="69DBB1D6" w:rsidR="00653544" w:rsidRPr="00E036E0" w:rsidRDefault="00653544" w:rsidP="00BF398F">
      <w:pPr>
        <w:pStyle w:val="Code"/>
        <w:rPr>
          <w:lang w:val="en-GB" w:eastAsia="nl-BE"/>
        </w:rPr>
      </w:pPr>
      <w:r w:rsidRPr="00E036E0">
        <w:rPr>
          <w:lang w:val="en-GB" w:eastAsia="nl-BE"/>
        </w:rPr>
        <w:lastRenderedPageBreak/>
        <w:t xml:space="preserve">    </w:t>
      </w:r>
      <w:r w:rsidRPr="00E036E0">
        <w:rPr>
          <w:color w:val="0000FF"/>
          <w:lang w:val="en-GB" w:eastAsia="nl-BE"/>
        </w:rPr>
        <w:t>public</w:t>
      </w:r>
      <w:r w:rsidRPr="00E036E0">
        <w:rPr>
          <w:lang w:val="en-GB" w:eastAsia="nl-BE"/>
        </w:rPr>
        <w:t xml:space="preserve"> </w:t>
      </w:r>
      <w:r w:rsidRPr="00E036E0">
        <w:rPr>
          <w:color w:val="0000FF"/>
          <w:lang w:val="en-GB" w:eastAsia="nl-BE"/>
        </w:rPr>
        <w:t>override</w:t>
      </w:r>
      <w:r w:rsidRPr="00E036E0">
        <w:rPr>
          <w:lang w:val="en-GB" w:eastAsia="nl-BE"/>
        </w:rPr>
        <w:t xml:space="preserve"> </w:t>
      </w:r>
      <w:r w:rsidR="006075B3" w:rsidRPr="00E036E0">
        <w:rPr>
          <w:color w:val="2B91AF"/>
          <w:lang w:val="en-GB" w:eastAsia="nl-BE"/>
        </w:rPr>
        <w:t>IL</w:t>
      </w:r>
      <w:r w:rsidRPr="00E036E0">
        <w:rPr>
          <w:color w:val="2B91AF"/>
          <w:lang w:val="en-GB" w:eastAsia="nl-BE"/>
        </w:rPr>
        <w:t>istElement</w:t>
      </w:r>
      <w:r w:rsidRPr="00E036E0">
        <w:rPr>
          <w:lang w:val="en-GB" w:eastAsia="nl-BE"/>
        </w:rPr>
        <w:t xml:space="preserve"> CreateList()</w:t>
      </w:r>
    </w:p>
    <w:p w14:paraId="3A33726E" w14:textId="77777777" w:rsidR="00653544" w:rsidRPr="00E036E0" w:rsidRDefault="00653544" w:rsidP="00BF398F">
      <w:pPr>
        <w:pStyle w:val="Code"/>
        <w:rPr>
          <w:lang w:val="en-GB" w:eastAsia="nl-BE"/>
        </w:rPr>
      </w:pPr>
      <w:r w:rsidRPr="00E036E0">
        <w:rPr>
          <w:lang w:val="en-GB" w:eastAsia="nl-BE"/>
        </w:rPr>
        <w:t xml:space="preserve">    {</w:t>
      </w:r>
    </w:p>
    <w:p w14:paraId="62B9BA67" w14:textId="77777777" w:rsidR="00653544" w:rsidRPr="00E036E0" w:rsidRDefault="00653544" w:rsidP="00BF398F">
      <w:pPr>
        <w:pStyle w:val="Code"/>
        <w:rPr>
          <w:lang w:val="en-GB" w:eastAsia="nl-BE"/>
        </w:rPr>
      </w:pPr>
      <w:r w:rsidRPr="00E036E0">
        <w:rPr>
          <w:lang w:val="en-GB" w:eastAsia="nl-BE"/>
        </w:rPr>
        <w:t xml:space="preserve">        </w:t>
      </w:r>
      <w:r w:rsidRPr="00E036E0">
        <w:rPr>
          <w:color w:val="0000FF"/>
          <w:lang w:val="en-GB" w:eastAsia="nl-BE"/>
        </w:rPr>
        <w:t>return</w:t>
      </w:r>
      <w:r w:rsidRPr="00E036E0">
        <w:rPr>
          <w:lang w:val="en-GB" w:eastAsia="nl-BE"/>
        </w:rPr>
        <w:t xml:space="preserve"> </w:t>
      </w:r>
      <w:r w:rsidRPr="00E036E0">
        <w:rPr>
          <w:color w:val="0000FF"/>
          <w:lang w:val="en-GB" w:eastAsia="nl-BE"/>
        </w:rPr>
        <w:t>new</w:t>
      </w:r>
      <w:r w:rsidRPr="00E036E0">
        <w:rPr>
          <w:lang w:val="en-GB" w:eastAsia="nl-BE"/>
        </w:rPr>
        <w:t xml:space="preserve"> </w:t>
      </w:r>
      <w:r w:rsidRPr="00E036E0">
        <w:rPr>
          <w:color w:val="2B91AF"/>
          <w:lang w:val="en-GB" w:eastAsia="nl-BE"/>
        </w:rPr>
        <w:t>StarList</w:t>
      </w:r>
      <w:r w:rsidRPr="00E036E0">
        <w:rPr>
          <w:lang w:val="en-GB" w:eastAsia="nl-BE"/>
        </w:rPr>
        <w:t>();</w:t>
      </w:r>
    </w:p>
    <w:p w14:paraId="651D8CE7" w14:textId="4D23E4DC" w:rsidR="00653544" w:rsidRPr="00AD1150" w:rsidRDefault="00653544" w:rsidP="00BF398F">
      <w:pPr>
        <w:pStyle w:val="Code"/>
        <w:rPr>
          <w:rFonts w:ascii="Cascadia Mono" w:hAnsi="Cascadia Mono" w:cs="Cascadia Mono"/>
          <w:color w:val="000000"/>
          <w:sz w:val="19"/>
          <w:szCs w:val="19"/>
          <w:lang w:val="en-GB" w:eastAsia="nl-BE"/>
        </w:rPr>
      </w:pPr>
      <w:r w:rsidRPr="00E036E0">
        <w:rPr>
          <w:lang w:val="en-GB" w:eastAsia="nl-BE"/>
        </w:rPr>
        <w:t xml:space="preserve">    </w:t>
      </w:r>
      <w:r w:rsidRPr="00AD1150">
        <w:rPr>
          <w:rFonts w:ascii="Cascadia Mono" w:hAnsi="Cascadia Mono" w:cs="Cascadia Mono"/>
          <w:color w:val="000000"/>
          <w:sz w:val="19"/>
          <w:szCs w:val="19"/>
          <w:lang w:val="en-GB" w:eastAsia="nl-BE"/>
        </w:rPr>
        <w:t>}</w:t>
      </w:r>
    </w:p>
    <w:p w14:paraId="750FA216" w14:textId="7B1C566A" w:rsidR="00653544" w:rsidRPr="00AD1150" w:rsidRDefault="00653544" w:rsidP="00BF398F">
      <w:pPr>
        <w:pStyle w:val="Code"/>
        <w:rPr>
          <w:rFonts w:ascii="Cascadia Mono" w:hAnsi="Cascadia Mono" w:cs="Cascadia Mono"/>
          <w:color w:val="000000"/>
          <w:sz w:val="19"/>
          <w:szCs w:val="19"/>
          <w:lang w:val="en-GB" w:eastAsia="nl-BE"/>
        </w:rPr>
      </w:pPr>
    </w:p>
    <w:p w14:paraId="092C2895" w14:textId="4A7C7E26" w:rsidR="00653544" w:rsidRPr="0036164B" w:rsidRDefault="00653544" w:rsidP="00653544">
      <w:r w:rsidRPr="0036164B">
        <w:t xml:space="preserve">Dankzij </w:t>
      </w:r>
      <w:r w:rsidRPr="007519C3">
        <w:rPr>
          <w:b/>
          <w:bCs/>
        </w:rPr>
        <w:t>polymorfisme</w:t>
      </w:r>
      <w:r w:rsidRPr="0036164B">
        <w:t xml:space="preserve"> kunnen we dus een concrete implementatie doorgeven als zijn abstracte vorm.</w:t>
      </w:r>
      <w:r w:rsidR="0054586B" w:rsidRPr="0036164B">
        <w:t xml:space="preserve"> Hierna kunnen we dan in onze Program.cs een AbstractFacto</w:t>
      </w:r>
      <w:r w:rsidR="0017139D" w:rsidRPr="0036164B">
        <w:t>r</w:t>
      </w:r>
      <w:r w:rsidR="0054586B" w:rsidRPr="0036164B">
        <w:t xml:space="preserve">y definiëren, dat we initiëren aan de hand van gebruikersinput. Voor elementen </w:t>
      </w:r>
      <w:r w:rsidR="00543E75" w:rsidRPr="0036164B">
        <w:t>aan te maken, gebruiken we dan de call van deze abstract class:</w:t>
      </w:r>
    </w:p>
    <w:p w14:paraId="250052C5" w14:textId="77777777" w:rsidR="00526D34" w:rsidRPr="0036164B" w:rsidRDefault="00526D34" w:rsidP="00BF398F">
      <w:pPr>
        <w:pStyle w:val="Code"/>
      </w:pPr>
    </w:p>
    <w:p w14:paraId="6356DFB0" w14:textId="2F7E2598" w:rsidR="00543E75" w:rsidRPr="00E036E0" w:rsidRDefault="00543E75" w:rsidP="00BF398F">
      <w:pPr>
        <w:pStyle w:val="Code"/>
        <w:rPr>
          <w:rFonts w:ascii="Cascadia Mono" w:hAnsi="Cascadia Mono" w:cs="Cascadia Mono"/>
          <w:color w:val="000000"/>
          <w:sz w:val="19"/>
          <w:szCs w:val="19"/>
          <w:lang w:val="en-GB" w:eastAsia="nl-BE"/>
        </w:rPr>
      </w:pPr>
      <w:r w:rsidRPr="00E036E0">
        <w:rPr>
          <w:rFonts w:ascii="Cascadia Mono" w:hAnsi="Cascadia Mono" w:cs="Cascadia Mono"/>
          <w:color w:val="0000FF"/>
          <w:sz w:val="19"/>
          <w:szCs w:val="19"/>
          <w:lang w:val="en-GB" w:eastAsia="nl-BE"/>
        </w:rPr>
        <w:t>void</w:t>
      </w:r>
      <w:r w:rsidRPr="00E036E0">
        <w:rPr>
          <w:rFonts w:ascii="Cascadia Mono" w:hAnsi="Cascadia Mono" w:cs="Cascadia Mono"/>
          <w:color w:val="000000"/>
          <w:sz w:val="19"/>
          <w:szCs w:val="19"/>
          <w:lang w:val="en-GB" w:eastAsia="nl-BE"/>
        </w:rPr>
        <w:t xml:space="preserve"> ShowTitle(</w:t>
      </w:r>
      <w:r w:rsidR="000C2761" w:rsidRPr="00E036E0">
        <w:rPr>
          <w:rFonts w:ascii="Cascadia Mono" w:hAnsi="Cascadia Mono" w:cs="Cascadia Mono"/>
          <w:color w:val="2B91AF"/>
          <w:sz w:val="19"/>
          <w:szCs w:val="19"/>
          <w:lang w:val="en-GB" w:eastAsia="nl-BE"/>
        </w:rPr>
        <w:t>IA</w:t>
      </w:r>
      <w:r w:rsidRPr="00E036E0">
        <w:rPr>
          <w:rFonts w:ascii="Cascadia Mono" w:hAnsi="Cascadia Mono" w:cs="Cascadia Mono"/>
          <w:color w:val="2B91AF"/>
          <w:sz w:val="19"/>
          <w:szCs w:val="19"/>
          <w:lang w:val="en-GB" w:eastAsia="nl-BE"/>
        </w:rPr>
        <w:t>bstractFactory</w:t>
      </w:r>
      <w:r w:rsidRPr="00E036E0">
        <w:rPr>
          <w:rFonts w:ascii="Cascadia Mono" w:hAnsi="Cascadia Mono" w:cs="Cascadia Mono"/>
          <w:color w:val="000000"/>
          <w:sz w:val="19"/>
          <w:szCs w:val="19"/>
          <w:lang w:val="en-GB" w:eastAsia="nl-BE"/>
        </w:rPr>
        <w:t xml:space="preserve"> factory)</w:t>
      </w:r>
    </w:p>
    <w:p w14:paraId="16D050B6" w14:textId="77777777" w:rsidR="00543E75" w:rsidRPr="00E036E0" w:rsidRDefault="00543E75" w:rsidP="00BF398F">
      <w:pPr>
        <w:pStyle w:val="Code"/>
        <w:rPr>
          <w:rFonts w:ascii="Cascadia Mono" w:hAnsi="Cascadia Mono" w:cs="Cascadia Mono"/>
          <w:color w:val="000000"/>
          <w:sz w:val="19"/>
          <w:szCs w:val="19"/>
          <w:lang w:val="en-GB" w:eastAsia="nl-BE"/>
        </w:rPr>
      </w:pPr>
      <w:r w:rsidRPr="00E036E0">
        <w:rPr>
          <w:rFonts w:ascii="Cascadia Mono" w:hAnsi="Cascadia Mono" w:cs="Cascadia Mono"/>
          <w:color w:val="000000"/>
          <w:sz w:val="19"/>
          <w:szCs w:val="19"/>
          <w:lang w:val="en-GB" w:eastAsia="nl-BE"/>
        </w:rPr>
        <w:t>{</w:t>
      </w:r>
    </w:p>
    <w:p w14:paraId="50B50D90" w14:textId="77777777" w:rsidR="00543E75" w:rsidRPr="00E036E0" w:rsidRDefault="00543E75" w:rsidP="00BF398F">
      <w:pPr>
        <w:pStyle w:val="Code"/>
        <w:rPr>
          <w:rFonts w:ascii="Cascadia Mono" w:hAnsi="Cascadia Mono" w:cs="Cascadia Mono"/>
          <w:color w:val="000000"/>
          <w:sz w:val="19"/>
          <w:szCs w:val="19"/>
          <w:lang w:val="en-GB" w:eastAsia="nl-BE"/>
        </w:rPr>
      </w:pPr>
      <w:r w:rsidRPr="00E036E0">
        <w:rPr>
          <w:rFonts w:ascii="Cascadia Mono" w:hAnsi="Cascadia Mono" w:cs="Cascadia Mono"/>
          <w:color w:val="000000"/>
          <w:sz w:val="19"/>
          <w:szCs w:val="19"/>
          <w:lang w:val="en-GB" w:eastAsia="nl-BE"/>
        </w:rPr>
        <w:t xml:space="preserve">    </w:t>
      </w:r>
      <w:r w:rsidRPr="00E036E0">
        <w:rPr>
          <w:rFonts w:ascii="Cascadia Mono" w:hAnsi="Cascadia Mono" w:cs="Cascadia Mono"/>
          <w:color w:val="2B91AF"/>
          <w:sz w:val="19"/>
          <w:szCs w:val="19"/>
          <w:lang w:val="en-GB" w:eastAsia="nl-BE"/>
        </w:rPr>
        <w:t>Console</w:t>
      </w:r>
      <w:r w:rsidRPr="00E036E0">
        <w:rPr>
          <w:rFonts w:ascii="Cascadia Mono" w:hAnsi="Cascadia Mono" w:cs="Cascadia Mono"/>
          <w:color w:val="000000"/>
          <w:sz w:val="19"/>
          <w:szCs w:val="19"/>
          <w:lang w:val="en-GB" w:eastAsia="nl-BE"/>
        </w:rPr>
        <w:t>.WriteLine(</w:t>
      </w:r>
      <w:r w:rsidRPr="00E036E0">
        <w:rPr>
          <w:rFonts w:ascii="Cascadia Mono" w:hAnsi="Cascadia Mono" w:cs="Cascadia Mono"/>
          <w:color w:val="A31515"/>
          <w:sz w:val="19"/>
          <w:szCs w:val="19"/>
          <w:lang w:val="en-GB" w:eastAsia="nl-BE"/>
        </w:rPr>
        <w:t>"Enter the title:"</w:t>
      </w:r>
      <w:r w:rsidRPr="00E036E0">
        <w:rPr>
          <w:rFonts w:ascii="Cascadia Mono" w:hAnsi="Cascadia Mono" w:cs="Cascadia Mono"/>
          <w:color w:val="000000"/>
          <w:sz w:val="19"/>
          <w:szCs w:val="19"/>
          <w:lang w:val="en-GB" w:eastAsia="nl-BE"/>
        </w:rPr>
        <w:t>);</w:t>
      </w:r>
    </w:p>
    <w:p w14:paraId="4CD63709" w14:textId="77777777" w:rsidR="00543E75" w:rsidRPr="00A94B81" w:rsidRDefault="00543E75" w:rsidP="00BF398F">
      <w:pPr>
        <w:pStyle w:val="Code"/>
        <w:rPr>
          <w:rFonts w:ascii="Cascadia Mono" w:hAnsi="Cascadia Mono" w:cs="Cascadia Mono"/>
          <w:color w:val="000000"/>
          <w:sz w:val="19"/>
          <w:szCs w:val="19"/>
          <w:lang w:val="en-GB" w:eastAsia="nl-BE"/>
        </w:rPr>
      </w:pPr>
      <w:r w:rsidRPr="00E036E0">
        <w:rPr>
          <w:rFonts w:ascii="Cascadia Mono" w:hAnsi="Cascadia Mono" w:cs="Cascadia Mono"/>
          <w:color w:val="000000"/>
          <w:sz w:val="19"/>
          <w:szCs w:val="19"/>
          <w:lang w:val="en-GB" w:eastAsia="nl-BE"/>
        </w:rPr>
        <w:t xml:space="preserve">    </w:t>
      </w:r>
      <w:r w:rsidRPr="00A94B81">
        <w:rPr>
          <w:rFonts w:ascii="Cascadia Mono" w:hAnsi="Cascadia Mono" w:cs="Cascadia Mono"/>
          <w:color w:val="2B91AF"/>
          <w:sz w:val="19"/>
          <w:szCs w:val="19"/>
          <w:lang w:val="en-GB" w:eastAsia="nl-BE"/>
        </w:rPr>
        <w:t>Console</w:t>
      </w:r>
      <w:r w:rsidRPr="00A94B81">
        <w:rPr>
          <w:rFonts w:ascii="Cascadia Mono" w:hAnsi="Cascadia Mono" w:cs="Cascadia Mono"/>
          <w:color w:val="000000"/>
          <w:sz w:val="19"/>
          <w:szCs w:val="19"/>
          <w:lang w:val="en-GB" w:eastAsia="nl-BE"/>
        </w:rPr>
        <w:t>.Write(</w:t>
      </w:r>
      <w:r w:rsidRPr="00A94B81">
        <w:rPr>
          <w:rFonts w:ascii="Cascadia Mono" w:hAnsi="Cascadia Mono" w:cs="Cascadia Mono"/>
          <w:color w:val="A31515"/>
          <w:sz w:val="19"/>
          <w:szCs w:val="19"/>
          <w:lang w:val="en-GB" w:eastAsia="nl-BE"/>
        </w:rPr>
        <w:t>"&gt;"</w:t>
      </w:r>
      <w:r w:rsidRPr="00A94B81">
        <w:rPr>
          <w:rFonts w:ascii="Cascadia Mono" w:hAnsi="Cascadia Mono" w:cs="Cascadia Mono"/>
          <w:color w:val="000000"/>
          <w:sz w:val="19"/>
          <w:szCs w:val="19"/>
          <w:lang w:val="en-GB" w:eastAsia="nl-BE"/>
        </w:rPr>
        <w:t>);</w:t>
      </w:r>
    </w:p>
    <w:p w14:paraId="510A396C" w14:textId="77777777" w:rsidR="00543E75" w:rsidRPr="00E036E0" w:rsidRDefault="00543E75" w:rsidP="00BF398F">
      <w:pPr>
        <w:pStyle w:val="Code"/>
        <w:rPr>
          <w:rFonts w:ascii="Cascadia Mono" w:hAnsi="Cascadia Mono" w:cs="Cascadia Mono"/>
          <w:color w:val="000000"/>
          <w:sz w:val="19"/>
          <w:szCs w:val="19"/>
          <w:lang w:val="en-GB" w:eastAsia="nl-BE"/>
        </w:rPr>
      </w:pPr>
      <w:r w:rsidRPr="00A94B81">
        <w:rPr>
          <w:rFonts w:ascii="Cascadia Mono" w:hAnsi="Cascadia Mono" w:cs="Cascadia Mono"/>
          <w:color w:val="000000"/>
          <w:sz w:val="19"/>
          <w:szCs w:val="19"/>
          <w:lang w:val="en-GB" w:eastAsia="nl-BE"/>
        </w:rPr>
        <w:t xml:space="preserve">    </w:t>
      </w:r>
      <w:r w:rsidRPr="00E036E0">
        <w:rPr>
          <w:rFonts w:ascii="Cascadia Mono" w:hAnsi="Cascadia Mono" w:cs="Cascadia Mono"/>
          <w:color w:val="0000FF"/>
          <w:sz w:val="19"/>
          <w:szCs w:val="19"/>
          <w:lang w:val="en-GB" w:eastAsia="nl-BE"/>
        </w:rPr>
        <w:t>var</w:t>
      </w:r>
      <w:r w:rsidRPr="00E036E0">
        <w:rPr>
          <w:rFonts w:ascii="Cascadia Mono" w:hAnsi="Cascadia Mono" w:cs="Cascadia Mono"/>
          <w:color w:val="000000"/>
          <w:sz w:val="19"/>
          <w:szCs w:val="19"/>
          <w:lang w:val="en-GB" w:eastAsia="nl-BE"/>
        </w:rPr>
        <w:t xml:space="preserve"> title = </w:t>
      </w:r>
      <w:r w:rsidRPr="00E036E0">
        <w:rPr>
          <w:rFonts w:ascii="Cascadia Mono" w:hAnsi="Cascadia Mono" w:cs="Cascadia Mono"/>
          <w:color w:val="2B91AF"/>
          <w:sz w:val="19"/>
          <w:szCs w:val="19"/>
          <w:lang w:val="en-GB" w:eastAsia="nl-BE"/>
        </w:rPr>
        <w:t>Console</w:t>
      </w:r>
      <w:r w:rsidRPr="00E036E0">
        <w:rPr>
          <w:rFonts w:ascii="Cascadia Mono" w:hAnsi="Cascadia Mono" w:cs="Cascadia Mono"/>
          <w:color w:val="000000"/>
          <w:sz w:val="19"/>
          <w:szCs w:val="19"/>
          <w:lang w:val="en-GB" w:eastAsia="nl-BE"/>
        </w:rPr>
        <w:t>.ReadLine();</w:t>
      </w:r>
    </w:p>
    <w:p w14:paraId="1049C652" w14:textId="37253B12" w:rsidR="00543E75" w:rsidRPr="00E036E0" w:rsidRDefault="00543E75" w:rsidP="00BF398F">
      <w:pPr>
        <w:pStyle w:val="Code"/>
        <w:rPr>
          <w:rFonts w:ascii="Cascadia Mono" w:hAnsi="Cascadia Mono" w:cs="Cascadia Mono"/>
          <w:color w:val="000000"/>
          <w:sz w:val="19"/>
          <w:szCs w:val="19"/>
          <w:lang w:val="en-GB" w:eastAsia="nl-BE"/>
        </w:rPr>
      </w:pPr>
      <w:r w:rsidRPr="00E036E0">
        <w:rPr>
          <w:rFonts w:ascii="Cascadia Mono" w:hAnsi="Cascadia Mono" w:cs="Cascadia Mono"/>
          <w:color w:val="000000"/>
          <w:sz w:val="19"/>
          <w:szCs w:val="19"/>
          <w:lang w:val="en-GB" w:eastAsia="nl-BE"/>
        </w:rPr>
        <w:t xml:space="preserve">    </w:t>
      </w:r>
      <w:r w:rsidR="00C43C88" w:rsidRPr="00E036E0">
        <w:rPr>
          <w:rFonts w:ascii="Cascadia Mono" w:hAnsi="Cascadia Mono" w:cs="Cascadia Mono"/>
          <w:color w:val="2B91AF"/>
          <w:sz w:val="19"/>
          <w:szCs w:val="19"/>
          <w:lang w:val="en-GB" w:eastAsia="nl-BE"/>
        </w:rPr>
        <w:t>IT</w:t>
      </w:r>
      <w:r w:rsidRPr="00E036E0">
        <w:rPr>
          <w:rFonts w:ascii="Cascadia Mono" w:hAnsi="Cascadia Mono" w:cs="Cascadia Mono"/>
          <w:color w:val="2B91AF"/>
          <w:sz w:val="19"/>
          <w:szCs w:val="19"/>
          <w:lang w:val="en-GB" w:eastAsia="nl-BE"/>
        </w:rPr>
        <w:t>itleElement</w:t>
      </w:r>
      <w:r w:rsidRPr="00E036E0">
        <w:rPr>
          <w:rFonts w:ascii="Cascadia Mono" w:hAnsi="Cascadia Mono" w:cs="Cascadia Mono"/>
          <w:color w:val="000000"/>
          <w:sz w:val="19"/>
          <w:szCs w:val="19"/>
          <w:lang w:val="en-GB" w:eastAsia="nl-BE"/>
        </w:rPr>
        <w:t xml:space="preserve"> titleElement = factory.CreateTitle();</w:t>
      </w:r>
    </w:p>
    <w:p w14:paraId="7949E258" w14:textId="77777777" w:rsidR="00543E75" w:rsidRPr="00E036E0" w:rsidRDefault="00543E75" w:rsidP="00BF398F">
      <w:pPr>
        <w:pStyle w:val="Code"/>
        <w:rPr>
          <w:rFonts w:ascii="Cascadia Mono" w:hAnsi="Cascadia Mono" w:cs="Cascadia Mono"/>
          <w:color w:val="000000"/>
          <w:sz w:val="19"/>
          <w:szCs w:val="19"/>
          <w:lang w:val="en-GB" w:eastAsia="nl-BE"/>
        </w:rPr>
      </w:pPr>
      <w:r w:rsidRPr="00E036E0">
        <w:rPr>
          <w:rFonts w:ascii="Cascadia Mono" w:hAnsi="Cascadia Mono" w:cs="Cascadia Mono"/>
          <w:color w:val="000000"/>
          <w:sz w:val="19"/>
          <w:szCs w:val="19"/>
          <w:lang w:val="en-GB" w:eastAsia="nl-BE"/>
        </w:rPr>
        <w:t xml:space="preserve">    titleElement.PrintTitle(title);</w:t>
      </w:r>
    </w:p>
    <w:p w14:paraId="227D50C4" w14:textId="77777777" w:rsidR="00543E75" w:rsidRPr="00E036E0" w:rsidRDefault="00543E75" w:rsidP="00BF398F">
      <w:pPr>
        <w:pStyle w:val="Code"/>
        <w:rPr>
          <w:rFonts w:ascii="Cascadia Mono" w:hAnsi="Cascadia Mono" w:cs="Cascadia Mono"/>
          <w:color w:val="000000"/>
          <w:sz w:val="19"/>
          <w:szCs w:val="19"/>
          <w:lang w:val="en-GB" w:eastAsia="nl-BE"/>
        </w:rPr>
      </w:pPr>
      <w:r w:rsidRPr="00E036E0">
        <w:rPr>
          <w:rFonts w:ascii="Cascadia Mono" w:hAnsi="Cascadia Mono" w:cs="Cascadia Mono"/>
          <w:color w:val="000000"/>
          <w:sz w:val="19"/>
          <w:szCs w:val="19"/>
          <w:lang w:val="en-GB" w:eastAsia="nl-BE"/>
        </w:rPr>
        <w:t xml:space="preserve">    </w:t>
      </w:r>
      <w:r w:rsidRPr="00E036E0">
        <w:rPr>
          <w:rFonts w:ascii="Cascadia Mono" w:hAnsi="Cascadia Mono" w:cs="Cascadia Mono"/>
          <w:color w:val="2B91AF"/>
          <w:sz w:val="19"/>
          <w:szCs w:val="19"/>
          <w:lang w:val="en-GB" w:eastAsia="nl-BE"/>
        </w:rPr>
        <w:t>Console</w:t>
      </w:r>
      <w:r w:rsidRPr="00E036E0">
        <w:rPr>
          <w:rFonts w:ascii="Cascadia Mono" w:hAnsi="Cascadia Mono" w:cs="Cascadia Mono"/>
          <w:color w:val="000000"/>
          <w:sz w:val="19"/>
          <w:szCs w:val="19"/>
          <w:lang w:val="en-GB" w:eastAsia="nl-BE"/>
        </w:rPr>
        <w:t>.WriteLine(</w:t>
      </w:r>
      <w:r w:rsidRPr="00E036E0">
        <w:rPr>
          <w:rFonts w:ascii="Cascadia Mono" w:hAnsi="Cascadia Mono" w:cs="Cascadia Mono"/>
          <w:color w:val="A31515"/>
          <w:sz w:val="19"/>
          <w:szCs w:val="19"/>
          <w:lang w:val="en-GB" w:eastAsia="nl-BE"/>
        </w:rPr>
        <w:t>"Press key to continue"</w:t>
      </w:r>
      <w:r w:rsidRPr="00E036E0">
        <w:rPr>
          <w:rFonts w:ascii="Cascadia Mono" w:hAnsi="Cascadia Mono" w:cs="Cascadia Mono"/>
          <w:color w:val="000000"/>
          <w:sz w:val="19"/>
          <w:szCs w:val="19"/>
          <w:lang w:val="en-GB" w:eastAsia="nl-BE"/>
        </w:rPr>
        <w:t>);</w:t>
      </w:r>
    </w:p>
    <w:p w14:paraId="3C90405A" w14:textId="77777777" w:rsidR="00543E75" w:rsidRPr="0036164B" w:rsidRDefault="00543E75" w:rsidP="00BF398F">
      <w:pPr>
        <w:pStyle w:val="Code"/>
        <w:rPr>
          <w:rFonts w:ascii="Cascadia Mono" w:hAnsi="Cascadia Mono" w:cs="Cascadia Mono"/>
          <w:color w:val="000000"/>
          <w:sz w:val="19"/>
          <w:szCs w:val="19"/>
          <w:lang w:eastAsia="nl-BE"/>
        </w:rPr>
      </w:pPr>
      <w:r w:rsidRPr="00E036E0">
        <w:rPr>
          <w:rFonts w:ascii="Cascadia Mono" w:hAnsi="Cascadia Mono" w:cs="Cascadia Mono"/>
          <w:color w:val="000000"/>
          <w:sz w:val="19"/>
          <w:szCs w:val="19"/>
          <w:lang w:val="en-GB" w:eastAsia="nl-BE"/>
        </w:rPr>
        <w:t xml:space="preserve">    </w:t>
      </w:r>
      <w:r w:rsidRPr="0036164B">
        <w:rPr>
          <w:rFonts w:ascii="Cascadia Mono" w:hAnsi="Cascadia Mono" w:cs="Cascadia Mono"/>
          <w:color w:val="2B91AF"/>
          <w:sz w:val="19"/>
          <w:szCs w:val="19"/>
          <w:lang w:eastAsia="nl-BE"/>
        </w:rPr>
        <w:t>Console</w:t>
      </w:r>
      <w:r w:rsidRPr="0036164B">
        <w:rPr>
          <w:rFonts w:ascii="Cascadia Mono" w:hAnsi="Cascadia Mono" w:cs="Cascadia Mono"/>
          <w:color w:val="000000"/>
          <w:sz w:val="19"/>
          <w:szCs w:val="19"/>
          <w:lang w:eastAsia="nl-BE"/>
        </w:rPr>
        <w:t>.Read();</w:t>
      </w:r>
    </w:p>
    <w:p w14:paraId="17A7D6C9" w14:textId="732015E2" w:rsidR="00543E75" w:rsidRPr="0036164B" w:rsidRDefault="00543E75" w:rsidP="00BF398F">
      <w:pPr>
        <w:pStyle w:val="Code"/>
        <w:rPr>
          <w:rFonts w:ascii="Cascadia Mono" w:hAnsi="Cascadia Mono" w:cs="Cascadia Mono"/>
          <w:color w:val="000000"/>
          <w:sz w:val="19"/>
          <w:szCs w:val="19"/>
          <w:lang w:eastAsia="nl-BE"/>
        </w:rPr>
      </w:pPr>
      <w:r w:rsidRPr="0036164B">
        <w:rPr>
          <w:rFonts w:ascii="Cascadia Mono" w:hAnsi="Cascadia Mono" w:cs="Cascadia Mono"/>
          <w:color w:val="000000"/>
          <w:sz w:val="19"/>
          <w:szCs w:val="19"/>
          <w:lang w:eastAsia="nl-BE"/>
        </w:rPr>
        <w:t>}</w:t>
      </w:r>
    </w:p>
    <w:p w14:paraId="30F47DF5" w14:textId="31EDB7BA" w:rsidR="00526D34" w:rsidRPr="0036164B" w:rsidRDefault="00526D34">
      <w:pPr>
        <w:spacing w:line="240" w:lineRule="auto"/>
        <w:jc w:val="left"/>
      </w:pPr>
    </w:p>
    <w:p w14:paraId="788F13A5" w14:textId="723D239F" w:rsidR="00FF3BC7" w:rsidRPr="0036164B" w:rsidRDefault="00FF3BC7" w:rsidP="00FF3BC7">
      <w:r w:rsidRPr="0036164B">
        <w:t>De Abstract Factory bestaat dus uit 5 onderdelen:</w:t>
      </w:r>
    </w:p>
    <w:p w14:paraId="2E8C76CF" w14:textId="38B82134" w:rsidR="00FF3BC7" w:rsidRPr="0036164B" w:rsidRDefault="00FF3BC7" w:rsidP="00E836F9">
      <w:pPr>
        <w:pStyle w:val="Lijstalinea"/>
        <w:numPr>
          <w:ilvl w:val="0"/>
          <w:numId w:val="30"/>
        </w:numPr>
      </w:pPr>
      <w:r w:rsidRPr="00417243">
        <w:rPr>
          <w:b/>
          <w:bCs/>
        </w:rPr>
        <w:t>AbstractFactory</w:t>
      </w:r>
      <w:r w:rsidRPr="0036164B">
        <w:t xml:space="preserve"> </w:t>
      </w:r>
      <w:r w:rsidR="003241C5" w:rsidRPr="0036164B">
        <w:t>–</w:t>
      </w:r>
      <w:r w:rsidRPr="0036164B">
        <w:t xml:space="preserve"> </w:t>
      </w:r>
      <w:r w:rsidR="003241C5" w:rsidRPr="0036164B">
        <w:t>interface die beschrijft welke abstract producten we kunnen aanmaken</w:t>
      </w:r>
    </w:p>
    <w:p w14:paraId="0ADE8D5A" w14:textId="281E8D88" w:rsidR="003241C5" w:rsidRPr="0036164B" w:rsidRDefault="003241C5" w:rsidP="00E836F9">
      <w:pPr>
        <w:pStyle w:val="Lijstalinea"/>
        <w:numPr>
          <w:ilvl w:val="0"/>
          <w:numId w:val="30"/>
        </w:numPr>
      </w:pPr>
      <w:r w:rsidRPr="00417243">
        <w:rPr>
          <w:b/>
          <w:bCs/>
        </w:rPr>
        <w:t>ConcreteFactory</w:t>
      </w:r>
      <w:r w:rsidRPr="0036164B">
        <w:t xml:space="preserve"> - implementatie van de AbstractFactory</w:t>
      </w:r>
    </w:p>
    <w:p w14:paraId="372867BC" w14:textId="5E6FBF22" w:rsidR="003241C5" w:rsidRPr="0036164B" w:rsidRDefault="003241C5" w:rsidP="00E836F9">
      <w:pPr>
        <w:pStyle w:val="Lijstalinea"/>
        <w:numPr>
          <w:ilvl w:val="0"/>
          <w:numId w:val="30"/>
        </w:numPr>
      </w:pPr>
      <w:r w:rsidRPr="00417243">
        <w:rPr>
          <w:b/>
          <w:bCs/>
        </w:rPr>
        <w:t>AbstractProduct</w:t>
      </w:r>
      <w:r w:rsidRPr="0036164B">
        <w:t xml:space="preserve"> – interface voor een soort product</w:t>
      </w:r>
    </w:p>
    <w:p w14:paraId="790D1512" w14:textId="77777777" w:rsidR="003241C5" w:rsidRPr="0036164B" w:rsidRDefault="003241C5" w:rsidP="00E836F9">
      <w:pPr>
        <w:pStyle w:val="Lijstalinea"/>
        <w:numPr>
          <w:ilvl w:val="0"/>
          <w:numId w:val="30"/>
        </w:numPr>
      </w:pPr>
      <w:r w:rsidRPr="00417243">
        <w:rPr>
          <w:b/>
          <w:bCs/>
        </w:rPr>
        <w:t>ConcreteProduct</w:t>
      </w:r>
      <w:r w:rsidRPr="0036164B">
        <w:t xml:space="preserve"> – implementatie van AbstractProduct voor object dat bij een ConcreteFactory hoort</w:t>
      </w:r>
    </w:p>
    <w:p w14:paraId="000472B7" w14:textId="076F6EDE" w:rsidR="003241C5" w:rsidRDefault="003241C5" w:rsidP="00E836F9">
      <w:pPr>
        <w:pStyle w:val="Lijstalinea"/>
        <w:numPr>
          <w:ilvl w:val="0"/>
          <w:numId w:val="30"/>
        </w:numPr>
      </w:pPr>
      <w:r w:rsidRPr="00417243">
        <w:rPr>
          <w:b/>
          <w:bCs/>
        </w:rPr>
        <w:t>Client</w:t>
      </w:r>
      <w:r w:rsidRPr="0036164B">
        <w:t xml:space="preserve"> – gebruikt enkel de AbstractProduct en AbstractFactory classes </w:t>
      </w:r>
    </w:p>
    <w:p w14:paraId="0E268C6F" w14:textId="77777777" w:rsidR="001D1EC2" w:rsidRPr="0036164B" w:rsidRDefault="001D1EC2" w:rsidP="001D1EC2"/>
    <w:tbl>
      <w:tblPr>
        <w:tblStyle w:val="TableGrid-GreyHeader1"/>
        <w:tblW w:w="9072" w:type="dxa"/>
        <w:tblInd w:w="-5" w:type="dxa"/>
        <w:tblBorders>
          <w:top w:val="none" w:sz="0" w:space="0" w:color="auto"/>
          <w:left w:val="none" w:sz="0" w:space="0" w:color="auto"/>
          <w:bottom w:val="none" w:sz="0" w:space="0" w:color="auto"/>
          <w:right w:val="none" w:sz="0" w:space="0" w:color="auto"/>
          <w:insideV w:val="none" w:sz="0" w:space="0" w:color="auto"/>
        </w:tblBorders>
        <w:tblLayout w:type="fixed"/>
        <w:tblCellMar>
          <w:top w:w="108" w:type="dxa"/>
          <w:bottom w:w="108" w:type="dxa"/>
        </w:tblCellMar>
        <w:tblLook w:val="04A0" w:firstRow="1" w:lastRow="0" w:firstColumn="1" w:lastColumn="0" w:noHBand="0" w:noVBand="1"/>
      </w:tblPr>
      <w:tblGrid>
        <w:gridCol w:w="1276"/>
        <w:gridCol w:w="7796"/>
      </w:tblGrid>
      <w:tr w:rsidR="001D1EC2" w:rsidRPr="00BB08E4" w14:paraId="63BD295C" w14:textId="77777777" w:rsidTr="001F6E4D">
        <w:trPr>
          <w:trHeight w:val="397"/>
        </w:trPr>
        <w:tc>
          <w:tcPr>
            <w:tcW w:w="1276" w:type="dxa"/>
            <w:shd w:val="clear" w:color="auto" w:fill="auto"/>
          </w:tcPr>
          <w:p w14:paraId="5B123B45" w14:textId="77777777" w:rsidR="001D1EC2" w:rsidRPr="003F53DB" w:rsidRDefault="001D1EC2" w:rsidP="001F6E4D">
            <w:pPr>
              <w:jc w:val="center"/>
              <w:rPr>
                <w:lang w:val="nl-BE" w:eastAsia="en-GB"/>
              </w:rPr>
            </w:pPr>
            <w:r w:rsidRPr="0036164B">
              <w:rPr>
                <w:noProof/>
                <w:szCs w:val="22"/>
                <w:lang w:eastAsia="en-GB"/>
              </w:rPr>
              <w:drawing>
                <wp:inline distT="0" distB="0" distL="0" distR="0" wp14:anchorId="6AE899CB" wp14:editId="7860E5BF">
                  <wp:extent cx="360000" cy="360000"/>
                  <wp:effectExtent l="0" t="0" r="2540" b="2540"/>
                  <wp:docPr id="9" name="Picture 68" descr="Icon&#10;&#10;Description automatically generated">
                    <a:extLst xmlns:a="http://schemas.openxmlformats.org/drawingml/2006/main">
                      <a:ext uri="{FF2B5EF4-FFF2-40B4-BE49-F238E27FC236}">
                        <a16:creationId xmlns:a16="http://schemas.microsoft.com/office/drawing/2014/main" id="{E2420161-A894-4238-9328-8E4B97EFDB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8" descr="Icon&#10;&#10;Description automatically generated">
                            <a:extLst>
                              <a:ext uri="{FF2B5EF4-FFF2-40B4-BE49-F238E27FC236}">
                                <a16:creationId xmlns:a16="http://schemas.microsoft.com/office/drawing/2014/main" id="{E2420161-A894-4238-9328-8E4B97EFDBB4}"/>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7796" w:type="dxa"/>
            <w:shd w:val="clear" w:color="auto" w:fill="F2F2F2" w:themeFill="background1" w:themeFillShade="F2"/>
          </w:tcPr>
          <w:p w14:paraId="6578BB7A" w14:textId="5053D915" w:rsidR="001D1EC2" w:rsidRPr="000F518D" w:rsidRDefault="000F518D" w:rsidP="001F6E4D">
            <w:pPr>
              <w:rPr>
                <w:b/>
                <w:bCs/>
                <w:lang w:val="nl-BE"/>
              </w:rPr>
            </w:pPr>
            <w:r w:rsidRPr="000F518D">
              <w:rPr>
                <w:rFonts w:eastAsiaTheme="majorEastAsia"/>
                <w:lang w:val="nl-BE"/>
              </w:rPr>
              <w:t xml:space="preserve">Het volledig uitgewerkt voorbeeld vindt u terug onder solution </w:t>
            </w:r>
            <w:r w:rsidRPr="000F518D">
              <w:rPr>
                <w:rFonts w:eastAsiaTheme="majorEastAsia"/>
                <w:b/>
                <w:bCs/>
                <w:lang w:val="nl-BE"/>
              </w:rPr>
              <w:t>Ucll.OOD.Factory</w:t>
            </w:r>
          </w:p>
        </w:tc>
      </w:tr>
    </w:tbl>
    <w:p w14:paraId="58FCF7F0" w14:textId="103E9D9C" w:rsidR="00526D34" w:rsidRPr="0036164B" w:rsidRDefault="00526D34" w:rsidP="00526D34"/>
    <w:tbl>
      <w:tblPr>
        <w:tblStyle w:val="TableGrid-GreyHeader1"/>
        <w:tblW w:w="9072" w:type="dxa"/>
        <w:tblInd w:w="-5" w:type="dxa"/>
        <w:tblBorders>
          <w:top w:val="none" w:sz="0" w:space="0" w:color="auto"/>
          <w:left w:val="none" w:sz="0" w:space="0" w:color="auto"/>
          <w:bottom w:val="none" w:sz="0" w:space="0" w:color="auto"/>
          <w:right w:val="none" w:sz="0" w:space="0" w:color="auto"/>
          <w:insideV w:val="none" w:sz="0" w:space="0" w:color="auto"/>
        </w:tblBorders>
        <w:tblLayout w:type="fixed"/>
        <w:tblCellMar>
          <w:top w:w="108" w:type="dxa"/>
          <w:bottom w:w="108" w:type="dxa"/>
        </w:tblCellMar>
        <w:tblLook w:val="04A0" w:firstRow="1" w:lastRow="0" w:firstColumn="1" w:lastColumn="0" w:noHBand="0" w:noVBand="1"/>
      </w:tblPr>
      <w:tblGrid>
        <w:gridCol w:w="1276"/>
        <w:gridCol w:w="7796"/>
      </w:tblGrid>
      <w:tr w:rsidR="00D64FF1" w:rsidRPr="00BB08E4" w14:paraId="149766B3" w14:textId="77777777" w:rsidTr="00720E50">
        <w:trPr>
          <w:trHeight w:val="397"/>
        </w:trPr>
        <w:tc>
          <w:tcPr>
            <w:tcW w:w="1276" w:type="dxa"/>
            <w:shd w:val="clear" w:color="auto" w:fill="auto"/>
          </w:tcPr>
          <w:p w14:paraId="6F2C1E58" w14:textId="77777777" w:rsidR="00D64FF1" w:rsidRPr="00AD1150" w:rsidRDefault="00D64FF1" w:rsidP="00720E50">
            <w:pPr>
              <w:jc w:val="center"/>
              <w:rPr>
                <w:lang w:val="nl-BE" w:eastAsia="en-GB"/>
              </w:rPr>
            </w:pPr>
            <w:r w:rsidRPr="0036164B">
              <w:rPr>
                <w:noProof/>
                <w:szCs w:val="22"/>
                <w:lang w:eastAsia="en-GB"/>
              </w:rPr>
              <w:lastRenderedPageBreak/>
              <w:drawing>
                <wp:inline distT="0" distB="0" distL="0" distR="0" wp14:anchorId="0F4BA06C" wp14:editId="6355F5F8">
                  <wp:extent cx="360000" cy="360000"/>
                  <wp:effectExtent l="0" t="0" r="2540" b="2540"/>
                  <wp:docPr id="1276047376" name="Picture 7" descr="Icon&#10;&#10;Description automatically generated">
                    <a:extLst xmlns:a="http://schemas.openxmlformats.org/drawingml/2006/main">
                      <a:ext uri="{FF2B5EF4-FFF2-40B4-BE49-F238E27FC236}">
                        <a16:creationId xmlns:a16="http://schemas.microsoft.com/office/drawing/2014/main" id="{E90CE49D-4545-4E80-AA58-7AF9245BCE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Icon&#10;&#10;Description automatically generated">
                            <a:extLst>
                              <a:ext uri="{FF2B5EF4-FFF2-40B4-BE49-F238E27FC236}">
                                <a16:creationId xmlns:a16="http://schemas.microsoft.com/office/drawing/2014/main" id="{E90CE49D-4545-4E80-AA58-7AF9245BCE0C}"/>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7796" w:type="dxa"/>
            <w:shd w:val="clear" w:color="auto" w:fill="F2F2F2" w:themeFill="background1" w:themeFillShade="F2"/>
          </w:tcPr>
          <w:p w14:paraId="0A9516C6" w14:textId="01A962DB" w:rsidR="00D64FF1" w:rsidRPr="00B20997" w:rsidRDefault="00D64FF1" w:rsidP="00720E50">
            <w:pPr>
              <w:rPr>
                <w:lang w:val="nl-BE"/>
              </w:rPr>
            </w:pPr>
            <w:r>
              <w:rPr>
                <w:rFonts w:eastAsiaTheme="majorEastAsia"/>
                <w:lang w:val="nl-BE"/>
              </w:rPr>
              <w:t xml:space="preserve">Onder de </w:t>
            </w:r>
            <w:r>
              <w:rPr>
                <w:rFonts w:eastAsiaTheme="majorEastAsia"/>
                <w:b/>
                <w:bCs/>
                <w:lang w:val="nl-BE"/>
              </w:rPr>
              <w:t>Media Gallery</w:t>
            </w:r>
            <w:r>
              <w:rPr>
                <w:rFonts w:eastAsiaTheme="majorEastAsia"/>
                <w:lang w:val="nl-BE"/>
              </w:rPr>
              <w:t xml:space="preserve"> is er een video </w:t>
            </w:r>
            <w:r w:rsidRPr="00B20997">
              <w:rPr>
                <w:rFonts w:eastAsiaTheme="majorEastAsia"/>
                <w:b/>
                <w:bCs/>
                <w:lang w:val="nl-BE"/>
              </w:rPr>
              <w:t xml:space="preserve">OOD </w:t>
            </w:r>
            <w:r>
              <w:rPr>
                <w:rFonts w:eastAsiaTheme="majorEastAsia"/>
                <w:b/>
                <w:bCs/>
                <w:lang w:val="nl-BE"/>
              </w:rPr>
              <w:t>–</w:t>
            </w:r>
            <w:r w:rsidRPr="00B20997">
              <w:rPr>
                <w:rFonts w:eastAsiaTheme="majorEastAsia"/>
                <w:b/>
                <w:bCs/>
                <w:lang w:val="nl-BE"/>
              </w:rPr>
              <w:t xml:space="preserve"> </w:t>
            </w:r>
            <w:r>
              <w:rPr>
                <w:rFonts w:eastAsiaTheme="majorEastAsia"/>
                <w:b/>
                <w:bCs/>
                <w:lang w:val="nl-BE"/>
              </w:rPr>
              <w:t>Abstract Factory</w:t>
            </w:r>
            <w:r>
              <w:rPr>
                <w:rFonts w:eastAsiaTheme="majorEastAsia"/>
                <w:lang w:val="nl-BE"/>
              </w:rPr>
              <w:t xml:space="preserve"> die dit voorbeeld doorloopt</w:t>
            </w:r>
          </w:p>
        </w:tc>
      </w:tr>
    </w:tbl>
    <w:p w14:paraId="03EFFEDC" w14:textId="77777777" w:rsidR="00526D34" w:rsidRPr="0036164B" w:rsidRDefault="00526D34" w:rsidP="00526D34"/>
    <w:p w14:paraId="61BFE541" w14:textId="0AA587BE" w:rsidR="00F60DAC" w:rsidRPr="0036164B" w:rsidRDefault="001F60BB" w:rsidP="001F60BB">
      <w:pPr>
        <w:pStyle w:val="Kop1"/>
      </w:pPr>
      <w:bookmarkStart w:id="48" w:name="_Toc106831711"/>
      <w:r w:rsidRPr="0036164B">
        <w:lastRenderedPageBreak/>
        <w:t>Model-View-Controller</w:t>
      </w:r>
      <w:bookmarkEnd w:id="48"/>
    </w:p>
    <w:p w14:paraId="6E7CB368" w14:textId="77777777" w:rsidR="001F60BB" w:rsidRPr="0036164B" w:rsidRDefault="001F60BB" w:rsidP="001F60BB">
      <w:r w:rsidRPr="0036164B">
        <w:t>Model-View-Controller is een architectural pattern. Zoals elke pattern is de manier van werken code onafhankelijk. Je vindt MVC dus terug in bijvoorbeeld Smalltak, Java Spring, Ruby on Rails en andere OO-talen.</w:t>
      </w:r>
    </w:p>
    <w:p w14:paraId="40FB8F46" w14:textId="77777777" w:rsidR="001F60BB" w:rsidRPr="0036164B" w:rsidRDefault="001F60BB" w:rsidP="001F60BB">
      <w:r w:rsidRPr="0036164B">
        <w:t>Je kan MVC zien als een pattern om CRUD (create, read, update, delete) acties te visualiseren. Door SRP toe te passen gaan we ervoor zorgen dat elke class zijn eigen verantwoordelijkheid heeft. Hierdoor gaan we een Seperation of Concern verkrijgen: elke class weet enkel wat zijn eigen verantwoordelijkheid is, en weet niets af van de andere classes. Binnen MVC zijn er drie verantwoordelijkheden:</w:t>
      </w:r>
    </w:p>
    <w:p w14:paraId="0DB438E4" w14:textId="77777777" w:rsidR="001F60BB" w:rsidRPr="0036164B" w:rsidRDefault="001F60BB" w:rsidP="00E836F9">
      <w:pPr>
        <w:pStyle w:val="Lijstalinea"/>
        <w:numPr>
          <w:ilvl w:val="0"/>
          <w:numId w:val="20"/>
        </w:numPr>
      </w:pPr>
      <w:r w:rsidRPr="0036164B">
        <w:t>Het model</w:t>
      </w:r>
    </w:p>
    <w:p w14:paraId="55F728BE" w14:textId="77777777" w:rsidR="001F60BB" w:rsidRPr="0036164B" w:rsidRDefault="001F60BB" w:rsidP="00E836F9">
      <w:pPr>
        <w:pStyle w:val="Lijstalinea"/>
        <w:numPr>
          <w:ilvl w:val="0"/>
          <w:numId w:val="20"/>
        </w:numPr>
      </w:pPr>
      <w:r w:rsidRPr="0036164B">
        <w:t>De view</w:t>
      </w:r>
    </w:p>
    <w:p w14:paraId="05E2D76B" w14:textId="77777777" w:rsidR="001F60BB" w:rsidRPr="0036164B" w:rsidRDefault="001F60BB" w:rsidP="00E836F9">
      <w:pPr>
        <w:pStyle w:val="Lijstalinea"/>
        <w:numPr>
          <w:ilvl w:val="0"/>
          <w:numId w:val="20"/>
        </w:numPr>
      </w:pPr>
      <w:r w:rsidRPr="0036164B">
        <w:t>De controller</w:t>
      </w:r>
    </w:p>
    <w:p w14:paraId="6A6EE7E7" w14:textId="77777777" w:rsidR="001F60BB" w:rsidRPr="0036164B" w:rsidRDefault="001F60BB" w:rsidP="001F60BB"/>
    <w:p w14:paraId="3BC3866C" w14:textId="77777777" w:rsidR="001F60BB" w:rsidRPr="0036164B" w:rsidRDefault="001F60BB" w:rsidP="001F60BB">
      <w:pPr>
        <w:jc w:val="center"/>
      </w:pPr>
      <w:r w:rsidRPr="0036164B">
        <w:rPr>
          <w:noProof/>
        </w:rPr>
        <w:drawing>
          <wp:inline distT="0" distB="0" distL="0" distR="0" wp14:anchorId="5708C097" wp14:editId="57C05392">
            <wp:extent cx="4977467" cy="2978044"/>
            <wp:effectExtent l="0" t="0" r="0" b="0"/>
            <wp:docPr id="12" name="Picture 4" descr="Visuale representatie van de samenhang tussen Model, Controller en View">
              <a:extLst xmlns:a="http://schemas.openxmlformats.org/drawingml/2006/main">
                <a:ext uri="{FF2B5EF4-FFF2-40B4-BE49-F238E27FC236}">
                  <a16:creationId xmlns:a16="http://schemas.microsoft.com/office/drawing/2014/main" id="{9B09A93D-F66E-4641-8AF0-7FB7C6695B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descr="Visuale representatie van de samenhang tussen Model, Controller en View">
                      <a:extLst>
                        <a:ext uri="{FF2B5EF4-FFF2-40B4-BE49-F238E27FC236}">
                          <a16:creationId xmlns:a16="http://schemas.microsoft.com/office/drawing/2014/main" id="{9B09A93D-F66E-4641-8AF0-7FB7C6695BD4}"/>
                        </a:ext>
                      </a:extLst>
                    </pic:cNvPr>
                    <pic:cNvPicPr>
                      <a:picLocks noChangeAspect="1"/>
                    </pic:cNvPicPr>
                  </pic:nvPicPr>
                  <pic:blipFill>
                    <a:blip r:embed="rId26"/>
                    <a:stretch>
                      <a:fillRect/>
                    </a:stretch>
                  </pic:blipFill>
                  <pic:spPr>
                    <a:xfrm>
                      <a:off x="0" y="0"/>
                      <a:ext cx="4977467" cy="2978044"/>
                    </a:xfrm>
                    <a:prstGeom prst="rect">
                      <a:avLst/>
                    </a:prstGeom>
                  </pic:spPr>
                </pic:pic>
              </a:graphicData>
            </a:graphic>
          </wp:inline>
        </w:drawing>
      </w:r>
    </w:p>
    <w:p w14:paraId="0B5539FA" w14:textId="32B58578" w:rsidR="001F60BB" w:rsidRPr="0036164B" w:rsidRDefault="001F60BB" w:rsidP="001F60BB">
      <w:pPr>
        <w:pStyle w:val="Kop2"/>
        <w:rPr>
          <w:rFonts w:eastAsiaTheme="majorEastAsia"/>
        </w:rPr>
      </w:pPr>
      <w:bookmarkStart w:id="49" w:name="_Toc106831712"/>
      <w:r w:rsidRPr="0036164B">
        <w:rPr>
          <w:rFonts w:eastAsiaTheme="majorEastAsia"/>
        </w:rPr>
        <w:t>Model</w:t>
      </w:r>
      <w:bookmarkEnd w:id="49"/>
    </w:p>
    <w:p w14:paraId="174F05E1" w14:textId="77777777" w:rsidR="00456DB2" w:rsidRPr="0036164B" w:rsidRDefault="00456DB2" w:rsidP="00456DB2">
      <w:r w:rsidRPr="0036164B">
        <w:t>Het model beschrijft via classes de datastructuur. Welke classes willen we weergeven, en welke properties hebben deze classes?</w:t>
      </w:r>
    </w:p>
    <w:p w14:paraId="4DA1444E" w14:textId="77777777" w:rsidR="00456DB2" w:rsidRPr="0036164B" w:rsidRDefault="00456DB2" w:rsidP="00456DB2">
      <w:r w:rsidRPr="0036164B">
        <w:t>Aan welke requirements moeten de waardes die de properties krijgen voldoen? Moeten ze een bepaalde lengte hebben, mogen ze null zijn?</w:t>
      </w:r>
    </w:p>
    <w:p w14:paraId="3DB6F723" w14:textId="7020CCA8" w:rsidR="001F60BB" w:rsidRPr="0036164B" w:rsidRDefault="001F60BB" w:rsidP="001F60BB">
      <w:pPr>
        <w:pStyle w:val="Kop2"/>
        <w:rPr>
          <w:rFonts w:eastAsiaTheme="majorEastAsia"/>
        </w:rPr>
      </w:pPr>
      <w:bookmarkStart w:id="50" w:name="_Toc106831713"/>
      <w:r w:rsidRPr="0036164B">
        <w:rPr>
          <w:rFonts w:eastAsiaTheme="majorEastAsia"/>
        </w:rPr>
        <w:lastRenderedPageBreak/>
        <w:t>View</w:t>
      </w:r>
      <w:bookmarkEnd w:id="50"/>
    </w:p>
    <w:p w14:paraId="2B70F3F7" w14:textId="5CD0E24D" w:rsidR="00705368" w:rsidRPr="0036164B" w:rsidRDefault="00456DB2" w:rsidP="00456DB2">
      <w:r w:rsidRPr="0036164B">
        <w:t xml:space="preserve">Een view is de weergave waarin ons model getoond wordt. </w:t>
      </w:r>
      <w:r w:rsidR="00705368" w:rsidRPr="0036164B">
        <w:t>Dit kan console output zijn, een Windows GUI scherm, een html pagina, …</w:t>
      </w:r>
    </w:p>
    <w:p w14:paraId="132740C7" w14:textId="71E3C501" w:rsidR="00456DB2" w:rsidRPr="0036164B" w:rsidRDefault="00456DB2" w:rsidP="00456DB2">
      <w:r w:rsidRPr="0036164B">
        <w:t xml:space="preserve">In een ASP.NET Core MVC is dit een </w:t>
      </w:r>
      <w:r w:rsidR="00EC2174">
        <w:t>R</w:t>
      </w:r>
      <w:r w:rsidRPr="0036164B">
        <w:t xml:space="preserve">azor view (.cshtml). Een </w:t>
      </w:r>
      <w:r w:rsidR="00EC2174">
        <w:t>Ra</w:t>
      </w:r>
      <w:r w:rsidRPr="0036164B">
        <w:t>zor view combineert de mogelijkheden van een front-end pagina (html, css en scripting talen zoals JavaScript) met de kracht van C#. We zullen dus C# code kunnen schrijven in onze front-end.</w:t>
      </w:r>
    </w:p>
    <w:p w14:paraId="63ECC23F" w14:textId="72B0F7D9" w:rsidR="00456DB2" w:rsidRPr="0036164B" w:rsidRDefault="00456DB2" w:rsidP="00456DB2">
      <w:r w:rsidRPr="0036164B">
        <w:t xml:space="preserve">Elke </w:t>
      </w:r>
      <w:r w:rsidR="00EC2174">
        <w:t>R</w:t>
      </w:r>
      <w:r w:rsidRPr="0036164B">
        <w:t>azor view wordt weergave in een algemene container. De standaard container die voor ons wordt aangemaakt is de _Layout.cshtml pagina. Eigen gemaakte views (maar ook views zoals Index.cshtml) worden in deze view ingeladen via volgende code:</w:t>
      </w:r>
    </w:p>
    <w:p w14:paraId="0CE4CE52" w14:textId="77777777" w:rsidR="00456DB2" w:rsidRPr="00E036E0" w:rsidRDefault="00456DB2" w:rsidP="00BF398F">
      <w:pPr>
        <w:pStyle w:val="Code"/>
        <w:rPr>
          <w:color w:val="000000"/>
          <w:lang w:val="en-GB" w:eastAsia="nl-BE"/>
        </w:rPr>
      </w:pPr>
      <w:r w:rsidRPr="0036164B">
        <w:rPr>
          <w:color w:val="000000"/>
          <w:lang w:eastAsia="nl-BE"/>
        </w:rPr>
        <w:t xml:space="preserve">    </w:t>
      </w:r>
      <w:r w:rsidRPr="00E036E0">
        <w:rPr>
          <w:lang w:val="en-GB" w:eastAsia="nl-BE"/>
        </w:rPr>
        <w:t>&lt;</w:t>
      </w:r>
      <w:r w:rsidRPr="00E036E0">
        <w:rPr>
          <w:color w:val="800000"/>
          <w:lang w:val="en-GB" w:eastAsia="nl-BE"/>
        </w:rPr>
        <w:t>div</w:t>
      </w:r>
      <w:r w:rsidRPr="00E036E0">
        <w:rPr>
          <w:color w:val="000000"/>
          <w:lang w:val="en-GB" w:eastAsia="nl-BE"/>
        </w:rPr>
        <w:t xml:space="preserve"> </w:t>
      </w:r>
      <w:r w:rsidRPr="00E036E0">
        <w:rPr>
          <w:color w:val="FF0000"/>
          <w:lang w:val="en-GB" w:eastAsia="nl-BE"/>
        </w:rPr>
        <w:t>class</w:t>
      </w:r>
      <w:r w:rsidRPr="00E036E0">
        <w:rPr>
          <w:lang w:val="en-GB" w:eastAsia="nl-BE"/>
        </w:rPr>
        <w:t>="</w:t>
      </w:r>
      <w:r w:rsidRPr="00BF398F">
        <w:rPr>
          <w:color w:val="0000FF"/>
          <w:lang w:val="en-GB" w:eastAsia="nl-BE"/>
        </w:rPr>
        <w:t>container</w:t>
      </w:r>
      <w:r w:rsidRPr="00E036E0">
        <w:rPr>
          <w:lang w:val="en-GB" w:eastAsia="nl-BE"/>
        </w:rPr>
        <w:t>"&gt;</w:t>
      </w:r>
    </w:p>
    <w:p w14:paraId="40CBD4B0" w14:textId="77777777" w:rsidR="00456DB2" w:rsidRPr="00E036E0" w:rsidRDefault="00456DB2" w:rsidP="00BF398F">
      <w:pPr>
        <w:pStyle w:val="Code"/>
        <w:rPr>
          <w:color w:val="000000"/>
          <w:lang w:val="en-GB" w:eastAsia="nl-BE"/>
        </w:rPr>
      </w:pPr>
      <w:r w:rsidRPr="00E036E0">
        <w:rPr>
          <w:color w:val="000000"/>
          <w:lang w:val="en-GB" w:eastAsia="nl-BE"/>
        </w:rPr>
        <w:t xml:space="preserve">        </w:t>
      </w:r>
      <w:r w:rsidRPr="00E036E0">
        <w:rPr>
          <w:lang w:val="en-GB" w:eastAsia="nl-BE"/>
        </w:rPr>
        <w:t>&lt;</w:t>
      </w:r>
      <w:r w:rsidRPr="00E036E0">
        <w:rPr>
          <w:color w:val="800000"/>
          <w:lang w:val="en-GB" w:eastAsia="nl-BE"/>
        </w:rPr>
        <w:t>main</w:t>
      </w:r>
      <w:r w:rsidRPr="00E036E0">
        <w:rPr>
          <w:color w:val="000000"/>
          <w:lang w:val="en-GB" w:eastAsia="nl-BE"/>
        </w:rPr>
        <w:t xml:space="preserve"> </w:t>
      </w:r>
      <w:r w:rsidRPr="00E036E0">
        <w:rPr>
          <w:color w:val="FF0000"/>
          <w:lang w:val="en-GB" w:eastAsia="nl-BE"/>
        </w:rPr>
        <w:t>role</w:t>
      </w:r>
      <w:r w:rsidRPr="00E036E0">
        <w:rPr>
          <w:lang w:val="en-GB" w:eastAsia="nl-BE"/>
        </w:rPr>
        <w:t>="</w:t>
      </w:r>
      <w:r w:rsidRPr="00BF398F">
        <w:rPr>
          <w:color w:val="0000FF"/>
          <w:lang w:val="en-GB" w:eastAsia="nl-BE"/>
        </w:rPr>
        <w:t>main</w:t>
      </w:r>
      <w:r w:rsidRPr="00E036E0">
        <w:rPr>
          <w:lang w:val="en-GB" w:eastAsia="nl-BE"/>
        </w:rPr>
        <w:t>"</w:t>
      </w:r>
      <w:r w:rsidRPr="00E036E0">
        <w:rPr>
          <w:color w:val="000000"/>
          <w:lang w:val="en-GB" w:eastAsia="nl-BE"/>
        </w:rPr>
        <w:t xml:space="preserve"> </w:t>
      </w:r>
      <w:r w:rsidRPr="00E036E0">
        <w:rPr>
          <w:color w:val="FF0000"/>
          <w:lang w:val="en-GB" w:eastAsia="nl-BE"/>
        </w:rPr>
        <w:t>class</w:t>
      </w:r>
      <w:r w:rsidRPr="00E036E0">
        <w:rPr>
          <w:lang w:val="en-GB" w:eastAsia="nl-BE"/>
        </w:rPr>
        <w:t>="</w:t>
      </w:r>
      <w:r w:rsidRPr="00BF398F">
        <w:rPr>
          <w:color w:val="0000FF"/>
          <w:lang w:val="en-GB" w:eastAsia="nl-BE"/>
        </w:rPr>
        <w:t>pb-3</w:t>
      </w:r>
      <w:r w:rsidRPr="00E036E0">
        <w:rPr>
          <w:lang w:val="en-GB" w:eastAsia="nl-BE"/>
        </w:rPr>
        <w:t>"&gt;</w:t>
      </w:r>
    </w:p>
    <w:p w14:paraId="66AB46EA" w14:textId="77777777" w:rsidR="00456DB2" w:rsidRPr="0036164B" w:rsidRDefault="00456DB2" w:rsidP="00BF398F">
      <w:pPr>
        <w:pStyle w:val="Code"/>
        <w:rPr>
          <w:color w:val="000000"/>
          <w:lang w:eastAsia="nl-BE"/>
        </w:rPr>
      </w:pPr>
      <w:r w:rsidRPr="00E036E0">
        <w:rPr>
          <w:color w:val="000000"/>
          <w:lang w:val="en-GB" w:eastAsia="nl-BE"/>
        </w:rPr>
        <w:t xml:space="preserve">            </w:t>
      </w:r>
      <w:r w:rsidRPr="0036164B">
        <w:rPr>
          <w:color w:val="000000"/>
          <w:lang w:eastAsia="nl-BE"/>
        </w:rPr>
        <w:t>@RenderBody()</w:t>
      </w:r>
    </w:p>
    <w:p w14:paraId="53CC7D30" w14:textId="77777777" w:rsidR="00456DB2" w:rsidRPr="0036164B" w:rsidRDefault="00456DB2" w:rsidP="00BF398F">
      <w:pPr>
        <w:pStyle w:val="Code"/>
        <w:rPr>
          <w:color w:val="000000"/>
          <w:lang w:eastAsia="nl-BE"/>
        </w:rPr>
      </w:pPr>
      <w:r w:rsidRPr="0036164B">
        <w:rPr>
          <w:color w:val="000000"/>
          <w:lang w:eastAsia="nl-BE"/>
        </w:rPr>
        <w:t xml:space="preserve">        </w:t>
      </w:r>
      <w:r w:rsidRPr="0036164B">
        <w:rPr>
          <w:lang w:eastAsia="nl-BE"/>
        </w:rPr>
        <w:t>&lt;/</w:t>
      </w:r>
      <w:r w:rsidRPr="0036164B">
        <w:rPr>
          <w:color w:val="800000"/>
          <w:lang w:eastAsia="nl-BE"/>
        </w:rPr>
        <w:t>main</w:t>
      </w:r>
      <w:r w:rsidRPr="0036164B">
        <w:rPr>
          <w:lang w:eastAsia="nl-BE"/>
        </w:rPr>
        <w:t>&gt;</w:t>
      </w:r>
    </w:p>
    <w:p w14:paraId="66EB6FC7" w14:textId="77777777" w:rsidR="00456DB2" w:rsidRPr="0036164B" w:rsidRDefault="00456DB2" w:rsidP="00BF398F">
      <w:pPr>
        <w:pStyle w:val="Code"/>
        <w:rPr>
          <w:lang w:eastAsia="nl-BE"/>
        </w:rPr>
      </w:pPr>
      <w:r w:rsidRPr="0036164B">
        <w:rPr>
          <w:color w:val="000000"/>
          <w:lang w:eastAsia="nl-BE"/>
        </w:rPr>
        <w:t xml:space="preserve">    </w:t>
      </w:r>
      <w:r w:rsidRPr="0036164B">
        <w:rPr>
          <w:lang w:eastAsia="nl-BE"/>
        </w:rPr>
        <w:t>&lt;/</w:t>
      </w:r>
      <w:r w:rsidRPr="0036164B">
        <w:rPr>
          <w:color w:val="800000"/>
          <w:lang w:eastAsia="nl-BE"/>
        </w:rPr>
        <w:t>div</w:t>
      </w:r>
      <w:r w:rsidRPr="0036164B">
        <w:rPr>
          <w:lang w:eastAsia="nl-BE"/>
        </w:rPr>
        <w:t>&gt;</w:t>
      </w:r>
    </w:p>
    <w:p w14:paraId="712C2139" w14:textId="77777777" w:rsidR="00456DB2" w:rsidRPr="0036164B" w:rsidRDefault="00456DB2" w:rsidP="00456DB2"/>
    <w:p w14:paraId="4503722E" w14:textId="77777777" w:rsidR="00456DB2" w:rsidRPr="0036164B" w:rsidRDefault="00456DB2" w:rsidP="00456DB2">
      <w:r w:rsidRPr="0036164B">
        <w:t>We kunnen in een view definiëren welk model we in deze view gaan gebruiken:</w:t>
      </w:r>
    </w:p>
    <w:p w14:paraId="30402CE6" w14:textId="77777777" w:rsidR="00456DB2" w:rsidRPr="0036164B" w:rsidRDefault="00456DB2" w:rsidP="00011FED">
      <w:pPr>
        <w:pStyle w:val="Syntax"/>
      </w:pPr>
      <w:r w:rsidRPr="0036164B">
        <w:t xml:space="preserve">@model </w:t>
      </w:r>
      <w:r w:rsidRPr="0036164B">
        <w:rPr>
          <w:color w:val="2B91AF"/>
        </w:rPr>
        <w:t>Movie</w:t>
      </w:r>
    </w:p>
    <w:p w14:paraId="29073365" w14:textId="77777777" w:rsidR="00456DB2" w:rsidRPr="0036164B" w:rsidRDefault="00456DB2" w:rsidP="00456DB2"/>
    <w:p w14:paraId="144B7A3E" w14:textId="48BC2E12" w:rsidR="00456DB2" w:rsidRPr="0036164B" w:rsidRDefault="00456DB2" w:rsidP="00456DB2">
      <w:r w:rsidRPr="0036164B">
        <w:t xml:space="preserve">In de </w:t>
      </w:r>
      <w:r w:rsidR="00AD47C4">
        <w:t>R</w:t>
      </w:r>
      <w:r w:rsidRPr="0036164B">
        <w:t>azor view zelf kunnen we dit model (en zijn properties) aanspreken via:</w:t>
      </w:r>
    </w:p>
    <w:p w14:paraId="2E9D5A1E" w14:textId="77777777" w:rsidR="00456DB2" w:rsidRPr="0036164B" w:rsidRDefault="00456DB2" w:rsidP="00011FED">
      <w:pPr>
        <w:pStyle w:val="Syntax"/>
      </w:pPr>
      <w:r w:rsidRPr="0036164B">
        <w:t>@Model.Title</w:t>
      </w:r>
    </w:p>
    <w:p w14:paraId="6596F036" w14:textId="77777777" w:rsidR="00456DB2" w:rsidRPr="0036164B" w:rsidRDefault="00456DB2" w:rsidP="00456DB2">
      <w:pPr>
        <w:rPr>
          <w:rFonts w:ascii="Cascadia Mono" w:hAnsi="Cascadia Mono" w:cs="Cascadia Mono"/>
          <w:color w:val="000000"/>
          <w:sz w:val="19"/>
          <w:szCs w:val="19"/>
          <w:lang w:eastAsia="nl-BE"/>
        </w:rPr>
      </w:pPr>
    </w:p>
    <w:p w14:paraId="6A8A341C" w14:textId="77777777" w:rsidR="00456DB2" w:rsidRPr="0036164B" w:rsidRDefault="00456DB2" w:rsidP="00456DB2">
      <w:r w:rsidRPr="0036164B">
        <w:t>Model met een kleine letter: definitie van het model</w:t>
      </w:r>
    </w:p>
    <w:p w14:paraId="52FE16F9" w14:textId="77777777" w:rsidR="00456DB2" w:rsidRPr="0036164B" w:rsidRDefault="00456DB2" w:rsidP="00456DB2">
      <w:r w:rsidRPr="0036164B">
        <w:t>Model met een grote letter: instantie van het model dat we kunnen aanspreken</w:t>
      </w:r>
    </w:p>
    <w:p w14:paraId="1C091B60" w14:textId="6A939E0D" w:rsidR="001F60BB" w:rsidRPr="0036164B" w:rsidRDefault="001F60BB" w:rsidP="001F60BB">
      <w:pPr>
        <w:pStyle w:val="Kop2"/>
        <w:rPr>
          <w:rFonts w:eastAsiaTheme="majorEastAsia"/>
        </w:rPr>
      </w:pPr>
      <w:bookmarkStart w:id="51" w:name="_Toc106831714"/>
      <w:r w:rsidRPr="0036164B">
        <w:rPr>
          <w:rFonts w:eastAsiaTheme="majorEastAsia"/>
        </w:rPr>
        <w:t>Controller</w:t>
      </w:r>
      <w:bookmarkEnd w:id="51"/>
    </w:p>
    <w:p w14:paraId="32149969" w14:textId="77777777" w:rsidR="00FA1DFA" w:rsidRPr="0036164B" w:rsidRDefault="00FA1DFA" w:rsidP="00FA1DFA">
      <w:r w:rsidRPr="0036164B">
        <w:t>De controller is de lijm tussen het model en de view. Het is ook in de controller dat requests van user gaan binnenkomen. Denk hierbij aan navigeren naar een pagina, een formulier submitten, …. Al deze acties lopen steeds via de controller.</w:t>
      </w:r>
    </w:p>
    <w:p w14:paraId="6DB10ABE" w14:textId="77777777" w:rsidR="0001394B" w:rsidRPr="0036164B" w:rsidRDefault="0001394B" w:rsidP="0001394B">
      <w:pPr>
        <w:rPr>
          <w:rFonts w:eastAsiaTheme="majorEastAsia"/>
          <w:u w:val="single"/>
        </w:rPr>
      </w:pPr>
      <w:r w:rsidRPr="0036164B">
        <w:rPr>
          <w:rFonts w:eastAsiaTheme="majorEastAsia"/>
        </w:rPr>
        <w:t xml:space="preserve">In .NET heeft een controller steeds de suffix </w:t>
      </w:r>
      <w:r w:rsidRPr="0036164B">
        <w:rPr>
          <w:rFonts w:eastAsiaTheme="majorEastAsia"/>
          <w:i/>
          <w:iCs/>
        </w:rPr>
        <w:t>Controller</w:t>
      </w:r>
      <w:r w:rsidRPr="0036164B">
        <w:rPr>
          <w:rFonts w:eastAsiaTheme="majorEastAsia"/>
        </w:rPr>
        <w:t>, bv.:</w:t>
      </w:r>
    </w:p>
    <w:p w14:paraId="3BF6062C" w14:textId="77777777" w:rsidR="0001394B" w:rsidRPr="0036164B" w:rsidRDefault="0001394B" w:rsidP="00E836F9">
      <w:pPr>
        <w:pStyle w:val="Lijstalinea"/>
        <w:numPr>
          <w:ilvl w:val="0"/>
          <w:numId w:val="21"/>
        </w:numPr>
        <w:rPr>
          <w:rFonts w:eastAsiaTheme="majorEastAsia"/>
        </w:rPr>
      </w:pPr>
      <w:r w:rsidRPr="0036164B">
        <w:rPr>
          <w:rFonts w:eastAsiaTheme="majorEastAsia"/>
        </w:rPr>
        <w:t>HomeController</w:t>
      </w:r>
    </w:p>
    <w:p w14:paraId="6857963B" w14:textId="77777777" w:rsidR="0001394B" w:rsidRPr="0036164B" w:rsidRDefault="0001394B" w:rsidP="00E836F9">
      <w:pPr>
        <w:pStyle w:val="Lijstalinea"/>
        <w:numPr>
          <w:ilvl w:val="0"/>
          <w:numId w:val="21"/>
        </w:numPr>
        <w:rPr>
          <w:rFonts w:eastAsiaTheme="majorEastAsia"/>
        </w:rPr>
      </w:pPr>
      <w:r w:rsidRPr="0036164B">
        <w:rPr>
          <w:rFonts w:eastAsiaTheme="majorEastAsia"/>
        </w:rPr>
        <w:lastRenderedPageBreak/>
        <w:t>PeopleController</w:t>
      </w:r>
    </w:p>
    <w:p w14:paraId="032B43E2" w14:textId="77777777" w:rsidR="0001394B" w:rsidRPr="0036164B" w:rsidRDefault="0001394B" w:rsidP="00E836F9">
      <w:pPr>
        <w:pStyle w:val="Lijstalinea"/>
        <w:numPr>
          <w:ilvl w:val="0"/>
          <w:numId w:val="21"/>
        </w:numPr>
        <w:rPr>
          <w:rFonts w:eastAsiaTheme="majorEastAsia"/>
        </w:rPr>
      </w:pPr>
      <w:r w:rsidRPr="0036164B">
        <w:rPr>
          <w:rFonts w:eastAsiaTheme="majorEastAsia"/>
        </w:rPr>
        <w:t>CategoriesController</w:t>
      </w:r>
    </w:p>
    <w:p w14:paraId="3C23522F" w14:textId="44738462" w:rsidR="00FA1DFA" w:rsidRPr="0036164B" w:rsidRDefault="0001394B" w:rsidP="00FA1DFA">
      <w:pPr>
        <w:rPr>
          <w:rFonts w:eastAsiaTheme="majorEastAsia"/>
        </w:rPr>
      </w:pPr>
      <w:r w:rsidRPr="0036164B">
        <w:rPr>
          <w:rFonts w:eastAsiaTheme="majorEastAsia"/>
        </w:rPr>
        <w:t xml:space="preserve">Wanneer je dus een nieuwe controller aanmaakt moet deze eindigen op de </w:t>
      </w:r>
      <w:r w:rsidRPr="00A148D4">
        <w:rPr>
          <w:rFonts w:eastAsiaTheme="majorEastAsia"/>
          <w:i/>
          <w:iCs/>
        </w:rPr>
        <w:t>Controller</w:t>
      </w:r>
      <w:r w:rsidRPr="0036164B">
        <w:rPr>
          <w:rFonts w:eastAsiaTheme="majorEastAsia"/>
        </w:rPr>
        <w:t xml:space="preserve"> suffix.</w:t>
      </w:r>
    </w:p>
    <w:p w14:paraId="0B98A0E0" w14:textId="60444A35" w:rsidR="008761D3" w:rsidRPr="0036164B" w:rsidRDefault="008761D3" w:rsidP="008761D3">
      <w:pPr>
        <w:rPr>
          <w:rFonts w:eastAsiaTheme="majorEastAsia"/>
        </w:rPr>
      </w:pPr>
      <w:r w:rsidRPr="0036164B">
        <w:rPr>
          <w:rFonts w:eastAsiaTheme="majorEastAsia"/>
        </w:rPr>
        <w:t xml:space="preserve">Een Controller bestaat uit Actions. Dit zijn de eigenlijke acties die aangeroepen kunnen worden (bv. vanuit een View). Aan deze actions kunnen ook parameters meegegeven worden. </w:t>
      </w:r>
      <w:r w:rsidR="00195072" w:rsidRPr="0036164B">
        <w:rPr>
          <w:rFonts w:eastAsiaTheme="majorEastAsia"/>
        </w:rPr>
        <w:t xml:space="preserve">In ASP.NET Core geeft </w:t>
      </w:r>
      <w:r w:rsidR="001C2D1D">
        <w:rPr>
          <w:rFonts w:eastAsiaTheme="majorEastAsia"/>
        </w:rPr>
        <w:t>een</w:t>
      </w:r>
      <w:r w:rsidRPr="0036164B">
        <w:rPr>
          <w:rFonts w:eastAsiaTheme="majorEastAsia"/>
        </w:rPr>
        <w:t xml:space="preserve"> action een IActionResult object terug, dit kan bijvoorbeeld zijn:</w:t>
      </w:r>
    </w:p>
    <w:p w14:paraId="79606D2A" w14:textId="77777777" w:rsidR="008761D3" w:rsidRPr="0036164B" w:rsidRDefault="008761D3" w:rsidP="00E836F9">
      <w:pPr>
        <w:pStyle w:val="Lijstalinea"/>
        <w:numPr>
          <w:ilvl w:val="0"/>
          <w:numId w:val="22"/>
        </w:numPr>
        <w:rPr>
          <w:rFonts w:eastAsiaTheme="majorEastAsia"/>
        </w:rPr>
      </w:pPr>
      <w:r w:rsidRPr="0036164B">
        <w:rPr>
          <w:rFonts w:eastAsiaTheme="majorEastAsia"/>
        </w:rPr>
        <w:t>ViewResult</w:t>
      </w:r>
    </w:p>
    <w:p w14:paraId="0348E284" w14:textId="77777777" w:rsidR="008761D3" w:rsidRPr="0036164B" w:rsidRDefault="008761D3" w:rsidP="00E836F9">
      <w:pPr>
        <w:pStyle w:val="Lijstalinea"/>
        <w:numPr>
          <w:ilvl w:val="0"/>
          <w:numId w:val="22"/>
        </w:numPr>
        <w:rPr>
          <w:rFonts w:eastAsiaTheme="majorEastAsia"/>
        </w:rPr>
      </w:pPr>
      <w:r w:rsidRPr="0036164B">
        <w:rPr>
          <w:rFonts w:eastAsiaTheme="majorEastAsia"/>
        </w:rPr>
        <w:t>PartialViewResult</w:t>
      </w:r>
    </w:p>
    <w:p w14:paraId="1E2697FB" w14:textId="77777777" w:rsidR="008761D3" w:rsidRPr="0036164B" w:rsidRDefault="008761D3" w:rsidP="00E836F9">
      <w:pPr>
        <w:pStyle w:val="Lijstalinea"/>
        <w:numPr>
          <w:ilvl w:val="0"/>
          <w:numId w:val="22"/>
        </w:numPr>
        <w:rPr>
          <w:rFonts w:eastAsiaTheme="majorEastAsia"/>
        </w:rPr>
      </w:pPr>
      <w:r w:rsidRPr="0036164B">
        <w:rPr>
          <w:rFonts w:eastAsiaTheme="majorEastAsia"/>
        </w:rPr>
        <w:t xml:space="preserve">JsonResult </w:t>
      </w:r>
    </w:p>
    <w:p w14:paraId="42590055" w14:textId="77777777" w:rsidR="00F04253" w:rsidRPr="0036164B" w:rsidRDefault="00F04253" w:rsidP="00F04253">
      <w:pPr>
        <w:rPr>
          <w:rFonts w:eastAsiaTheme="majorEastAsia"/>
        </w:rPr>
      </w:pPr>
      <w:r w:rsidRPr="0036164B">
        <w:rPr>
          <w:rFonts w:eastAsiaTheme="majorEastAsia"/>
        </w:rPr>
        <w:t>Een action is een HTTP call. HTTP staat voor HyperText Transfer Protocol en is het protocol voor client-server communicatie (web). De communicatie loopt via een request (aanvraag vanuit de client naar de server) en een response (het antwoord op deze aanvraag, vanuit de server naar client). De controller zal dus een request (de action en zijn parameters) binnenkrijgen, en een antwoord (het IActionResult object) versturen.</w:t>
      </w:r>
    </w:p>
    <w:p w14:paraId="1EAA7008" w14:textId="17D535D6" w:rsidR="008761D3" w:rsidRPr="0036164B" w:rsidRDefault="00F04253" w:rsidP="00F04253">
      <w:pPr>
        <w:rPr>
          <w:rFonts w:eastAsiaTheme="majorEastAsia"/>
        </w:rPr>
      </w:pPr>
      <w:r w:rsidRPr="0036164B">
        <w:rPr>
          <w:rFonts w:eastAsiaTheme="majorEastAsia"/>
        </w:rPr>
        <w:t>Http is een stateless protocol, er is geen relatie tussen opeenvolgende request-response en er is dus geen blijvende client-server connectie. De client start de aanvragen en moet ervoor zorgen dat de request voldoende informatie bevat om deze succesvol door de server te laten verwerken.</w:t>
      </w:r>
    </w:p>
    <w:p w14:paraId="697F0D69" w14:textId="32B491BA" w:rsidR="008E3FFD" w:rsidRPr="0036164B" w:rsidRDefault="00FE0F46" w:rsidP="008E3FFD">
      <w:pPr>
        <w:pStyle w:val="Kop2"/>
        <w:rPr>
          <w:rFonts w:eastAsiaTheme="majorEastAsia"/>
        </w:rPr>
      </w:pPr>
      <w:bookmarkStart w:id="52" w:name="_Toc106831715"/>
      <w:r w:rsidRPr="0036164B">
        <w:rPr>
          <w:rFonts w:eastAsiaTheme="majorEastAsia"/>
        </w:rPr>
        <w:t>Praktisch</w:t>
      </w:r>
      <w:r w:rsidR="008B4588" w:rsidRPr="0036164B">
        <w:rPr>
          <w:rFonts w:eastAsiaTheme="majorEastAsia"/>
        </w:rPr>
        <w:t xml:space="preserve">: </w:t>
      </w:r>
      <w:r w:rsidR="008E3FFD" w:rsidRPr="0036164B">
        <w:rPr>
          <w:rFonts w:eastAsiaTheme="majorEastAsia"/>
        </w:rPr>
        <w:t>MVC Console App</w:t>
      </w:r>
      <w:bookmarkEnd w:id="52"/>
    </w:p>
    <w:p w14:paraId="4368DFAB" w14:textId="0824A4C9" w:rsidR="008E3FFD" w:rsidRPr="0036164B" w:rsidRDefault="00E93140" w:rsidP="008E3FFD">
      <w:pPr>
        <w:rPr>
          <w:rFonts w:eastAsiaTheme="majorEastAsia"/>
        </w:rPr>
      </w:pPr>
      <w:r>
        <w:rPr>
          <w:rFonts w:eastAsiaTheme="majorEastAsia"/>
        </w:rPr>
        <w:t xml:space="preserve">Voordat </w:t>
      </w:r>
      <w:r w:rsidR="008E3FFD" w:rsidRPr="0036164B">
        <w:rPr>
          <w:rFonts w:eastAsiaTheme="majorEastAsia"/>
        </w:rPr>
        <w:t>we het MVC pattern in ASP.NET gaan implementeren, gaan we dit eens is een standaard console app aanmaken, zodat de basis hiervan duidelijker is.</w:t>
      </w:r>
    </w:p>
    <w:p w14:paraId="3F77FCD1" w14:textId="1E241FE3" w:rsidR="001F60BB" w:rsidRPr="00717FF8" w:rsidRDefault="00086557" w:rsidP="001F60BB">
      <w:pPr>
        <w:rPr>
          <w:rFonts w:eastAsiaTheme="majorEastAsia"/>
          <w:b/>
          <w:bCs/>
        </w:rPr>
      </w:pPr>
      <w:r w:rsidRPr="00717FF8">
        <w:rPr>
          <w:rFonts w:eastAsiaTheme="majorEastAsia"/>
          <w:b/>
          <w:bCs/>
        </w:rPr>
        <w:t>Usecase:</w:t>
      </w:r>
    </w:p>
    <w:p w14:paraId="56EE5BEF" w14:textId="4A989D9C" w:rsidR="00086557" w:rsidRPr="0036164B" w:rsidRDefault="00086557" w:rsidP="001F60BB">
      <w:pPr>
        <w:rPr>
          <w:rFonts w:eastAsiaTheme="majorEastAsia"/>
        </w:rPr>
      </w:pPr>
      <w:r w:rsidRPr="0036164B">
        <w:rPr>
          <w:rFonts w:eastAsiaTheme="majorEastAsia"/>
        </w:rPr>
        <w:t>We wensen een console applicatie waarin we gebruikers kunnen registreren</w:t>
      </w:r>
      <w:r w:rsidR="00550E5F" w:rsidRPr="0036164B">
        <w:rPr>
          <w:rFonts w:eastAsiaTheme="majorEastAsia"/>
        </w:rPr>
        <w:t xml:space="preserve"> en uitlezen. Een gebruiker bestaat uit een loginnaam en een wachtwoord.</w:t>
      </w:r>
    </w:p>
    <w:p w14:paraId="1FD30BCC" w14:textId="77777777" w:rsidR="009E4EFC" w:rsidRDefault="009E4EFC" w:rsidP="00B151CA">
      <w:pPr>
        <w:rPr>
          <w:rFonts w:eastAsiaTheme="majorEastAsia"/>
        </w:rPr>
      </w:pPr>
    </w:p>
    <w:p w14:paraId="3B9E6A4B" w14:textId="510DF73F" w:rsidR="00614E61" w:rsidRPr="00B151CA" w:rsidRDefault="00614E61" w:rsidP="00B151CA">
      <w:pPr>
        <w:rPr>
          <w:rFonts w:eastAsiaTheme="majorEastAsia"/>
        </w:rPr>
      </w:pPr>
      <w:r w:rsidRPr="00B151CA">
        <w:rPr>
          <w:rFonts w:eastAsiaTheme="majorEastAsia"/>
        </w:rPr>
        <w:t>Gezien we via het MVC pattern gaan werken heeft onze console app 3 mappen nodig:</w:t>
      </w:r>
    </w:p>
    <w:p w14:paraId="0D32146F" w14:textId="14E84556" w:rsidR="00614E61" w:rsidRPr="0036164B" w:rsidRDefault="00614E61" w:rsidP="00E836F9">
      <w:pPr>
        <w:pStyle w:val="Lijstalinea"/>
        <w:numPr>
          <w:ilvl w:val="0"/>
          <w:numId w:val="23"/>
        </w:numPr>
        <w:rPr>
          <w:rFonts w:eastAsiaTheme="majorEastAsia"/>
        </w:rPr>
      </w:pPr>
      <w:r w:rsidRPr="0036164B">
        <w:rPr>
          <w:rFonts w:eastAsiaTheme="majorEastAsia"/>
        </w:rPr>
        <w:t>Controllers</w:t>
      </w:r>
    </w:p>
    <w:p w14:paraId="2DB8B6DB" w14:textId="0C1B684A" w:rsidR="00614E61" w:rsidRPr="0036164B" w:rsidRDefault="00614E61" w:rsidP="00E836F9">
      <w:pPr>
        <w:pStyle w:val="Lijstalinea"/>
        <w:numPr>
          <w:ilvl w:val="0"/>
          <w:numId w:val="23"/>
        </w:numPr>
        <w:rPr>
          <w:rFonts w:eastAsiaTheme="majorEastAsia"/>
        </w:rPr>
      </w:pPr>
      <w:r w:rsidRPr="0036164B">
        <w:rPr>
          <w:rFonts w:eastAsiaTheme="majorEastAsia"/>
        </w:rPr>
        <w:t>Views</w:t>
      </w:r>
    </w:p>
    <w:p w14:paraId="127C93DC" w14:textId="2B4FC0F2" w:rsidR="00614E61" w:rsidRPr="0036164B" w:rsidRDefault="00614E61" w:rsidP="00E836F9">
      <w:pPr>
        <w:pStyle w:val="Lijstalinea"/>
        <w:numPr>
          <w:ilvl w:val="0"/>
          <w:numId w:val="23"/>
        </w:numPr>
        <w:rPr>
          <w:rFonts w:eastAsiaTheme="majorEastAsia"/>
        </w:rPr>
      </w:pPr>
      <w:r w:rsidRPr="0036164B">
        <w:rPr>
          <w:rFonts w:eastAsiaTheme="majorEastAsia"/>
        </w:rPr>
        <w:t>Models</w:t>
      </w:r>
    </w:p>
    <w:p w14:paraId="69CBDF0E" w14:textId="77777777" w:rsidR="009E4EFC" w:rsidRDefault="009E4EFC" w:rsidP="00C94DBE">
      <w:pPr>
        <w:rPr>
          <w:rFonts w:eastAsiaTheme="majorEastAsia"/>
        </w:rPr>
      </w:pPr>
    </w:p>
    <w:p w14:paraId="2013B62F" w14:textId="7115195E" w:rsidR="009E4EFC" w:rsidRDefault="009E4EFC" w:rsidP="009E4EFC">
      <w:pPr>
        <w:pStyle w:val="Kop3"/>
        <w:rPr>
          <w:rFonts w:eastAsiaTheme="majorEastAsia"/>
        </w:rPr>
      </w:pPr>
      <w:r>
        <w:rPr>
          <w:rFonts w:eastAsiaTheme="majorEastAsia"/>
        </w:rPr>
        <w:lastRenderedPageBreak/>
        <w:t>Opzetten data</w:t>
      </w:r>
    </w:p>
    <w:p w14:paraId="2DA9BBBD" w14:textId="4D3908CE" w:rsidR="00C94DBE" w:rsidRPr="0036164B" w:rsidRDefault="00C94DBE" w:rsidP="00C94DBE">
      <w:pPr>
        <w:rPr>
          <w:rFonts w:eastAsiaTheme="majorEastAsia"/>
        </w:rPr>
      </w:pPr>
      <w:r w:rsidRPr="0036164B">
        <w:rPr>
          <w:rFonts w:eastAsiaTheme="majorEastAsia"/>
        </w:rPr>
        <w:t>Eerst en vooral moeten een systeem hebben dat onze users kan bewaren. Gezien we geen databank hebben, zullen we kiezen voor een Singleton class, die we gaan gebruiken als persistentie laag.</w:t>
      </w:r>
      <w:r w:rsidR="00D82D41" w:rsidRPr="0036164B">
        <w:rPr>
          <w:rFonts w:eastAsiaTheme="majorEastAsia"/>
        </w:rPr>
        <w:t xml:space="preserve"> We gaan in deze Singleton class ook een property toevoegen voor onze users te bewaren.</w:t>
      </w:r>
      <w:r w:rsidR="0081682B" w:rsidRPr="0036164B">
        <w:rPr>
          <w:rFonts w:eastAsiaTheme="majorEastAsia"/>
        </w:rPr>
        <w:t xml:space="preserve"> We voegen ook twee methodes toe om users op te halen en toe te voegen:</w:t>
      </w:r>
    </w:p>
    <w:p w14:paraId="20CC3209" w14:textId="77777777" w:rsidR="0081682B" w:rsidRPr="00A94B81" w:rsidRDefault="0081682B" w:rsidP="00D476BE">
      <w:pPr>
        <w:pStyle w:val="Code"/>
        <w:rPr>
          <w:lang w:val="en-GB" w:eastAsia="nl-BE"/>
        </w:rPr>
      </w:pPr>
      <w:r w:rsidRPr="0036164B">
        <w:rPr>
          <w:lang w:eastAsia="nl-BE"/>
        </w:rPr>
        <w:t xml:space="preserve">    </w:t>
      </w:r>
      <w:r w:rsidRPr="00A94B81">
        <w:rPr>
          <w:color w:val="0000FF"/>
          <w:lang w:val="en-GB" w:eastAsia="nl-BE"/>
        </w:rPr>
        <w:t>public</w:t>
      </w:r>
      <w:r w:rsidRPr="00A94B81">
        <w:rPr>
          <w:lang w:val="en-GB" w:eastAsia="nl-BE"/>
        </w:rPr>
        <w:t xml:space="preserve"> </w:t>
      </w:r>
      <w:r w:rsidRPr="00A94B81">
        <w:rPr>
          <w:color w:val="0000FF"/>
          <w:lang w:val="en-GB" w:eastAsia="nl-BE"/>
        </w:rPr>
        <w:t>void</w:t>
      </w:r>
      <w:r w:rsidRPr="00A94B81">
        <w:rPr>
          <w:lang w:val="en-GB" w:eastAsia="nl-BE"/>
        </w:rPr>
        <w:t xml:space="preserve"> AddUser(</w:t>
      </w:r>
      <w:r w:rsidRPr="00A94B81">
        <w:rPr>
          <w:color w:val="2B91AF"/>
          <w:lang w:val="en-GB" w:eastAsia="nl-BE"/>
        </w:rPr>
        <w:t>User</w:t>
      </w:r>
      <w:r w:rsidRPr="00A94B81">
        <w:rPr>
          <w:lang w:val="en-GB" w:eastAsia="nl-BE"/>
        </w:rPr>
        <w:t xml:space="preserve"> user)</w:t>
      </w:r>
    </w:p>
    <w:p w14:paraId="54A83DB6" w14:textId="77777777" w:rsidR="0081682B" w:rsidRPr="00A94B81" w:rsidRDefault="0081682B" w:rsidP="00D476BE">
      <w:pPr>
        <w:pStyle w:val="Code"/>
        <w:rPr>
          <w:lang w:val="en-GB" w:eastAsia="nl-BE"/>
        </w:rPr>
      </w:pPr>
      <w:r w:rsidRPr="00A94B81">
        <w:rPr>
          <w:lang w:val="en-GB" w:eastAsia="nl-BE"/>
        </w:rPr>
        <w:t xml:space="preserve">    {</w:t>
      </w:r>
    </w:p>
    <w:p w14:paraId="55546308" w14:textId="77777777" w:rsidR="0081682B" w:rsidRPr="00AD1150" w:rsidRDefault="0081682B" w:rsidP="00D476BE">
      <w:pPr>
        <w:pStyle w:val="Code"/>
        <w:rPr>
          <w:rFonts w:ascii="Cascadia Mono" w:hAnsi="Cascadia Mono" w:cs="Cascadia Mono"/>
          <w:color w:val="000000"/>
          <w:sz w:val="19"/>
          <w:szCs w:val="19"/>
          <w:lang w:val="en-GB" w:eastAsia="nl-BE"/>
        </w:rPr>
      </w:pPr>
      <w:r w:rsidRPr="00A94B81">
        <w:rPr>
          <w:lang w:val="en-GB" w:eastAsia="nl-BE"/>
        </w:rPr>
        <w:t xml:space="preserve">        user.Id = users.Count == 0 ? </w:t>
      </w:r>
      <w:r w:rsidRPr="00AD1150">
        <w:rPr>
          <w:rFonts w:ascii="Cascadia Mono" w:hAnsi="Cascadia Mono" w:cs="Cascadia Mono"/>
          <w:color w:val="000000"/>
          <w:sz w:val="19"/>
          <w:szCs w:val="19"/>
          <w:lang w:val="en-GB" w:eastAsia="nl-BE"/>
        </w:rPr>
        <w:t>1 : users.Max(u =&gt; u.Id) + 1;</w:t>
      </w:r>
    </w:p>
    <w:p w14:paraId="216803AC" w14:textId="77777777" w:rsidR="0081682B" w:rsidRPr="00A94B81" w:rsidRDefault="0081682B" w:rsidP="00D476BE">
      <w:pPr>
        <w:pStyle w:val="Code"/>
        <w:rPr>
          <w:lang w:val="en-GB" w:eastAsia="nl-BE"/>
        </w:rPr>
      </w:pPr>
      <w:r w:rsidRPr="00AD1150">
        <w:rPr>
          <w:rFonts w:ascii="Cascadia Mono" w:hAnsi="Cascadia Mono" w:cs="Cascadia Mono"/>
          <w:color w:val="000000"/>
          <w:sz w:val="19"/>
          <w:szCs w:val="19"/>
          <w:lang w:val="en-GB" w:eastAsia="nl-BE"/>
        </w:rPr>
        <w:t xml:space="preserve">        </w:t>
      </w:r>
      <w:r w:rsidRPr="00A94B81">
        <w:rPr>
          <w:lang w:val="en-GB" w:eastAsia="nl-BE"/>
        </w:rPr>
        <w:t>users.Add(user);</w:t>
      </w:r>
    </w:p>
    <w:p w14:paraId="2E61A830" w14:textId="77777777" w:rsidR="0081682B" w:rsidRPr="00A94B81" w:rsidRDefault="0081682B" w:rsidP="00D476BE">
      <w:pPr>
        <w:pStyle w:val="Code"/>
        <w:rPr>
          <w:lang w:val="en-GB" w:eastAsia="nl-BE"/>
        </w:rPr>
      </w:pPr>
      <w:r w:rsidRPr="00A94B81">
        <w:rPr>
          <w:lang w:val="en-GB" w:eastAsia="nl-BE"/>
        </w:rPr>
        <w:t xml:space="preserve">    }</w:t>
      </w:r>
    </w:p>
    <w:p w14:paraId="737E16F2" w14:textId="77777777" w:rsidR="0081682B" w:rsidRPr="00A94B81" w:rsidRDefault="0081682B" w:rsidP="00D476BE">
      <w:pPr>
        <w:pStyle w:val="Code"/>
        <w:rPr>
          <w:lang w:val="en-GB" w:eastAsia="nl-BE"/>
        </w:rPr>
      </w:pPr>
    </w:p>
    <w:p w14:paraId="47433621" w14:textId="77777777" w:rsidR="0081682B" w:rsidRPr="00A94B81" w:rsidRDefault="0081682B" w:rsidP="00D476BE">
      <w:pPr>
        <w:pStyle w:val="Code"/>
        <w:rPr>
          <w:lang w:val="en-GB" w:eastAsia="nl-BE"/>
        </w:rPr>
      </w:pPr>
      <w:r w:rsidRPr="00A94B81">
        <w:rPr>
          <w:lang w:val="en-GB" w:eastAsia="nl-BE"/>
        </w:rPr>
        <w:t xml:space="preserve">    </w:t>
      </w:r>
      <w:r w:rsidRPr="00A94B81">
        <w:rPr>
          <w:color w:val="0000FF"/>
          <w:lang w:val="en-GB" w:eastAsia="nl-BE"/>
        </w:rPr>
        <w:t>public</w:t>
      </w:r>
      <w:r w:rsidRPr="00A94B81">
        <w:rPr>
          <w:lang w:val="en-GB" w:eastAsia="nl-BE"/>
        </w:rPr>
        <w:t xml:space="preserve"> </w:t>
      </w:r>
      <w:r w:rsidRPr="00A94B81">
        <w:rPr>
          <w:color w:val="2B91AF"/>
          <w:lang w:val="en-GB" w:eastAsia="nl-BE"/>
        </w:rPr>
        <w:t>User</w:t>
      </w:r>
      <w:r w:rsidRPr="00A94B81">
        <w:rPr>
          <w:lang w:val="en-GB" w:eastAsia="nl-BE"/>
        </w:rPr>
        <w:t>? GetUser(</w:t>
      </w:r>
      <w:r w:rsidRPr="00A94B81">
        <w:rPr>
          <w:color w:val="0000FF"/>
          <w:lang w:val="en-GB" w:eastAsia="nl-BE"/>
        </w:rPr>
        <w:t>int</w:t>
      </w:r>
      <w:r w:rsidRPr="00A94B81">
        <w:rPr>
          <w:lang w:val="en-GB" w:eastAsia="nl-BE"/>
        </w:rPr>
        <w:t xml:space="preserve"> id)</w:t>
      </w:r>
    </w:p>
    <w:p w14:paraId="78805F56" w14:textId="77777777" w:rsidR="0081682B" w:rsidRPr="00A94B81" w:rsidRDefault="0081682B" w:rsidP="00D476BE">
      <w:pPr>
        <w:pStyle w:val="Code"/>
        <w:rPr>
          <w:lang w:val="en-GB" w:eastAsia="nl-BE"/>
        </w:rPr>
      </w:pPr>
      <w:r w:rsidRPr="00A94B81">
        <w:rPr>
          <w:lang w:val="en-GB" w:eastAsia="nl-BE"/>
        </w:rPr>
        <w:t xml:space="preserve">    {</w:t>
      </w:r>
    </w:p>
    <w:p w14:paraId="6FD64DCA" w14:textId="77777777" w:rsidR="0081682B" w:rsidRPr="00E036E0" w:rsidRDefault="0081682B" w:rsidP="00D476BE">
      <w:pPr>
        <w:pStyle w:val="Code"/>
        <w:rPr>
          <w:lang w:val="en-GB" w:eastAsia="nl-BE"/>
        </w:rPr>
      </w:pPr>
      <w:r w:rsidRPr="00A94B81">
        <w:rPr>
          <w:lang w:val="en-GB" w:eastAsia="nl-BE"/>
        </w:rPr>
        <w:t xml:space="preserve">        </w:t>
      </w:r>
      <w:r w:rsidRPr="00E036E0">
        <w:rPr>
          <w:color w:val="0000FF"/>
          <w:lang w:val="en-GB" w:eastAsia="nl-BE"/>
        </w:rPr>
        <w:t>foreach</w:t>
      </w:r>
      <w:r w:rsidRPr="00E036E0">
        <w:rPr>
          <w:lang w:val="en-GB" w:eastAsia="nl-BE"/>
        </w:rPr>
        <w:t xml:space="preserve"> (</w:t>
      </w:r>
      <w:r w:rsidRPr="00E036E0">
        <w:rPr>
          <w:color w:val="0000FF"/>
          <w:lang w:val="en-GB" w:eastAsia="nl-BE"/>
        </w:rPr>
        <w:t>var</w:t>
      </w:r>
      <w:r w:rsidRPr="00E036E0">
        <w:rPr>
          <w:lang w:val="en-GB" w:eastAsia="nl-BE"/>
        </w:rPr>
        <w:t xml:space="preserve"> user </w:t>
      </w:r>
      <w:r w:rsidRPr="00E036E0">
        <w:rPr>
          <w:color w:val="0000FF"/>
          <w:lang w:val="en-GB" w:eastAsia="nl-BE"/>
        </w:rPr>
        <w:t>in</w:t>
      </w:r>
      <w:r w:rsidRPr="00E036E0">
        <w:rPr>
          <w:lang w:val="en-GB" w:eastAsia="nl-BE"/>
        </w:rPr>
        <w:t xml:space="preserve"> users)</w:t>
      </w:r>
    </w:p>
    <w:p w14:paraId="0B733FCA" w14:textId="77777777" w:rsidR="0081682B" w:rsidRPr="00E036E0" w:rsidRDefault="0081682B" w:rsidP="00D476BE">
      <w:pPr>
        <w:pStyle w:val="Code"/>
        <w:rPr>
          <w:lang w:val="en-GB" w:eastAsia="nl-BE"/>
        </w:rPr>
      </w:pPr>
      <w:r w:rsidRPr="00E036E0">
        <w:rPr>
          <w:lang w:val="en-GB" w:eastAsia="nl-BE"/>
        </w:rPr>
        <w:t xml:space="preserve">        {</w:t>
      </w:r>
    </w:p>
    <w:p w14:paraId="5F62D02B" w14:textId="77777777" w:rsidR="0081682B" w:rsidRPr="00E036E0" w:rsidRDefault="0081682B" w:rsidP="00D476BE">
      <w:pPr>
        <w:pStyle w:val="Code"/>
        <w:rPr>
          <w:lang w:val="en-GB" w:eastAsia="nl-BE"/>
        </w:rPr>
      </w:pPr>
      <w:r w:rsidRPr="00E036E0">
        <w:rPr>
          <w:lang w:val="en-GB" w:eastAsia="nl-BE"/>
        </w:rPr>
        <w:t xml:space="preserve">            </w:t>
      </w:r>
      <w:r w:rsidRPr="00E036E0">
        <w:rPr>
          <w:color w:val="0000FF"/>
          <w:lang w:val="en-GB" w:eastAsia="nl-BE"/>
        </w:rPr>
        <w:t>if</w:t>
      </w:r>
      <w:r w:rsidRPr="00E036E0">
        <w:rPr>
          <w:lang w:val="en-GB" w:eastAsia="nl-BE"/>
        </w:rPr>
        <w:t xml:space="preserve"> (user.Id == id)</w:t>
      </w:r>
    </w:p>
    <w:p w14:paraId="6CD8ECC4" w14:textId="77777777" w:rsidR="0081682B" w:rsidRPr="00E036E0" w:rsidRDefault="0081682B" w:rsidP="00D476BE">
      <w:pPr>
        <w:pStyle w:val="Code"/>
        <w:rPr>
          <w:lang w:val="en-GB" w:eastAsia="nl-BE"/>
        </w:rPr>
      </w:pPr>
      <w:r w:rsidRPr="00E036E0">
        <w:rPr>
          <w:lang w:val="en-GB" w:eastAsia="nl-BE"/>
        </w:rPr>
        <w:t xml:space="preserve">            {</w:t>
      </w:r>
    </w:p>
    <w:p w14:paraId="590011AA" w14:textId="77777777" w:rsidR="0081682B" w:rsidRPr="00E036E0" w:rsidRDefault="0081682B" w:rsidP="00D476BE">
      <w:pPr>
        <w:pStyle w:val="Code"/>
        <w:rPr>
          <w:lang w:val="en-GB" w:eastAsia="nl-BE"/>
        </w:rPr>
      </w:pPr>
      <w:r w:rsidRPr="00E036E0">
        <w:rPr>
          <w:lang w:val="en-GB" w:eastAsia="nl-BE"/>
        </w:rPr>
        <w:t xml:space="preserve">                </w:t>
      </w:r>
      <w:r w:rsidRPr="00E036E0">
        <w:rPr>
          <w:color w:val="0000FF"/>
          <w:lang w:val="en-GB" w:eastAsia="nl-BE"/>
        </w:rPr>
        <w:t>return</w:t>
      </w:r>
      <w:r w:rsidRPr="00E036E0">
        <w:rPr>
          <w:lang w:val="en-GB" w:eastAsia="nl-BE"/>
        </w:rPr>
        <w:t xml:space="preserve"> user;</w:t>
      </w:r>
    </w:p>
    <w:p w14:paraId="72B28756" w14:textId="77777777" w:rsidR="0081682B" w:rsidRPr="00AD1150" w:rsidRDefault="0081682B" w:rsidP="00D476BE">
      <w:pPr>
        <w:pStyle w:val="Code"/>
        <w:rPr>
          <w:rFonts w:ascii="Cascadia Mono" w:hAnsi="Cascadia Mono" w:cs="Cascadia Mono"/>
          <w:color w:val="000000"/>
          <w:sz w:val="19"/>
          <w:szCs w:val="19"/>
          <w:lang w:val="en-GB" w:eastAsia="nl-BE"/>
        </w:rPr>
      </w:pPr>
      <w:r w:rsidRPr="00E036E0">
        <w:rPr>
          <w:lang w:val="en-GB" w:eastAsia="nl-BE"/>
        </w:rPr>
        <w:t xml:space="preserve">            </w:t>
      </w:r>
      <w:r w:rsidRPr="00AD1150">
        <w:rPr>
          <w:rFonts w:ascii="Cascadia Mono" w:hAnsi="Cascadia Mono" w:cs="Cascadia Mono"/>
          <w:color w:val="000000"/>
          <w:sz w:val="19"/>
          <w:szCs w:val="19"/>
          <w:lang w:val="en-GB" w:eastAsia="nl-BE"/>
        </w:rPr>
        <w:t>}</w:t>
      </w:r>
    </w:p>
    <w:p w14:paraId="45FEF39D" w14:textId="77777777" w:rsidR="0081682B" w:rsidRPr="0036164B" w:rsidRDefault="0081682B" w:rsidP="00D476BE">
      <w:pPr>
        <w:pStyle w:val="Code"/>
        <w:rPr>
          <w:lang w:eastAsia="nl-BE"/>
        </w:rPr>
      </w:pPr>
      <w:r w:rsidRPr="00AD1150">
        <w:rPr>
          <w:rFonts w:ascii="Cascadia Mono" w:hAnsi="Cascadia Mono" w:cs="Cascadia Mono"/>
          <w:color w:val="000000"/>
          <w:sz w:val="19"/>
          <w:szCs w:val="19"/>
          <w:lang w:val="en-GB" w:eastAsia="nl-BE"/>
        </w:rPr>
        <w:t xml:space="preserve">        </w:t>
      </w:r>
      <w:r w:rsidRPr="0036164B">
        <w:rPr>
          <w:lang w:eastAsia="nl-BE"/>
        </w:rPr>
        <w:t>}</w:t>
      </w:r>
    </w:p>
    <w:p w14:paraId="60D4B429" w14:textId="77777777" w:rsidR="0081682B" w:rsidRPr="0036164B" w:rsidRDefault="0081682B" w:rsidP="00D476BE">
      <w:pPr>
        <w:pStyle w:val="Code"/>
        <w:rPr>
          <w:lang w:eastAsia="nl-BE"/>
        </w:rPr>
      </w:pPr>
      <w:r w:rsidRPr="0036164B">
        <w:rPr>
          <w:lang w:eastAsia="nl-BE"/>
        </w:rPr>
        <w:t xml:space="preserve">        </w:t>
      </w:r>
      <w:r w:rsidRPr="0036164B">
        <w:rPr>
          <w:color w:val="0000FF"/>
          <w:lang w:eastAsia="nl-BE"/>
        </w:rPr>
        <w:t>return</w:t>
      </w:r>
      <w:r w:rsidRPr="0036164B">
        <w:rPr>
          <w:lang w:eastAsia="nl-BE"/>
        </w:rPr>
        <w:t xml:space="preserve"> </w:t>
      </w:r>
      <w:r w:rsidRPr="0036164B">
        <w:rPr>
          <w:color w:val="0000FF"/>
          <w:lang w:eastAsia="nl-BE"/>
        </w:rPr>
        <w:t>null</w:t>
      </w:r>
      <w:r w:rsidRPr="0036164B">
        <w:rPr>
          <w:lang w:eastAsia="nl-BE"/>
        </w:rPr>
        <w:t>;</w:t>
      </w:r>
    </w:p>
    <w:p w14:paraId="68091153" w14:textId="20B2E973" w:rsidR="0081682B" w:rsidRPr="0036164B" w:rsidRDefault="0081682B" w:rsidP="00D476BE">
      <w:pPr>
        <w:pStyle w:val="Code"/>
        <w:rPr>
          <w:lang w:eastAsia="nl-BE"/>
        </w:rPr>
      </w:pPr>
      <w:r w:rsidRPr="0036164B">
        <w:rPr>
          <w:lang w:eastAsia="nl-BE"/>
        </w:rPr>
        <w:t xml:space="preserve">    }</w:t>
      </w:r>
    </w:p>
    <w:p w14:paraId="0AB2A09F" w14:textId="77777777" w:rsidR="0081682B" w:rsidRPr="0036164B" w:rsidRDefault="0081682B" w:rsidP="0081682B">
      <w:pPr>
        <w:rPr>
          <w:rFonts w:eastAsiaTheme="majorEastAsia"/>
        </w:rPr>
      </w:pPr>
    </w:p>
    <w:p w14:paraId="58E416FD" w14:textId="3A2BB287" w:rsidR="00B834CD" w:rsidRDefault="00B834CD" w:rsidP="00B834CD">
      <w:pPr>
        <w:rPr>
          <w:rFonts w:eastAsiaTheme="majorEastAsia"/>
        </w:rPr>
      </w:pPr>
      <w:r w:rsidRPr="0036164B">
        <w:rPr>
          <w:rFonts w:eastAsiaTheme="majorEastAsia"/>
        </w:rPr>
        <w:t xml:space="preserve">We </w:t>
      </w:r>
      <w:r w:rsidR="00C94DBE" w:rsidRPr="0036164B">
        <w:rPr>
          <w:rFonts w:eastAsiaTheme="majorEastAsia"/>
        </w:rPr>
        <w:t xml:space="preserve">gaan nu </w:t>
      </w:r>
      <w:r w:rsidRPr="0036164B">
        <w:rPr>
          <w:rFonts w:eastAsiaTheme="majorEastAsia"/>
        </w:rPr>
        <w:t>het model toe te voegen. We doen dit door een class toe te voegen in de Models folder, genaamd User. Deze class heeft de properties die in de use case beschreven staan</w:t>
      </w:r>
      <w:r w:rsidR="003233CF" w:rsidRPr="0036164B">
        <w:rPr>
          <w:rFonts w:eastAsiaTheme="majorEastAsia"/>
        </w:rPr>
        <w:t xml:space="preserve"> </w:t>
      </w:r>
      <w:r w:rsidR="00403526" w:rsidRPr="0036164B">
        <w:rPr>
          <w:rFonts w:eastAsiaTheme="majorEastAsia"/>
        </w:rPr>
        <w:t>en</w:t>
      </w:r>
      <w:r w:rsidR="003233CF" w:rsidRPr="0036164B">
        <w:rPr>
          <w:rFonts w:eastAsiaTheme="majorEastAsia"/>
        </w:rPr>
        <w:t xml:space="preserve"> een nieuw property Id (type int).</w:t>
      </w:r>
    </w:p>
    <w:p w14:paraId="2A3CA0B2" w14:textId="5FE199A2" w:rsidR="00111FD8" w:rsidRPr="0036164B" w:rsidRDefault="00111FD8" w:rsidP="00111FD8">
      <w:pPr>
        <w:pStyle w:val="Kop3"/>
        <w:rPr>
          <w:rFonts w:eastAsiaTheme="majorEastAsia"/>
        </w:rPr>
      </w:pPr>
      <w:r>
        <w:rPr>
          <w:rFonts w:eastAsiaTheme="majorEastAsia"/>
        </w:rPr>
        <w:t>Opzetten Controller</w:t>
      </w:r>
    </w:p>
    <w:p w14:paraId="60D6A886" w14:textId="3401A88C" w:rsidR="003C520E" w:rsidRPr="0036164B" w:rsidRDefault="003C520E" w:rsidP="00B834CD">
      <w:pPr>
        <w:rPr>
          <w:rFonts w:eastAsiaTheme="majorEastAsia"/>
        </w:rPr>
      </w:pPr>
      <w:r w:rsidRPr="0036164B">
        <w:rPr>
          <w:rFonts w:eastAsiaTheme="majorEastAsia"/>
        </w:rPr>
        <w:t>Onze tweede stap bestaat uit onze UserController aan te maken.</w:t>
      </w:r>
      <w:r w:rsidR="00167A8C" w:rsidRPr="0036164B">
        <w:rPr>
          <w:rFonts w:eastAsiaTheme="majorEastAsia"/>
        </w:rPr>
        <w:t xml:space="preserve"> Op deze controller gaan we dan twee </w:t>
      </w:r>
      <w:r w:rsidR="00167A8C" w:rsidRPr="0036164B">
        <w:rPr>
          <w:rFonts w:eastAsiaTheme="majorEastAsia"/>
          <w:i/>
          <w:iCs/>
        </w:rPr>
        <w:t>actions</w:t>
      </w:r>
      <w:r w:rsidR="00167A8C" w:rsidRPr="0036164B">
        <w:rPr>
          <w:rFonts w:eastAsiaTheme="majorEastAsia"/>
        </w:rPr>
        <w:t xml:space="preserve"> </w:t>
      </w:r>
      <w:r w:rsidR="00C74BE8" w:rsidRPr="0036164B">
        <w:rPr>
          <w:rFonts w:eastAsiaTheme="majorEastAsia"/>
        </w:rPr>
        <w:t>definiëren</w:t>
      </w:r>
      <w:r w:rsidR="00167A8C" w:rsidRPr="0036164B">
        <w:rPr>
          <w:rFonts w:eastAsiaTheme="majorEastAsia"/>
        </w:rPr>
        <w:t>:</w:t>
      </w:r>
    </w:p>
    <w:p w14:paraId="16AA9F9B" w14:textId="7E12A987" w:rsidR="00167A8C" w:rsidRPr="0036164B" w:rsidRDefault="00167A8C" w:rsidP="00E836F9">
      <w:pPr>
        <w:pStyle w:val="Lijstalinea"/>
        <w:numPr>
          <w:ilvl w:val="0"/>
          <w:numId w:val="24"/>
        </w:numPr>
        <w:rPr>
          <w:rFonts w:eastAsiaTheme="majorEastAsia"/>
        </w:rPr>
      </w:pPr>
      <w:r w:rsidRPr="0036164B">
        <w:rPr>
          <w:rFonts w:eastAsiaTheme="majorEastAsia"/>
        </w:rPr>
        <w:t>Create</w:t>
      </w:r>
    </w:p>
    <w:p w14:paraId="2CFEA784" w14:textId="4CBEC42F" w:rsidR="00167A8C" w:rsidRPr="0036164B" w:rsidRDefault="00167A8C" w:rsidP="00E836F9">
      <w:pPr>
        <w:pStyle w:val="Lijstalinea"/>
        <w:numPr>
          <w:ilvl w:val="0"/>
          <w:numId w:val="24"/>
        </w:numPr>
        <w:rPr>
          <w:rFonts w:eastAsiaTheme="majorEastAsia"/>
        </w:rPr>
      </w:pPr>
      <w:r w:rsidRPr="0036164B">
        <w:rPr>
          <w:rFonts w:eastAsiaTheme="majorEastAsia"/>
        </w:rPr>
        <w:t>Details (= weergeven van één gebruiker)</w:t>
      </w:r>
    </w:p>
    <w:p w14:paraId="43EF8083" w14:textId="6080DA49" w:rsidR="00FC10AC" w:rsidRPr="0036164B" w:rsidRDefault="00FC10AC" w:rsidP="00FC10AC">
      <w:pPr>
        <w:rPr>
          <w:rFonts w:eastAsiaTheme="majorEastAsia"/>
        </w:rPr>
      </w:pPr>
      <w:r w:rsidRPr="0036164B">
        <w:rPr>
          <w:rFonts w:eastAsiaTheme="majorEastAsia"/>
        </w:rPr>
        <w:lastRenderedPageBreak/>
        <w:t>Beide geven een view terug. Omdat wij nu nog geen concrete view hebben, gaan we eerst een interface maken, zodat we een contract hebben voor deze view</w:t>
      </w:r>
      <w:r w:rsidR="001774DD" w:rsidRPr="0036164B">
        <w:rPr>
          <w:rFonts w:eastAsiaTheme="majorEastAsia"/>
        </w:rPr>
        <w:t>:</w:t>
      </w:r>
    </w:p>
    <w:p w14:paraId="273954BE" w14:textId="77777777" w:rsidR="001774DD" w:rsidRPr="00E036E0" w:rsidRDefault="001774DD" w:rsidP="002F706E">
      <w:pPr>
        <w:pStyle w:val="Code"/>
        <w:rPr>
          <w:color w:val="000000"/>
          <w:lang w:val="en-GB" w:eastAsia="nl-BE"/>
        </w:rPr>
      </w:pPr>
      <w:r w:rsidRPr="002F706E">
        <w:rPr>
          <w:color w:val="0000FF"/>
          <w:lang w:val="en-GB" w:eastAsia="nl-BE"/>
        </w:rPr>
        <w:t xml:space="preserve">public interface </w:t>
      </w:r>
      <w:r w:rsidRPr="00E036E0">
        <w:rPr>
          <w:color w:val="2B91AF"/>
          <w:lang w:val="en-GB" w:eastAsia="nl-BE"/>
        </w:rPr>
        <w:t>IView</w:t>
      </w:r>
    </w:p>
    <w:p w14:paraId="5D74C374" w14:textId="77777777" w:rsidR="001774DD" w:rsidRPr="00E036E0" w:rsidRDefault="001774DD" w:rsidP="002F706E">
      <w:pPr>
        <w:pStyle w:val="Code"/>
        <w:rPr>
          <w:color w:val="000000"/>
          <w:lang w:val="en-GB" w:eastAsia="nl-BE"/>
        </w:rPr>
      </w:pPr>
      <w:r w:rsidRPr="00E036E0">
        <w:rPr>
          <w:color w:val="000000"/>
          <w:lang w:val="en-GB" w:eastAsia="nl-BE"/>
        </w:rPr>
        <w:t>{</w:t>
      </w:r>
    </w:p>
    <w:p w14:paraId="637B2F73" w14:textId="77777777" w:rsidR="001774DD" w:rsidRPr="00E036E0" w:rsidRDefault="001774DD" w:rsidP="002F706E">
      <w:pPr>
        <w:pStyle w:val="Code"/>
        <w:rPr>
          <w:color w:val="000000"/>
          <w:lang w:val="en-GB" w:eastAsia="nl-BE"/>
        </w:rPr>
      </w:pPr>
      <w:r w:rsidRPr="00E036E0">
        <w:rPr>
          <w:color w:val="000000"/>
          <w:lang w:val="en-GB" w:eastAsia="nl-BE"/>
        </w:rPr>
        <w:t xml:space="preserve">    </w:t>
      </w:r>
      <w:r w:rsidRPr="002F706E">
        <w:rPr>
          <w:color w:val="0000FF"/>
          <w:lang w:val="en-GB" w:eastAsia="nl-BE"/>
        </w:rPr>
        <w:t xml:space="preserve">void </w:t>
      </w:r>
      <w:r w:rsidRPr="00E036E0">
        <w:rPr>
          <w:color w:val="000000"/>
          <w:lang w:val="en-GB" w:eastAsia="nl-BE"/>
        </w:rPr>
        <w:t>RenderView();</w:t>
      </w:r>
    </w:p>
    <w:p w14:paraId="07D847B7" w14:textId="77777777" w:rsidR="001774DD" w:rsidRPr="00AD1150" w:rsidRDefault="001774DD" w:rsidP="002F706E">
      <w:pPr>
        <w:pStyle w:val="Code"/>
        <w:rPr>
          <w:color w:val="000000"/>
          <w:lang w:val="en-GB" w:eastAsia="nl-BE"/>
        </w:rPr>
      </w:pPr>
      <w:r w:rsidRPr="00AD1150">
        <w:rPr>
          <w:color w:val="000000"/>
          <w:lang w:val="en-GB" w:eastAsia="nl-BE"/>
        </w:rPr>
        <w:t>}</w:t>
      </w:r>
    </w:p>
    <w:p w14:paraId="15124ACA" w14:textId="77777777" w:rsidR="001774DD" w:rsidRPr="00AD1150" w:rsidRDefault="001774DD" w:rsidP="00FC10AC">
      <w:pPr>
        <w:rPr>
          <w:rFonts w:eastAsiaTheme="majorEastAsia"/>
          <w:lang w:val="en-GB"/>
        </w:rPr>
      </w:pPr>
    </w:p>
    <w:p w14:paraId="4A4308F3" w14:textId="3BE990DB" w:rsidR="001774DD" w:rsidRPr="0036164B" w:rsidRDefault="001774DD" w:rsidP="00FC10AC">
      <w:pPr>
        <w:rPr>
          <w:rFonts w:eastAsiaTheme="majorEastAsia"/>
        </w:rPr>
      </w:pPr>
      <w:r w:rsidRPr="0036164B">
        <w:rPr>
          <w:rFonts w:eastAsiaTheme="majorEastAsia"/>
        </w:rPr>
        <w:t>In de RenderView methode gaan we straks dan onze gegevens naar de console schrijven.</w:t>
      </w:r>
      <w:r w:rsidR="008B4588" w:rsidRPr="0036164B">
        <w:rPr>
          <w:rFonts w:eastAsiaTheme="majorEastAsia"/>
        </w:rPr>
        <w:t xml:space="preserve"> Onze Controller ziet er dan als volgt uit:</w:t>
      </w:r>
    </w:p>
    <w:p w14:paraId="18F881F6" w14:textId="77777777" w:rsidR="008B4588" w:rsidRPr="0036164B" w:rsidRDefault="008B4588" w:rsidP="002F706E">
      <w:pPr>
        <w:pStyle w:val="Code"/>
        <w:rPr>
          <w:color w:val="000000"/>
          <w:lang w:eastAsia="nl-BE"/>
        </w:rPr>
      </w:pPr>
      <w:r w:rsidRPr="002F706E">
        <w:rPr>
          <w:color w:val="0000FF"/>
          <w:lang w:eastAsia="nl-BE"/>
        </w:rPr>
        <w:t>public</w:t>
      </w:r>
      <w:r w:rsidRPr="0036164B">
        <w:rPr>
          <w:color w:val="000000"/>
          <w:lang w:eastAsia="nl-BE"/>
        </w:rPr>
        <w:t xml:space="preserve"> </w:t>
      </w:r>
      <w:r w:rsidRPr="0036164B">
        <w:rPr>
          <w:color w:val="0000FF"/>
          <w:lang w:eastAsia="nl-BE"/>
        </w:rPr>
        <w:t>class</w:t>
      </w:r>
      <w:r w:rsidRPr="0036164B">
        <w:rPr>
          <w:color w:val="000000"/>
          <w:lang w:eastAsia="nl-BE"/>
        </w:rPr>
        <w:t xml:space="preserve"> </w:t>
      </w:r>
      <w:r w:rsidRPr="0036164B">
        <w:rPr>
          <w:lang w:eastAsia="nl-BE"/>
        </w:rPr>
        <w:t>UserController</w:t>
      </w:r>
    </w:p>
    <w:p w14:paraId="109E8945" w14:textId="77777777" w:rsidR="008B4588" w:rsidRPr="00AD1150" w:rsidRDefault="008B4588" w:rsidP="002F706E">
      <w:pPr>
        <w:pStyle w:val="Code"/>
        <w:rPr>
          <w:color w:val="000000"/>
          <w:lang w:eastAsia="nl-BE"/>
        </w:rPr>
      </w:pPr>
      <w:r w:rsidRPr="00AD1150">
        <w:rPr>
          <w:color w:val="000000"/>
          <w:lang w:eastAsia="nl-BE"/>
        </w:rPr>
        <w:t>{</w:t>
      </w:r>
    </w:p>
    <w:p w14:paraId="2D04D9CF" w14:textId="77777777" w:rsidR="008B4588" w:rsidRPr="00E036E0" w:rsidRDefault="008B4588" w:rsidP="002F706E">
      <w:pPr>
        <w:pStyle w:val="Code"/>
        <w:rPr>
          <w:color w:val="000000"/>
          <w:lang w:val="en-GB" w:eastAsia="nl-BE"/>
        </w:rPr>
      </w:pPr>
      <w:r w:rsidRPr="00AD1150">
        <w:rPr>
          <w:color w:val="000000"/>
          <w:lang w:eastAsia="nl-BE"/>
        </w:rPr>
        <w:t xml:space="preserve">    </w:t>
      </w:r>
      <w:r w:rsidRPr="00E036E0">
        <w:rPr>
          <w:color w:val="0000FF"/>
          <w:lang w:val="en-GB" w:eastAsia="nl-BE"/>
        </w:rPr>
        <w:t>public</w:t>
      </w:r>
      <w:r w:rsidRPr="00E036E0">
        <w:rPr>
          <w:color w:val="000000"/>
          <w:lang w:val="en-GB" w:eastAsia="nl-BE"/>
        </w:rPr>
        <w:t xml:space="preserve"> </w:t>
      </w:r>
      <w:r w:rsidRPr="002F706E">
        <w:rPr>
          <w:color w:val="2B91AF"/>
          <w:lang w:val="en-GB" w:eastAsia="nl-BE"/>
        </w:rPr>
        <w:t xml:space="preserve">IView </w:t>
      </w:r>
      <w:r w:rsidRPr="00E036E0">
        <w:rPr>
          <w:color w:val="000000"/>
          <w:lang w:val="en-GB" w:eastAsia="nl-BE"/>
        </w:rPr>
        <w:t>Create()</w:t>
      </w:r>
    </w:p>
    <w:p w14:paraId="4F38CB08" w14:textId="6C7C13BC" w:rsidR="008B4588" w:rsidRPr="00E036E0" w:rsidRDefault="008B4588" w:rsidP="002F706E">
      <w:pPr>
        <w:pStyle w:val="Code"/>
        <w:rPr>
          <w:color w:val="000000"/>
          <w:lang w:val="en-GB" w:eastAsia="nl-BE"/>
        </w:rPr>
      </w:pPr>
      <w:r w:rsidRPr="00E036E0">
        <w:rPr>
          <w:color w:val="000000"/>
          <w:lang w:val="en-GB" w:eastAsia="nl-BE"/>
        </w:rPr>
        <w:t xml:space="preserve">    {</w:t>
      </w:r>
    </w:p>
    <w:p w14:paraId="50D1CD18" w14:textId="77777777" w:rsidR="008B4588" w:rsidRPr="00E036E0" w:rsidRDefault="008B4588" w:rsidP="002F706E">
      <w:pPr>
        <w:pStyle w:val="Code"/>
        <w:rPr>
          <w:color w:val="000000"/>
          <w:lang w:val="en-GB" w:eastAsia="nl-BE"/>
        </w:rPr>
      </w:pPr>
      <w:r w:rsidRPr="00E036E0">
        <w:rPr>
          <w:color w:val="000000"/>
          <w:lang w:val="en-GB" w:eastAsia="nl-BE"/>
        </w:rPr>
        <w:t xml:space="preserve">    }</w:t>
      </w:r>
    </w:p>
    <w:p w14:paraId="1BB5EDBC" w14:textId="77777777" w:rsidR="008B4588" w:rsidRPr="00E036E0" w:rsidRDefault="008B4588" w:rsidP="002F706E">
      <w:pPr>
        <w:pStyle w:val="Code"/>
        <w:rPr>
          <w:color w:val="000000"/>
          <w:lang w:val="en-GB" w:eastAsia="nl-BE"/>
        </w:rPr>
      </w:pPr>
    </w:p>
    <w:p w14:paraId="2D6DFADF" w14:textId="77777777" w:rsidR="008B4588" w:rsidRPr="00E036E0" w:rsidRDefault="008B4588" w:rsidP="002F706E">
      <w:pPr>
        <w:pStyle w:val="Code"/>
        <w:rPr>
          <w:color w:val="000000"/>
          <w:lang w:val="en-GB" w:eastAsia="nl-BE"/>
        </w:rPr>
      </w:pPr>
      <w:r w:rsidRPr="00E036E0">
        <w:rPr>
          <w:color w:val="000000"/>
          <w:lang w:val="en-GB" w:eastAsia="nl-BE"/>
        </w:rPr>
        <w:t xml:space="preserve">    </w:t>
      </w:r>
      <w:r w:rsidRPr="00E036E0">
        <w:rPr>
          <w:color w:val="0000FF"/>
          <w:lang w:val="en-GB" w:eastAsia="nl-BE"/>
        </w:rPr>
        <w:t>public</w:t>
      </w:r>
      <w:r w:rsidRPr="00E036E0">
        <w:rPr>
          <w:color w:val="000000"/>
          <w:lang w:val="en-GB" w:eastAsia="nl-BE"/>
        </w:rPr>
        <w:t xml:space="preserve"> </w:t>
      </w:r>
      <w:r w:rsidRPr="002F706E">
        <w:rPr>
          <w:color w:val="2B91AF"/>
          <w:lang w:val="en-GB" w:eastAsia="nl-BE"/>
        </w:rPr>
        <w:t xml:space="preserve">IView </w:t>
      </w:r>
      <w:r w:rsidRPr="00E036E0">
        <w:rPr>
          <w:color w:val="000000"/>
          <w:lang w:val="en-GB" w:eastAsia="nl-BE"/>
        </w:rPr>
        <w:t>Details()</w:t>
      </w:r>
    </w:p>
    <w:p w14:paraId="3B44A346" w14:textId="1A72C1B7" w:rsidR="008B4588" w:rsidRPr="00734D09" w:rsidRDefault="008B4588" w:rsidP="002F706E">
      <w:pPr>
        <w:pStyle w:val="Code"/>
        <w:rPr>
          <w:color w:val="000000"/>
          <w:lang w:val="en-GB" w:eastAsia="nl-BE"/>
        </w:rPr>
      </w:pPr>
      <w:r w:rsidRPr="00E036E0">
        <w:rPr>
          <w:color w:val="000000"/>
          <w:lang w:val="en-GB" w:eastAsia="nl-BE"/>
        </w:rPr>
        <w:t xml:space="preserve">    </w:t>
      </w:r>
      <w:r w:rsidRPr="00734D09">
        <w:rPr>
          <w:color w:val="000000"/>
          <w:lang w:val="en-GB" w:eastAsia="nl-BE"/>
        </w:rPr>
        <w:t>{</w:t>
      </w:r>
    </w:p>
    <w:p w14:paraId="2F971893" w14:textId="77777777" w:rsidR="00AD1A01" w:rsidRDefault="008B4588" w:rsidP="002F706E">
      <w:pPr>
        <w:pStyle w:val="Code"/>
        <w:rPr>
          <w:color w:val="000000"/>
          <w:lang w:eastAsia="nl-BE"/>
        </w:rPr>
      </w:pPr>
      <w:r w:rsidRPr="00734D09">
        <w:rPr>
          <w:color w:val="000000"/>
          <w:lang w:val="en-GB" w:eastAsia="nl-BE"/>
        </w:rPr>
        <w:t xml:space="preserve">    </w:t>
      </w:r>
      <w:r w:rsidRPr="0036164B">
        <w:rPr>
          <w:color w:val="000000"/>
          <w:lang w:eastAsia="nl-BE"/>
        </w:rPr>
        <w:t>}</w:t>
      </w:r>
    </w:p>
    <w:p w14:paraId="56C67DB6" w14:textId="17D19699" w:rsidR="002F706E" w:rsidRPr="0036164B" w:rsidRDefault="002F706E" w:rsidP="002F706E">
      <w:pPr>
        <w:pStyle w:val="Code"/>
        <w:rPr>
          <w:color w:val="000000"/>
          <w:lang w:eastAsia="nl-BE"/>
        </w:rPr>
      </w:pPr>
      <w:r>
        <w:rPr>
          <w:color w:val="000000"/>
          <w:lang w:eastAsia="nl-BE"/>
        </w:rPr>
        <w:t>}</w:t>
      </w:r>
    </w:p>
    <w:p w14:paraId="5478E8C3" w14:textId="77777777" w:rsidR="00603429" w:rsidRDefault="00603429" w:rsidP="008B4588">
      <w:pPr>
        <w:rPr>
          <w:rFonts w:eastAsiaTheme="majorEastAsia"/>
        </w:rPr>
      </w:pPr>
    </w:p>
    <w:p w14:paraId="69B5AFD3" w14:textId="29B60EC1" w:rsidR="00603429" w:rsidRDefault="00603429" w:rsidP="00603429">
      <w:pPr>
        <w:pStyle w:val="Kop3"/>
        <w:rPr>
          <w:rFonts w:eastAsiaTheme="majorEastAsia"/>
        </w:rPr>
      </w:pPr>
      <w:r>
        <w:rPr>
          <w:rFonts w:eastAsiaTheme="majorEastAsia"/>
        </w:rPr>
        <w:t>Opzetten Views</w:t>
      </w:r>
    </w:p>
    <w:p w14:paraId="19BE9C1F" w14:textId="0C74ECFF" w:rsidR="008B4588" w:rsidRPr="0036164B" w:rsidRDefault="008B4588" w:rsidP="008B4588">
      <w:pPr>
        <w:rPr>
          <w:rFonts w:eastAsiaTheme="majorEastAsia"/>
        </w:rPr>
      </w:pPr>
      <w:r w:rsidRPr="0036164B">
        <w:rPr>
          <w:rFonts w:eastAsiaTheme="majorEastAsia"/>
        </w:rPr>
        <w:t>De volgende stap is dan twee views maken. Voor de code structuur maken we onder</w:t>
      </w:r>
      <w:r w:rsidR="00E17644">
        <w:rPr>
          <w:rFonts w:eastAsiaTheme="majorEastAsia"/>
        </w:rPr>
        <w:t xml:space="preserve"> de map</w:t>
      </w:r>
      <w:r w:rsidRPr="0036164B">
        <w:rPr>
          <w:rFonts w:eastAsiaTheme="majorEastAsia"/>
        </w:rPr>
        <w:t xml:space="preserve"> Views eerst een </w:t>
      </w:r>
      <w:r w:rsidR="00905DBD" w:rsidRPr="0036164B">
        <w:rPr>
          <w:rFonts w:eastAsiaTheme="majorEastAsia"/>
        </w:rPr>
        <w:t xml:space="preserve">map </w:t>
      </w:r>
      <w:r w:rsidR="00905DBD" w:rsidRPr="0036164B">
        <w:rPr>
          <w:rFonts w:eastAsiaTheme="majorEastAsia"/>
          <w:i/>
          <w:iCs/>
        </w:rPr>
        <w:t>Users</w:t>
      </w:r>
      <w:r w:rsidR="00905DBD" w:rsidRPr="0036164B">
        <w:rPr>
          <w:rFonts w:eastAsiaTheme="majorEastAsia"/>
        </w:rPr>
        <w:t>, waaronder al onze user gerelateerd views komen. Dit maakt het duidelijker moesten we straks ook andere entiteiten willen gaan modelleren.</w:t>
      </w:r>
      <w:r w:rsidR="00E640F0" w:rsidRPr="0036164B">
        <w:rPr>
          <w:rFonts w:eastAsiaTheme="majorEastAsia"/>
        </w:rPr>
        <w:t xml:space="preserve"> We maken twee classes: Create en Details, die beide IView implementeren.</w:t>
      </w:r>
    </w:p>
    <w:p w14:paraId="367486F5" w14:textId="4894DCB0" w:rsidR="008F09D8" w:rsidRPr="0036164B" w:rsidRDefault="008F09D8" w:rsidP="008B4588">
      <w:pPr>
        <w:rPr>
          <w:rFonts w:eastAsiaTheme="majorEastAsia"/>
        </w:rPr>
      </w:pPr>
      <w:r w:rsidRPr="0036164B">
        <w:rPr>
          <w:rFonts w:eastAsiaTheme="majorEastAsia"/>
        </w:rPr>
        <w:t>In onze Create class gaan we dan een User aanmaken op basis van input van een eindgebruiker:</w:t>
      </w:r>
    </w:p>
    <w:p w14:paraId="33316821" w14:textId="77777777" w:rsidR="008F09D8" w:rsidRPr="0036164B" w:rsidRDefault="008F09D8" w:rsidP="00837E57">
      <w:pPr>
        <w:pStyle w:val="Code"/>
        <w:rPr>
          <w:lang w:eastAsia="nl-BE"/>
        </w:rPr>
      </w:pPr>
      <w:r w:rsidRPr="0036164B">
        <w:rPr>
          <w:lang w:eastAsia="nl-BE"/>
        </w:rPr>
        <w:t xml:space="preserve">    </w:t>
      </w:r>
      <w:r w:rsidRPr="0036164B">
        <w:rPr>
          <w:color w:val="0000FF"/>
          <w:lang w:eastAsia="nl-BE"/>
        </w:rPr>
        <w:t>public</w:t>
      </w:r>
      <w:r w:rsidRPr="0036164B">
        <w:rPr>
          <w:lang w:eastAsia="nl-BE"/>
        </w:rPr>
        <w:t xml:space="preserve"> </w:t>
      </w:r>
      <w:r w:rsidRPr="0036164B">
        <w:rPr>
          <w:color w:val="0000FF"/>
          <w:lang w:eastAsia="nl-BE"/>
        </w:rPr>
        <w:t>void</w:t>
      </w:r>
      <w:r w:rsidRPr="0036164B">
        <w:rPr>
          <w:lang w:eastAsia="nl-BE"/>
        </w:rPr>
        <w:t xml:space="preserve"> RenderView()</w:t>
      </w:r>
    </w:p>
    <w:p w14:paraId="09748DD6" w14:textId="77777777" w:rsidR="008F09D8" w:rsidRPr="0036164B" w:rsidRDefault="008F09D8" w:rsidP="00837E57">
      <w:pPr>
        <w:pStyle w:val="Code"/>
        <w:rPr>
          <w:lang w:eastAsia="nl-BE"/>
        </w:rPr>
      </w:pPr>
      <w:r w:rsidRPr="0036164B">
        <w:rPr>
          <w:lang w:eastAsia="nl-BE"/>
        </w:rPr>
        <w:t xml:space="preserve">    {</w:t>
      </w:r>
    </w:p>
    <w:p w14:paraId="57720808" w14:textId="77777777" w:rsidR="008F09D8" w:rsidRPr="0036164B" w:rsidRDefault="008F09D8" w:rsidP="00837E57">
      <w:pPr>
        <w:pStyle w:val="Code"/>
        <w:rPr>
          <w:lang w:eastAsia="nl-BE"/>
        </w:rPr>
      </w:pPr>
      <w:r w:rsidRPr="0036164B">
        <w:rPr>
          <w:lang w:eastAsia="nl-BE"/>
        </w:rPr>
        <w:t xml:space="preserve">        </w:t>
      </w:r>
      <w:r w:rsidRPr="0036164B">
        <w:rPr>
          <w:color w:val="2B91AF"/>
          <w:lang w:eastAsia="nl-BE"/>
        </w:rPr>
        <w:t>User</w:t>
      </w:r>
      <w:r w:rsidRPr="0036164B">
        <w:rPr>
          <w:lang w:eastAsia="nl-BE"/>
        </w:rPr>
        <w:t xml:space="preserve"> user = </w:t>
      </w:r>
      <w:r w:rsidRPr="0036164B">
        <w:rPr>
          <w:color w:val="0000FF"/>
          <w:lang w:eastAsia="nl-BE"/>
        </w:rPr>
        <w:t>new</w:t>
      </w:r>
      <w:r w:rsidRPr="0036164B">
        <w:rPr>
          <w:lang w:eastAsia="nl-BE"/>
        </w:rPr>
        <w:t xml:space="preserve"> </w:t>
      </w:r>
      <w:r w:rsidRPr="0036164B">
        <w:rPr>
          <w:color w:val="2B91AF"/>
          <w:lang w:eastAsia="nl-BE"/>
        </w:rPr>
        <w:t>User</w:t>
      </w:r>
      <w:r w:rsidRPr="0036164B">
        <w:rPr>
          <w:lang w:eastAsia="nl-BE"/>
        </w:rPr>
        <w:t>();</w:t>
      </w:r>
    </w:p>
    <w:p w14:paraId="4CAB0B13" w14:textId="77777777" w:rsidR="008F09D8" w:rsidRPr="0036164B" w:rsidRDefault="008F09D8" w:rsidP="00837E57">
      <w:pPr>
        <w:pStyle w:val="Code"/>
        <w:rPr>
          <w:lang w:eastAsia="nl-BE"/>
        </w:rPr>
      </w:pPr>
      <w:r w:rsidRPr="0036164B">
        <w:rPr>
          <w:lang w:eastAsia="nl-BE"/>
        </w:rPr>
        <w:t xml:space="preserve">        </w:t>
      </w:r>
      <w:r w:rsidRPr="0036164B">
        <w:rPr>
          <w:color w:val="2B91AF"/>
          <w:lang w:eastAsia="nl-BE"/>
        </w:rPr>
        <w:t>Console</w:t>
      </w:r>
      <w:r w:rsidRPr="0036164B">
        <w:rPr>
          <w:lang w:eastAsia="nl-BE"/>
        </w:rPr>
        <w:t>.Write(</w:t>
      </w:r>
      <w:r w:rsidRPr="0036164B">
        <w:rPr>
          <w:color w:val="A31515"/>
          <w:lang w:eastAsia="nl-BE"/>
        </w:rPr>
        <w:t>"Enter login: "</w:t>
      </w:r>
      <w:r w:rsidRPr="0036164B">
        <w:rPr>
          <w:lang w:eastAsia="nl-BE"/>
        </w:rPr>
        <w:t>);</w:t>
      </w:r>
    </w:p>
    <w:p w14:paraId="58D4AE85" w14:textId="77777777" w:rsidR="008F09D8" w:rsidRPr="0036164B" w:rsidRDefault="008F09D8" w:rsidP="00837E57">
      <w:pPr>
        <w:pStyle w:val="Code"/>
        <w:rPr>
          <w:lang w:eastAsia="nl-BE"/>
        </w:rPr>
      </w:pPr>
      <w:r w:rsidRPr="0036164B">
        <w:rPr>
          <w:lang w:eastAsia="nl-BE"/>
        </w:rPr>
        <w:t xml:space="preserve">        user.Login = </w:t>
      </w:r>
      <w:r w:rsidRPr="0036164B">
        <w:rPr>
          <w:color w:val="2B91AF"/>
          <w:lang w:eastAsia="nl-BE"/>
        </w:rPr>
        <w:t>Console</w:t>
      </w:r>
      <w:r w:rsidRPr="0036164B">
        <w:rPr>
          <w:lang w:eastAsia="nl-BE"/>
        </w:rPr>
        <w:t>.ReadLine();</w:t>
      </w:r>
    </w:p>
    <w:p w14:paraId="7237FD41" w14:textId="77777777" w:rsidR="008F09D8" w:rsidRPr="0036164B" w:rsidRDefault="008F09D8" w:rsidP="00837E57">
      <w:pPr>
        <w:pStyle w:val="Code"/>
        <w:rPr>
          <w:lang w:eastAsia="nl-BE"/>
        </w:rPr>
      </w:pPr>
    </w:p>
    <w:p w14:paraId="68FB97C1" w14:textId="77777777" w:rsidR="008F09D8" w:rsidRPr="0036164B" w:rsidRDefault="008F09D8" w:rsidP="00837E57">
      <w:pPr>
        <w:pStyle w:val="Code"/>
        <w:rPr>
          <w:lang w:eastAsia="nl-BE"/>
        </w:rPr>
      </w:pPr>
      <w:r w:rsidRPr="0036164B">
        <w:rPr>
          <w:lang w:eastAsia="nl-BE"/>
        </w:rPr>
        <w:t xml:space="preserve">        </w:t>
      </w:r>
      <w:r w:rsidRPr="0036164B">
        <w:rPr>
          <w:color w:val="2B91AF"/>
          <w:lang w:eastAsia="nl-BE"/>
        </w:rPr>
        <w:t>Console</w:t>
      </w:r>
      <w:r w:rsidRPr="0036164B">
        <w:rPr>
          <w:lang w:eastAsia="nl-BE"/>
        </w:rPr>
        <w:t>.Write(</w:t>
      </w:r>
      <w:r w:rsidRPr="0036164B">
        <w:rPr>
          <w:color w:val="A31515"/>
          <w:lang w:eastAsia="nl-BE"/>
        </w:rPr>
        <w:t>"Enter password: "</w:t>
      </w:r>
      <w:r w:rsidRPr="0036164B">
        <w:rPr>
          <w:lang w:eastAsia="nl-BE"/>
        </w:rPr>
        <w:t>);</w:t>
      </w:r>
    </w:p>
    <w:p w14:paraId="16F9ABBF" w14:textId="77777777" w:rsidR="008F09D8" w:rsidRPr="0036164B" w:rsidRDefault="008F09D8" w:rsidP="00837E57">
      <w:pPr>
        <w:pStyle w:val="Code"/>
        <w:rPr>
          <w:lang w:eastAsia="nl-BE"/>
        </w:rPr>
      </w:pPr>
      <w:r w:rsidRPr="0036164B">
        <w:rPr>
          <w:lang w:eastAsia="nl-BE"/>
        </w:rPr>
        <w:t xml:space="preserve">        user.Password = </w:t>
      </w:r>
      <w:r w:rsidRPr="0036164B">
        <w:rPr>
          <w:color w:val="2B91AF"/>
          <w:lang w:eastAsia="nl-BE"/>
        </w:rPr>
        <w:t>Console</w:t>
      </w:r>
      <w:r w:rsidRPr="0036164B">
        <w:rPr>
          <w:lang w:eastAsia="nl-BE"/>
        </w:rPr>
        <w:t>.ReadLine();</w:t>
      </w:r>
    </w:p>
    <w:p w14:paraId="11E3373D" w14:textId="250C22C3" w:rsidR="008F09D8" w:rsidRPr="0036164B" w:rsidRDefault="008F09D8" w:rsidP="00837E57">
      <w:pPr>
        <w:pStyle w:val="Code"/>
        <w:rPr>
          <w:lang w:eastAsia="nl-BE"/>
        </w:rPr>
      </w:pPr>
      <w:r w:rsidRPr="0036164B">
        <w:rPr>
          <w:lang w:eastAsia="nl-BE"/>
        </w:rPr>
        <w:t xml:space="preserve">    }</w:t>
      </w:r>
    </w:p>
    <w:p w14:paraId="51005C97" w14:textId="77777777" w:rsidR="00837E57" w:rsidRDefault="008F09D8" w:rsidP="008F09D8">
      <w:pPr>
        <w:rPr>
          <w:rFonts w:eastAsiaTheme="majorEastAsia"/>
        </w:rPr>
      </w:pPr>
      <w:r w:rsidRPr="0036164B">
        <w:rPr>
          <w:rFonts w:eastAsiaTheme="majorEastAsia"/>
        </w:rPr>
        <w:t>We zien al direct dat we hierbij een issue gaan hebben. De aangemaakte user kan niet in de view zelf opgeslagen worden (</w:t>
      </w:r>
      <w:r w:rsidR="00837E57">
        <w:rPr>
          <w:rFonts w:eastAsiaTheme="majorEastAsia"/>
        </w:rPr>
        <w:t>Single Resposability Principle, een view mag enkel gebruikt worden om zaken weer te geven</w:t>
      </w:r>
      <w:r w:rsidRPr="0036164B">
        <w:rPr>
          <w:rFonts w:eastAsiaTheme="majorEastAsia"/>
        </w:rPr>
        <w:t xml:space="preserve">). </w:t>
      </w:r>
    </w:p>
    <w:p w14:paraId="5D9E4F88" w14:textId="1803487B" w:rsidR="008F09D8" w:rsidRPr="0036164B" w:rsidRDefault="008F09D8" w:rsidP="008F09D8">
      <w:pPr>
        <w:rPr>
          <w:rFonts w:eastAsiaTheme="majorEastAsia"/>
        </w:rPr>
      </w:pPr>
      <w:r w:rsidRPr="0036164B">
        <w:rPr>
          <w:rFonts w:eastAsiaTheme="majorEastAsia"/>
        </w:rPr>
        <w:t xml:space="preserve">We zullen er dus voor moeten zorgen dat deze User teruggeven wordt. </w:t>
      </w:r>
      <w:r w:rsidR="00A16D19" w:rsidRPr="0036164B">
        <w:rPr>
          <w:rFonts w:eastAsiaTheme="majorEastAsia"/>
        </w:rPr>
        <w:t>Onze RenderView moet dus aangepast worden zodat deze een object teruggeeft. In plaats van User, gaan we hier een IModel van maken, zodat we de interface kunnen hergebruiken bij andere entiteiten.</w:t>
      </w:r>
      <w:r w:rsidR="00420218" w:rsidRPr="0036164B">
        <w:rPr>
          <w:rFonts w:eastAsiaTheme="majorEastAsia"/>
        </w:rPr>
        <w:t xml:space="preserve"> Deze interface gaat enkel een property ID hebben (int):</w:t>
      </w:r>
    </w:p>
    <w:p w14:paraId="5F864D8F" w14:textId="77777777" w:rsidR="00420218" w:rsidRPr="0036164B" w:rsidRDefault="00420218" w:rsidP="006F7A2B">
      <w:pPr>
        <w:pStyle w:val="Code"/>
        <w:rPr>
          <w:color w:val="000000"/>
          <w:lang w:eastAsia="nl-BE"/>
        </w:rPr>
      </w:pPr>
      <w:r w:rsidRPr="006F7A2B">
        <w:rPr>
          <w:color w:val="0000FF"/>
          <w:lang w:eastAsia="nl-BE"/>
        </w:rPr>
        <w:t xml:space="preserve">public interface </w:t>
      </w:r>
      <w:r w:rsidRPr="0036164B">
        <w:rPr>
          <w:color w:val="2B91AF"/>
          <w:lang w:eastAsia="nl-BE"/>
        </w:rPr>
        <w:t>IModel</w:t>
      </w:r>
    </w:p>
    <w:p w14:paraId="3E5A4A01" w14:textId="77777777" w:rsidR="00420218" w:rsidRPr="00AD1150" w:rsidRDefault="00420218" w:rsidP="006F7A2B">
      <w:pPr>
        <w:pStyle w:val="Code"/>
        <w:rPr>
          <w:color w:val="000000"/>
          <w:lang w:eastAsia="nl-BE"/>
        </w:rPr>
      </w:pPr>
      <w:r w:rsidRPr="00AD1150">
        <w:rPr>
          <w:color w:val="000000"/>
          <w:lang w:eastAsia="nl-BE"/>
        </w:rPr>
        <w:t>{</w:t>
      </w:r>
    </w:p>
    <w:p w14:paraId="28D5E726" w14:textId="77777777" w:rsidR="00420218" w:rsidRPr="00E036E0" w:rsidRDefault="00420218" w:rsidP="006F7A2B">
      <w:pPr>
        <w:pStyle w:val="Code"/>
        <w:rPr>
          <w:color w:val="000000"/>
          <w:lang w:val="en-GB" w:eastAsia="nl-BE"/>
        </w:rPr>
      </w:pPr>
      <w:r w:rsidRPr="00AD1150">
        <w:rPr>
          <w:color w:val="000000"/>
          <w:lang w:eastAsia="nl-BE"/>
        </w:rPr>
        <w:t xml:space="preserve">    </w:t>
      </w:r>
      <w:r w:rsidRPr="006F7A2B">
        <w:rPr>
          <w:color w:val="0000FF"/>
          <w:lang w:val="en-GB" w:eastAsia="nl-BE"/>
        </w:rPr>
        <w:t xml:space="preserve">public int </w:t>
      </w:r>
      <w:r w:rsidRPr="00E036E0">
        <w:rPr>
          <w:color w:val="000000"/>
          <w:lang w:val="en-GB" w:eastAsia="nl-BE"/>
        </w:rPr>
        <w:t xml:space="preserve">Id { </w:t>
      </w:r>
      <w:r w:rsidRPr="00E036E0">
        <w:rPr>
          <w:lang w:val="en-GB" w:eastAsia="nl-BE"/>
        </w:rPr>
        <w:t>get</w:t>
      </w:r>
      <w:r w:rsidRPr="00E036E0">
        <w:rPr>
          <w:color w:val="000000"/>
          <w:lang w:val="en-GB" w:eastAsia="nl-BE"/>
        </w:rPr>
        <w:t xml:space="preserve">; </w:t>
      </w:r>
      <w:r w:rsidRPr="00E036E0">
        <w:rPr>
          <w:lang w:val="en-GB" w:eastAsia="nl-BE"/>
        </w:rPr>
        <w:t>set</w:t>
      </w:r>
      <w:r w:rsidRPr="00E036E0">
        <w:rPr>
          <w:color w:val="000000"/>
          <w:lang w:val="en-GB" w:eastAsia="nl-BE"/>
        </w:rPr>
        <w:t>; }</w:t>
      </w:r>
    </w:p>
    <w:p w14:paraId="36AE0793" w14:textId="0D57FF82" w:rsidR="00420218" w:rsidRPr="0036164B" w:rsidRDefault="00420218" w:rsidP="006F7A2B">
      <w:pPr>
        <w:pStyle w:val="Code"/>
        <w:rPr>
          <w:color w:val="000000"/>
          <w:lang w:eastAsia="nl-BE"/>
        </w:rPr>
      </w:pPr>
      <w:r w:rsidRPr="0036164B">
        <w:rPr>
          <w:color w:val="000000"/>
          <w:lang w:eastAsia="nl-BE"/>
        </w:rPr>
        <w:t>}</w:t>
      </w:r>
    </w:p>
    <w:p w14:paraId="40963B48" w14:textId="0A98DCFD" w:rsidR="00420218" w:rsidRPr="0036164B" w:rsidRDefault="00420218" w:rsidP="00420218">
      <w:pPr>
        <w:rPr>
          <w:rFonts w:eastAsiaTheme="majorEastAsia"/>
        </w:rPr>
      </w:pPr>
      <w:r w:rsidRPr="0036164B">
        <w:rPr>
          <w:rFonts w:eastAsiaTheme="majorEastAsia"/>
        </w:rPr>
        <w:t xml:space="preserve">We passen onze RenderView in zowel de interface als de </w:t>
      </w:r>
      <w:r w:rsidR="00BB0B73" w:rsidRPr="0036164B">
        <w:rPr>
          <w:rFonts w:eastAsiaTheme="majorEastAsia"/>
        </w:rPr>
        <w:t>implementatie</w:t>
      </w:r>
      <w:r w:rsidRPr="0036164B">
        <w:rPr>
          <w:rFonts w:eastAsiaTheme="majorEastAsia"/>
        </w:rPr>
        <w:t xml:space="preserve"> aan, zodat deze een IModel teruggeeft. In de implementatie geeft dit dan de aangemaakte user terug.</w:t>
      </w:r>
      <w:r w:rsidR="00446FB5" w:rsidRPr="0036164B">
        <w:rPr>
          <w:rFonts w:eastAsiaTheme="majorEastAsia"/>
        </w:rPr>
        <w:t xml:space="preserve"> </w:t>
      </w:r>
      <w:r w:rsidR="00BC2D93" w:rsidRPr="0036164B">
        <w:rPr>
          <w:rFonts w:eastAsiaTheme="majorEastAsia"/>
        </w:rPr>
        <w:t>D</w:t>
      </w:r>
      <w:r w:rsidR="00446FB5" w:rsidRPr="0036164B">
        <w:rPr>
          <w:rFonts w:eastAsiaTheme="majorEastAsia"/>
        </w:rPr>
        <w:t>it kan natuurlijk enkel als onze User class de IModel interface implementeert.</w:t>
      </w:r>
    </w:p>
    <w:p w14:paraId="27F1B925" w14:textId="5004047F" w:rsidR="0097342F" w:rsidRPr="0036164B" w:rsidRDefault="0097342F" w:rsidP="00420218">
      <w:pPr>
        <w:rPr>
          <w:rFonts w:eastAsiaTheme="majorEastAsia"/>
        </w:rPr>
      </w:pPr>
      <w:r w:rsidRPr="0036164B">
        <w:rPr>
          <w:rFonts w:eastAsiaTheme="majorEastAsia"/>
        </w:rPr>
        <w:t xml:space="preserve">Een Create actie bestaat echter uit twee stappen: </w:t>
      </w:r>
    </w:p>
    <w:p w14:paraId="452D66AF" w14:textId="53B466C6" w:rsidR="0097342F" w:rsidRPr="0036164B" w:rsidRDefault="0097342F" w:rsidP="00E836F9">
      <w:pPr>
        <w:pStyle w:val="Lijstalinea"/>
        <w:numPr>
          <w:ilvl w:val="0"/>
          <w:numId w:val="25"/>
        </w:numPr>
        <w:rPr>
          <w:rFonts w:eastAsiaTheme="majorEastAsia"/>
        </w:rPr>
      </w:pPr>
      <w:r w:rsidRPr="0036164B">
        <w:rPr>
          <w:rFonts w:eastAsiaTheme="majorEastAsia"/>
        </w:rPr>
        <w:t>Tonen van het toevoegen scherm</w:t>
      </w:r>
    </w:p>
    <w:p w14:paraId="4AD79BC9" w14:textId="2D5E44F2" w:rsidR="0097342F" w:rsidRPr="0036164B" w:rsidRDefault="0097342F" w:rsidP="00E836F9">
      <w:pPr>
        <w:pStyle w:val="Lijstalinea"/>
        <w:numPr>
          <w:ilvl w:val="0"/>
          <w:numId w:val="25"/>
        </w:numPr>
        <w:rPr>
          <w:rFonts w:eastAsiaTheme="majorEastAsia"/>
        </w:rPr>
      </w:pPr>
      <w:r w:rsidRPr="0036164B">
        <w:rPr>
          <w:rFonts w:eastAsiaTheme="majorEastAsia"/>
        </w:rPr>
        <w:t>Verwerking van het toevoegen scherm</w:t>
      </w:r>
    </w:p>
    <w:p w14:paraId="1487B6DB" w14:textId="77777777" w:rsidR="001D5E26" w:rsidRPr="0036164B" w:rsidRDefault="001D5E26" w:rsidP="001D5E26">
      <w:pPr>
        <w:rPr>
          <w:rFonts w:eastAsiaTheme="majorEastAsia"/>
        </w:rPr>
      </w:pPr>
    </w:p>
    <w:p w14:paraId="63413368" w14:textId="417213BD" w:rsidR="001A042E" w:rsidRPr="0036164B" w:rsidRDefault="001A042E" w:rsidP="001A042E">
      <w:pPr>
        <w:rPr>
          <w:rFonts w:eastAsiaTheme="majorEastAsia"/>
        </w:rPr>
      </w:pPr>
      <w:r w:rsidRPr="0036164B">
        <w:rPr>
          <w:rFonts w:eastAsiaTheme="majorEastAsia"/>
        </w:rPr>
        <w:t>Gezien onze controller deze twee bewerkingen doet, hebben een tweede Create action nodig op onze Controller, die dan een object doorkrijgt als parameter:</w:t>
      </w:r>
    </w:p>
    <w:p w14:paraId="5BBE1FA3" w14:textId="77777777" w:rsidR="00380B81" w:rsidRPr="00E036E0" w:rsidRDefault="00380B81" w:rsidP="000F4981">
      <w:pPr>
        <w:pStyle w:val="Code"/>
        <w:rPr>
          <w:lang w:val="en-GB" w:eastAsia="nl-BE"/>
        </w:rPr>
      </w:pPr>
      <w:r w:rsidRPr="0036164B">
        <w:rPr>
          <w:lang w:eastAsia="nl-BE"/>
        </w:rPr>
        <w:t xml:space="preserve">    </w:t>
      </w:r>
      <w:r w:rsidRPr="00E036E0">
        <w:rPr>
          <w:color w:val="0000FF"/>
          <w:lang w:val="en-GB" w:eastAsia="nl-BE"/>
        </w:rPr>
        <w:t>public</w:t>
      </w:r>
      <w:r w:rsidRPr="00E036E0">
        <w:rPr>
          <w:lang w:val="en-GB" w:eastAsia="nl-BE"/>
        </w:rPr>
        <w:t xml:space="preserve"> </w:t>
      </w:r>
      <w:r w:rsidRPr="00E036E0">
        <w:rPr>
          <w:color w:val="2B91AF"/>
          <w:lang w:val="en-GB" w:eastAsia="nl-BE"/>
        </w:rPr>
        <w:t>IView</w:t>
      </w:r>
      <w:r w:rsidRPr="00E036E0">
        <w:rPr>
          <w:lang w:val="en-GB" w:eastAsia="nl-BE"/>
        </w:rPr>
        <w:t xml:space="preserve"> Create(</w:t>
      </w:r>
      <w:r w:rsidRPr="00E036E0">
        <w:rPr>
          <w:color w:val="0000FF"/>
          <w:lang w:val="en-GB" w:eastAsia="nl-BE"/>
        </w:rPr>
        <w:t>object</w:t>
      </w:r>
      <w:r w:rsidRPr="00E036E0">
        <w:rPr>
          <w:lang w:val="en-GB" w:eastAsia="nl-BE"/>
        </w:rPr>
        <w:t xml:space="preserve"> toCreate)</w:t>
      </w:r>
    </w:p>
    <w:p w14:paraId="27D0A302" w14:textId="77777777" w:rsidR="00380B81" w:rsidRPr="00A94B81" w:rsidRDefault="00380B81" w:rsidP="000F4981">
      <w:pPr>
        <w:pStyle w:val="Code"/>
        <w:rPr>
          <w:lang w:val="en-GB" w:eastAsia="nl-BE"/>
        </w:rPr>
      </w:pPr>
      <w:r w:rsidRPr="00E036E0">
        <w:rPr>
          <w:lang w:val="en-GB" w:eastAsia="nl-BE"/>
        </w:rPr>
        <w:t xml:space="preserve">    </w:t>
      </w:r>
      <w:r w:rsidRPr="00A94B81">
        <w:rPr>
          <w:lang w:val="en-GB" w:eastAsia="nl-BE"/>
        </w:rPr>
        <w:t>{</w:t>
      </w:r>
    </w:p>
    <w:p w14:paraId="0A0A41B2" w14:textId="77777777" w:rsidR="00380B81" w:rsidRPr="00E036E0" w:rsidRDefault="00380B81" w:rsidP="000F4981">
      <w:pPr>
        <w:pStyle w:val="Code"/>
        <w:rPr>
          <w:lang w:val="en-GB" w:eastAsia="nl-BE"/>
        </w:rPr>
      </w:pPr>
      <w:r w:rsidRPr="00A94B81">
        <w:rPr>
          <w:lang w:val="en-GB" w:eastAsia="nl-BE"/>
        </w:rPr>
        <w:t xml:space="preserve">        </w:t>
      </w:r>
      <w:r w:rsidRPr="00E036E0">
        <w:rPr>
          <w:color w:val="0000FF"/>
          <w:lang w:val="en-GB" w:eastAsia="nl-BE"/>
        </w:rPr>
        <w:t>var</w:t>
      </w:r>
      <w:r w:rsidRPr="00E036E0">
        <w:rPr>
          <w:lang w:val="en-GB" w:eastAsia="nl-BE"/>
        </w:rPr>
        <w:t xml:space="preserve"> user = (</w:t>
      </w:r>
      <w:r w:rsidRPr="00E036E0">
        <w:rPr>
          <w:color w:val="2B91AF"/>
          <w:lang w:val="en-GB" w:eastAsia="nl-BE"/>
        </w:rPr>
        <w:t>User</w:t>
      </w:r>
      <w:r w:rsidRPr="00E036E0">
        <w:rPr>
          <w:lang w:val="en-GB" w:eastAsia="nl-BE"/>
        </w:rPr>
        <w:t>)toCreate;</w:t>
      </w:r>
    </w:p>
    <w:p w14:paraId="46870575" w14:textId="77777777" w:rsidR="00380B81" w:rsidRPr="00E036E0" w:rsidRDefault="00380B81" w:rsidP="000F4981">
      <w:pPr>
        <w:pStyle w:val="Code"/>
        <w:rPr>
          <w:lang w:val="en-GB" w:eastAsia="nl-BE"/>
        </w:rPr>
      </w:pPr>
      <w:r w:rsidRPr="00E036E0">
        <w:rPr>
          <w:lang w:val="en-GB" w:eastAsia="nl-BE"/>
        </w:rPr>
        <w:t xml:space="preserve">        </w:t>
      </w:r>
      <w:r w:rsidRPr="00E036E0">
        <w:rPr>
          <w:color w:val="2B91AF"/>
          <w:lang w:val="en-GB" w:eastAsia="nl-BE"/>
        </w:rPr>
        <w:t>UserRepositroy</w:t>
      </w:r>
      <w:r w:rsidRPr="00E036E0">
        <w:rPr>
          <w:lang w:val="en-GB" w:eastAsia="nl-BE"/>
        </w:rPr>
        <w:t>.Instance.AddUser(user);</w:t>
      </w:r>
    </w:p>
    <w:p w14:paraId="44E93165" w14:textId="77777777" w:rsidR="00380B81" w:rsidRPr="00E036E0" w:rsidRDefault="00380B81" w:rsidP="000F4981">
      <w:pPr>
        <w:pStyle w:val="Code"/>
        <w:rPr>
          <w:lang w:val="en-GB" w:eastAsia="nl-BE"/>
        </w:rPr>
      </w:pPr>
      <w:r w:rsidRPr="00E036E0">
        <w:rPr>
          <w:lang w:val="en-GB" w:eastAsia="nl-BE"/>
        </w:rPr>
        <w:t xml:space="preserve">        </w:t>
      </w:r>
      <w:r w:rsidRPr="00E036E0">
        <w:rPr>
          <w:color w:val="0000FF"/>
          <w:lang w:val="en-GB" w:eastAsia="nl-BE"/>
        </w:rPr>
        <w:t>return</w:t>
      </w:r>
      <w:r w:rsidRPr="00E036E0">
        <w:rPr>
          <w:lang w:val="en-GB" w:eastAsia="nl-BE"/>
        </w:rPr>
        <w:t xml:space="preserve"> </w:t>
      </w:r>
      <w:r w:rsidRPr="00E036E0">
        <w:rPr>
          <w:color w:val="0000FF"/>
          <w:lang w:val="en-GB" w:eastAsia="nl-BE"/>
        </w:rPr>
        <w:t>new</w:t>
      </w:r>
      <w:r w:rsidRPr="00E036E0">
        <w:rPr>
          <w:lang w:val="en-GB" w:eastAsia="nl-BE"/>
        </w:rPr>
        <w:t xml:space="preserve"> </w:t>
      </w:r>
      <w:r w:rsidRPr="00E036E0">
        <w:rPr>
          <w:color w:val="2B91AF"/>
          <w:lang w:val="en-GB" w:eastAsia="nl-BE"/>
        </w:rPr>
        <w:t>Create</w:t>
      </w:r>
      <w:r w:rsidRPr="00E036E0">
        <w:rPr>
          <w:lang w:val="en-GB" w:eastAsia="nl-BE"/>
        </w:rPr>
        <w:t>(user);</w:t>
      </w:r>
    </w:p>
    <w:p w14:paraId="0F490F62" w14:textId="77777777" w:rsidR="00F364F8" w:rsidRPr="0036164B" w:rsidRDefault="00380B81" w:rsidP="000F4981">
      <w:pPr>
        <w:pStyle w:val="Code"/>
        <w:rPr>
          <w:lang w:eastAsia="nl-BE"/>
        </w:rPr>
      </w:pPr>
      <w:r w:rsidRPr="00E036E0">
        <w:rPr>
          <w:lang w:val="en-GB" w:eastAsia="nl-BE"/>
        </w:rPr>
        <w:t xml:space="preserve">    </w:t>
      </w:r>
      <w:r w:rsidRPr="0036164B">
        <w:rPr>
          <w:lang w:eastAsia="nl-BE"/>
        </w:rPr>
        <w:t>}</w:t>
      </w:r>
    </w:p>
    <w:p w14:paraId="65987C79" w14:textId="4CE52F01" w:rsidR="00744C75" w:rsidRPr="00A94B81" w:rsidRDefault="00744C75" w:rsidP="00380B81">
      <w:pPr>
        <w:rPr>
          <w:lang w:val="en-GB" w:eastAsia="nl-BE"/>
        </w:rPr>
      </w:pPr>
      <w:r w:rsidRPr="0036164B">
        <w:rPr>
          <w:lang w:eastAsia="nl-BE"/>
        </w:rPr>
        <w:t xml:space="preserve">We willen nu een melding tonen dat onze user correct is toegevoegd. </w:t>
      </w:r>
      <w:r w:rsidRPr="00A94B81">
        <w:rPr>
          <w:lang w:val="en-GB" w:eastAsia="nl-BE"/>
        </w:rPr>
        <w:t>Hiervoor gaan we de Create view herschrijven:</w:t>
      </w:r>
    </w:p>
    <w:p w14:paraId="751EACB9" w14:textId="77777777" w:rsidR="000F4981" w:rsidRDefault="000F4981" w:rsidP="00744C75">
      <w:pPr>
        <w:autoSpaceDE w:val="0"/>
        <w:autoSpaceDN w:val="0"/>
        <w:adjustRightInd w:val="0"/>
        <w:spacing w:line="240" w:lineRule="auto"/>
        <w:jc w:val="left"/>
        <w:rPr>
          <w:rFonts w:ascii="Cascadia Mono" w:hAnsi="Cascadia Mono" w:cs="Cascadia Mono"/>
          <w:color w:val="0000FF"/>
          <w:sz w:val="19"/>
          <w:szCs w:val="19"/>
          <w:lang w:val="en-GB" w:eastAsia="nl-BE"/>
        </w:rPr>
      </w:pPr>
    </w:p>
    <w:p w14:paraId="09D78832" w14:textId="7BC95068" w:rsidR="00744C75" w:rsidRPr="00A94B81" w:rsidRDefault="00744C75" w:rsidP="000F4981">
      <w:pPr>
        <w:pStyle w:val="Code"/>
        <w:rPr>
          <w:color w:val="000000"/>
          <w:lang w:val="en-GB" w:eastAsia="nl-BE"/>
        </w:rPr>
      </w:pPr>
      <w:r w:rsidRPr="000F4981">
        <w:rPr>
          <w:color w:val="0000FF"/>
          <w:lang w:val="en-GB" w:eastAsia="nl-BE"/>
        </w:rPr>
        <w:lastRenderedPageBreak/>
        <w:t xml:space="preserve">public class </w:t>
      </w:r>
      <w:r w:rsidRPr="00A94B81">
        <w:rPr>
          <w:color w:val="2B91AF"/>
          <w:lang w:val="en-GB" w:eastAsia="nl-BE"/>
        </w:rPr>
        <w:t>Create</w:t>
      </w:r>
      <w:r w:rsidRPr="00A94B81">
        <w:rPr>
          <w:color w:val="000000"/>
          <w:lang w:val="en-GB" w:eastAsia="nl-BE"/>
        </w:rPr>
        <w:t xml:space="preserve"> : </w:t>
      </w:r>
      <w:r w:rsidRPr="00A94B81">
        <w:rPr>
          <w:color w:val="2B91AF"/>
          <w:lang w:val="en-GB" w:eastAsia="nl-BE"/>
        </w:rPr>
        <w:t>IView</w:t>
      </w:r>
    </w:p>
    <w:p w14:paraId="2C909F43" w14:textId="77777777" w:rsidR="00744C75" w:rsidRPr="00A94B81" w:rsidRDefault="00744C75" w:rsidP="000F4981">
      <w:pPr>
        <w:pStyle w:val="Code"/>
        <w:rPr>
          <w:color w:val="000000"/>
          <w:lang w:val="en-GB" w:eastAsia="nl-BE"/>
        </w:rPr>
      </w:pPr>
      <w:r w:rsidRPr="00A94B81">
        <w:rPr>
          <w:color w:val="000000"/>
          <w:lang w:val="en-GB" w:eastAsia="nl-BE"/>
        </w:rPr>
        <w:t>{</w:t>
      </w:r>
    </w:p>
    <w:p w14:paraId="433A908D" w14:textId="08065524" w:rsidR="00744C75" w:rsidRPr="00E036E0" w:rsidRDefault="00744C75" w:rsidP="000F4981">
      <w:pPr>
        <w:pStyle w:val="Code"/>
        <w:rPr>
          <w:color w:val="000000"/>
          <w:lang w:val="en-GB" w:eastAsia="nl-BE"/>
        </w:rPr>
      </w:pPr>
      <w:r w:rsidRPr="00A94B81">
        <w:rPr>
          <w:color w:val="000000"/>
          <w:lang w:val="en-GB" w:eastAsia="nl-BE"/>
        </w:rPr>
        <w:t xml:space="preserve">    </w:t>
      </w:r>
      <w:r w:rsidRPr="000F4981">
        <w:rPr>
          <w:color w:val="0000FF"/>
          <w:lang w:val="en-GB" w:eastAsia="nl-BE"/>
        </w:rPr>
        <w:t xml:space="preserve">private </w:t>
      </w:r>
      <w:r w:rsidR="00475C48" w:rsidRPr="000F4981">
        <w:rPr>
          <w:color w:val="0000FF"/>
          <w:lang w:val="en-GB" w:eastAsia="nl-BE"/>
        </w:rPr>
        <w:t>readonly</w:t>
      </w:r>
      <w:r w:rsidRPr="000F4981">
        <w:rPr>
          <w:color w:val="0000FF"/>
          <w:lang w:val="en-GB" w:eastAsia="nl-BE"/>
        </w:rPr>
        <w:t xml:space="preserve"> </w:t>
      </w:r>
      <w:r w:rsidRPr="00E036E0">
        <w:rPr>
          <w:color w:val="2B91AF"/>
          <w:lang w:val="en-GB" w:eastAsia="nl-BE"/>
        </w:rPr>
        <w:t>User</w:t>
      </w:r>
      <w:r w:rsidRPr="00E036E0">
        <w:rPr>
          <w:color w:val="000000"/>
          <w:lang w:val="en-GB" w:eastAsia="nl-BE"/>
        </w:rPr>
        <w:t xml:space="preserve"> _user = </w:t>
      </w:r>
      <w:r w:rsidRPr="00E036E0">
        <w:rPr>
          <w:lang w:val="en-GB" w:eastAsia="nl-BE"/>
        </w:rPr>
        <w:t>null</w:t>
      </w:r>
      <w:r w:rsidRPr="00E036E0">
        <w:rPr>
          <w:color w:val="000000"/>
          <w:lang w:val="en-GB" w:eastAsia="nl-BE"/>
        </w:rPr>
        <w:t>;</w:t>
      </w:r>
    </w:p>
    <w:p w14:paraId="38C84871" w14:textId="77777777" w:rsidR="00744C75" w:rsidRPr="00E036E0" w:rsidRDefault="00744C75" w:rsidP="000F4981">
      <w:pPr>
        <w:pStyle w:val="Code"/>
        <w:rPr>
          <w:color w:val="000000"/>
          <w:lang w:val="en-GB" w:eastAsia="nl-BE"/>
        </w:rPr>
      </w:pPr>
      <w:r w:rsidRPr="00E036E0">
        <w:rPr>
          <w:color w:val="000000"/>
          <w:lang w:val="en-GB" w:eastAsia="nl-BE"/>
        </w:rPr>
        <w:t xml:space="preserve">    </w:t>
      </w:r>
      <w:r w:rsidRPr="000F4981">
        <w:rPr>
          <w:color w:val="0000FF"/>
          <w:lang w:val="en-GB" w:eastAsia="nl-BE"/>
        </w:rPr>
        <w:t xml:space="preserve">public </w:t>
      </w:r>
      <w:r w:rsidRPr="00E036E0">
        <w:rPr>
          <w:color w:val="2B91AF"/>
          <w:lang w:val="en-GB" w:eastAsia="nl-BE"/>
        </w:rPr>
        <w:t>Create</w:t>
      </w:r>
      <w:r w:rsidRPr="00E036E0">
        <w:rPr>
          <w:color w:val="000000"/>
          <w:lang w:val="en-GB" w:eastAsia="nl-BE"/>
        </w:rPr>
        <w:t>() { }</w:t>
      </w:r>
    </w:p>
    <w:p w14:paraId="768FDB02" w14:textId="77777777" w:rsidR="00744C75" w:rsidRPr="00E036E0" w:rsidRDefault="00744C75" w:rsidP="000F4981">
      <w:pPr>
        <w:pStyle w:val="Code"/>
        <w:rPr>
          <w:color w:val="000000"/>
          <w:lang w:val="en-GB" w:eastAsia="nl-BE"/>
        </w:rPr>
      </w:pPr>
    </w:p>
    <w:p w14:paraId="07D1D244" w14:textId="77777777" w:rsidR="00744C75" w:rsidRPr="00E036E0" w:rsidRDefault="00744C75" w:rsidP="000F4981">
      <w:pPr>
        <w:pStyle w:val="Code"/>
        <w:rPr>
          <w:color w:val="000000"/>
          <w:lang w:val="en-GB" w:eastAsia="nl-BE"/>
        </w:rPr>
      </w:pPr>
      <w:r w:rsidRPr="00E036E0">
        <w:rPr>
          <w:color w:val="000000"/>
          <w:lang w:val="en-GB" w:eastAsia="nl-BE"/>
        </w:rPr>
        <w:t xml:space="preserve">    </w:t>
      </w:r>
      <w:r w:rsidRPr="000F4981">
        <w:rPr>
          <w:color w:val="0000FF"/>
          <w:lang w:val="en-GB" w:eastAsia="nl-BE"/>
        </w:rPr>
        <w:t xml:space="preserve">public </w:t>
      </w:r>
      <w:r w:rsidRPr="00E036E0">
        <w:rPr>
          <w:color w:val="2B91AF"/>
          <w:lang w:val="en-GB" w:eastAsia="nl-BE"/>
        </w:rPr>
        <w:t>Create</w:t>
      </w:r>
      <w:r w:rsidRPr="00E036E0">
        <w:rPr>
          <w:color w:val="000000"/>
          <w:lang w:val="en-GB" w:eastAsia="nl-BE"/>
        </w:rPr>
        <w:t>(</w:t>
      </w:r>
      <w:r w:rsidRPr="00E036E0">
        <w:rPr>
          <w:color w:val="2B91AF"/>
          <w:lang w:val="en-GB" w:eastAsia="nl-BE"/>
        </w:rPr>
        <w:t>User</w:t>
      </w:r>
      <w:r w:rsidRPr="00E036E0">
        <w:rPr>
          <w:color w:val="000000"/>
          <w:lang w:val="en-GB" w:eastAsia="nl-BE"/>
        </w:rPr>
        <w:t xml:space="preserve"> user)</w:t>
      </w:r>
    </w:p>
    <w:p w14:paraId="177C3BF8" w14:textId="77777777" w:rsidR="00744C75" w:rsidRPr="00E036E0" w:rsidRDefault="00744C75" w:rsidP="000F4981">
      <w:pPr>
        <w:pStyle w:val="Code"/>
        <w:rPr>
          <w:color w:val="000000"/>
          <w:lang w:val="en-GB" w:eastAsia="nl-BE"/>
        </w:rPr>
      </w:pPr>
      <w:r w:rsidRPr="00E036E0">
        <w:rPr>
          <w:color w:val="000000"/>
          <w:lang w:val="en-GB" w:eastAsia="nl-BE"/>
        </w:rPr>
        <w:t xml:space="preserve">    {</w:t>
      </w:r>
    </w:p>
    <w:p w14:paraId="14155497" w14:textId="77777777" w:rsidR="00744C75" w:rsidRPr="00E036E0" w:rsidRDefault="00744C75" w:rsidP="000F4981">
      <w:pPr>
        <w:pStyle w:val="Code"/>
        <w:rPr>
          <w:color w:val="000000"/>
          <w:lang w:val="en-GB" w:eastAsia="nl-BE"/>
        </w:rPr>
      </w:pPr>
      <w:r w:rsidRPr="00E036E0">
        <w:rPr>
          <w:color w:val="000000"/>
          <w:lang w:val="en-GB" w:eastAsia="nl-BE"/>
        </w:rPr>
        <w:t xml:space="preserve">        _user = user;</w:t>
      </w:r>
    </w:p>
    <w:p w14:paraId="115AE0E0" w14:textId="77777777" w:rsidR="00744C75" w:rsidRPr="00E036E0" w:rsidRDefault="00744C75" w:rsidP="000F4981">
      <w:pPr>
        <w:pStyle w:val="Code"/>
        <w:rPr>
          <w:color w:val="000000"/>
          <w:lang w:val="en-GB" w:eastAsia="nl-BE"/>
        </w:rPr>
      </w:pPr>
      <w:r w:rsidRPr="00E036E0">
        <w:rPr>
          <w:color w:val="000000"/>
          <w:lang w:val="en-GB" w:eastAsia="nl-BE"/>
        </w:rPr>
        <w:t xml:space="preserve">    }</w:t>
      </w:r>
    </w:p>
    <w:p w14:paraId="6671B7CE" w14:textId="77777777" w:rsidR="00744C75" w:rsidRPr="00E036E0" w:rsidRDefault="00744C75" w:rsidP="000F4981">
      <w:pPr>
        <w:pStyle w:val="Code"/>
        <w:rPr>
          <w:color w:val="000000"/>
          <w:lang w:val="en-GB" w:eastAsia="nl-BE"/>
        </w:rPr>
      </w:pPr>
      <w:r w:rsidRPr="00E036E0">
        <w:rPr>
          <w:color w:val="000000"/>
          <w:lang w:val="en-GB" w:eastAsia="nl-BE"/>
        </w:rPr>
        <w:t xml:space="preserve">    </w:t>
      </w:r>
      <w:r w:rsidRPr="000F4981">
        <w:rPr>
          <w:color w:val="0000FF"/>
          <w:lang w:val="en-GB" w:eastAsia="nl-BE"/>
        </w:rPr>
        <w:t xml:space="preserve">public </w:t>
      </w:r>
      <w:r w:rsidRPr="00E036E0">
        <w:rPr>
          <w:color w:val="2B91AF"/>
          <w:lang w:val="en-GB" w:eastAsia="nl-BE"/>
        </w:rPr>
        <w:t>IModel</w:t>
      </w:r>
      <w:r w:rsidRPr="00E036E0">
        <w:rPr>
          <w:color w:val="000000"/>
          <w:lang w:val="en-GB" w:eastAsia="nl-BE"/>
        </w:rPr>
        <w:t xml:space="preserve"> RenderView()</w:t>
      </w:r>
    </w:p>
    <w:p w14:paraId="33A55026" w14:textId="77777777" w:rsidR="00744C75" w:rsidRPr="00E036E0" w:rsidRDefault="00744C75" w:rsidP="000F4981">
      <w:pPr>
        <w:pStyle w:val="Code"/>
        <w:rPr>
          <w:color w:val="000000"/>
          <w:lang w:val="en-GB" w:eastAsia="nl-BE"/>
        </w:rPr>
      </w:pPr>
      <w:r w:rsidRPr="00E036E0">
        <w:rPr>
          <w:color w:val="000000"/>
          <w:lang w:val="en-GB" w:eastAsia="nl-BE"/>
        </w:rPr>
        <w:t xml:space="preserve">    {</w:t>
      </w:r>
    </w:p>
    <w:p w14:paraId="68009460" w14:textId="77777777" w:rsidR="00744C75" w:rsidRPr="00E036E0" w:rsidRDefault="00744C75" w:rsidP="000F4981">
      <w:pPr>
        <w:pStyle w:val="Code"/>
        <w:rPr>
          <w:color w:val="000000"/>
          <w:lang w:val="en-GB" w:eastAsia="nl-BE"/>
        </w:rPr>
      </w:pPr>
      <w:r w:rsidRPr="00E036E0">
        <w:rPr>
          <w:color w:val="000000"/>
          <w:lang w:val="en-GB" w:eastAsia="nl-BE"/>
        </w:rPr>
        <w:t xml:space="preserve">        </w:t>
      </w:r>
      <w:r w:rsidRPr="00E036E0">
        <w:rPr>
          <w:lang w:val="en-GB" w:eastAsia="nl-BE"/>
        </w:rPr>
        <w:t>if</w:t>
      </w:r>
      <w:r w:rsidRPr="00E036E0">
        <w:rPr>
          <w:color w:val="000000"/>
          <w:lang w:val="en-GB" w:eastAsia="nl-BE"/>
        </w:rPr>
        <w:t xml:space="preserve"> (_user </w:t>
      </w:r>
      <w:r w:rsidRPr="000F4981">
        <w:rPr>
          <w:color w:val="0000FF"/>
          <w:lang w:val="en-GB" w:eastAsia="nl-BE"/>
        </w:rPr>
        <w:t>is null</w:t>
      </w:r>
      <w:r w:rsidRPr="00E036E0">
        <w:rPr>
          <w:color w:val="000000"/>
          <w:lang w:val="en-GB" w:eastAsia="nl-BE"/>
        </w:rPr>
        <w:t>)</w:t>
      </w:r>
    </w:p>
    <w:p w14:paraId="79490728" w14:textId="77777777" w:rsidR="00744C75" w:rsidRPr="00E036E0" w:rsidRDefault="00744C75" w:rsidP="000F4981">
      <w:pPr>
        <w:pStyle w:val="Code"/>
        <w:rPr>
          <w:color w:val="000000"/>
          <w:lang w:val="en-GB" w:eastAsia="nl-BE"/>
        </w:rPr>
      </w:pPr>
      <w:r w:rsidRPr="00E036E0">
        <w:rPr>
          <w:color w:val="000000"/>
          <w:lang w:val="en-GB" w:eastAsia="nl-BE"/>
        </w:rPr>
        <w:t xml:space="preserve">        {</w:t>
      </w:r>
    </w:p>
    <w:p w14:paraId="01A47309" w14:textId="77777777" w:rsidR="00744C75" w:rsidRPr="00E036E0" w:rsidRDefault="00744C75" w:rsidP="000F4981">
      <w:pPr>
        <w:pStyle w:val="Code"/>
        <w:rPr>
          <w:color w:val="000000"/>
          <w:lang w:val="en-GB" w:eastAsia="nl-BE"/>
        </w:rPr>
      </w:pPr>
      <w:r w:rsidRPr="00E036E0">
        <w:rPr>
          <w:color w:val="000000"/>
          <w:lang w:val="en-GB" w:eastAsia="nl-BE"/>
        </w:rPr>
        <w:t xml:space="preserve">            </w:t>
      </w:r>
      <w:r w:rsidRPr="00E036E0">
        <w:rPr>
          <w:color w:val="2B91AF"/>
          <w:lang w:val="en-GB" w:eastAsia="nl-BE"/>
        </w:rPr>
        <w:t>User</w:t>
      </w:r>
      <w:r w:rsidRPr="00E036E0">
        <w:rPr>
          <w:color w:val="000000"/>
          <w:lang w:val="en-GB" w:eastAsia="nl-BE"/>
        </w:rPr>
        <w:t xml:space="preserve"> user = </w:t>
      </w:r>
      <w:r w:rsidRPr="000F4981">
        <w:rPr>
          <w:color w:val="0000FF"/>
          <w:lang w:val="en-GB" w:eastAsia="nl-BE"/>
        </w:rPr>
        <w:t xml:space="preserve">new </w:t>
      </w:r>
      <w:r w:rsidRPr="00E036E0">
        <w:rPr>
          <w:color w:val="2B91AF"/>
          <w:lang w:val="en-GB" w:eastAsia="nl-BE"/>
        </w:rPr>
        <w:t>User</w:t>
      </w:r>
      <w:r w:rsidRPr="00E036E0">
        <w:rPr>
          <w:color w:val="000000"/>
          <w:lang w:val="en-GB" w:eastAsia="nl-BE"/>
        </w:rPr>
        <w:t>();</w:t>
      </w:r>
    </w:p>
    <w:p w14:paraId="1CDDCA28" w14:textId="77777777" w:rsidR="00744C75" w:rsidRPr="00E036E0" w:rsidRDefault="00744C75" w:rsidP="000F4981">
      <w:pPr>
        <w:pStyle w:val="Code"/>
        <w:rPr>
          <w:color w:val="000000"/>
          <w:lang w:val="en-GB" w:eastAsia="nl-BE"/>
        </w:rPr>
      </w:pPr>
      <w:r w:rsidRPr="00E036E0">
        <w:rPr>
          <w:color w:val="000000"/>
          <w:lang w:val="en-GB" w:eastAsia="nl-BE"/>
        </w:rPr>
        <w:t xml:space="preserve">            </w:t>
      </w:r>
      <w:r w:rsidRPr="00E036E0">
        <w:rPr>
          <w:color w:val="2B91AF"/>
          <w:lang w:val="en-GB" w:eastAsia="nl-BE"/>
        </w:rPr>
        <w:t>Console</w:t>
      </w:r>
      <w:r w:rsidRPr="00E036E0">
        <w:rPr>
          <w:color w:val="000000"/>
          <w:lang w:val="en-GB" w:eastAsia="nl-BE"/>
        </w:rPr>
        <w:t>.Write(</w:t>
      </w:r>
      <w:r w:rsidRPr="00E036E0">
        <w:rPr>
          <w:color w:val="A31515"/>
          <w:lang w:val="en-GB" w:eastAsia="nl-BE"/>
        </w:rPr>
        <w:t>"Enter login: "</w:t>
      </w:r>
      <w:r w:rsidRPr="00E036E0">
        <w:rPr>
          <w:color w:val="000000"/>
          <w:lang w:val="en-GB" w:eastAsia="nl-BE"/>
        </w:rPr>
        <w:t>);</w:t>
      </w:r>
    </w:p>
    <w:p w14:paraId="03A1289E" w14:textId="77777777" w:rsidR="00744C75" w:rsidRPr="00E036E0" w:rsidRDefault="00744C75" w:rsidP="000F4981">
      <w:pPr>
        <w:pStyle w:val="Code"/>
        <w:rPr>
          <w:color w:val="000000"/>
          <w:lang w:val="en-GB" w:eastAsia="nl-BE"/>
        </w:rPr>
      </w:pPr>
      <w:r w:rsidRPr="00E036E0">
        <w:rPr>
          <w:color w:val="000000"/>
          <w:lang w:val="en-GB" w:eastAsia="nl-BE"/>
        </w:rPr>
        <w:t xml:space="preserve">            user.Login = </w:t>
      </w:r>
      <w:r w:rsidRPr="00E036E0">
        <w:rPr>
          <w:color w:val="2B91AF"/>
          <w:lang w:val="en-GB" w:eastAsia="nl-BE"/>
        </w:rPr>
        <w:t>Console</w:t>
      </w:r>
      <w:r w:rsidRPr="00E036E0">
        <w:rPr>
          <w:color w:val="000000"/>
          <w:lang w:val="en-GB" w:eastAsia="nl-BE"/>
        </w:rPr>
        <w:t>.ReadLine();</w:t>
      </w:r>
    </w:p>
    <w:p w14:paraId="589FEA56" w14:textId="77777777" w:rsidR="00744C75" w:rsidRPr="00E036E0" w:rsidRDefault="00744C75" w:rsidP="000F4981">
      <w:pPr>
        <w:pStyle w:val="Code"/>
        <w:rPr>
          <w:color w:val="000000"/>
          <w:lang w:val="en-GB" w:eastAsia="nl-BE"/>
        </w:rPr>
      </w:pPr>
    </w:p>
    <w:p w14:paraId="09EDB887" w14:textId="77777777" w:rsidR="00744C75" w:rsidRPr="00E036E0" w:rsidRDefault="00744C75" w:rsidP="000F4981">
      <w:pPr>
        <w:pStyle w:val="Code"/>
        <w:rPr>
          <w:color w:val="000000"/>
          <w:lang w:val="en-GB" w:eastAsia="nl-BE"/>
        </w:rPr>
      </w:pPr>
      <w:r w:rsidRPr="00E036E0">
        <w:rPr>
          <w:color w:val="000000"/>
          <w:lang w:val="en-GB" w:eastAsia="nl-BE"/>
        </w:rPr>
        <w:t xml:space="preserve">            </w:t>
      </w:r>
      <w:r w:rsidRPr="00E036E0">
        <w:rPr>
          <w:color w:val="2B91AF"/>
          <w:lang w:val="en-GB" w:eastAsia="nl-BE"/>
        </w:rPr>
        <w:t>Console</w:t>
      </w:r>
      <w:r w:rsidRPr="00E036E0">
        <w:rPr>
          <w:color w:val="000000"/>
          <w:lang w:val="en-GB" w:eastAsia="nl-BE"/>
        </w:rPr>
        <w:t>.Write(</w:t>
      </w:r>
      <w:r w:rsidRPr="00E036E0">
        <w:rPr>
          <w:color w:val="A31515"/>
          <w:lang w:val="en-GB" w:eastAsia="nl-BE"/>
        </w:rPr>
        <w:t>"Enter password: "</w:t>
      </w:r>
      <w:r w:rsidRPr="00E036E0">
        <w:rPr>
          <w:color w:val="000000"/>
          <w:lang w:val="en-GB" w:eastAsia="nl-BE"/>
        </w:rPr>
        <w:t>);</w:t>
      </w:r>
    </w:p>
    <w:p w14:paraId="7FCCD593" w14:textId="77777777" w:rsidR="00744C75" w:rsidRPr="00E036E0" w:rsidRDefault="00744C75" w:rsidP="000F4981">
      <w:pPr>
        <w:pStyle w:val="Code"/>
        <w:rPr>
          <w:color w:val="000000"/>
          <w:lang w:val="en-GB" w:eastAsia="nl-BE"/>
        </w:rPr>
      </w:pPr>
      <w:r w:rsidRPr="00E036E0">
        <w:rPr>
          <w:color w:val="000000"/>
          <w:lang w:val="en-GB" w:eastAsia="nl-BE"/>
        </w:rPr>
        <w:t xml:space="preserve">            user.Password = </w:t>
      </w:r>
      <w:r w:rsidRPr="00E036E0">
        <w:rPr>
          <w:color w:val="2B91AF"/>
          <w:lang w:val="en-GB" w:eastAsia="nl-BE"/>
        </w:rPr>
        <w:t>Console</w:t>
      </w:r>
      <w:r w:rsidRPr="00E036E0">
        <w:rPr>
          <w:color w:val="000000"/>
          <w:lang w:val="en-GB" w:eastAsia="nl-BE"/>
        </w:rPr>
        <w:t>.ReadLine();</w:t>
      </w:r>
    </w:p>
    <w:p w14:paraId="702A73FE" w14:textId="77777777" w:rsidR="00744C75" w:rsidRPr="00E036E0" w:rsidRDefault="00744C75" w:rsidP="000F4981">
      <w:pPr>
        <w:pStyle w:val="Code"/>
        <w:rPr>
          <w:color w:val="000000"/>
          <w:lang w:val="en-GB" w:eastAsia="nl-BE"/>
        </w:rPr>
      </w:pPr>
    </w:p>
    <w:p w14:paraId="27B0C066" w14:textId="77777777" w:rsidR="00744C75" w:rsidRPr="00E036E0" w:rsidRDefault="00744C75" w:rsidP="000F4981">
      <w:pPr>
        <w:pStyle w:val="Code"/>
        <w:rPr>
          <w:color w:val="000000"/>
          <w:lang w:val="en-GB" w:eastAsia="nl-BE"/>
        </w:rPr>
      </w:pPr>
      <w:r w:rsidRPr="00E036E0">
        <w:rPr>
          <w:color w:val="000000"/>
          <w:lang w:val="en-GB" w:eastAsia="nl-BE"/>
        </w:rPr>
        <w:t xml:space="preserve">            </w:t>
      </w:r>
      <w:r w:rsidRPr="00E036E0">
        <w:rPr>
          <w:lang w:val="en-GB" w:eastAsia="nl-BE"/>
        </w:rPr>
        <w:t>return</w:t>
      </w:r>
      <w:r w:rsidRPr="00E036E0">
        <w:rPr>
          <w:color w:val="000000"/>
          <w:lang w:val="en-GB" w:eastAsia="nl-BE"/>
        </w:rPr>
        <w:t xml:space="preserve"> user;</w:t>
      </w:r>
    </w:p>
    <w:p w14:paraId="42D1DCE6" w14:textId="77777777" w:rsidR="00744C75" w:rsidRPr="00A94B81" w:rsidRDefault="00744C75" w:rsidP="000F4981">
      <w:pPr>
        <w:pStyle w:val="Code"/>
        <w:rPr>
          <w:color w:val="000000"/>
          <w:lang w:val="en-GB" w:eastAsia="nl-BE"/>
        </w:rPr>
      </w:pPr>
      <w:r w:rsidRPr="00E036E0">
        <w:rPr>
          <w:color w:val="000000"/>
          <w:lang w:val="en-GB" w:eastAsia="nl-BE"/>
        </w:rPr>
        <w:t xml:space="preserve">        </w:t>
      </w:r>
      <w:r w:rsidRPr="00A94B81">
        <w:rPr>
          <w:color w:val="000000"/>
          <w:lang w:val="en-GB" w:eastAsia="nl-BE"/>
        </w:rPr>
        <w:t>}</w:t>
      </w:r>
    </w:p>
    <w:p w14:paraId="08144737" w14:textId="77777777" w:rsidR="00744C75" w:rsidRPr="00A94B81" w:rsidRDefault="00744C75" w:rsidP="000F4981">
      <w:pPr>
        <w:pStyle w:val="Code"/>
        <w:rPr>
          <w:color w:val="000000"/>
          <w:lang w:val="en-GB" w:eastAsia="nl-BE"/>
        </w:rPr>
      </w:pPr>
      <w:r w:rsidRPr="00A94B81">
        <w:rPr>
          <w:color w:val="000000"/>
          <w:lang w:val="en-GB" w:eastAsia="nl-BE"/>
        </w:rPr>
        <w:t xml:space="preserve">        </w:t>
      </w:r>
      <w:r w:rsidRPr="000F4981">
        <w:rPr>
          <w:color w:val="0000FF"/>
          <w:lang w:val="en-GB" w:eastAsia="nl-BE"/>
        </w:rPr>
        <w:t>else</w:t>
      </w:r>
    </w:p>
    <w:p w14:paraId="0CFCAC6D" w14:textId="77777777" w:rsidR="00744C75" w:rsidRPr="00A94B81" w:rsidRDefault="00744C75" w:rsidP="000F4981">
      <w:pPr>
        <w:pStyle w:val="Code"/>
        <w:rPr>
          <w:color w:val="000000"/>
          <w:lang w:val="en-GB" w:eastAsia="nl-BE"/>
        </w:rPr>
      </w:pPr>
      <w:r w:rsidRPr="00A94B81">
        <w:rPr>
          <w:color w:val="000000"/>
          <w:lang w:val="en-GB" w:eastAsia="nl-BE"/>
        </w:rPr>
        <w:t xml:space="preserve">        {</w:t>
      </w:r>
    </w:p>
    <w:p w14:paraId="546F81DA" w14:textId="77777777" w:rsidR="00744C75" w:rsidRPr="00E036E0" w:rsidRDefault="00744C75" w:rsidP="000F4981">
      <w:pPr>
        <w:pStyle w:val="Code"/>
        <w:rPr>
          <w:color w:val="000000"/>
          <w:lang w:val="en-GB" w:eastAsia="nl-BE"/>
        </w:rPr>
      </w:pPr>
      <w:r w:rsidRPr="00A94B81">
        <w:rPr>
          <w:color w:val="000000"/>
          <w:lang w:val="en-GB" w:eastAsia="nl-BE"/>
        </w:rPr>
        <w:t xml:space="preserve">            </w:t>
      </w:r>
      <w:r w:rsidRPr="00E036E0">
        <w:rPr>
          <w:color w:val="2B91AF"/>
          <w:lang w:val="en-GB" w:eastAsia="nl-BE"/>
        </w:rPr>
        <w:t>Console</w:t>
      </w:r>
      <w:r w:rsidRPr="00E036E0">
        <w:rPr>
          <w:color w:val="000000"/>
          <w:lang w:val="en-GB" w:eastAsia="nl-BE"/>
        </w:rPr>
        <w:t>.WriteLine(</w:t>
      </w:r>
      <w:r w:rsidRPr="00E036E0">
        <w:rPr>
          <w:color w:val="A31515"/>
          <w:lang w:val="en-GB" w:eastAsia="nl-BE"/>
        </w:rPr>
        <w:t xml:space="preserve">$"User </w:t>
      </w:r>
      <w:r w:rsidRPr="00E036E0">
        <w:rPr>
          <w:color w:val="000000"/>
          <w:lang w:val="en-GB" w:eastAsia="nl-BE"/>
        </w:rPr>
        <w:t>{_user.Login}</w:t>
      </w:r>
      <w:r w:rsidRPr="00E036E0">
        <w:rPr>
          <w:color w:val="A31515"/>
          <w:lang w:val="en-GB" w:eastAsia="nl-BE"/>
        </w:rPr>
        <w:t xml:space="preserve"> added"</w:t>
      </w:r>
      <w:r w:rsidRPr="00E036E0">
        <w:rPr>
          <w:color w:val="000000"/>
          <w:lang w:val="en-GB" w:eastAsia="nl-BE"/>
        </w:rPr>
        <w:t>);</w:t>
      </w:r>
    </w:p>
    <w:p w14:paraId="54D56122" w14:textId="77777777" w:rsidR="00744C75" w:rsidRPr="0036164B" w:rsidRDefault="00744C75" w:rsidP="000F4981">
      <w:pPr>
        <w:pStyle w:val="Code"/>
        <w:rPr>
          <w:color w:val="000000"/>
          <w:lang w:eastAsia="nl-BE"/>
        </w:rPr>
      </w:pPr>
      <w:r w:rsidRPr="00E036E0">
        <w:rPr>
          <w:color w:val="000000"/>
          <w:lang w:val="en-GB" w:eastAsia="nl-BE"/>
        </w:rPr>
        <w:t xml:space="preserve">            </w:t>
      </w:r>
      <w:r w:rsidRPr="000F4981">
        <w:rPr>
          <w:color w:val="0000FF"/>
          <w:lang w:eastAsia="nl-BE"/>
        </w:rPr>
        <w:t xml:space="preserve">return </w:t>
      </w:r>
      <w:r w:rsidRPr="0036164B">
        <w:rPr>
          <w:color w:val="000000"/>
          <w:lang w:eastAsia="nl-BE"/>
        </w:rPr>
        <w:t>_user;</w:t>
      </w:r>
    </w:p>
    <w:p w14:paraId="18FC467F" w14:textId="77777777" w:rsidR="00744C75" w:rsidRPr="0036164B" w:rsidRDefault="00744C75" w:rsidP="000F4981">
      <w:pPr>
        <w:pStyle w:val="Code"/>
        <w:rPr>
          <w:color w:val="000000"/>
          <w:lang w:eastAsia="nl-BE"/>
        </w:rPr>
      </w:pPr>
      <w:r w:rsidRPr="0036164B">
        <w:rPr>
          <w:color w:val="000000"/>
          <w:lang w:eastAsia="nl-BE"/>
        </w:rPr>
        <w:t xml:space="preserve">        }</w:t>
      </w:r>
    </w:p>
    <w:p w14:paraId="21293441" w14:textId="77777777" w:rsidR="00744C75" w:rsidRPr="0036164B" w:rsidRDefault="00744C75" w:rsidP="000F4981">
      <w:pPr>
        <w:pStyle w:val="Code"/>
        <w:rPr>
          <w:color w:val="000000"/>
          <w:lang w:eastAsia="nl-BE"/>
        </w:rPr>
      </w:pPr>
      <w:r w:rsidRPr="0036164B">
        <w:rPr>
          <w:color w:val="000000"/>
          <w:lang w:eastAsia="nl-BE"/>
        </w:rPr>
        <w:t xml:space="preserve">    }</w:t>
      </w:r>
    </w:p>
    <w:p w14:paraId="0AF6E016" w14:textId="70ADD168" w:rsidR="00744C75" w:rsidRPr="0036164B" w:rsidRDefault="00744C75" w:rsidP="000F4981">
      <w:pPr>
        <w:pStyle w:val="Code"/>
        <w:rPr>
          <w:color w:val="000000"/>
          <w:lang w:eastAsia="nl-BE"/>
        </w:rPr>
      </w:pPr>
      <w:r w:rsidRPr="0036164B">
        <w:rPr>
          <w:color w:val="000000"/>
          <w:lang w:eastAsia="nl-BE"/>
        </w:rPr>
        <w:t>}</w:t>
      </w:r>
    </w:p>
    <w:p w14:paraId="57478801" w14:textId="34BD97A3" w:rsidR="00744C75" w:rsidRPr="0036164B" w:rsidRDefault="00744C75" w:rsidP="00744C75">
      <w:pPr>
        <w:rPr>
          <w:rFonts w:eastAsiaTheme="majorEastAsia"/>
        </w:rPr>
      </w:pPr>
    </w:p>
    <w:p w14:paraId="686F225A" w14:textId="5DD4F314" w:rsidR="00B423CD" w:rsidRPr="0036164B" w:rsidRDefault="00B423CD" w:rsidP="00744C75">
      <w:pPr>
        <w:rPr>
          <w:rFonts w:eastAsiaTheme="majorEastAsia"/>
        </w:rPr>
      </w:pPr>
      <w:r w:rsidRPr="0036164B">
        <w:rPr>
          <w:rFonts w:eastAsiaTheme="majorEastAsia"/>
        </w:rPr>
        <w:t>Door volgende code te schrijven in Program.cs kunnen we onze vooruitgang al even testen:</w:t>
      </w:r>
    </w:p>
    <w:p w14:paraId="3D17604A" w14:textId="77777777" w:rsidR="00B423CD" w:rsidRPr="00E036E0" w:rsidRDefault="00B423CD" w:rsidP="00956192">
      <w:pPr>
        <w:pStyle w:val="Code"/>
        <w:rPr>
          <w:color w:val="000000"/>
          <w:lang w:val="en-GB" w:eastAsia="nl-BE"/>
        </w:rPr>
      </w:pPr>
      <w:r w:rsidRPr="00956192">
        <w:rPr>
          <w:color w:val="2B91AF"/>
          <w:lang w:val="en-GB" w:eastAsia="nl-BE"/>
        </w:rPr>
        <w:t xml:space="preserve">UserController </w:t>
      </w:r>
      <w:r w:rsidRPr="00E036E0">
        <w:rPr>
          <w:color w:val="000000"/>
          <w:lang w:val="en-GB" w:eastAsia="nl-BE"/>
        </w:rPr>
        <w:t xml:space="preserve">userController = </w:t>
      </w:r>
      <w:r w:rsidRPr="00E036E0">
        <w:rPr>
          <w:color w:val="0000FF"/>
          <w:lang w:val="en-GB" w:eastAsia="nl-BE"/>
        </w:rPr>
        <w:t>new</w:t>
      </w:r>
      <w:r w:rsidRPr="00E036E0">
        <w:rPr>
          <w:color w:val="000000"/>
          <w:lang w:val="en-GB" w:eastAsia="nl-BE"/>
        </w:rPr>
        <w:t xml:space="preserve"> </w:t>
      </w:r>
      <w:r w:rsidRPr="00956192">
        <w:rPr>
          <w:color w:val="2B91AF"/>
          <w:lang w:val="en-GB" w:eastAsia="nl-BE"/>
        </w:rPr>
        <w:t>UserController</w:t>
      </w:r>
      <w:r w:rsidRPr="00E036E0">
        <w:rPr>
          <w:color w:val="000000"/>
          <w:lang w:val="en-GB" w:eastAsia="nl-BE"/>
        </w:rPr>
        <w:t>();</w:t>
      </w:r>
    </w:p>
    <w:p w14:paraId="44D5C8EE" w14:textId="77777777" w:rsidR="00B423CD" w:rsidRPr="00E036E0" w:rsidRDefault="00B423CD" w:rsidP="00956192">
      <w:pPr>
        <w:pStyle w:val="Code"/>
        <w:rPr>
          <w:color w:val="000000"/>
          <w:lang w:val="en-GB" w:eastAsia="nl-BE"/>
        </w:rPr>
      </w:pPr>
      <w:r w:rsidRPr="00E036E0">
        <w:rPr>
          <w:color w:val="0000FF"/>
          <w:lang w:val="en-GB" w:eastAsia="nl-BE"/>
        </w:rPr>
        <w:t>var</w:t>
      </w:r>
      <w:r w:rsidRPr="00E036E0">
        <w:rPr>
          <w:color w:val="000000"/>
          <w:lang w:val="en-GB" w:eastAsia="nl-BE"/>
        </w:rPr>
        <w:t xml:space="preserve"> createView = userController.Create();</w:t>
      </w:r>
    </w:p>
    <w:p w14:paraId="588A2854" w14:textId="77777777" w:rsidR="00B423CD" w:rsidRPr="00E036E0" w:rsidRDefault="00B423CD" w:rsidP="00956192">
      <w:pPr>
        <w:pStyle w:val="Code"/>
        <w:rPr>
          <w:color w:val="000000"/>
          <w:lang w:val="en-GB" w:eastAsia="nl-BE"/>
        </w:rPr>
      </w:pPr>
      <w:r w:rsidRPr="00E036E0">
        <w:rPr>
          <w:color w:val="0000FF"/>
          <w:lang w:val="en-GB" w:eastAsia="nl-BE"/>
        </w:rPr>
        <w:t>var</w:t>
      </w:r>
      <w:r w:rsidRPr="00E036E0">
        <w:rPr>
          <w:color w:val="000000"/>
          <w:lang w:val="en-GB" w:eastAsia="nl-BE"/>
        </w:rPr>
        <w:t xml:space="preserve"> model = createView.RenderView();</w:t>
      </w:r>
    </w:p>
    <w:p w14:paraId="4739FE80" w14:textId="77777777" w:rsidR="00B423CD" w:rsidRPr="00E036E0" w:rsidRDefault="00B423CD" w:rsidP="00956192">
      <w:pPr>
        <w:pStyle w:val="Code"/>
        <w:rPr>
          <w:color w:val="000000"/>
          <w:lang w:val="en-GB" w:eastAsia="nl-BE"/>
        </w:rPr>
      </w:pPr>
      <w:r w:rsidRPr="00E036E0">
        <w:rPr>
          <w:color w:val="000000"/>
          <w:lang w:val="en-GB" w:eastAsia="nl-BE"/>
        </w:rPr>
        <w:t>createView = userController.Create(model);</w:t>
      </w:r>
    </w:p>
    <w:p w14:paraId="3C2BE584" w14:textId="773E2ADA" w:rsidR="00B423CD" w:rsidRPr="00794F02" w:rsidRDefault="00B423CD" w:rsidP="00794F02">
      <w:pPr>
        <w:pStyle w:val="Code"/>
        <w:rPr>
          <w:color w:val="000000"/>
          <w:lang w:eastAsia="nl-BE"/>
        </w:rPr>
      </w:pPr>
      <w:r w:rsidRPr="0036164B">
        <w:rPr>
          <w:color w:val="000000"/>
          <w:lang w:eastAsia="nl-BE"/>
        </w:rPr>
        <w:t>createView.RenderView();</w:t>
      </w:r>
    </w:p>
    <w:p w14:paraId="48A49F95" w14:textId="28E5209E" w:rsidR="00ED1C4E" w:rsidRDefault="00ED1C4E" w:rsidP="00ED1C4E">
      <w:pPr>
        <w:pStyle w:val="Kop3"/>
        <w:rPr>
          <w:rFonts w:eastAsiaTheme="majorEastAsia"/>
        </w:rPr>
      </w:pPr>
      <w:r>
        <w:rPr>
          <w:rFonts w:eastAsiaTheme="majorEastAsia"/>
        </w:rPr>
        <w:lastRenderedPageBreak/>
        <w:t>Afwerking</w:t>
      </w:r>
    </w:p>
    <w:p w14:paraId="4F2E8A85" w14:textId="248CCD17" w:rsidR="00B423CD" w:rsidRPr="0036164B" w:rsidRDefault="00B423CD" w:rsidP="00B423CD">
      <w:pPr>
        <w:rPr>
          <w:rFonts w:eastAsiaTheme="majorEastAsia"/>
        </w:rPr>
      </w:pPr>
      <w:r w:rsidRPr="0036164B">
        <w:rPr>
          <w:rFonts w:eastAsiaTheme="majorEastAsia"/>
        </w:rPr>
        <w:t xml:space="preserve">Voor de details toe te voegen, moeten we een manier hebben </w:t>
      </w:r>
      <w:r w:rsidR="003D472F" w:rsidRPr="0036164B">
        <w:rPr>
          <w:rFonts w:eastAsiaTheme="majorEastAsia"/>
        </w:rPr>
        <w:t xml:space="preserve">om te weten welke user we willen weergeven. We hebben hiervoor het Id. We geven dus aan onze controller </w:t>
      </w:r>
      <w:r w:rsidR="005D4EE6" w:rsidRPr="0036164B">
        <w:rPr>
          <w:rFonts w:eastAsiaTheme="majorEastAsia"/>
        </w:rPr>
        <w:t>de Id van de User mee. Deze zal dan in onze repository de bijhorende user ophalen</w:t>
      </w:r>
      <w:r w:rsidR="002F258F" w:rsidRPr="0036164B">
        <w:rPr>
          <w:rFonts w:eastAsiaTheme="majorEastAsia"/>
        </w:rPr>
        <w:t>:</w:t>
      </w:r>
    </w:p>
    <w:p w14:paraId="01B75DDE" w14:textId="77777777" w:rsidR="002F258F" w:rsidRPr="00E036E0" w:rsidRDefault="002F258F" w:rsidP="002B5002">
      <w:pPr>
        <w:pStyle w:val="Code"/>
        <w:rPr>
          <w:lang w:val="en-GB" w:eastAsia="nl-BE"/>
        </w:rPr>
      </w:pPr>
      <w:r w:rsidRPr="0036164B">
        <w:rPr>
          <w:lang w:eastAsia="nl-BE"/>
        </w:rPr>
        <w:t xml:space="preserve">    </w:t>
      </w:r>
      <w:r w:rsidRPr="00E036E0">
        <w:rPr>
          <w:color w:val="0000FF"/>
          <w:lang w:val="en-GB" w:eastAsia="nl-BE"/>
        </w:rPr>
        <w:t>public</w:t>
      </w:r>
      <w:r w:rsidRPr="00E036E0">
        <w:rPr>
          <w:lang w:val="en-GB" w:eastAsia="nl-BE"/>
        </w:rPr>
        <w:t xml:space="preserve"> </w:t>
      </w:r>
      <w:r w:rsidRPr="00E036E0">
        <w:rPr>
          <w:color w:val="2B91AF"/>
          <w:lang w:val="en-GB" w:eastAsia="nl-BE"/>
        </w:rPr>
        <w:t>IView</w:t>
      </w:r>
      <w:r w:rsidRPr="00E036E0">
        <w:rPr>
          <w:lang w:val="en-GB" w:eastAsia="nl-BE"/>
        </w:rPr>
        <w:t xml:space="preserve"> Details(</w:t>
      </w:r>
      <w:r w:rsidRPr="00E036E0">
        <w:rPr>
          <w:color w:val="0000FF"/>
          <w:lang w:val="en-GB" w:eastAsia="nl-BE"/>
        </w:rPr>
        <w:t>int</w:t>
      </w:r>
      <w:r w:rsidRPr="00E036E0">
        <w:rPr>
          <w:lang w:val="en-GB" w:eastAsia="nl-BE"/>
        </w:rPr>
        <w:t xml:space="preserve"> id)</w:t>
      </w:r>
    </w:p>
    <w:p w14:paraId="7298D008" w14:textId="77777777" w:rsidR="002F258F" w:rsidRPr="00A94B81" w:rsidRDefault="002F258F" w:rsidP="002B5002">
      <w:pPr>
        <w:pStyle w:val="Code"/>
        <w:rPr>
          <w:lang w:val="en-GB" w:eastAsia="nl-BE"/>
        </w:rPr>
      </w:pPr>
      <w:r w:rsidRPr="00E036E0">
        <w:rPr>
          <w:lang w:val="en-GB" w:eastAsia="nl-BE"/>
        </w:rPr>
        <w:t xml:space="preserve">    </w:t>
      </w:r>
      <w:r w:rsidRPr="00A94B81">
        <w:rPr>
          <w:lang w:val="en-GB" w:eastAsia="nl-BE"/>
        </w:rPr>
        <w:t>{</w:t>
      </w:r>
    </w:p>
    <w:p w14:paraId="6B71C090" w14:textId="77777777" w:rsidR="002F258F" w:rsidRPr="00E036E0" w:rsidRDefault="002F258F" w:rsidP="002B5002">
      <w:pPr>
        <w:pStyle w:val="Code"/>
        <w:rPr>
          <w:lang w:val="en-GB" w:eastAsia="nl-BE"/>
        </w:rPr>
      </w:pPr>
      <w:r w:rsidRPr="00A94B81">
        <w:rPr>
          <w:lang w:val="en-GB" w:eastAsia="nl-BE"/>
        </w:rPr>
        <w:t xml:space="preserve">        </w:t>
      </w:r>
      <w:r w:rsidRPr="00E036E0">
        <w:rPr>
          <w:color w:val="0000FF"/>
          <w:lang w:val="en-GB" w:eastAsia="nl-BE"/>
        </w:rPr>
        <w:t>var</w:t>
      </w:r>
      <w:r w:rsidRPr="00E036E0">
        <w:rPr>
          <w:lang w:val="en-GB" w:eastAsia="nl-BE"/>
        </w:rPr>
        <w:t xml:space="preserve"> user = </w:t>
      </w:r>
      <w:r w:rsidRPr="00E036E0">
        <w:rPr>
          <w:color w:val="2B91AF"/>
          <w:lang w:val="en-GB" w:eastAsia="nl-BE"/>
        </w:rPr>
        <w:t>UserRepositroy</w:t>
      </w:r>
      <w:r w:rsidRPr="00E036E0">
        <w:rPr>
          <w:lang w:val="en-GB" w:eastAsia="nl-BE"/>
        </w:rPr>
        <w:t>.Instance.GetUser(id);</w:t>
      </w:r>
    </w:p>
    <w:p w14:paraId="05F5363F" w14:textId="77777777" w:rsidR="002F258F" w:rsidRPr="00E036E0" w:rsidRDefault="002F258F" w:rsidP="002B5002">
      <w:pPr>
        <w:pStyle w:val="Code"/>
        <w:rPr>
          <w:lang w:val="en-GB" w:eastAsia="nl-BE"/>
        </w:rPr>
      </w:pPr>
      <w:r w:rsidRPr="00E036E0">
        <w:rPr>
          <w:lang w:val="en-GB" w:eastAsia="nl-BE"/>
        </w:rPr>
        <w:t xml:space="preserve">        </w:t>
      </w:r>
      <w:r w:rsidRPr="00E036E0">
        <w:rPr>
          <w:color w:val="0000FF"/>
          <w:lang w:val="en-GB" w:eastAsia="nl-BE"/>
        </w:rPr>
        <w:t>return</w:t>
      </w:r>
      <w:r w:rsidRPr="00E036E0">
        <w:rPr>
          <w:lang w:val="en-GB" w:eastAsia="nl-BE"/>
        </w:rPr>
        <w:t xml:space="preserve"> </w:t>
      </w:r>
      <w:r w:rsidRPr="00E036E0">
        <w:rPr>
          <w:color w:val="0000FF"/>
          <w:lang w:val="en-GB" w:eastAsia="nl-BE"/>
        </w:rPr>
        <w:t>new</w:t>
      </w:r>
      <w:r w:rsidRPr="00E036E0">
        <w:rPr>
          <w:lang w:val="en-GB" w:eastAsia="nl-BE"/>
        </w:rPr>
        <w:t xml:space="preserve"> </w:t>
      </w:r>
      <w:r w:rsidRPr="00E036E0">
        <w:rPr>
          <w:color w:val="2B91AF"/>
          <w:lang w:val="en-GB" w:eastAsia="nl-BE"/>
        </w:rPr>
        <w:t>Details</w:t>
      </w:r>
      <w:r w:rsidRPr="00E036E0">
        <w:rPr>
          <w:lang w:val="en-GB" w:eastAsia="nl-BE"/>
        </w:rPr>
        <w:t>(user);</w:t>
      </w:r>
    </w:p>
    <w:p w14:paraId="1EEA2438" w14:textId="1064D8EF" w:rsidR="002F258F" w:rsidRPr="0036164B" w:rsidRDefault="002F258F" w:rsidP="002B5002">
      <w:pPr>
        <w:pStyle w:val="Code"/>
        <w:rPr>
          <w:lang w:eastAsia="nl-BE"/>
        </w:rPr>
      </w:pPr>
      <w:r w:rsidRPr="00E036E0">
        <w:rPr>
          <w:lang w:val="en-GB" w:eastAsia="nl-BE"/>
        </w:rPr>
        <w:t xml:space="preserve">    </w:t>
      </w:r>
      <w:r w:rsidRPr="0036164B">
        <w:rPr>
          <w:lang w:eastAsia="nl-BE"/>
        </w:rPr>
        <w:t>}</w:t>
      </w:r>
    </w:p>
    <w:p w14:paraId="0F16D622" w14:textId="0211B83E" w:rsidR="00335EF0" w:rsidRPr="0036164B" w:rsidRDefault="00335EF0">
      <w:pPr>
        <w:spacing w:line="240" w:lineRule="auto"/>
        <w:jc w:val="left"/>
        <w:rPr>
          <w:rFonts w:eastAsiaTheme="majorEastAsia"/>
        </w:rPr>
      </w:pPr>
    </w:p>
    <w:p w14:paraId="129FEBAF" w14:textId="0279C503" w:rsidR="002F258F" w:rsidRPr="0036164B" w:rsidRDefault="00335EF0" w:rsidP="002F258F">
      <w:pPr>
        <w:rPr>
          <w:rFonts w:eastAsiaTheme="majorEastAsia"/>
        </w:rPr>
      </w:pPr>
      <w:r w:rsidRPr="0036164B">
        <w:rPr>
          <w:rFonts w:eastAsiaTheme="majorEastAsia"/>
        </w:rPr>
        <w:t>We kunnen ook een List action toevoegen, dat dan alle gebruikers weergeeft:</w:t>
      </w:r>
    </w:p>
    <w:p w14:paraId="674EC154" w14:textId="77777777" w:rsidR="00335EF0" w:rsidRPr="00A94B81" w:rsidRDefault="00335EF0" w:rsidP="002B5002">
      <w:pPr>
        <w:pStyle w:val="Code"/>
        <w:rPr>
          <w:lang w:val="en-GB" w:eastAsia="nl-BE"/>
        </w:rPr>
      </w:pPr>
      <w:r w:rsidRPr="0036164B">
        <w:rPr>
          <w:lang w:eastAsia="nl-BE"/>
        </w:rPr>
        <w:t xml:space="preserve">    </w:t>
      </w:r>
      <w:r w:rsidRPr="00A94B81">
        <w:rPr>
          <w:color w:val="0000FF"/>
          <w:lang w:val="en-GB" w:eastAsia="nl-BE"/>
        </w:rPr>
        <w:t>public</w:t>
      </w:r>
      <w:r w:rsidRPr="00A94B81">
        <w:rPr>
          <w:lang w:val="en-GB" w:eastAsia="nl-BE"/>
        </w:rPr>
        <w:t xml:space="preserve"> </w:t>
      </w:r>
      <w:r w:rsidRPr="00A94B81">
        <w:rPr>
          <w:color w:val="2B91AF"/>
          <w:lang w:val="en-GB" w:eastAsia="nl-BE"/>
        </w:rPr>
        <w:t>IView</w:t>
      </w:r>
      <w:r w:rsidRPr="00A94B81">
        <w:rPr>
          <w:lang w:val="en-GB" w:eastAsia="nl-BE"/>
        </w:rPr>
        <w:t xml:space="preserve"> List()</w:t>
      </w:r>
    </w:p>
    <w:p w14:paraId="535BA901" w14:textId="77777777" w:rsidR="00335EF0" w:rsidRPr="00A94B81" w:rsidRDefault="00335EF0" w:rsidP="002B5002">
      <w:pPr>
        <w:pStyle w:val="Code"/>
        <w:rPr>
          <w:lang w:val="en-GB" w:eastAsia="nl-BE"/>
        </w:rPr>
      </w:pPr>
      <w:r w:rsidRPr="00A94B81">
        <w:rPr>
          <w:lang w:val="en-GB" w:eastAsia="nl-BE"/>
        </w:rPr>
        <w:t xml:space="preserve">    {</w:t>
      </w:r>
    </w:p>
    <w:p w14:paraId="7E6F5E01" w14:textId="77777777" w:rsidR="00335EF0" w:rsidRPr="00E036E0" w:rsidRDefault="00335EF0" w:rsidP="002B5002">
      <w:pPr>
        <w:pStyle w:val="Code"/>
        <w:rPr>
          <w:lang w:val="en-GB" w:eastAsia="nl-BE"/>
        </w:rPr>
      </w:pPr>
      <w:r w:rsidRPr="00A94B81">
        <w:rPr>
          <w:lang w:val="en-GB" w:eastAsia="nl-BE"/>
        </w:rPr>
        <w:t xml:space="preserve">        </w:t>
      </w:r>
      <w:r w:rsidRPr="00E036E0">
        <w:rPr>
          <w:color w:val="0000FF"/>
          <w:lang w:val="en-GB" w:eastAsia="nl-BE"/>
        </w:rPr>
        <w:t>return</w:t>
      </w:r>
      <w:r w:rsidRPr="00E036E0">
        <w:rPr>
          <w:lang w:val="en-GB" w:eastAsia="nl-BE"/>
        </w:rPr>
        <w:t xml:space="preserve"> </w:t>
      </w:r>
      <w:r w:rsidRPr="00E036E0">
        <w:rPr>
          <w:color w:val="0000FF"/>
          <w:lang w:val="en-GB" w:eastAsia="nl-BE"/>
        </w:rPr>
        <w:t>new</w:t>
      </w:r>
      <w:r w:rsidRPr="00E036E0">
        <w:rPr>
          <w:lang w:val="en-GB" w:eastAsia="nl-BE"/>
        </w:rPr>
        <w:t xml:space="preserve"> </w:t>
      </w:r>
      <w:r w:rsidRPr="00E036E0">
        <w:rPr>
          <w:color w:val="2B91AF"/>
          <w:lang w:val="en-GB" w:eastAsia="nl-BE"/>
        </w:rPr>
        <w:t>List</w:t>
      </w:r>
      <w:r w:rsidRPr="00E036E0">
        <w:rPr>
          <w:lang w:val="en-GB" w:eastAsia="nl-BE"/>
        </w:rPr>
        <w:t>(</w:t>
      </w:r>
      <w:r w:rsidRPr="00E036E0">
        <w:rPr>
          <w:color w:val="2B91AF"/>
          <w:lang w:val="en-GB" w:eastAsia="nl-BE"/>
        </w:rPr>
        <w:t>UserRepositroy</w:t>
      </w:r>
      <w:r w:rsidRPr="00E036E0">
        <w:rPr>
          <w:lang w:val="en-GB" w:eastAsia="nl-BE"/>
        </w:rPr>
        <w:t>.Instance.GetUsers());</w:t>
      </w:r>
    </w:p>
    <w:p w14:paraId="162B6E3B" w14:textId="7A217C90" w:rsidR="00335EF0" w:rsidRPr="0036164B" w:rsidRDefault="00335EF0" w:rsidP="002B5002">
      <w:pPr>
        <w:pStyle w:val="Code"/>
        <w:rPr>
          <w:lang w:eastAsia="nl-BE"/>
        </w:rPr>
      </w:pPr>
      <w:r w:rsidRPr="00E036E0">
        <w:rPr>
          <w:lang w:val="en-GB" w:eastAsia="nl-BE"/>
        </w:rPr>
        <w:t xml:space="preserve">    </w:t>
      </w:r>
      <w:r w:rsidRPr="0036164B">
        <w:rPr>
          <w:lang w:eastAsia="nl-BE"/>
        </w:rPr>
        <w:t>}</w:t>
      </w:r>
    </w:p>
    <w:p w14:paraId="71B49293" w14:textId="4FC84EFF" w:rsidR="00335EF0" w:rsidRPr="0036164B" w:rsidRDefault="00335EF0" w:rsidP="00335EF0">
      <w:pPr>
        <w:rPr>
          <w:rFonts w:eastAsiaTheme="majorEastAsia"/>
        </w:rPr>
      </w:pPr>
    </w:p>
    <w:p w14:paraId="528B5CE2" w14:textId="7543FC0C" w:rsidR="00D01F95" w:rsidRPr="0036164B" w:rsidRDefault="00D01F95" w:rsidP="00335EF0">
      <w:pPr>
        <w:rPr>
          <w:rFonts w:eastAsiaTheme="majorEastAsia"/>
        </w:rPr>
      </w:pPr>
      <w:r w:rsidRPr="0036164B">
        <w:rPr>
          <w:rFonts w:eastAsiaTheme="majorEastAsia"/>
        </w:rPr>
        <w:t>Deze kunnen we dan in Program.cs gebruiken om de gebruiker te kiezen:</w:t>
      </w:r>
    </w:p>
    <w:p w14:paraId="0E9724CA" w14:textId="02E0BA96" w:rsidR="00837A8F" w:rsidRPr="00E036E0" w:rsidRDefault="00837A8F" w:rsidP="002B5002">
      <w:pPr>
        <w:pStyle w:val="Code"/>
        <w:rPr>
          <w:lang w:val="en-GB" w:eastAsia="nl-BE"/>
        </w:rPr>
      </w:pPr>
      <w:r w:rsidRPr="00E036E0">
        <w:rPr>
          <w:color w:val="0000FF"/>
          <w:lang w:val="en-GB" w:eastAsia="nl-BE"/>
        </w:rPr>
        <w:t>var</w:t>
      </w:r>
      <w:r w:rsidRPr="00E036E0">
        <w:rPr>
          <w:lang w:val="en-GB" w:eastAsia="nl-BE"/>
        </w:rPr>
        <w:t xml:space="preserve"> listView = userController.List();</w:t>
      </w:r>
    </w:p>
    <w:p w14:paraId="576B0511" w14:textId="0262D04E" w:rsidR="00837A8F" w:rsidRPr="00E036E0" w:rsidRDefault="00837A8F" w:rsidP="002B5002">
      <w:pPr>
        <w:pStyle w:val="Code"/>
        <w:rPr>
          <w:lang w:val="en-GB" w:eastAsia="nl-BE"/>
        </w:rPr>
      </w:pPr>
      <w:r w:rsidRPr="00E036E0">
        <w:rPr>
          <w:lang w:val="en-GB" w:eastAsia="nl-BE"/>
        </w:rPr>
        <w:t>listView.RenderView();</w:t>
      </w:r>
    </w:p>
    <w:p w14:paraId="3FAE330B" w14:textId="77777777" w:rsidR="00837A8F" w:rsidRPr="00E036E0" w:rsidRDefault="00837A8F" w:rsidP="002B5002">
      <w:pPr>
        <w:pStyle w:val="Code"/>
        <w:rPr>
          <w:lang w:val="en-GB" w:eastAsia="nl-BE"/>
        </w:rPr>
      </w:pPr>
    </w:p>
    <w:p w14:paraId="18E90CFB" w14:textId="138501F8" w:rsidR="00837A8F" w:rsidRPr="00E036E0" w:rsidRDefault="00837A8F" w:rsidP="002B5002">
      <w:pPr>
        <w:pStyle w:val="Code"/>
        <w:rPr>
          <w:lang w:val="en-GB" w:eastAsia="nl-BE"/>
        </w:rPr>
      </w:pPr>
      <w:r w:rsidRPr="00E036E0">
        <w:rPr>
          <w:color w:val="2B91AF"/>
          <w:lang w:val="en-GB" w:eastAsia="nl-BE"/>
        </w:rPr>
        <w:t>Console</w:t>
      </w:r>
      <w:r w:rsidRPr="00E036E0">
        <w:rPr>
          <w:lang w:val="en-GB" w:eastAsia="nl-BE"/>
        </w:rPr>
        <w:t>.WriteLine(</w:t>
      </w:r>
      <w:r w:rsidRPr="00E036E0">
        <w:rPr>
          <w:color w:val="A31515"/>
          <w:lang w:val="en-GB" w:eastAsia="nl-BE"/>
        </w:rPr>
        <w:t>"Pick a user:"</w:t>
      </w:r>
      <w:r w:rsidRPr="00E036E0">
        <w:rPr>
          <w:lang w:val="en-GB" w:eastAsia="nl-BE"/>
        </w:rPr>
        <w:t>);</w:t>
      </w:r>
    </w:p>
    <w:p w14:paraId="3FA3C6CF" w14:textId="70A9315A" w:rsidR="00837A8F" w:rsidRPr="00E036E0" w:rsidRDefault="00837A8F" w:rsidP="002B5002">
      <w:pPr>
        <w:pStyle w:val="Code"/>
        <w:rPr>
          <w:lang w:val="en-GB" w:eastAsia="nl-BE"/>
        </w:rPr>
      </w:pPr>
      <w:r w:rsidRPr="00E036E0">
        <w:rPr>
          <w:color w:val="0000FF"/>
          <w:lang w:val="en-GB" w:eastAsia="nl-BE"/>
        </w:rPr>
        <w:t>var</w:t>
      </w:r>
      <w:r w:rsidRPr="00E036E0">
        <w:rPr>
          <w:lang w:val="en-GB" w:eastAsia="nl-BE"/>
        </w:rPr>
        <w:t xml:space="preserve"> userId = </w:t>
      </w:r>
      <w:r w:rsidRPr="00E036E0">
        <w:rPr>
          <w:color w:val="0000FF"/>
          <w:lang w:val="en-GB" w:eastAsia="nl-BE"/>
        </w:rPr>
        <w:t>int</w:t>
      </w:r>
      <w:r w:rsidRPr="00E036E0">
        <w:rPr>
          <w:lang w:val="en-GB" w:eastAsia="nl-BE"/>
        </w:rPr>
        <w:t>.Parse(</w:t>
      </w:r>
      <w:r w:rsidRPr="00E036E0">
        <w:rPr>
          <w:color w:val="2B91AF"/>
          <w:lang w:val="en-GB" w:eastAsia="nl-BE"/>
        </w:rPr>
        <w:t>Console</w:t>
      </w:r>
      <w:r w:rsidRPr="00E036E0">
        <w:rPr>
          <w:lang w:val="en-GB" w:eastAsia="nl-BE"/>
        </w:rPr>
        <w:t>.ReadLine());</w:t>
      </w:r>
    </w:p>
    <w:p w14:paraId="090ED3EF" w14:textId="25D7349F" w:rsidR="00837A8F" w:rsidRPr="00E036E0" w:rsidRDefault="00837A8F" w:rsidP="002B5002">
      <w:pPr>
        <w:pStyle w:val="Code"/>
        <w:rPr>
          <w:lang w:val="en-GB" w:eastAsia="nl-BE"/>
        </w:rPr>
      </w:pPr>
      <w:r w:rsidRPr="00E036E0">
        <w:rPr>
          <w:color w:val="0000FF"/>
          <w:lang w:val="en-GB" w:eastAsia="nl-BE"/>
        </w:rPr>
        <w:t>var</w:t>
      </w:r>
      <w:r w:rsidRPr="00E036E0">
        <w:rPr>
          <w:lang w:val="en-GB" w:eastAsia="nl-BE"/>
        </w:rPr>
        <w:t xml:space="preserve"> detailView = userController.Details(userId);</w:t>
      </w:r>
    </w:p>
    <w:p w14:paraId="4C29581D" w14:textId="113CA148" w:rsidR="00D01F95" w:rsidRPr="0036164B" w:rsidRDefault="00837A8F" w:rsidP="002B5002">
      <w:pPr>
        <w:pStyle w:val="Code"/>
        <w:rPr>
          <w:lang w:eastAsia="nl-BE"/>
        </w:rPr>
      </w:pPr>
      <w:r w:rsidRPr="0036164B">
        <w:rPr>
          <w:lang w:eastAsia="nl-BE"/>
        </w:rPr>
        <w:t>detailView.RenderView();</w:t>
      </w:r>
    </w:p>
    <w:p w14:paraId="5E041096" w14:textId="5CFD24A1" w:rsidR="00AD2C31" w:rsidRPr="0036164B" w:rsidRDefault="00AD2C31" w:rsidP="00837A8F">
      <w:pPr>
        <w:ind w:firstLine="708"/>
        <w:rPr>
          <w:rFonts w:ascii="Cascadia Mono" w:hAnsi="Cascadia Mono" w:cs="Cascadia Mono"/>
          <w:color w:val="000000"/>
          <w:sz w:val="19"/>
          <w:szCs w:val="19"/>
          <w:lang w:eastAsia="nl-BE"/>
        </w:rPr>
      </w:pPr>
    </w:p>
    <w:p w14:paraId="76732208" w14:textId="0DE48736" w:rsidR="00AD2C31" w:rsidRPr="0036164B" w:rsidRDefault="00AD2C31" w:rsidP="00AD2C31">
      <w:pPr>
        <w:rPr>
          <w:rFonts w:eastAsiaTheme="majorEastAsia"/>
        </w:rPr>
      </w:pPr>
      <w:r w:rsidRPr="0036164B">
        <w:rPr>
          <w:rFonts w:eastAsiaTheme="majorEastAsia"/>
        </w:rPr>
        <w:t>Als we meerdere controllers willen toevoegen, is het best dat we hiervoor ook een interface voorzien. Zo kunnen we at runtime kiezen met welke controller we willen werken. Als laatste stap maken we dus een IController interface, met de methodes Create, Details en List</w:t>
      </w:r>
      <w:r w:rsidR="00C711E7" w:rsidRPr="0036164B">
        <w:rPr>
          <w:rFonts w:eastAsiaTheme="majorEastAsia"/>
        </w:rPr>
        <w:t>:</w:t>
      </w:r>
    </w:p>
    <w:p w14:paraId="4F3F8F1F" w14:textId="77777777" w:rsidR="00C711E7" w:rsidRPr="00A94B81" w:rsidRDefault="00C711E7" w:rsidP="003515B8">
      <w:pPr>
        <w:pStyle w:val="Code"/>
        <w:rPr>
          <w:color w:val="000000"/>
          <w:lang w:val="en-GB" w:eastAsia="nl-BE"/>
        </w:rPr>
      </w:pPr>
      <w:r w:rsidRPr="003515B8">
        <w:rPr>
          <w:color w:val="0000FF"/>
          <w:lang w:val="en-GB" w:eastAsia="nl-BE"/>
        </w:rPr>
        <w:t xml:space="preserve">public interface </w:t>
      </w:r>
      <w:r w:rsidRPr="00A94B81">
        <w:rPr>
          <w:color w:val="2B91AF"/>
          <w:lang w:val="en-GB" w:eastAsia="nl-BE"/>
        </w:rPr>
        <w:t>IController</w:t>
      </w:r>
    </w:p>
    <w:p w14:paraId="54627180" w14:textId="77777777" w:rsidR="00C711E7" w:rsidRPr="00A94B81" w:rsidRDefault="00C711E7" w:rsidP="003515B8">
      <w:pPr>
        <w:pStyle w:val="Code"/>
        <w:rPr>
          <w:color w:val="000000"/>
          <w:lang w:val="en-GB" w:eastAsia="nl-BE"/>
        </w:rPr>
      </w:pPr>
      <w:r w:rsidRPr="00A94B81">
        <w:rPr>
          <w:color w:val="000000"/>
          <w:lang w:val="en-GB" w:eastAsia="nl-BE"/>
        </w:rPr>
        <w:t>{</w:t>
      </w:r>
    </w:p>
    <w:p w14:paraId="5FA92226" w14:textId="77777777" w:rsidR="00C711E7" w:rsidRPr="00E036E0" w:rsidRDefault="00C711E7" w:rsidP="003515B8">
      <w:pPr>
        <w:pStyle w:val="Code"/>
        <w:rPr>
          <w:color w:val="000000"/>
          <w:lang w:val="en-GB" w:eastAsia="nl-BE"/>
        </w:rPr>
      </w:pPr>
      <w:r w:rsidRPr="00A94B81">
        <w:rPr>
          <w:color w:val="000000"/>
          <w:lang w:val="en-GB" w:eastAsia="nl-BE"/>
        </w:rPr>
        <w:t xml:space="preserve">    </w:t>
      </w:r>
      <w:r w:rsidRPr="003515B8">
        <w:rPr>
          <w:color w:val="0000FF"/>
          <w:lang w:val="en-GB" w:eastAsia="nl-BE"/>
        </w:rPr>
        <w:t xml:space="preserve">public </w:t>
      </w:r>
      <w:r w:rsidRPr="00E036E0">
        <w:rPr>
          <w:color w:val="2B91AF"/>
          <w:lang w:val="en-GB" w:eastAsia="nl-BE"/>
        </w:rPr>
        <w:t>IView</w:t>
      </w:r>
      <w:r w:rsidRPr="00E036E0">
        <w:rPr>
          <w:color w:val="000000"/>
          <w:lang w:val="en-GB" w:eastAsia="nl-BE"/>
        </w:rPr>
        <w:t xml:space="preserve"> Create();</w:t>
      </w:r>
    </w:p>
    <w:p w14:paraId="76900629" w14:textId="77777777" w:rsidR="00C711E7" w:rsidRPr="00E036E0" w:rsidRDefault="00C711E7" w:rsidP="003515B8">
      <w:pPr>
        <w:pStyle w:val="Code"/>
        <w:rPr>
          <w:color w:val="000000"/>
          <w:lang w:val="en-GB" w:eastAsia="nl-BE"/>
        </w:rPr>
      </w:pPr>
      <w:r w:rsidRPr="00E036E0">
        <w:rPr>
          <w:color w:val="000000"/>
          <w:lang w:val="en-GB" w:eastAsia="nl-BE"/>
        </w:rPr>
        <w:t xml:space="preserve">    </w:t>
      </w:r>
      <w:r w:rsidRPr="003515B8">
        <w:rPr>
          <w:color w:val="0000FF"/>
          <w:lang w:val="en-GB" w:eastAsia="nl-BE"/>
        </w:rPr>
        <w:t xml:space="preserve">public </w:t>
      </w:r>
      <w:r w:rsidRPr="00E036E0">
        <w:rPr>
          <w:color w:val="2B91AF"/>
          <w:lang w:val="en-GB" w:eastAsia="nl-BE"/>
        </w:rPr>
        <w:t>IView</w:t>
      </w:r>
      <w:r w:rsidRPr="00E036E0">
        <w:rPr>
          <w:color w:val="000000"/>
          <w:lang w:val="en-GB" w:eastAsia="nl-BE"/>
        </w:rPr>
        <w:t xml:space="preserve"> Create(</w:t>
      </w:r>
      <w:r w:rsidRPr="00E036E0">
        <w:rPr>
          <w:lang w:val="en-GB" w:eastAsia="nl-BE"/>
        </w:rPr>
        <w:t>object</w:t>
      </w:r>
      <w:r w:rsidRPr="00E036E0">
        <w:rPr>
          <w:color w:val="000000"/>
          <w:lang w:val="en-GB" w:eastAsia="nl-BE"/>
        </w:rPr>
        <w:t xml:space="preserve"> model);</w:t>
      </w:r>
    </w:p>
    <w:p w14:paraId="0E49447D" w14:textId="77777777" w:rsidR="00C711E7" w:rsidRPr="00E036E0" w:rsidRDefault="00C711E7" w:rsidP="003515B8">
      <w:pPr>
        <w:pStyle w:val="Code"/>
        <w:rPr>
          <w:color w:val="000000"/>
          <w:lang w:val="en-GB" w:eastAsia="nl-BE"/>
        </w:rPr>
      </w:pPr>
      <w:r w:rsidRPr="00E036E0">
        <w:rPr>
          <w:color w:val="000000"/>
          <w:lang w:val="en-GB" w:eastAsia="nl-BE"/>
        </w:rPr>
        <w:t xml:space="preserve">    </w:t>
      </w:r>
      <w:r w:rsidRPr="003515B8">
        <w:rPr>
          <w:color w:val="0000FF"/>
          <w:lang w:val="en-GB" w:eastAsia="nl-BE"/>
        </w:rPr>
        <w:t xml:space="preserve">public </w:t>
      </w:r>
      <w:r w:rsidRPr="00E036E0">
        <w:rPr>
          <w:color w:val="2B91AF"/>
          <w:lang w:val="en-GB" w:eastAsia="nl-BE"/>
        </w:rPr>
        <w:t>IView</w:t>
      </w:r>
      <w:r w:rsidRPr="00E036E0">
        <w:rPr>
          <w:color w:val="000000"/>
          <w:lang w:val="en-GB" w:eastAsia="nl-BE"/>
        </w:rPr>
        <w:t xml:space="preserve"> Details(</w:t>
      </w:r>
      <w:r w:rsidRPr="00E036E0">
        <w:rPr>
          <w:lang w:val="en-GB" w:eastAsia="nl-BE"/>
        </w:rPr>
        <w:t>int</w:t>
      </w:r>
      <w:r w:rsidRPr="00E036E0">
        <w:rPr>
          <w:color w:val="000000"/>
          <w:lang w:val="en-GB" w:eastAsia="nl-BE"/>
        </w:rPr>
        <w:t xml:space="preserve"> id);</w:t>
      </w:r>
    </w:p>
    <w:p w14:paraId="2BD530F9" w14:textId="77777777" w:rsidR="00C711E7" w:rsidRPr="0036164B" w:rsidRDefault="00C711E7" w:rsidP="003515B8">
      <w:pPr>
        <w:pStyle w:val="Code"/>
        <w:rPr>
          <w:color w:val="000000"/>
          <w:lang w:eastAsia="nl-BE"/>
        </w:rPr>
      </w:pPr>
      <w:r w:rsidRPr="00E036E0">
        <w:rPr>
          <w:color w:val="000000"/>
          <w:lang w:val="en-GB" w:eastAsia="nl-BE"/>
        </w:rPr>
        <w:lastRenderedPageBreak/>
        <w:t xml:space="preserve">    </w:t>
      </w:r>
      <w:r w:rsidRPr="003515B8">
        <w:rPr>
          <w:color w:val="0000FF"/>
          <w:lang w:eastAsia="nl-BE"/>
        </w:rPr>
        <w:t xml:space="preserve">public </w:t>
      </w:r>
      <w:r w:rsidRPr="0036164B">
        <w:rPr>
          <w:color w:val="2B91AF"/>
          <w:lang w:eastAsia="nl-BE"/>
        </w:rPr>
        <w:t>IView</w:t>
      </w:r>
      <w:r w:rsidRPr="0036164B">
        <w:rPr>
          <w:color w:val="000000"/>
          <w:lang w:eastAsia="nl-BE"/>
        </w:rPr>
        <w:t xml:space="preserve"> List();</w:t>
      </w:r>
    </w:p>
    <w:p w14:paraId="1323DCFD" w14:textId="7522DB91" w:rsidR="00C711E7" w:rsidRPr="0036164B" w:rsidRDefault="00C711E7" w:rsidP="003515B8">
      <w:pPr>
        <w:pStyle w:val="Code"/>
        <w:rPr>
          <w:color w:val="000000"/>
          <w:lang w:eastAsia="nl-BE"/>
        </w:rPr>
      </w:pPr>
      <w:r w:rsidRPr="0036164B">
        <w:rPr>
          <w:color w:val="000000"/>
          <w:lang w:eastAsia="nl-BE"/>
        </w:rPr>
        <w:t>}</w:t>
      </w:r>
    </w:p>
    <w:p w14:paraId="3B6AD519" w14:textId="77777777" w:rsidR="00F834B0" w:rsidRDefault="00F834B0" w:rsidP="00F834B0">
      <w:pPr>
        <w:rPr>
          <w:rFonts w:ascii="Cascadia Mono" w:hAnsi="Cascadia Mono" w:cs="Cascadia Mono"/>
          <w:color w:val="000000"/>
          <w:sz w:val="19"/>
          <w:szCs w:val="19"/>
          <w:lang w:eastAsia="nl-BE"/>
        </w:rPr>
      </w:pPr>
    </w:p>
    <w:tbl>
      <w:tblPr>
        <w:tblStyle w:val="TableGrid-GreyHeader1"/>
        <w:tblW w:w="9072" w:type="dxa"/>
        <w:tblInd w:w="-5" w:type="dxa"/>
        <w:tblBorders>
          <w:top w:val="none" w:sz="0" w:space="0" w:color="auto"/>
          <w:left w:val="none" w:sz="0" w:space="0" w:color="auto"/>
          <w:bottom w:val="none" w:sz="0" w:space="0" w:color="auto"/>
          <w:right w:val="none" w:sz="0" w:space="0" w:color="auto"/>
          <w:insideV w:val="none" w:sz="0" w:space="0" w:color="auto"/>
        </w:tblBorders>
        <w:tblLayout w:type="fixed"/>
        <w:tblCellMar>
          <w:top w:w="108" w:type="dxa"/>
          <w:bottom w:w="108" w:type="dxa"/>
        </w:tblCellMar>
        <w:tblLook w:val="04A0" w:firstRow="1" w:lastRow="0" w:firstColumn="1" w:lastColumn="0" w:noHBand="0" w:noVBand="1"/>
      </w:tblPr>
      <w:tblGrid>
        <w:gridCol w:w="1276"/>
        <w:gridCol w:w="7796"/>
      </w:tblGrid>
      <w:tr w:rsidR="00F834B0" w:rsidRPr="00BB08E4" w14:paraId="76254610" w14:textId="77777777" w:rsidTr="001F6E4D">
        <w:trPr>
          <w:trHeight w:val="397"/>
        </w:trPr>
        <w:tc>
          <w:tcPr>
            <w:tcW w:w="1276" w:type="dxa"/>
            <w:shd w:val="clear" w:color="auto" w:fill="auto"/>
          </w:tcPr>
          <w:p w14:paraId="76311407" w14:textId="77777777" w:rsidR="00F834B0" w:rsidRPr="003F53DB" w:rsidRDefault="00F834B0" w:rsidP="001F6E4D">
            <w:pPr>
              <w:jc w:val="center"/>
              <w:rPr>
                <w:lang w:val="nl-BE" w:eastAsia="en-GB"/>
              </w:rPr>
            </w:pPr>
            <w:r w:rsidRPr="0036164B">
              <w:rPr>
                <w:noProof/>
                <w:szCs w:val="22"/>
                <w:lang w:eastAsia="en-GB"/>
              </w:rPr>
              <w:drawing>
                <wp:inline distT="0" distB="0" distL="0" distR="0" wp14:anchorId="0EFDD2BF" wp14:editId="3A8A9179">
                  <wp:extent cx="360000" cy="360000"/>
                  <wp:effectExtent l="0" t="0" r="2540" b="2540"/>
                  <wp:docPr id="15" name="Picture 68" descr="Icon&#10;&#10;Description automatically generated">
                    <a:extLst xmlns:a="http://schemas.openxmlformats.org/drawingml/2006/main">
                      <a:ext uri="{FF2B5EF4-FFF2-40B4-BE49-F238E27FC236}">
                        <a16:creationId xmlns:a16="http://schemas.microsoft.com/office/drawing/2014/main" id="{E2420161-A894-4238-9328-8E4B97EFDB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8" descr="Icon&#10;&#10;Description automatically generated">
                            <a:extLst>
                              <a:ext uri="{FF2B5EF4-FFF2-40B4-BE49-F238E27FC236}">
                                <a16:creationId xmlns:a16="http://schemas.microsoft.com/office/drawing/2014/main" id="{E2420161-A894-4238-9328-8E4B97EFDBB4}"/>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7796" w:type="dxa"/>
            <w:shd w:val="clear" w:color="auto" w:fill="F2F2F2" w:themeFill="background1" w:themeFillShade="F2"/>
          </w:tcPr>
          <w:p w14:paraId="53DA3B64" w14:textId="59AB459D" w:rsidR="00F834B0" w:rsidRPr="00F834B0" w:rsidRDefault="00F834B0" w:rsidP="001F6E4D">
            <w:pPr>
              <w:rPr>
                <w:b/>
                <w:bCs/>
                <w:lang w:val="nl-BE"/>
              </w:rPr>
            </w:pPr>
            <w:r w:rsidRPr="000F518D">
              <w:rPr>
                <w:rFonts w:eastAsiaTheme="majorEastAsia"/>
                <w:lang w:val="nl-BE"/>
              </w:rPr>
              <w:t xml:space="preserve">Het volledig uitgewerkt voorbeeld vindt u terug onder solution </w:t>
            </w:r>
            <w:r w:rsidRPr="00F834B0">
              <w:rPr>
                <w:rFonts w:eastAsiaTheme="majorEastAsia"/>
                <w:b/>
                <w:bCs/>
                <w:lang w:val="nl-BE"/>
              </w:rPr>
              <w:t>Ucll.OOD.Console_MVC</w:t>
            </w:r>
          </w:p>
        </w:tc>
      </w:tr>
    </w:tbl>
    <w:p w14:paraId="5B235998" w14:textId="77777777" w:rsidR="00F834B0" w:rsidRDefault="00F834B0" w:rsidP="00F834B0">
      <w:pPr>
        <w:rPr>
          <w:rFonts w:ascii="Cascadia Mono" w:hAnsi="Cascadia Mono" w:cs="Cascadia Mono"/>
          <w:color w:val="000000"/>
          <w:sz w:val="19"/>
          <w:szCs w:val="19"/>
          <w:lang w:eastAsia="nl-BE"/>
        </w:rPr>
      </w:pPr>
    </w:p>
    <w:tbl>
      <w:tblPr>
        <w:tblStyle w:val="TableGrid-GreyHeader1"/>
        <w:tblW w:w="9072" w:type="dxa"/>
        <w:tblInd w:w="-5" w:type="dxa"/>
        <w:tblBorders>
          <w:top w:val="none" w:sz="0" w:space="0" w:color="auto"/>
          <w:left w:val="none" w:sz="0" w:space="0" w:color="auto"/>
          <w:bottom w:val="none" w:sz="0" w:space="0" w:color="auto"/>
          <w:right w:val="none" w:sz="0" w:space="0" w:color="auto"/>
          <w:insideV w:val="none" w:sz="0" w:space="0" w:color="auto"/>
        </w:tblBorders>
        <w:tblLayout w:type="fixed"/>
        <w:tblCellMar>
          <w:top w:w="108" w:type="dxa"/>
          <w:bottom w:w="108" w:type="dxa"/>
        </w:tblCellMar>
        <w:tblLook w:val="04A0" w:firstRow="1" w:lastRow="0" w:firstColumn="1" w:lastColumn="0" w:noHBand="0" w:noVBand="1"/>
      </w:tblPr>
      <w:tblGrid>
        <w:gridCol w:w="1276"/>
        <w:gridCol w:w="7796"/>
      </w:tblGrid>
      <w:tr w:rsidR="002425CA" w:rsidRPr="00BB08E4" w14:paraId="2C5A92CE" w14:textId="77777777" w:rsidTr="00720E50">
        <w:trPr>
          <w:trHeight w:val="397"/>
        </w:trPr>
        <w:tc>
          <w:tcPr>
            <w:tcW w:w="1276" w:type="dxa"/>
            <w:shd w:val="clear" w:color="auto" w:fill="auto"/>
          </w:tcPr>
          <w:p w14:paraId="7799888A" w14:textId="77777777" w:rsidR="002425CA" w:rsidRPr="00AD1150" w:rsidRDefault="002425CA" w:rsidP="00720E50">
            <w:pPr>
              <w:jc w:val="center"/>
              <w:rPr>
                <w:lang w:val="nl-BE" w:eastAsia="en-GB"/>
              </w:rPr>
            </w:pPr>
            <w:r w:rsidRPr="0036164B">
              <w:rPr>
                <w:noProof/>
                <w:szCs w:val="22"/>
                <w:lang w:eastAsia="en-GB"/>
              </w:rPr>
              <w:drawing>
                <wp:inline distT="0" distB="0" distL="0" distR="0" wp14:anchorId="29BEB32B" wp14:editId="13EC334B">
                  <wp:extent cx="360000" cy="360000"/>
                  <wp:effectExtent l="0" t="0" r="2540" b="2540"/>
                  <wp:docPr id="1276047379" name="Picture 7" descr="Icon&#10;&#10;Description automatically generated">
                    <a:extLst xmlns:a="http://schemas.openxmlformats.org/drawingml/2006/main">
                      <a:ext uri="{FF2B5EF4-FFF2-40B4-BE49-F238E27FC236}">
                        <a16:creationId xmlns:a16="http://schemas.microsoft.com/office/drawing/2014/main" id="{E90CE49D-4545-4E80-AA58-7AF9245BCE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Icon&#10;&#10;Description automatically generated">
                            <a:extLst>
                              <a:ext uri="{FF2B5EF4-FFF2-40B4-BE49-F238E27FC236}">
                                <a16:creationId xmlns:a16="http://schemas.microsoft.com/office/drawing/2014/main" id="{E90CE49D-4545-4E80-AA58-7AF9245BCE0C}"/>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7796" w:type="dxa"/>
            <w:shd w:val="clear" w:color="auto" w:fill="F2F2F2" w:themeFill="background1" w:themeFillShade="F2"/>
          </w:tcPr>
          <w:p w14:paraId="581803E7" w14:textId="1CA118BE" w:rsidR="002425CA" w:rsidRPr="00B20997" w:rsidRDefault="002425CA" w:rsidP="00720E50">
            <w:pPr>
              <w:rPr>
                <w:lang w:val="nl-BE"/>
              </w:rPr>
            </w:pPr>
            <w:r>
              <w:rPr>
                <w:rFonts w:eastAsiaTheme="majorEastAsia"/>
                <w:lang w:val="nl-BE"/>
              </w:rPr>
              <w:t xml:space="preserve">Onder de </w:t>
            </w:r>
            <w:r>
              <w:rPr>
                <w:rFonts w:eastAsiaTheme="majorEastAsia"/>
                <w:b/>
                <w:bCs/>
                <w:lang w:val="nl-BE"/>
              </w:rPr>
              <w:t>Media Gallery</w:t>
            </w:r>
            <w:r>
              <w:rPr>
                <w:rFonts w:eastAsiaTheme="majorEastAsia"/>
                <w:lang w:val="nl-BE"/>
              </w:rPr>
              <w:t xml:space="preserve"> is er een video </w:t>
            </w:r>
            <w:r w:rsidRPr="00B20997">
              <w:rPr>
                <w:rFonts w:eastAsiaTheme="majorEastAsia"/>
                <w:b/>
                <w:bCs/>
                <w:lang w:val="nl-BE"/>
              </w:rPr>
              <w:t xml:space="preserve">OOD </w:t>
            </w:r>
            <w:r>
              <w:rPr>
                <w:rFonts w:eastAsiaTheme="majorEastAsia"/>
                <w:b/>
                <w:bCs/>
                <w:lang w:val="nl-BE"/>
              </w:rPr>
              <w:t>–</w:t>
            </w:r>
            <w:r w:rsidRPr="00B20997">
              <w:rPr>
                <w:rFonts w:eastAsiaTheme="majorEastAsia"/>
                <w:b/>
                <w:bCs/>
                <w:lang w:val="nl-BE"/>
              </w:rPr>
              <w:t xml:space="preserve"> </w:t>
            </w:r>
            <w:r>
              <w:rPr>
                <w:rFonts w:eastAsiaTheme="majorEastAsia"/>
                <w:b/>
                <w:bCs/>
                <w:lang w:val="nl-BE"/>
              </w:rPr>
              <w:t>Console M</w:t>
            </w:r>
            <w:r w:rsidR="00990CBC">
              <w:rPr>
                <w:rFonts w:eastAsiaTheme="majorEastAsia"/>
                <w:b/>
                <w:bCs/>
                <w:lang w:val="nl-BE"/>
              </w:rPr>
              <w:t>odel-View-Controller</w:t>
            </w:r>
            <w:r>
              <w:rPr>
                <w:rFonts w:eastAsiaTheme="majorEastAsia"/>
                <w:lang w:val="nl-BE"/>
              </w:rPr>
              <w:t xml:space="preserve"> die dit voorbeeld doorloopt</w:t>
            </w:r>
          </w:p>
        </w:tc>
      </w:tr>
    </w:tbl>
    <w:p w14:paraId="1C36A661" w14:textId="77777777" w:rsidR="002425CA" w:rsidRPr="0036164B" w:rsidRDefault="002425CA" w:rsidP="00F834B0">
      <w:pPr>
        <w:rPr>
          <w:rFonts w:ascii="Cascadia Mono" w:hAnsi="Cascadia Mono" w:cs="Cascadia Mono"/>
          <w:color w:val="000000"/>
          <w:sz w:val="19"/>
          <w:szCs w:val="19"/>
          <w:lang w:eastAsia="nl-BE"/>
        </w:rPr>
      </w:pPr>
    </w:p>
    <w:p w14:paraId="46047917" w14:textId="4F664031" w:rsidR="00587667" w:rsidRPr="0036164B" w:rsidRDefault="00747E39" w:rsidP="00587667">
      <w:pPr>
        <w:pStyle w:val="Kop2"/>
        <w:rPr>
          <w:rFonts w:eastAsiaTheme="majorEastAsia"/>
        </w:rPr>
      </w:pPr>
      <w:bookmarkStart w:id="53" w:name="_Toc106831716"/>
      <w:r w:rsidRPr="0036164B">
        <w:rPr>
          <w:rFonts w:eastAsiaTheme="majorEastAsia"/>
        </w:rPr>
        <w:t xml:space="preserve">Praktisch: </w:t>
      </w:r>
      <w:r w:rsidR="00587667" w:rsidRPr="0036164B">
        <w:rPr>
          <w:rFonts w:eastAsiaTheme="majorEastAsia"/>
        </w:rPr>
        <w:t>MVC in ASP.NET Core</w:t>
      </w:r>
      <w:bookmarkEnd w:id="53"/>
    </w:p>
    <w:p w14:paraId="79C1CC47" w14:textId="77777777" w:rsidR="00090AF3" w:rsidRDefault="00090AF3" w:rsidP="003A3E2C">
      <w:r>
        <w:t>Het MVC pattern wordt standaard toegevoegd bij het aanmaken van een nieuw ASP.NET Core MVC project:</w:t>
      </w:r>
    </w:p>
    <w:p w14:paraId="651EF88B" w14:textId="1691FDC9" w:rsidR="00A1658B" w:rsidRPr="0036164B" w:rsidRDefault="00A1658B" w:rsidP="003A3E2C">
      <w:pPr>
        <w:rPr>
          <w:rFonts w:eastAsiaTheme="majorEastAsia"/>
        </w:rPr>
      </w:pPr>
      <w:r w:rsidRPr="0036164B">
        <w:rPr>
          <w:rFonts w:eastAsiaTheme="majorEastAsia"/>
          <w:noProof/>
        </w:rPr>
        <w:drawing>
          <wp:inline distT="0" distB="0" distL="0" distR="0" wp14:anchorId="5E7410FB" wp14:editId="3984CF81">
            <wp:extent cx="1729740" cy="2266236"/>
            <wp:effectExtent l="0" t="0" r="3810" b="1270"/>
            <wp:docPr id="27" name="Afbeelding 2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fbeelding 27" descr="Afbeelding met tekst&#10;&#10;Automatisch gegenereerde beschrijving"/>
                    <pic:cNvPicPr/>
                  </pic:nvPicPr>
                  <pic:blipFill>
                    <a:blip r:embed="rId27"/>
                    <a:stretch>
                      <a:fillRect/>
                    </a:stretch>
                  </pic:blipFill>
                  <pic:spPr>
                    <a:xfrm>
                      <a:off x="0" y="0"/>
                      <a:ext cx="1740937" cy="2280906"/>
                    </a:xfrm>
                    <a:prstGeom prst="rect">
                      <a:avLst/>
                    </a:prstGeom>
                  </pic:spPr>
                </pic:pic>
              </a:graphicData>
            </a:graphic>
          </wp:inline>
        </w:drawing>
      </w:r>
    </w:p>
    <w:p w14:paraId="5E35130E" w14:textId="5405F576" w:rsidR="00A1658B" w:rsidRPr="0036164B" w:rsidRDefault="00A1658B" w:rsidP="003A3E2C">
      <w:pPr>
        <w:rPr>
          <w:rFonts w:eastAsiaTheme="majorEastAsia"/>
        </w:rPr>
      </w:pPr>
      <w:r w:rsidRPr="0036164B">
        <w:rPr>
          <w:rFonts w:eastAsiaTheme="majorEastAsia"/>
        </w:rPr>
        <w:t>Ook in deze opzet zullen de views verantwoordelijk zijn voor de weergave, de models verantwoordelijk zijn voor de data en de controllers de lij</w:t>
      </w:r>
      <w:r w:rsidR="00A65066">
        <w:rPr>
          <w:rFonts w:eastAsiaTheme="majorEastAsia"/>
        </w:rPr>
        <w:t>m</w:t>
      </w:r>
      <w:r w:rsidRPr="0036164B">
        <w:rPr>
          <w:rFonts w:eastAsiaTheme="majorEastAsia"/>
        </w:rPr>
        <w:t xml:space="preserve"> tussen de twee zijn. ASP.NET Core MVC </w:t>
      </w:r>
      <w:r w:rsidR="00505F0A">
        <w:t xml:space="preserve">voorziet ook </w:t>
      </w:r>
      <w:r w:rsidRPr="0036164B">
        <w:rPr>
          <w:rFonts w:eastAsiaTheme="majorEastAsia"/>
        </w:rPr>
        <w:t>dependency injection. Als we bijvoorbeeld onze HomeController openen, zien we:</w:t>
      </w:r>
    </w:p>
    <w:p w14:paraId="635D9765" w14:textId="77777777" w:rsidR="00A1658B" w:rsidRPr="00025271" w:rsidRDefault="00A1658B" w:rsidP="00025271">
      <w:pPr>
        <w:pStyle w:val="Code"/>
        <w:rPr>
          <w:lang w:val="en-GB" w:eastAsia="nl-BE"/>
        </w:rPr>
      </w:pPr>
      <w:r w:rsidRPr="00E2309F">
        <w:rPr>
          <w:lang w:eastAsia="nl-BE"/>
        </w:rPr>
        <w:t xml:space="preserve">        </w:t>
      </w:r>
      <w:r w:rsidRPr="00025271">
        <w:rPr>
          <w:color w:val="0000FF"/>
          <w:lang w:val="en-GB" w:eastAsia="nl-BE"/>
        </w:rPr>
        <w:t>private</w:t>
      </w:r>
      <w:r w:rsidRPr="00025271">
        <w:rPr>
          <w:lang w:val="en-GB" w:eastAsia="nl-BE"/>
        </w:rPr>
        <w:t xml:space="preserve"> </w:t>
      </w:r>
      <w:r w:rsidRPr="00025271">
        <w:rPr>
          <w:color w:val="0000FF"/>
          <w:lang w:val="en-GB" w:eastAsia="nl-BE"/>
        </w:rPr>
        <w:t>readonly</w:t>
      </w:r>
      <w:r w:rsidRPr="00025271">
        <w:rPr>
          <w:lang w:val="en-GB" w:eastAsia="nl-BE"/>
        </w:rPr>
        <w:t xml:space="preserve"> </w:t>
      </w:r>
      <w:r w:rsidRPr="00025271">
        <w:rPr>
          <w:color w:val="2B91AF"/>
          <w:lang w:val="en-GB" w:eastAsia="nl-BE"/>
        </w:rPr>
        <w:t>ILogger</w:t>
      </w:r>
      <w:r w:rsidRPr="00025271">
        <w:rPr>
          <w:lang w:val="en-GB" w:eastAsia="nl-BE"/>
        </w:rPr>
        <w:t>&lt;</w:t>
      </w:r>
      <w:r w:rsidRPr="00025271">
        <w:rPr>
          <w:color w:val="2B91AF"/>
          <w:lang w:val="en-GB" w:eastAsia="nl-BE"/>
        </w:rPr>
        <w:t>HomeController</w:t>
      </w:r>
      <w:r w:rsidRPr="00025271">
        <w:rPr>
          <w:lang w:val="en-GB" w:eastAsia="nl-BE"/>
        </w:rPr>
        <w:t>&gt; _logger;</w:t>
      </w:r>
    </w:p>
    <w:p w14:paraId="1885DD9A" w14:textId="77777777" w:rsidR="00A1658B" w:rsidRPr="00025271" w:rsidRDefault="00A1658B" w:rsidP="00025271">
      <w:pPr>
        <w:pStyle w:val="Code"/>
        <w:rPr>
          <w:lang w:val="en-GB" w:eastAsia="nl-BE"/>
        </w:rPr>
      </w:pPr>
    </w:p>
    <w:p w14:paraId="6293239A" w14:textId="77777777" w:rsidR="00A1658B" w:rsidRPr="00E036E0" w:rsidRDefault="00A1658B" w:rsidP="00025271">
      <w:pPr>
        <w:pStyle w:val="Code"/>
        <w:rPr>
          <w:lang w:val="en-GB" w:eastAsia="nl-BE"/>
        </w:rPr>
      </w:pPr>
      <w:r w:rsidRPr="00025271">
        <w:rPr>
          <w:lang w:val="en-GB" w:eastAsia="nl-BE"/>
        </w:rPr>
        <w:t xml:space="preserve">        </w:t>
      </w:r>
      <w:r w:rsidRPr="00E036E0">
        <w:rPr>
          <w:color w:val="0000FF"/>
          <w:lang w:val="en-GB" w:eastAsia="nl-BE"/>
        </w:rPr>
        <w:t>public</w:t>
      </w:r>
      <w:r w:rsidRPr="00E036E0">
        <w:rPr>
          <w:lang w:val="en-GB" w:eastAsia="nl-BE"/>
        </w:rPr>
        <w:t xml:space="preserve"> </w:t>
      </w:r>
      <w:r w:rsidRPr="00E036E0">
        <w:rPr>
          <w:color w:val="2B91AF"/>
          <w:lang w:val="en-GB" w:eastAsia="nl-BE"/>
        </w:rPr>
        <w:t>HomeController</w:t>
      </w:r>
      <w:r w:rsidRPr="00E036E0">
        <w:rPr>
          <w:lang w:val="en-GB" w:eastAsia="nl-BE"/>
        </w:rPr>
        <w:t>(</w:t>
      </w:r>
      <w:r w:rsidRPr="00E036E0">
        <w:rPr>
          <w:color w:val="2B91AF"/>
          <w:lang w:val="en-GB" w:eastAsia="nl-BE"/>
        </w:rPr>
        <w:t>ILogger</w:t>
      </w:r>
      <w:r w:rsidRPr="00E036E0">
        <w:rPr>
          <w:lang w:val="en-GB" w:eastAsia="nl-BE"/>
        </w:rPr>
        <w:t>&lt;</w:t>
      </w:r>
      <w:r w:rsidRPr="00E036E0">
        <w:rPr>
          <w:color w:val="2B91AF"/>
          <w:lang w:val="en-GB" w:eastAsia="nl-BE"/>
        </w:rPr>
        <w:t>HomeController</w:t>
      </w:r>
      <w:r w:rsidRPr="00E036E0">
        <w:rPr>
          <w:lang w:val="en-GB" w:eastAsia="nl-BE"/>
        </w:rPr>
        <w:t>&gt; logger)</w:t>
      </w:r>
    </w:p>
    <w:p w14:paraId="41C9AFCD" w14:textId="77777777" w:rsidR="00A1658B" w:rsidRPr="0036164B" w:rsidRDefault="00A1658B" w:rsidP="00025271">
      <w:pPr>
        <w:pStyle w:val="Code"/>
        <w:rPr>
          <w:lang w:eastAsia="nl-BE"/>
        </w:rPr>
      </w:pPr>
      <w:r w:rsidRPr="00E036E0">
        <w:rPr>
          <w:lang w:val="en-GB" w:eastAsia="nl-BE"/>
        </w:rPr>
        <w:t xml:space="preserve">        </w:t>
      </w:r>
      <w:r w:rsidRPr="0036164B">
        <w:rPr>
          <w:lang w:eastAsia="nl-BE"/>
        </w:rPr>
        <w:t>{</w:t>
      </w:r>
    </w:p>
    <w:p w14:paraId="716A11AE" w14:textId="77777777" w:rsidR="00A1658B" w:rsidRPr="0036164B" w:rsidRDefault="00A1658B" w:rsidP="00025271">
      <w:pPr>
        <w:pStyle w:val="Code"/>
        <w:rPr>
          <w:lang w:eastAsia="nl-BE"/>
        </w:rPr>
      </w:pPr>
      <w:r w:rsidRPr="0036164B">
        <w:rPr>
          <w:lang w:eastAsia="nl-BE"/>
        </w:rPr>
        <w:t xml:space="preserve">            _logger = logger;</w:t>
      </w:r>
    </w:p>
    <w:p w14:paraId="2D41F6BD" w14:textId="2DC00B4F" w:rsidR="00A1658B" w:rsidRPr="0036164B" w:rsidRDefault="00A1658B" w:rsidP="00025271">
      <w:pPr>
        <w:pStyle w:val="Code"/>
        <w:rPr>
          <w:lang w:eastAsia="nl-BE"/>
        </w:rPr>
      </w:pPr>
      <w:r w:rsidRPr="0036164B">
        <w:rPr>
          <w:lang w:eastAsia="nl-BE"/>
        </w:rPr>
        <w:t xml:space="preserve">        }</w:t>
      </w:r>
    </w:p>
    <w:p w14:paraId="3B7E91A4" w14:textId="40D1F3BB" w:rsidR="00A1658B" w:rsidRPr="0036164B" w:rsidRDefault="00A1658B" w:rsidP="00A1658B">
      <w:pPr>
        <w:rPr>
          <w:rFonts w:eastAsiaTheme="majorEastAsia"/>
        </w:rPr>
      </w:pPr>
      <w:r w:rsidRPr="0036164B">
        <w:rPr>
          <w:rFonts w:eastAsiaTheme="majorEastAsia"/>
        </w:rPr>
        <w:lastRenderedPageBreak/>
        <w:t>We zien dus dat onze _logger via dependency injection wordt toegevoegd aan onze controller.</w:t>
      </w:r>
      <w:r w:rsidR="00A076F3" w:rsidRPr="0036164B">
        <w:rPr>
          <w:rFonts w:eastAsiaTheme="majorEastAsia"/>
        </w:rPr>
        <w:t xml:space="preserve"> Bij zelf </w:t>
      </w:r>
      <w:r w:rsidR="00025271">
        <w:rPr>
          <w:rFonts w:eastAsiaTheme="majorEastAsia"/>
        </w:rPr>
        <w:t>aangemaakte</w:t>
      </w:r>
      <w:r w:rsidR="00A076F3" w:rsidRPr="0036164B">
        <w:rPr>
          <w:rFonts w:eastAsiaTheme="majorEastAsia"/>
        </w:rPr>
        <w:t xml:space="preserve"> controllers moeten we dit nog injecteren. </w:t>
      </w:r>
      <w:r w:rsidR="0064762B" w:rsidRPr="0036164B">
        <w:rPr>
          <w:rFonts w:eastAsiaTheme="majorEastAsia"/>
        </w:rPr>
        <w:t xml:space="preserve">De injectie zelf wordt in dit geval gedaan </w:t>
      </w:r>
      <w:r w:rsidR="00F369D3" w:rsidRPr="0036164B">
        <w:rPr>
          <w:rFonts w:eastAsiaTheme="majorEastAsia"/>
        </w:rPr>
        <w:t xml:space="preserve">via een IoC </w:t>
      </w:r>
      <w:r w:rsidR="00F322D3" w:rsidRPr="0036164B">
        <w:rPr>
          <w:rFonts w:eastAsiaTheme="majorEastAsia"/>
        </w:rPr>
        <w:t xml:space="preserve">Container </w:t>
      </w:r>
      <w:r w:rsidR="00F369D3" w:rsidRPr="0036164B">
        <w:rPr>
          <w:rFonts w:eastAsiaTheme="majorEastAsia"/>
        </w:rPr>
        <w:t>binnen Program.cs</w:t>
      </w:r>
      <w:r w:rsidR="00F83E25" w:rsidRPr="0036164B">
        <w:rPr>
          <w:rFonts w:eastAsiaTheme="majorEastAsia"/>
        </w:rPr>
        <w:t>:</w:t>
      </w:r>
    </w:p>
    <w:p w14:paraId="2118FC03" w14:textId="77777777" w:rsidR="00F83E25" w:rsidRPr="00E036E0" w:rsidRDefault="00F83E25" w:rsidP="00025271">
      <w:pPr>
        <w:pStyle w:val="Code"/>
        <w:rPr>
          <w:lang w:val="en-GB" w:eastAsia="nl-BE"/>
        </w:rPr>
      </w:pPr>
      <w:r w:rsidRPr="00E036E0">
        <w:rPr>
          <w:color w:val="0000FF"/>
          <w:lang w:val="en-GB" w:eastAsia="nl-BE"/>
        </w:rPr>
        <w:t>var</w:t>
      </w:r>
      <w:r w:rsidRPr="00E036E0">
        <w:rPr>
          <w:lang w:val="en-GB" w:eastAsia="nl-BE"/>
        </w:rPr>
        <w:t xml:space="preserve"> builder = </w:t>
      </w:r>
      <w:r w:rsidRPr="00E036E0">
        <w:rPr>
          <w:color w:val="2B91AF"/>
          <w:lang w:val="en-GB" w:eastAsia="nl-BE"/>
        </w:rPr>
        <w:t>WebApplication</w:t>
      </w:r>
      <w:r w:rsidRPr="00E036E0">
        <w:rPr>
          <w:lang w:val="en-GB" w:eastAsia="nl-BE"/>
        </w:rPr>
        <w:t>.CreateBuilder(args);</w:t>
      </w:r>
    </w:p>
    <w:p w14:paraId="5688BBDB" w14:textId="77777777" w:rsidR="00F83E25" w:rsidRPr="00E036E0" w:rsidRDefault="00F83E25" w:rsidP="00025271">
      <w:pPr>
        <w:pStyle w:val="Code"/>
        <w:rPr>
          <w:lang w:val="en-GB" w:eastAsia="nl-BE"/>
        </w:rPr>
      </w:pPr>
    </w:p>
    <w:p w14:paraId="569BA64F" w14:textId="77777777" w:rsidR="00F83E25" w:rsidRPr="00E036E0" w:rsidRDefault="00F83E25" w:rsidP="00025271">
      <w:pPr>
        <w:pStyle w:val="Code"/>
        <w:rPr>
          <w:lang w:val="en-GB" w:eastAsia="nl-BE"/>
        </w:rPr>
      </w:pPr>
      <w:r w:rsidRPr="00E036E0">
        <w:rPr>
          <w:color w:val="008000"/>
          <w:lang w:val="en-GB" w:eastAsia="nl-BE"/>
        </w:rPr>
        <w:t>// Add services to the container.</w:t>
      </w:r>
    </w:p>
    <w:p w14:paraId="2C48182A" w14:textId="77777777" w:rsidR="00F83E25" w:rsidRPr="00E036E0" w:rsidRDefault="00F83E25" w:rsidP="00025271">
      <w:pPr>
        <w:pStyle w:val="Code"/>
        <w:rPr>
          <w:lang w:val="en-GB" w:eastAsia="nl-BE"/>
        </w:rPr>
      </w:pPr>
      <w:r w:rsidRPr="00E036E0">
        <w:rPr>
          <w:lang w:val="en-GB" w:eastAsia="nl-BE"/>
        </w:rPr>
        <w:t>builder.Services.AddControllersWithViews();</w:t>
      </w:r>
    </w:p>
    <w:p w14:paraId="64D3D993" w14:textId="77777777" w:rsidR="00F83E25" w:rsidRPr="00E036E0" w:rsidRDefault="00F83E25" w:rsidP="00025271">
      <w:pPr>
        <w:pStyle w:val="Code"/>
        <w:rPr>
          <w:lang w:val="en-GB" w:eastAsia="nl-BE"/>
        </w:rPr>
      </w:pPr>
    </w:p>
    <w:p w14:paraId="7454E448" w14:textId="2E4EBFD5" w:rsidR="00F83E25" w:rsidRPr="00E036E0" w:rsidRDefault="00F83E25" w:rsidP="00025271">
      <w:pPr>
        <w:pStyle w:val="Code"/>
        <w:rPr>
          <w:rFonts w:eastAsiaTheme="majorEastAsia"/>
          <w:lang w:val="en-GB"/>
        </w:rPr>
      </w:pPr>
      <w:r w:rsidRPr="00E036E0">
        <w:rPr>
          <w:color w:val="0000FF"/>
          <w:lang w:val="en-GB" w:eastAsia="nl-BE"/>
        </w:rPr>
        <w:t>var</w:t>
      </w:r>
      <w:r w:rsidRPr="00E036E0">
        <w:rPr>
          <w:lang w:val="en-GB" w:eastAsia="nl-BE"/>
        </w:rPr>
        <w:t xml:space="preserve"> app = builder.Build();</w:t>
      </w:r>
    </w:p>
    <w:p w14:paraId="45374550" w14:textId="2432F533" w:rsidR="00A076F3" w:rsidRPr="00E036E0" w:rsidRDefault="00A076F3" w:rsidP="00A1658B">
      <w:pPr>
        <w:rPr>
          <w:rFonts w:eastAsiaTheme="majorEastAsia"/>
          <w:lang w:val="en-GB"/>
        </w:rPr>
      </w:pPr>
    </w:p>
    <w:p w14:paraId="43C1161F" w14:textId="6BA77D49" w:rsidR="00587667" w:rsidRPr="0036164B" w:rsidRDefault="00E2309F" w:rsidP="00587667">
      <w:pPr>
        <w:rPr>
          <w:rFonts w:eastAsiaTheme="majorEastAsia"/>
        </w:rPr>
      </w:pPr>
      <w:r>
        <w:t xml:space="preserve">De dependency injection voor logging zit </w:t>
      </w:r>
      <w:r w:rsidR="00F322D3" w:rsidRPr="0036164B">
        <w:rPr>
          <w:rFonts w:eastAsiaTheme="majorEastAsia"/>
        </w:rPr>
        <w:t>gedefinieerd</w:t>
      </w:r>
      <w:r w:rsidR="008D33E8" w:rsidRPr="0036164B">
        <w:rPr>
          <w:rFonts w:eastAsiaTheme="majorEastAsia"/>
        </w:rPr>
        <w:t xml:space="preserve"> in de CreateBuilder actie. Er gaat een standaard implementatie voorzien worden, die wij dan ook in onze eigen controllers kunnen gebruiker. Voor meer informatie, zie </w:t>
      </w:r>
      <w:hyperlink r:id="rId28" w:history="1">
        <w:r w:rsidR="008D33E8" w:rsidRPr="0036164B">
          <w:rPr>
            <w:rStyle w:val="Hyperlink"/>
            <w:rFonts w:eastAsiaTheme="majorEastAsia"/>
          </w:rPr>
          <w:t>https://docs.microsoft.com/en-us/dotnet/api/microsoft.aspnetcore.builder.webapplicationbuilder?view=aspnetcore-6.0</w:t>
        </w:r>
      </w:hyperlink>
      <w:r w:rsidR="008D33E8" w:rsidRPr="0036164B">
        <w:rPr>
          <w:rFonts w:eastAsiaTheme="majorEastAsia"/>
        </w:rPr>
        <w:t>.</w:t>
      </w:r>
    </w:p>
    <w:p w14:paraId="29B3E857" w14:textId="67AE0B2A" w:rsidR="00F322D3" w:rsidRPr="0036164B" w:rsidRDefault="00F322D3" w:rsidP="00587667">
      <w:pPr>
        <w:rPr>
          <w:rFonts w:eastAsiaTheme="majorEastAsia"/>
        </w:rPr>
      </w:pPr>
      <w:r w:rsidRPr="0036164B">
        <w:rPr>
          <w:rFonts w:eastAsiaTheme="majorEastAsia"/>
        </w:rPr>
        <w:t>We zullen later zien hoe we zelf services kunnen registreren, maar deze werking volgt dezelfde logica als wat we bij IoC Container gezien hebben.</w:t>
      </w:r>
    </w:p>
    <w:p w14:paraId="7CB84983" w14:textId="32192704" w:rsidR="00D72D1C" w:rsidRDefault="00D72D1C" w:rsidP="00D72D1C">
      <w:pPr>
        <w:pStyle w:val="Kop3"/>
        <w:rPr>
          <w:rFonts w:eastAsiaTheme="majorEastAsia"/>
        </w:rPr>
      </w:pPr>
      <w:r>
        <w:rPr>
          <w:rFonts w:eastAsiaTheme="majorEastAsia"/>
        </w:rPr>
        <w:t>Opzetten Controller</w:t>
      </w:r>
    </w:p>
    <w:p w14:paraId="497F5A35" w14:textId="4FD6C109" w:rsidR="0044780F" w:rsidRPr="0036164B" w:rsidRDefault="0044780F" w:rsidP="0044780F">
      <w:pPr>
        <w:rPr>
          <w:rFonts w:eastAsiaTheme="majorEastAsia"/>
        </w:rPr>
      </w:pPr>
      <w:r w:rsidRPr="0036164B">
        <w:rPr>
          <w:rFonts w:eastAsiaTheme="majorEastAsia"/>
        </w:rPr>
        <w:t>We maken eerst een UserController aan. Als we rechtermuis klik &gt; Add doen op de Controllers folder, krijgen we de optie om een controller toe te voegen. We krijgen als we dit selecteren dan 3 mogelijkheden. We kiezen voor MVC Controller – Empty</w:t>
      </w:r>
      <w:r w:rsidR="004964B7" w:rsidRPr="0036164B">
        <w:rPr>
          <w:rFonts w:eastAsiaTheme="majorEastAsia"/>
        </w:rPr>
        <w:t xml:space="preserve"> en noemen deze UserController.</w:t>
      </w:r>
      <w:r w:rsidR="00EE0C85" w:rsidRPr="0036164B">
        <w:rPr>
          <w:rFonts w:eastAsiaTheme="majorEastAsia"/>
        </w:rPr>
        <w:t xml:space="preserve"> Net zoals in onze Console app, gaan we hier ook verschillende acties toevoegen:</w:t>
      </w:r>
    </w:p>
    <w:p w14:paraId="4582CD46" w14:textId="7D2D78AD" w:rsidR="00EE0C85" w:rsidRPr="0036164B" w:rsidRDefault="00EE0C85" w:rsidP="00E836F9">
      <w:pPr>
        <w:pStyle w:val="Lijstalinea"/>
        <w:numPr>
          <w:ilvl w:val="0"/>
          <w:numId w:val="26"/>
        </w:numPr>
        <w:rPr>
          <w:rFonts w:eastAsiaTheme="majorEastAsia"/>
        </w:rPr>
      </w:pPr>
      <w:r w:rsidRPr="0036164B">
        <w:rPr>
          <w:rFonts w:eastAsiaTheme="majorEastAsia"/>
        </w:rPr>
        <w:t>Create</w:t>
      </w:r>
    </w:p>
    <w:p w14:paraId="547B75EA" w14:textId="2ADC2093" w:rsidR="00EE0C85" w:rsidRPr="0036164B" w:rsidRDefault="00EE0C85" w:rsidP="00E836F9">
      <w:pPr>
        <w:pStyle w:val="Lijstalinea"/>
        <w:numPr>
          <w:ilvl w:val="0"/>
          <w:numId w:val="26"/>
        </w:numPr>
        <w:rPr>
          <w:rFonts w:eastAsiaTheme="majorEastAsia"/>
        </w:rPr>
      </w:pPr>
      <w:r w:rsidRPr="0036164B">
        <w:rPr>
          <w:rFonts w:eastAsiaTheme="majorEastAsia"/>
        </w:rPr>
        <w:t>List (dit gaat onze Index worden)</w:t>
      </w:r>
    </w:p>
    <w:p w14:paraId="7075314B" w14:textId="3FAD3456" w:rsidR="00EE0C85" w:rsidRPr="0036164B" w:rsidRDefault="00EE0C85" w:rsidP="00E836F9">
      <w:pPr>
        <w:pStyle w:val="Lijstalinea"/>
        <w:numPr>
          <w:ilvl w:val="0"/>
          <w:numId w:val="26"/>
        </w:numPr>
        <w:rPr>
          <w:rFonts w:eastAsiaTheme="majorEastAsia"/>
        </w:rPr>
      </w:pPr>
      <w:r w:rsidRPr="0036164B">
        <w:rPr>
          <w:rFonts w:eastAsiaTheme="majorEastAsia"/>
        </w:rPr>
        <w:t>Details</w:t>
      </w:r>
    </w:p>
    <w:p w14:paraId="25082AA4" w14:textId="77777777" w:rsidR="00AE1937" w:rsidRDefault="00AE1937" w:rsidP="0044780F">
      <w:pPr>
        <w:rPr>
          <w:rFonts w:eastAsiaTheme="majorEastAsia"/>
        </w:rPr>
      </w:pPr>
    </w:p>
    <w:p w14:paraId="47CC099B" w14:textId="4099795A" w:rsidR="004964B7" w:rsidRPr="0036164B" w:rsidRDefault="00D74AC6" w:rsidP="0044780F">
      <w:pPr>
        <w:rPr>
          <w:rFonts w:eastAsiaTheme="majorEastAsia"/>
        </w:rPr>
      </w:pPr>
      <w:r>
        <w:rPr>
          <w:rFonts w:eastAsiaTheme="majorEastAsia"/>
        </w:rPr>
        <w:t>Z</w:t>
      </w:r>
      <w:r w:rsidR="00EE0C85" w:rsidRPr="0036164B">
        <w:rPr>
          <w:rFonts w:eastAsiaTheme="majorEastAsia"/>
        </w:rPr>
        <w:t xml:space="preserve">oals in onze Console app gaan we ook een user </w:t>
      </w:r>
      <w:r w:rsidR="00AE1937">
        <w:rPr>
          <w:rFonts w:eastAsiaTheme="majorEastAsia"/>
        </w:rPr>
        <w:t>repository</w:t>
      </w:r>
      <w:r w:rsidR="00EE0C85" w:rsidRPr="0036164B">
        <w:rPr>
          <w:rFonts w:eastAsiaTheme="majorEastAsia"/>
        </w:rPr>
        <w:t xml:space="preserve"> moeten maken (via Singleton). Dit is eigenlijk de exact zelf code dat we kunnen hergebruiken.</w:t>
      </w:r>
      <w:r w:rsidR="00CC4D0F" w:rsidRPr="0036164B">
        <w:rPr>
          <w:rFonts w:eastAsiaTheme="majorEastAsia"/>
        </w:rPr>
        <w:t xml:space="preserve"> Onder de maps Models maken we een class UserRepository</w:t>
      </w:r>
      <w:r w:rsidR="00917E5B" w:rsidRPr="0036164B">
        <w:rPr>
          <w:rFonts w:eastAsiaTheme="majorEastAsia"/>
        </w:rPr>
        <w:t xml:space="preserve"> en een class User. Het enige verschil is dat deze User class geen interface implementeert.</w:t>
      </w:r>
    </w:p>
    <w:p w14:paraId="033FA7B9" w14:textId="114BD230" w:rsidR="000364BE" w:rsidRPr="0036164B" w:rsidRDefault="00D13766" w:rsidP="0044780F">
      <w:pPr>
        <w:rPr>
          <w:rFonts w:eastAsiaTheme="majorEastAsia"/>
        </w:rPr>
      </w:pPr>
      <w:r w:rsidRPr="0036164B">
        <w:rPr>
          <w:rFonts w:eastAsiaTheme="majorEastAsia"/>
        </w:rPr>
        <w:lastRenderedPageBreak/>
        <w:t>We willen nu onze UserRepository via dependency injection kunnen gebruiken in onze controller. We zullen deze service dus moeten registreren in onze IoC containe</w:t>
      </w:r>
      <w:r w:rsidR="00116BC1" w:rsidRPr="0036164B">
        <w:rPr>
          <w:rFonts w:eastAsiaTheme="majorEastAsia"/>
        </w:rPr>
        <w:t>r:</w:t>
      </w:r>
    </w:p>
    <w:p w14:paraId="26B4507D" w14:textId="77777777" w:rsidR="00116BC1" w:rsidRPr="00E036E0" w:rsidRDefault="00116BC1" w:rsidP="00CF2904">
      <w:pPr>
        <w:pStyle w:val="Code"/>
        <w:rPr>
          <w:lang w:val="en-GB" w:eastAsia="nl-BE"/>
        </w:rPr>
      </w:pPr>
      <w:r w:rsidRPr="00E036E0">
        <w:rPr>
          <w:color w:val="0000FF"/>
          <w:lang w:val="en-GB" w:eastAsia="nl-BE"/>
        </w:rPr>
        <w:t>var</w:t>
      </w:r>
      <w:r w:rsidRPr="00E036E0">
        <w:rPr>
          <w:lang w:val="en-GB" w:eastAsia="nl-BE"/>
        </w:rPr>
        <w:t xml:space="preserve"> builder = </w:t>
      </w:r>
      <w:r w:rsidRPr="00E036E0">
        <w:rPr>
          <w:color w:val="2B91AF"/>
          <w:lang w:val="en-GB" w:eastAsia="nl-BE"/>
        </w:rPr>
        <w:t>WebApplication</w:t>
      </w:r>
      <w:r w:rsidRPr="00E036E0">
        <w:rPr>
          <w:lang w:val="en-GB" w:eastAsia="nl-BE"/>
        </w:rPr>
        <w:t>.CreateBuilder(args);</w:t>
      </w:r>
    </w:p>
    <w:p w14:paraId="6E808CE5" w14:textId="77777777" w:rsidR="00116BC1" w:rsidRPr="00E036E0" w:rsidRDefault="00116BC1" w:rsidP="00CF2904">
      <w:pPr>
        <w:pStyle w:val="Code"/>
        <w:rPr>
          <w:lang w:val="en-GB" w:eastAsia="nl-BE"/>
        </w:rPr>
      </w:pPr>
    </w:p>
    <w:p w14:paraId="54AA23F4" w14:textId="77777777" w:rsidR="00116BC1" w:rsidRPr="00E036E0" w:rsidRDefault="00116BC1" w:rsidP="00CF2904">
      <w:pPr>
        <w:pStyle w:val="Code"/>
        <w:rPr>
          <w:lang w:val="en-GB" w:eastAsia="nl-BE"/>
        </w:rPr>
      </w:pPr>
      <w:r w:rsidRPr="00E036E0">
        <w:rPr>
          <w:color w:val="008000"/>
          <w:lang w:val="en-GB" w:eastAsia="nl-BE"/>
        </w:rPr>
        <w:t>// Add services to the container.</w:t>
      </w:r>
    </w:p>
    <w:p w14:paraId="1E321DBC" w14:textId="77777777" w:rsidR="00116BC1" w:rsidRPr="00E036E0" w:rsidRDefault="00116BC1" w:rsidP="00CF2904">
      <w:pPr>
        <w:pStyle w:val="Code"/>
        <w:rPr>
          <w:lang w:val="en-GB" w:eastAsia="nl-BE"/>
        </w:rPr>
      </w:pPr>
      <w:r w:rsidRPr="00E036E0">
        <w:rPr>
          <w:lang w:val="en-GB" w:eastAsia="nl-BE"/>
        </w:rPr>
        <w:t>builder.Services.AddControllersWithViews();</w:t>
      </w:r>
    </w:p>
    <w:p w14:paraId="03AB83D3" w14:textId="77777777" w:rsidR="00116BC1" w:rsidRPr="00E036E0" w:rsidRDefault="00116BC1" w:rsidP="00CF2904">
      <w:pPr>
        <w:pStyle w:val="Code"/>
        <w:rPr>
          <w:lang w:val="en-GB" w:eastAsia="nl-BE"/>
        </w:rPr>
      </w:pPr>
      <w:r w:rsidRPr="00E036E0">
        <w:rPr>
          <w:lang w:val="en-GB" w:eastAsia="nl-BE"/>
        </w:rPr>
        <w:t>builder.Services.AddSingleton&lt;</w:t>
      </w:r>
      <w:r w:rsidRPr="00E036E0">
        <w:rPr>
          <w:color w:val="2B91AF"/>
          <w:lang w:val="en-GB" w:eastAsia="nl-BE"/>
        </w:rPr>
        <w:t>UserRepository</w:t>
      </w:r>
      <w:r w:rsidRPr="00E036E0">
        <w:rPr>
          <w:lang w:val="en-GB" w:eastAsia="nl-BE"/>
        </w:rPr>
        <w:t>&gt;();</w:t>
      </w:r>
    </w:p>
    <w:p w14:paraId="24CB2938" w14:textId="15C015E0" w:rsidR="00116BC1" w:rsidRPr="0036164B" w:rsidRDefault="00116BC1" w:rsidP="00CF2904">
      <w:pPr>
        <w:pStyle w:val="Code"/>
        <w:rPr>
          <w:lang w:eastAsia="nl-BE"/>
        </w:rPr>
      </w:pPr>
      <w:r w:rsidRPr="0036164B">
        <w:rPr>
          <w:color w:val="0000FF"/>
          <w:lang w:eastAsia="nl-BE"/>
        </w:rPr>
        <w:t>var</w:t>
      </w:r>
      <w:r w:rsidRPr="0036164B">
        <w:rPr>
          <w:lang w:eastAsia="nl-BE"/>
        </w:rPr>
        <w:t xml:space="preserve"> app = builder.Build();</w:t>
      </w:r>
    </w:p>
    <w:p w14:paraId="0513F284" w14:textId="495F9E59" w:rsidR="00116BC1" w:rsidRPr="0036164B" w:rsidRDefault="00116BC1" w:rsidP="00116BC1">
      <w:pPr>
        <w:rPr>
          <w:rFonts w:eastAsiaTheme="majorEastAsia"/>
        </w:rPr>
      </w:pPr>
    </w:p>
    <w:p w14:paraId="744AA228" w14:textId="7D44182F" w:rsidR="00D93954" w:rsidRPr="0036164B" w:rsidRDefault="00D93954" w:rsidP="00116BC1">
      <w:pPr>
        <w:rPr>
          <w:rFonts w:eastAsiaTheme="majorEastAsia"/>
        </w:rPr>
      </w:pPr>
      <w:r w:rsidRPr="0036164B">
        <w:rPr>
          <w:rFonts w:eastAsiaTheme="majorEastAsia"/>
        </w:rPr>
        <w:t>Hierna kunnen we onze Index action aanpassen naar volgende code:</w:t>
      </w:r>
    </w:p>
    <w:p w14:paraId="5693A213" w14:textId="77777777" w:rsidR="00D93954" w:rsidRPr="00A94B81" w:rsidRDefault="00D93954" w:rsidP="00CF2904">
      <w:pPr>
        <w:pStyle w:val="Code"/>
        <w:rPr>
          <w:lang w:val="en-GB" w:eastAsia="nl-BE"/>
        </w:rPr>
      </w:pPr>
      <w:r w:rsidRPr="0036164B">
        <w:rPr>
          <w:lang w:eastAsia="nl-BE"/>
        </w:rPr>
        <w:t xml:space="preserve">    </w:t>
      </w:r>
      <w:r w:rsidRPr="00A94B81">
        <w:rPr>
          <w:color w:val="0000FF"/>
          <w:lang w:val="en-GB" w:eastAsia="nl-BE"/>
        </w:rPr>
        <w:t>public</w:t>
      </w:r>
      <w:r w:rsidRPr="00A94B81">
        <w:rPr>
          <w:lang w:val="en-GB" w:eastAsia="nl-BE"/>
        </w:rPr>
        <w:t xml:space="preserve"> </w:t>
      </w:r>
      <w:r w:rsidRPr="00A94B81">
        <w:rPr>
          <w:color w:val="2B91AF"/>
          <w:lang w:val="en-GB" w:eastAsia="nl-BE"/>
        </w:rPr>
        <w:t>IActionResult</w:t>
      </w:r>
      <w:r w:rsidRPr="00A94B81">
        <w:rPr>
          <w:lang w:val="en-GB" w:eastAsia="nl-BE"/>
        </w:rPr>
        <w:t xml:space="preserve"> Index()</w:t>
      </w:r>
    </w:p>
    <w:p w14:paraId="78BD9AE6" w14:textId="77777777" w:rsidR="00D93954" w:rsidRPr="00A94B81" w:rsidRDefault="00D93954" w:rsidP="00CF2904">
      <w:pPr>
        <w:pStyle w:val="Code"/>
        <w:rPr>
          <w:lang w:val="en-GB" w:eastAsia="nl-BE"/>
        </w:rPr>
      </w:pPr>
      <w:r w:rsidRPr="00A94B81">
        <w:rPr>
          <w:lang w:val="en-GB" w:eastAsia="nl-BE"/>
        </w:rPr>
        <w:t xml:space="preserve">    {</w:t>
      </w:r>
    </w:p>
    <w:p w14:paraId="1CEC6E41" w14:textId="77777777" w:rsidR="00D93954" w:rsidRPr="00E036E0" w:rsidRDefault="00D93954" w:rsidP="00CF2904">
      <w:pPr>
        <w:pStyle w:val="Code"/>
        <w:rPr>
          <w:lang w:val="en-GB" w:eastAsia="nl-BE"/>
        </w:rPr>
      </w:pPr>
      <w:r w:rsidRPr="00A94B81">
        <w:rPr>
          <w:lang w:val="en-GB" w:eastAsia="nl-BE"/>
        </w:rPr>
        <w:t xml:space="preserve">        </w:t>
      </w:r>
      <w:r w:rsidRPr="00E036E0">
        <w:rPr>
          <w:color w:val="0000FF"/>
          <w:lang w:val="en-GB" w:eastAsia="nl-BE"/>
        </w:rPr>
        <w:t>var</w:t>
      </w:r>
      <w:r w:rsidRPr="00E036E0">
        <w:rPr>
          <w:lang w:val="en-GB" w:eastAsia="nl-BE"/>
        </w:rPr>
        <w:t xml:space="preserve"> users = _userRepository.GetUsers();</w:t>
      </w:r>
    </w:p>
    <w:p w14:paraId="354E8177" w14:textId="77777777" w:rsidR="00D93954" w:rsidRPr="00090AF3" w:rsidRDefault="00D93954" w:rsidP="00CF2904">
      <w:pPr>
        <w:pStyle w:val="Code"/>
        <w:rPr>
          <w:lang w:val="en-GB" w:eastAsia="nl-BE"/>
        </w:rPr>
      </w:pPr>
      <w:r w:rsidRPr="00E036E0">
        <w:rPr>
          <w:lang w:val="en-GB" w:eastAsia="nl-BE"/>
        </w:rPr>
        <w:t xml:space="preserve">        </w:t>
      </w:r>
      <w:r w:rsidRPr="00090AF3">
        <w:rPr>
          <w:color w:val="0000FF"/>
          <w:lang w:val="en-GB" w:eastAsia="nl-BE"/>
        </w:rPr>
        <w:t>return</w:t>
      </w:r>
      <w:r w:rsidRPr="00090AF3">
        <w:rPr>
          <w:lang w:val="en-GB" w:eastAsia="nl-BE"/>
        </w:rPr>
        <w:t xml:space="preserve"> View(users);</w:t>
      </w:r>
    </w:p>
    <w:p w14:paraId="0EAF77A1" w14:textId="1FC98182" w:rsidR="00D93954" w:rsidRPr="0036164B" w:rsidRDefault="00D93954" w:rsidP="00CF2904">
      <w:pPr>
        <w:pStyle w:val="Code"/>
        <w:rPr>
          <w:rFonts w:eastAsiaTheme="majorEastAsia"/>
        </w:rPr>
      </w:pPr>
      <w:r w:rsidRPr="00090AF3">
        <w:rPr>
          <w:lang w:val="en-GB" w:eastAsia="nl-BE"/>
        </w:rPr>
        <w:t xml:space="preserve">    </w:t>
      </w:r>
      <w:r w:rsidRPr="0036164B">
        <w:rPr>
          <w:lang w:eastAsia="nl-BE"/>
        </w:rPr>
        <w:t>}</w:t>
      </w:r>
    </w:p>
    <w:p w14:paraId="065D9CE7" w14:textId="4082300A" w:rsidR="00176D70" w:rsidRDefault="00176D70" w:rsidP="00176D70">
      <w:pPr>
        <w:pStyle w:val="Kop3"/>
        <w:rPr>
          <w:rFonts w:eastAsiaTheme="majorEastAsia"/>
        </w:rPr>
      </w:pPr>
      <w:r>
        <w:rPr>
          <w:rFonts w:eastAsiaTheme="majorEastAsia"/>
        </w:rPr>
        <w:t>Opzetten Views</w:t>
      </w:r>
    </w:p>
    <w:p w14:paraId="30758BA3" w14:textId="3F7854E5" w:rsidR="00116BC1" w:rsidRPr="0036164B" w:rsidRDefault="00D633D7" w:rsidP="00116BC1">
      <w:pPr>
        <w:rPr>
          <w:rFonts w:eastAsiaTheme="majorEastAsia"/>
        </w:rPr>
      </w:pPr>
      <w:r w:rsidRPr="0036164B">
        <w:rPr>
          <w:rFonts w:eastAsiaTheme="majorEastAsia"/>
        </w:rPr>
        <w:t>Als we dit al willen testen dat dit werkt, zullen we ook een view moeten aanmaken.</w:t>
      </w:r>
      <w:r w:rsidR="000B5047" w:rsidRPr="0036164B">
        <w:rPr>
          <w:rFonts w:eastAsiaTheme="majorEastAsia"/>
        </w:rPr>
        <w:t xml:space="preserve"> Door rechtermuis klik te doen op onze Action-naam, kunnen we voor nieuwe view kiezen (1):</w:t>
      </w:r>
    </w:p>
    <w:p w14:paraId="69D91EA8" w14:textId="5DF15C34" w:rsidR="000B5047" w:rsidRPr="0036164B" w:rsidRDefault="000B5047" w:rsidP="00116BC1">
      <w:pPr>
        <w:rPr>
          <w:rFonts w:eastAsiaTheme="majorEastAsia"/>
        </w:rPr>
      </w:pPr>
      <w:r w:rsidRPr="0036164B">
        <w:rPr>
          <w:rFonts w:eastAsiaTheme="majorEastAsia"/>
          <w:noProof/>
        </w:rPr>
        <w:drawing>
          <wp:inline distT="0" distB="0" distL="0" distR="0" wp14:anchorId="0499CA40" wp14:editId="1AF0AF20">
            <wp:extent cx="5532599" cy="1646063"/>
            <wp:effectExtent l="0" t="0" r="0" b="0"/>
            <wp:docPr id="28" name="Afbeelding 2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fbeelding 28" descr="Afbeelding met tekst&#10;&#10;Automatisch gegenereerde beschrijving"/>
                    <pic:cNvPicPr/>
                  </pic:nvPicPr>
                  <pic:blipFill>
                    <a:blip r:embed="rId29"/>
                    <a:stretch>
                      <a:fillRect/>
                    </a:stretch>
                  </pic:blipFill>
                  <pic:spPr>
                    <a:xfrm>
                      <a:off x="0" y="0"/>
                      <a:ext cx="5532599" cy="1646063"/>
                    </a:xfrm>
                    <a:prstGeom prst="rect">
                      <a:avLst/>
                    </a:prstGeom>
                  </pic:spPr>
                </pic:pic>
              </a:graphicData>
            </a:graphic>
          </wp:inline>
        </w:drawing>
      </w:r>
    </w:p>
    <w:p w14:paraId="0F6B0EEF" w14:textId="1928AAB6" w:rsidR="000B5047" w:rsidRPr="0036164B" w:rsidRDefault="000B5047" w:rsidP="00116BC1">
      <w:pPr>
        <w:rPr>
          <w:rFonts w:eastAsiaTheme="majorEastAsia"/>
        </w:rPr>
      </w:pPr>
    </w:p>
    <w:p w14:paraId="6D43949E" w14:textId="77777777" w:rsidR="00DE2BF5" w:rsidRPr="0036164B" w:rsidRDefault="00DE2BF5">
      <w:pPr>
        <w:spacing w:line="240" w:lineRule="auto"/>
        <w:jc w:val="left"/>
        <w:rPr>
          <w:rFonts w:eastAsiaTheme="majorEastAsia"/>
        </w:rPr>
      </w:pPr>
      <w:r w:rsidRPr="0036164B">
        <w:rPr>
          <w:rFonts w:eastAsiaTheme="majorEastAsia"/>
        </w:rPr>
        <w:br w:type="page"/>
      </w:r>
    </w:p>
    <w:p w14:paraId="4829D152" w14:textId="1C5468C2" w:rsidR="000B5047" w:rsidRPr="0036164B" w:rsidRDefault="00577D25" w:rsidP="00116BC1">
      <w:pPr>
        <w:rPr>
          <w:rFonts w:eastAsiaTheme="majorEastAsia"/>
        </w:rPr>
      </w:pPr>
      <w:r w:rsidRPr="0036164B">
        <w:rPr>
          <w:rFonts w:eastAsiaTheme="majorEastAsia"/>
        </w:rPr>
        <w:lastRenderedPageBreak/>
        <w:t>Kies hierna voor Razor view en kies volgende settings:</w:t>
      </w:r>
    </w:p>
    <w:p w14:paraId="7CED2D0D" w14:textId="2731D4DC" w:rsidR="00577D25" w:rsidRPr="0036164B" w:rsidRDefault="00577D25" w:rsidP="00116BC1">
      <w:pPr>
        <w:rPr>
          <w:rFonts w:eastAsiaTheme="majorEastAsia"/>
        </w:rPr>
      </w:pPr>
      <w:r w:rsidRPr="0036164B">
        <w:rPr>
          <w:rFonts w:eastAsiaTheme="majorEastAsia"/>
          <w:noProof/>
        </w:rPr>
        <w:drawing>
          <wp:inline distT="0" distB="0" distL="0" distR="0" wp14:anchorId="51A6053C" wp14:editId="11167FCF">
            <wp:extent cx="4300810" cy="2819400"/>
            <wp:effectExtent l="0" t="0" r="5080" b="0"/>
            <wp:docPr id="30" name="Afbeelding 3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fbeelding 30" descr="Afbeelding met tekst&#10;&#10;Automatisch gegenereerde beschrijving"/>
                    <pic:cNvPicPr/>
                  </pic:nvPicPr>
                  <pic:blipFill>
                    <a:blip r:embed="rId30"/>
                    <a:stretch>
                      <a:fillRect/>
                    </a:stretch>
                  </pic:blipFill>
                  <pic:spPr>
                    <a:xfrm>
                      <a:off x="0" y="0"/>
                      <a:ext cx="4307998" cy="2824112"/>
                    </a:xfrm>
                    <a:prstGeom prst="rect">
                      <a:avLst/>
                    </a:prstGeom>
                  </pic:spPr>
                </pic:pic>
              </a:graphicData>
            </a:graphic>
          </wp:inline>
        </w:drawing>
      </w:r>
    </w:p>
    <w:p w14:paraId="3DBFB94A" w14:textId="3DF45FB3" w:rsidR="00577D25" w:rsidRPr="0036164B" w:rsidRDefault="00577D25" w:rsidP="00116BC1">
      <w:pPr>
        <w:rPr>
          <w:rFonts w:eastAsiaTheme="majorEastAsia"/>
        </w:rPr>
      </w:pPr>
      <w:r w:rsidRPr="0036164B">
        <w:rPr>
          <w:rFonts w:eastAsiaTheme="majorEastAsia"/>
        </w:rPr>
        <w:t>Dit wil zeggen:</w:t>
      </w:r>
    </w:p>
    <w:p w14:paraId="63083CC1" w14:textId="0BDB4675" w:rsidR="00577D25" w:rsidRPr="0036164B" w:rsidRDefault="00577D25" w:rsidP="00116BC1">
      <w:pPr>
        <w:rPr>
          <w:rFonts w:eastAsiaTheme="majorEastAsia"/>
        </w:rPr>
      </w:pPr>
      <w:r w:rsidRPr="0036164B">
        <w:rPr>
          <w:rFonts w:eastAsiaTheme="majorEastAsia"/>
        </w:rPr>
        <w:t xml:space="preserve">We maken een View aan met als naam Index. We gaan deze view voor ons laten genereren met een template van een list (omdat we direct al de users op het eerste scherm wensen te zien) en als model class User (omdat het over een List&lt;User&gt; zal gaan). </w:t>
      </w:r>
      <w:r w:rsidR="00370737" w:rsidRPr="0036164B">
        <w:rPr>
          <w:rFonts w:eastAsiaTheme="majorEastAsia"/>
        </w:rPr>
        <w:t>Visual Studio zal dan een view scaffolden (= code generatie) die we dan kunnen gebruiken.</w:t>
      </w:r>
    </w:p>
    <w:p w14:paraId="762AA69B" w14:textId="6D126047" w:rsidR="001050CA" w:rsidRPr="0036164B" w:rsidRDefault="001050CA" w:rsidP="00116BC1">
      <w:pPr>
        <w:rPr>
          <w:rFonts w:eastAsiaTheme="majorEastAsia"/>
        </w:rPr>
      </w:pPr>
      <w:r w:rsidRPr="0036164B">
        <w:rPr>
          <w:rFonts w:eastAsiaTheme="majorEastAsia"/>
        </w:rPr>
        <w:t xml:space="preserve">Als we onze applicatie dan runnen, en we navigeren naar onze Controller (bv. </w:t>
      </w:r>
      <w:hyperlink r:id="rId31" w:history="1">
        <w:r w:rsidRPr="0036164B">
          <w:rPr>
            <w:rStyle w:val="Hyperlink"/>
            <w:rFonts w:eastAsiaTheme="majorEastAsia"/>
          </w:rPr>
          <w:t>https://localhost:7046/user</w:t>
        </w:r>
      </w:hyperlink>
      <w:r w:rsidRPr="0036164B">
        <w:rPr>
          <w:rFonts w:eastAsiaTheme="majorEastAsia"/>
        </w:rPr>
        <w:t>) dan zien we een lege lijst.</w:t>
      </w:r>
      <w:r w:rsidR="00D93954" w:rsidRPr="0036164B">
        <w:rPr>
          <w:rFonts w:eastAsiaTheme="majorEastAsia"/>
        </w:rPr>
        <w:t xml:space="preserve"> De link tussen de Controller en de View is dan deze regel code:</w:t>
      </w:r>
    </w:p>
    <w:p w14:paraId="0772C56E" w14:textId="77777777" w:rsidR="00413E13" w:rsidRPr="0036164B" w:rsidRDefault="00413E13" w:rsidP="001415F6">
      <w:pPr>
        <w:pStyle w:val="Code"/>
        <w:rPr>
          <w:lang w:eastAsia="nl-BE"/>
        </w:rPr>
      </w:pPr>
      <w:r w:rsidRPr="0036164B">
        <w:rPr>
          <w:lang w:eastAsia="nl-BE"/>
        </w:rPr>
        <w:t xml:space="preserve">        </w:t>
      </w:r>
      <w:r w:rsidRPr="0036164B">
        <w:rPr>
          <w:color w:val="0000FF"/>
          <w:lang w:eastAsia="nl-BE"/>
        </w:rPr>
        <w:t>return</w:t>
      </w:r>
      <w:r w:rsidRPr="0036164B">
        <w:rPr>
          <w:lang w:eastAsia="nl-BE"/>
        </w:rPr>
        <w:t xml:space="preserve"> View(users);</w:t>
      </w:r>
    </w:p>
    <w:p w14:paraId="75048497" w14:textId="28A3FD48" w:rsidR="00D93954" w:rsidRPr="0036164B" w:rsidRDefault="00D93954" w:rsidP="00116BC1">
      <w:pPr>
        <w:rPr>
          <w:rFonts w:eastAsiaTheme="majorEastAsia"/>
        </w:rPr>
      </w:pPr>
    </w:p>
    <w:p w14:paraId="36386D00" w14:textId="6563A8C8" w:rsidR="00C12C36" w:rsidRPr="0036164B" w:rsidRDefault="00C12C36" w:rsidP="00116BC1">
      <w:pPr>
        <w:rPr>
          <w:rFonts w:eastAsiaTheme="majorEastAsia"/>
        </w:rPr>
      </w:pPr>
      <w:r w:rsidRPr="0036164B">
        <w:rPr>
          <w:rFonts w:eastAsiaTheme="majorEastAsia"/>
        </w:rPr>
        <w:t xml:space="preserve">Gezien we hier niet expliciet zeggen welke view we wensen te nemen, gaat de compiler er van uit dat het de view met de naam van onze action is (in dit geval: Index). Waar zoekt hij die view? In </w:t>
      </w:r>
      <w:r w:rsidR="000A13EE" w:rsidRPr="0036164B">
        <w:rPr>
          <w:rFonts w:eastAsiaTheme="majorEastAsia"/>
        </w:rPr>
        <w:t>de map User (= naam van de controller) onder de map views:</w:t>
      </w:r>
    </w:p>
    <w:p w14:paraId="3B4EDE51" w14:textId="4D4577F0" w:rsidR="000A13EE" w:rsidRPr="0036164B" w:rsidRDefault="000A13EE" w:rsidP="00116BC1">
      <w:pPr>
        <w:rPr>
          <w:rFonts w:eastAsiaTheme="majorEastAsia"/>
        </w:rPr>
      </w:pPr>
      <w:r w:rsidRPr="0036164B">
        <w:rPr>
          <w:rFonts w:eastAsiaTheme="majorEastAsia"/>
          <w:noProof/>
        </w:rPr>
        <w:drawing>
          <wp:inline distT="0" distB="0" distL="0" distR="0" wp14:anchorId="04E4B7C3" wp14:editId="696006D4">
            <wp:extent cx="5731510" cy="1896745"/>
            <wp:effectExtent l="0" t="0" r="2540" b="8255"/>
            <wp:docPr id="29" name="Afbeelding 29" descr="Visuele samenhang tussen de Controller en de locaties in de folderstructu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fbeelding 29" descr="Visuele samenhang tussen de Controller en de locaties in de folderstructuur"/>
                    <pic:cNvPicPr/>
                  </pic:nvPicPr>
                  <pic:blipFill>
                    <a:blip r:embed="rId32"/>
                    <a:stretch>
                      <a:fillRect/>
                    </a:stretch>
                  </pic:blipFill>
                  <pic:spPr>
                    <a:xfrm>
                      <a:off x="0" y="0"/>
                      <a:ext cx="5731510" cy="1896745"/>
                    </a:xfrm>
                    <a:prstGeom prst="rect">
                      <a:avLst/>
                    </a:prstGeom>
                  </pic:spPr>
                </pic:pic>
              </a:graphicData>
            </a:graphic>
          </wp:inline>
        </w:drawing>
      </w:r>
    </w:p>
    <w:p w14:paraId="7D170C9F" w14:textId="1ED93F94" w:rsidR="000A13EE" w:rsidRPr="0036164B" w:rsidRDefault="000A13EE" w:rsidP="00116BC1">
      <w:pPr>
        <w:rPr>
          <w:rFonts w:eastAsiaTheme="majorEastAsia"/>
        </w:rPr>
      </w:pPr>
      <w:r w:rsidRPr="0036164B">
        <w:rPr>
          <w:rFonts w:eastAsiaTheme="majorEastAsia"/>
        </w:rPr>
        <w:lastRenderedPageBreak/>
        <w:t>Er zit dus een relatie tussen de naam van onze Controller en de naam van de actie, en onze view.</w:t>
      </w:r>
    </w:p>
    <w:p w14:paraId="0F68E06B" w14:textId="6BBFD65F" w:rsidR="00136FF7" w:rsidRPr="0036164B" w:rsidRDefault="00136FF7" w:rsidP="00116BC1">
      <w:pPr>
        <w:rPr>
          <w:rFonts w:eastAsiaTheme="majorEastAsia"/>
        </w:rPr>
      </w:pPr>
      <w:r w:rsidRPr="0036164B">
        <w:rPr>
          <w:rFonts w:eastAsiaTheme="majorEastAsia"/>
        </w:rPr>
        <w:t>Onze volgende stap is dan de Create action maken. Als we in net aangemaakte Index.cshtml openen zien we volgende lijn:</w:t>
      </w:r>
    </w:p>
    <w:p w14:paraId="3A50BD24" w14:textId="77777777" w:rsidR="00136FF7" w:rsidRPr="00E036E0" w:rsidRDefault="00136FF7" w:rsidP="001415F6">
      <w:pPr>
        <w:pStyle w:val="Code"/>
        <w:rPr>
          <w:color w:val="000000"/>
          <w:lang w:val="en-GB" w:eastAsia="nl-BE"/>
        </w:rPr>
      </w:pPr>
      <w:r w:rsidRPr="00E036E0">
        <w:rPr>
          <w:lang w:val="en-GB" w:eastAsia="nl-BE"/>
        </w:rPr>
        <w:t>&lt;</w:t>
      </w:r>
      <w:r w:rsidRPr="00E036E0">
        <w:rPr>
          <w:color w:val="800000"/>
          <w:lang w:val="en-GB" w:eastAsia="nl-BE"/>
        </w:rPr>
        <w:t>p</w:t>
      </w:r>
      <w:r w:rsidRPr="00E036E0">
        <w:rPr>
          <w:lang w:val="en-GB" w:eastAsia="nl-BE"/>
        </w:rPr>
        <w:t>&gt;</w:t>
      </w:r>
    </w:p>
    <w:p w14:paraId="4674EC1D" w14:textId="77777777" w:rsidR="00136FF7" w:rsidRPr="00E036E0" w:rsidRDefault="00136FF7" w:rsidP="001415F6">
      <w:pPr>
        <w:pStyle w:val="Code"/>
        <w:rPr>
          <w:color w:val="000000"/>
          <w:lang w:val="en-GB" w:eastAsia="nl-BE"/>
        </w:rPr>
      </w:pPr>
      <w:r w:rsidRPr="00E036E0">
        <w:rPr>
          <w:color w:val="000000"/>
          <w:lang w:val="en-GB" w:eastAsia="nl-BE"/>
        </w:rPr>
        <w:t xml:space="preserve">    </w:t>
      </w:r>
      <w:r w:rsidRPr="00E036E0">
        <w:rPr>
          <w:lang w:val="en-GB" w:eastAsia="nl-BE"/>
        </w:rPr>
        <w:t>&lt;</w:t>
      </w:r>
      <w:r w:rsidRPr="00E036E0">
        <w:rPr>
          <w:b/>
          <w:bCs/>
          <w:color w:val="800080"/>
          <w:lang w:val="en-GB" w:eastAsia="nl-BE"/>
        </w:rPr>
        <w:t>a</w:t>
      </w:r>
      <w:r w:rsidRPr="00E036E0">
        <w:rPr>
          <w:color w:val="000000"/>
          <w:lang w:val="en-GB" w:eastAsia="nl-BE"/>
        </w:rPr>
        <w:t xml:space="preserve"> </w:t>
      </w:r>
      <w:r w:rsidRPr="00E036E0">
        <w:rPr>
          <w:b/>
          <w:bCs/>
          <w:color w:val="800080"/>
          <w:lang w:val="en-GB" w:eastAsia="nl-BE"/>
        </w:rPr>
        <w:t>asp-action</w:t>
      </w:r>
      <w:r w:rsidRPr="00E036E0">
        <w:rPr>
          <w:lang w:val="en-GB" w:eastAsia="nl-BE"/>
        </w:rPr>
        <w:t>="</w:t>
      </w:r>
      <w:r w:rsidRPr="001415F6">
        <w:rPr>
          <w:color w:val="0000FF"/>
          <w:lang w:val="en-GB" w:eastAsia="nl-BE"/>
        </w:rPr>
        <w:t>Create</w:t>
      </w:r>
      <w:r w:rsidRPr="00E036E0">
        <w:rPr>
          <w:lang w:val="en-GB" w:eastAsia="nl-BE"/>
        </w:rPr>
        <w:t>"&gt;</w:t>
      </w:r>
      <w:r w:rsidRPr="00E036E0">
        <w:rPr>
          <w:color w:val="000000"/>
          <w:lang w:val="en-GB" w:eastAsia="nl-BE"/>
        </w:rPr>
        <w:t>Create New</w:t>
      </w:r>
      <w:r w:rsidRPr="00E036E0">
        <w:rPr>
          <w:lang w:val="en-GB" w:eastAsia="nl-BE"/>
        </w:rPr>
        <w:t>&lt;/</w:t>
      </w:r>
      <w:r w:rsidRPr="00E036E0">
        <w:rPr>
          <w:b/>
          <w:bCs/>
          <w:color w:val="800080"/>
          <w:lang w:val="en-GB" w:eastAsia="nl-BE"/>
        </w:rPr>
        <w:t>a</w:t>
      </w:r>
      <w:r w:rsidRPr="00E036E0">
        <w:rPr>
          <w:lang w:val="en-GB" w:eastAsia="nl-BE"/>
        </w:rPr>
        <w:t>&gt;</w:t>
      </w:r>
    </w:p>
    <w:p w14:paraId="398FF459" w14:textId="279D9CE2" w:rsidR="00136FF7" w:rsidRPr="0036164B" w:rsidRDefault="00136FF7" w:rsidP="001415F6">
      <w:pPr>
        <w:pStyle w:val="Code"/>
        <w:rPr>
          <w:lang w:eastAsia="nl-BE"/>
        </w:rPr>
      </w:pPr>
      <w:r w:rsidRPr="0036164B">
        <w:rPr>
          <w:lang w:eastAsia="nl-BE"/>
        </w:rPr>
        <w:t>&lt;/</w:t>
      </w:r>
      <w:r w:rsidRPr="0036164B">
        <w:rPr>
          <w:color w:val="800000"/>
          <w:lang w:eastAsia="nl-BE"/>
        </w:rPr>
        <w:t>p</w:t>
      </w:r>
      <w:r w:rsidRPr="0036164B">
        <w:rPr>
          <w:lang w:eastAsia="nl-BE"/>
        </w:rPr>
        <w:t>&gt;</w:t>
      </w:r>
    </w:p>
    <w:p w14:paraId="64984E82" w14:textId="4208CB36" w:rsidR="00136FF7" w:rsidRPr="0036164B" w:rsidRDefault="00136FF7" w:rsidP="00136FF7">
      <w:pPr>
        <w:ind w:left="708"/>
        <w:rPr>
          <w:rFonts w:ascii="Cascadia Mono" w:hAnsi="Cascadia Mono" w:cs="Cascadia Mono"/>
          <w:color w:val="0000FF"/>
          <w:sz w:val="19"/>
          <w:szCs w:val="19"/>
          <w:lang w:eastAsia="nl-BE"/>
        </w:rPr>
      </w:pPr>
    </w:p>
    <w:p w14:paraId="6668A55D" w14:textId="7E09409F" w:rsidR="00136FF7" w:rsidRPr="0036164B" w:rsidRDefault="00136FF7" w:rsidP="00136FF7">
      <w:pPr>
        <w:rPr>
          <w:rFonts w:eastAsiaTheme="majorEastAsia"/>
        </w:rPr>
      </w:pPr>
      <w:r w:rsidRPr="0036164B">
        <w:rPr>
          <w:rFonts w:eastAsiaTheme="majorEastAsia"/>
        </w:rPr>
        <w:t>Dit is een link naar een action op een controller. Gezien we nog steeds in de map User zitten, gaat het dus over de UserController. We kunnen ook de controller expliciet meegeven, maar dit gaan we enkel doen als we naar een andere controller willen navigeren:</w:t>
      </w:r>
    </w:p>
    <w:p w14:paraId="2BDD76C1" w14:textId="77777777" w:rsidR="000E3EFD" w:rsidRPr="00E036E0" w:rsidRDefault="000E3EFD" w:rsidP="001415F6">
      <w:pPr>
        <w:pStyle w:val="Code"/>
        <w:rPr>
          <w:color w:val="000000"/>
          <w:lang w:val="en-GB" w:eastAsia="nl-BE"/>
        </w:rPr>
      </w:pPr>
      <w:r w:rsidRPr="00E036E0">
        <w:rPr>
          <w:lang w:val="en-GB" w:eastAsia="nl-BE"/>
        </w:rPr>
        <w:t>&lt;</w:t>
      </w:r>
      <w:r w:rsidRPr="00E036E0">
        <w:rPr>
          <w:color w:val="800000"/>
          <w:lang w:val="en-GB" w:eastAsia="nl-BE"/>
        </w:rPr>
        <w:t>p</w:t>
      </w:r>
      <w:r w:rsidRPr="00E036E0">
        <w:rPr>
          <w:lang w:val="en-GB" w:eastAsia="nl-BE"/>
        </w:rPr>
        <w:t>&gt;</w:t>
      </w:r>
    </w:p>
    <w:p w14:paraId="6A219231" w14:textId="77777777" w:rsidR="000E3EFD" w:rsidRPr="00E036E0" w:rsidRDefault="000E3EFD" w:rsidP="001415F6">
      <w:pPr>
        <w:pStyle w:val="Code"/>
        <w:rPr>
          <w:color w:val="000000"/>
          <w:lang w:val="en-GB" w:eastAsia="nl-BE"/>
        </w:rPr>
      </w:pPr>
      <w:r w:rsidRPr="00E036E0">
        <w:rPr>
          <w:color w:val="000000"/>
          <w:lang w:val="en-GB" w:eastAsia="nl-BE"/>
        </w:rPr>
        <w:t xml:space="preserve">    </w:t>
      </w:r>
      <w:r w:rsidRPr="00E036E0">
        <w:rPr>
          <w:lang w:val="en-GB" w:eastAsia="nl-BE"/>
        </w:rPr>
        <w:t>&lt;</w:t>
      </w:r>
      <w:r w:rsidRPr="00E036E0">
        <w:rPr>
          <w:b/>
          <w:bCs/>
          <w:color w:val="800080"/>
          <w:lang w:val="en-GB" w:eastAsia="nl-BE"/>
        </w:rPr>
        <w:t>a</w:t>
      </w:r>
      <w:r w:rsidRPr="00E036E0">
        <w:rPr>
          <w:color w:val="000000"/>
          <w:lang w:val="en-GB" w:eastAsia="nl-BE"/>
        </w:rPr>
        <w:t xml:space="preserve"> </w:t>
      </w:r>
      <w:r w:rsidRPr="00E036E0">
        <w:rPr>
          <w:b/>
          <w:bCs/>
          <w:color w:val="800080"/>
          <w:lang w:val="en-GB" w:eastAsia="nl-BE"/>
        </w:rPr>
        <w:t>asp-action</w:t>
      </w:r>
      <w:r w:rsidRPr="00E036E0">
        <w:rPr>
          <w:lang w:val="en-GB" w:eastAsia="nl-BE"/>
        </w:rPr>
        <w:t>="</w:t>
      </w:r>
      <w:r w:rsidRPr="001415F6">
        <w:rPr>
          <w:color w:val="0000FF"/>
          <w:lang w:val="en-GB" w:eastAsia="nl-BE"/>
        </w:rPr>
        <w:t>Create</w:t>
      </w:r>
      <w:r w:rsidRPr="00E036E0">
        <w:rPr>
          <w:lang w:val="en-GB" w:eastAsia="nl-BE"/>
        </w:rPr>
        <w:t>"</w:t>
      </w:r>
      <w:r w:rsidRPr="00E036E0">
        <w:rPr>
          <w:color w:val="000000"/>
          <w:lang w:val="en-GB" w:eastAsia="nl-BE"/>
        </w:rPr>
        <w:t xml:space="preserve"> </w:t>
      </w:r>
      <w:r w:rsidRPr="00E036E0">
        <w:rPr>
          <w:b/>
          <w:bCs/>
          <w:color w:val="800080"/>
          <w:lang w:val="en-GB" w:eastAsia="nl-BE"/>
        </w:rPr>
        <w:t>asp-controller</w:t>
      </w:r>
      <w:r w:rsidRPr="00E036E0">
        <w:rPr>
          <w:lang w:val="en-GB" w:eastAsia="nl-BE"/>
        </w:rPr>
        <w:t>="</w:t>
      </w:r>
      <w:r w:rsidRPr="001415F6">
        <w:rPr>
          <w:color w:val="0000FF"/>
          <w:lang w:val="en-GB" w:eastAsia="nl-BE"/>
        </w:rPr>
        <w:t>User</w:t>
      </w:r>
      <w:r w:rsidRPr="00E036E0">
        <w:rPr>
          <w:lang w:val="en-GB" w:eastAsia="nl-BE"/>
        </w:rPr>
        <w:t>"&gt;</w:t>
      </w:r>
      <w:r w:rsidRPr="00E036E0">
        <w:rPr>
          <w:color w:val="000000"/>
          <w:lang w:val="en-GB" w:eastAsia="nl-BE"/>
        </w:rPr>
        <w:t>Create New</w:t>
      </w:r>
      <w:r w:rsidRPr="00E036E0">
        <w:rPr>
          <w:lang w:val="en-GB" w:eastAsia="nl-BE"/>
        </w:rPr>
        <w:t>&lt;/</w:t>
      </w:r>
      <w:r w:rsidRPr="00E036E0">
        <w:rPr>
          <w:b/>
          <w:bCs/>
          <w:color w:val="800080"/>
          <w:lang w:val="en-GB" w:eastAsia="nl-BE"/>
        </w:rPr>
        <w:t>a</w:t>
      </w:r>
      <w:r w:rsidRPr="00E036E0">
        <w:rPr>
          <w:lang w:val="en-GB" w:eastAsia="nl-BE"/>
        </w:rPr>
        <w:t>&gt;</w:t>
      </w:r>
    </w:p>
    <w:p w14:paraId="7814604D" w14:textId="24F257F7" w:rsidR="00136FF7" w:rsidRPr="0036164B" w:rsidRDefault="000E3EFD" w:rsidP="001415F6">
      <w:pPr>
        <w:pStyle w:val="Code"/>
        <w:rPr>
          <w:rFonts w:eastAsiaTheme="majorEastAsia"/>
        </w:rPr>
      </w:pPr>
      <w:r w:rsidRPr="0036164B">
        <w:rPr>
          <w:lang w:eastAsia="nl-BE"/>
        </w:rPr>
        <w:t>&lt;/</w:t>
      </w:r>
      <w:r w:rsidRPr="0036164B">
        <w:rPr>
          <w:color w:val="800000"/>
          <w:lang w:eastAsia="nl-BE"/>
        </w:rPr>
        <w:t>p</w:t>
      </w:r>
      <w:r w:rsidRPr="0036164B">
        <w:rPr>
          <w:lang w:eastAsia="nl-BE"/>
        </w:rPr>
        <w:t>&gt;</w:t>
      </w:r>
    </w:p>
    <w:p w14:paraId="7E310E40" w14:textId="1C5D9B28" w:rsidR="00136FF7" w:rsidRPr="0036164B" w:rsidRDefault="00B05AF2" w:rsidP="00136FF7">
      <w:pPr>
        <w:rPr>
          <w:rFonts w:eastAsiaTheme="majorEastAsia"/>
        </w:rPr>
      </w:pPr>
      <w:r w:rsidRPr="0036164B">
        <w:rPr>
          <w:rFonts w:eastAsiaTheme="majorEastAsia"/>
        </w:rPr>
        <w:t>Om de Create action toe te voegen aan onze UserController, hebben we onderstaande code nodig:</w:t>
      </w:r>
    </w:p>
    <w:p w14:paraId="7367DBBD" w14:textId="77777777" w:rsidR="00B05AF2" w:rsidRPr="00E036E0" w:rsidRDefault="00B05AF2" w:rsidP="001415F6">
      <w:pPr>
        <w:pStyle w:val="Code"/>
        <w:rPr>
          <w:lang w:val="en-GB" w:eastAsia="nl-BE"/>
        </w:rPr>
      </w:pPr>
      <w:r w:rsidRPr="0036164B">
        <w:rPr>
          <w:lang w:eastAsia="nl-BE"/>
        </w:rPr>
        <w:t xml:space="preserve">    </w:t>
      </w:r>
      <w:r w:rsidRPr="00E036E0">
        <w:rPr>
          <w:color w:val="0000FF"/>
          <w:lang w:val="en-GB" w:eastAsia="nl-BE"/>
        </w:rPr>
        <w:t>public</w:t>
      </w:r>
      <w:r w:rsidRPr="00E036E0">
        <w:rPr>
          <w:lang w:val="en-GB" w:eastAsia="nl-BE"/>
        </w:rPr>
        <w:t xml:space="preserve"> </w:t>
      </w:r>
      <w:r w:rsidRPr="00E036E0">
        <w:rPr>
          <w:color w:val="2B91AF"/>
          <w:lang w:val="en-GB" w:eastAsia="nl-BE"/>
        </w:rPr>
        <w:t>IActionResult</w:t>
      </w:r>
      <w:r w:rsidRPr="00E036E0">
        <w:rPr>
          <w:lang w:val="en-GB" w:eastAsia="nl-BE"/>
        </w:rPr>
        <w:t xml:space="preserve"> Create()</w:t>
      </w:r>
    </w:p>
    <w:p w14:paraId="7265C83C" w14:textId="77777777" w:rsidR="00B05AF2" w:rsidRPr="00E036E0" w:rsidRDefault="00B05AF2" w:rsidP="001415F6">
      <w:pPr>
        <w:pStyle w:val="Code"/>
        <w:rPr>
          <w:lang w:val="en-GB" w:eastAsia="nl-BE"/>
        </w:rPr>
      </w:pPr>
      <w:r w:rsidRPr="00E036E0">
        <w:rPr>
          <w:lang w:val="en-GB" w:eastAsia="nl-BE"/>
        </w:rPr>
        <w:t xml:space="preserve">    {</w:t>
      </w:r>
    </w:p>
    <w:p w14:paraId="45BF9943" w14:textId="77777777" w:rsidR="00B05AF2" w:rsidRPr="00E036E0" w:rsidRDefault="00B05AF2" w:rsidP="001415F6">
      <w:pPr>
        <w:pStyle w:val="Code"/>
        <w:rPr>
          <w:lang w:val="en-GB" w:eastAsia="nl-BE"/>
        </w:rPr>
      </w:pPr>
      <w:r w:rsidRPr="00E036E0">
        <w:rPr>
          <w:lang w:val="en-GB" w:eastAsia="nl-BE"/>
        </w:rPr>
        <w:t xml:space="preserve">        </w:t>
      </w:r>
      <w:r w:rsidRPr="00E036E0">
        <w:rPr>
          <w:color w:val="0000FF"/>
          <w:lang w:val="en-GB" w:eastAsia="nl-BE"/>
        </w:rPr>
        <w:t>return</w:t>
      </w:r>
      <w:r w:rsidRPr="00E036E0">
        <w:rPr>
          <w:lang w:val="en-GB" w:eastAsia="nl-BE"/>
        </w:rPr>
        <w:t xml:space="preserve"> View();</w:t>
      </w:r>
    </w:p>
    <w:p w14:paraId="4E16044E" w14:textId="1806633D" w:rsidR="00B05AF2" w:rsidRPr="00AD1150" w:rsidRDefault="00B05AF2" w:rsidP="001415F6">
      <w:pPr>
        <w:pStyle w:val="Code"/>
        <w:rPr>
          <w:lang w:val="en-GB" w:eastAsia="nl-BE"/>
        </w:rPr>
      </w:pPr>
      <w:r w:rsidRPr="00E036E0">
        <w:rPr>
          <w:lang w:val="en-GB" w:eastAsia="nl-BE"/>
        </w:rPr>
        <w:t xml:space="preserve">    </w:t>
      </w:r>
      <w:r w:rsidRPr="00AD1150">
        <w:rPr>
          <w:lang w:val="en-GB" w:eastAsia="nl-BE"/>
        </w:rPr>
        <w:t>}</w:t>
      </w:r>
    </w:p>
    <w:p w14:paraId="4819C8B7" w14:textId="72FCFE29" w:rsidR="00B05AF2" w:rsidRPr="0036164B" w:rsidRDefault="00B05AF2" w:rsidP="00B05AF2">
      <w:pPr>
        <w:rPr>
          <w:rFonts w:eastAsiaTheme="majorEastAsia"/>
        </w:rPr>
      </w:pPr>
      <w:r w:rsidRPr="0036164B">
        <w:rPr>
          <w:rFonts w:eastAsiaTheme="majorEastAsia"/>
        </w:rPr>
        <w:t>Net zoals bij Index kunnen hier via rechtermuisklik een view van maken. Kies weer Razor view, maar neem ditmaal Create als template. Het model blijft User.</w:t>
      </w:r>
      <w:r w:rsidR="000E3EFD" w:rsidRPr="0036164B">
        <w:rPr>
          <w:rFonts w:eastAsiaTheme="majorEastAsia"/>
        </w:rPr>
        <w:t xml:space="preserve"> Na het aanmaken zien we dat er in onze User folder een nieuw view is toegevoegd:</w:t>
      </w:r>
    </w:p>
    <w:p w14:paraId="6EAF718A" w14:textId="228F8BE5" w:rsidR="000E3EFD" w:rsidRPr="0036164B" w:rsidRDefault="000E3EFD" w:rsidP="00B05AF2">
      <w:pPr>
        <w:rPr>
          <w:rFonts w:eastAsiaTheme="majorEastAsia"/>
        </w:rPr>
      </w:pPr>
      <w:r w:rsidRPr="0036164B">
        <w:rPr>
          <w:rFonts w:eastAsiaTheme="majorEastAsia"/>
          <w:noProof/>
        </w:rPr>
        <w:drawing>
          <wp:inline distT="0" distB="0" distL="0" distR="0" wp14:anchorId="44C4D6D6" wp14:editId="4E72BB7D">
            <wp:extent cx="1531753" cy="1143099"/>
            <wp:effectExtent l="0" t="0" r="0" b="0"/>
            <wp:docPr id="31" name="Afbeelding 3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fbeelding 31" descr="Afbeelding met tekst&#10;&#10;Automatisch gegenereerde beschrijving"/>
                    <pic:cNvPicPr/>
                  </pic:nvPicPr>
                  <pic:blipFill>
                    <a:blip r:embed="rId33"/>
                    <a:stretch>
                      <a:fillRect/>
                    </a:stretch>
                  </pic:blipFill>
                  <pic:spPr>
                    <a:xfrm>
                      <a:off x="0" y="0"/>
                      <a:ext cx="1531753" cy="1143099"/>
                    </a:xfrm>
                    <a:prstGeom prst="rect">
                      <a:avLst/>
                    </a:prstGeom>
                  </pic:spPr>
                </pic:pic>
              </a:graphicData>
            </a:graphic>
          </wp:inline>
        </w:drawing>
      </w:r>
    </w:p>
    <w:p w14:paraId="77F68FBA" w14:textId="1D02AE38" w:rsidR="000E3EFD" w:rsidRPr="0036164B" w:rsidRDefault="00A508E0" w:rsidP="00B05AF2">
      <w:pPr>
        <w:rPr>
          <w:rFonts w:eastAsiaTheme="majorEastAsia"/>
        </w:rPr>
      </w:pPr>
      <w:r w:rsidRPr="0036164B">
        <w:rPr>
          <w:rFonts w:eastAsiaTheme="majorEastAsia"/>
        </w:rPr>
        <w:t>Als we deze view openen, zien we dat hier een form is in aangemaakt. Deze form kan dan ingevuld worden door een eindgebruiker. Als we de form echter onderzoeken, zien we dat deze ook naar de Create action verwijst:</w:t>
      </w:r>
    </w:p>
    <w:p w14:paraId="2A444CBE" w14:textId="77777777" w:rsidR="00A508E0" w:rsidRPr="0036164B" w:rsidRDefault="00A508E0" w:rsidP="00D72B80">
      <w:pPr>
        <w:pStyle w:val="Code"/>
        <w:rPr>
          <w:color w:val="000000"/>
          <w:lang w:eastAsia="nl-BE"/>
        </w:rPr>
      </w:pPr>
      <w:r w:rsidRPr="0036164B">
        <w:rPr>
          <w:color w:val="000000"/>
          <w:lang w:eastAsia="nl-BE"/>
        </w:rPr>
        <w:t xml:space="preserve">        </w:t>
      </w:r>
      <w:r w:rsidRPr="0036164B">
        <w:rPr>
          <w:color w:val="0000FF"/>
          <w:lang w:eastAsia="nl-BE"/>
        </w:rPr>
        <w:t>&lt;</w:t>
      </w:r>
      <w:r w:rsidRPr="00D72B80">
        <w:rPr>
          <w:b/>
          <w:bCs/>
          <w:color w:val="800080"/>
          <w:lang w:eastAsia="nl-BE"/>
        </w:rPr>
        <w:t>form</w:t>
      </w:r>
      <w:r w:rsidRPr="00D72B80">
        <w:rPr>
          <w:color w:val="800080"/>
          <w:lang w:eastAsia="nl-BE"/>
        </w:rPr>
        <w:t xml:space="preserve"> </w:t>
      </w:r>
      <w:r w:rsidRPr="00D72B80">
        <w:rPr>
          <w:b/>
          <w:bCs/>
          <w:color w:val="800080"/>
          <w:lang w:eastAsia="nl-BE"/>
        </w:rPr>
        <w:t>asp-action</w:t>
      </w:r>
      <w:r w:rsidRPr="0036164B">
        <w:rPr>
          <w:color w:val="0000FF"/>
          <w:lang w:eastAsia="nl-BE"/>
        </w:rPr>
        <w:t>="Create"&gt;</w:t>
      </w:r>
    </w:p>
    <w:p w14:paraId="0AE269EC" w14:textId="650E1B46" w:rsidR="00A508E0" w:rsidRPr="0036164B" w:rsidRDefault="005F7E35" w:rsidP="005F7E35">
      <w:pPr>
        <w:pStyle w:val="Kop3"/>
        <w:rPr>
          <w:rFonts w:eastAsiaTheme="majorEastAsia"/>
        </w:rPr>
      </w:pPr>
      <w:r>
        <w:rPr>
          <w:rFonts w:eastAsiaTheme="majorEastAsia"/>
        </w:rPr>
        <w:lastRenderedPageBreak/>
        <w:t>Get en Post</w:t>
      </w:r>
    </w:p>
    <w:p w14:paraId="7BB9F561" w14:textId="6FA37ADA" w:rsidR="00A508E0" w:rsidRPr="0036164B" w:rsidRDefault="00A508E0" w:rsidP="00B05AF2">
      <w:pPr>
        <w:rPr>
          <w:rFonts w:eastAsiaTheme="majorEastAsia"/>
        </w:rPr>
      </w:pPr>
      <w:r w:rsidRPr="0036164B">
        <w:rPr>
          <w:rFonts w:eastAsiaTheme="majorEastAsia"/>
        </w:rPr>
        <w:t>We zien dus dat voor de Create action twee werkwijzen nodig hebben:</w:t>
      </w:r>
    </w:p>
    <w:p w14:paraId="1410F79C" w14:textId="069C4C8C" w:rsidR="00A508E0" w:rsidRPr="0036164B" w:rsidRDefault="00A508E0" w:rsidP="00E836F9">
      <w:pPr>
        <w:pStyle w:val="Lijstalinea"/>
        <w:numPr>
          <w:ilvl w:val="0"/>
          <w:numId w:val="27"/>
        </w:numPr>
        <w:rPr>
          <w:rFonts w:eastAsiaTheme="majorEastAsia"/>
        </w:rPr>
      </w:pPr>
      <w:r w:rsidRPr="0036164B">
        <w:rPr>
          <w:rFonts w:eastAsiaTheme="majorEastAsia"/>
        </w:rPr>
        <w:t>Action voor het invulformulier te tonen</w:t>
      </w:r>
    </w:p>
    <w:p w14:paraId="40E6A89C" w14:textId="3DE713F7" w:rsidR="00A508E0" w:rsidRPr="0036164B" w:rsidRDefault="00A508E0" w:rsidP="00E836F9">
      <w:pPr>
        <w:pStyle w:val="Lijstalinea"/>
        <w:numPr>
          <w:ilvl w:val="0"/>
          <w:numId w:val="27"/>
        </w:numPr>
        <w:rPr>
          <w:rFonts w:eastAsiaTheme="majorEastAsia"/>
        </w:rPr>
      </w:pPr>
      <w:r w:rsidRPr="0036164B">
        <w:rPr>
          <w:rFonts w:eastAsiaTheme="majorEastAsia"/>
        </w:rPr>
        <w:t>Action voor het verwerken van het ingevulde formulier</w:t>
      </w:r>
    </w:p>
    <w:p w14:paraId="64F5C312" w14:textId="35D222AF" w:rsidR="00A508E0" w:rsidRPr="0036164B" w:rsidRDefault="00A508E0" w:rsidP="00A508E0">
      <w:pPr>
        <w:rPr>
          <w:rFonts w:eastAsiaTheme="majorEastAsia"/>
        </w:rPr>
      </w:pPr>
    </w:p>
    <w:p w14:paraId="59895A61" w14:textId="71418D99" w:rsidR="00A508E0" w:rsidRPr="0036164B" w:rsidRDefault="00A508E0" w:rsidP="00A508E0">
      <w:pPr>
        <w:rPr>
          <w:rFonts w:eastAsiaTheme="majorEastAsia"/>
        </w:rPr>
      </w:pPr>
      <w:r w:rsidRPr="0036164B">
        <w:rPr>
          <w:rFonts w:eastAsiaTheme="majorEastAsia"/>
        </w:rPr>
        <w:t>Dit onderscheid kunnen we maken door het type van de verwerking.</w:t>
      </w:r>
    </w:p>
    <w:p w14:paraId="4D6A67A2" w14:textId="3F4B0F49" w:rsidR="00D139FB" w:rsidRPr="0036164B" w:rsidRDefault="00D139FB" w:rsidP="00D139FB">
      <w:pPr>
        <w:rPr>
          <w:rFonts w:eastAsiaTheme="majorEastAsia"/>
        </w:rPr>
      </w:pPr>
      <w:r w:rsidRPr="0036164B">
        <w:rPr>
          <w:rFonts w:eastAsiaTheme="majorEastAsia"/>
        </w:rPr>
        <w:t xml:space="preserve">Een action is eigenlijk een http-call. HTTP staat voor </w:t>
      </w:r>
      <w:r w:rsidRPr="0036164B">
        <w:rPr>
          <w:rFonts w:eastAsiaTheme="majorEastAsia"/>
          <w:b/>
          <w:bCs/>
        </w:rPr>
        <w:t>H</w:t>
      </w:r>
      <w:r w:rsidRPr="0036164B">
        <w:rPr>
          <w:rFonts w:eastAsiaTheme="majorEastAsia"/>
        </w:rPr>
        <w:t>yper</w:t>
      </w:r>
      <w:r w:rsidRPr="0036164B">
        <w:rPr>
          <w:rFonts w:eastAsiaTheme="majorEastAsia"/>
          <w:b/>
          <w:bCs/>
        </w:rPr>
        <w:t>T</w:t>
      </w:r>
      <w:r w:rsidRPr="0036164B">
        <w:rPr>
          <w:rFonts w:eastAsiaTheme="majorEastAsia"/>
        </w:rPr>
        <w:t xml:space="preserve">ext </w:t>
      </w:r>
      <w:r w:rsidRPr="0036164B">
        <w:rPr>
          <w:rFonts w:eastAsiaTheme="majorEastAsia"/>
          <w:b/>
          <w:bCs/>
        </w:rPr>
        <w:t>T</w:t>
      </w:r>
      <w:r w:rsidRPr="0036164B">
        <w:rPr>
          <w:rFonts w:eastAsiaTheme="majorEastAsia"/>
        </w:rPr>
        <w:t xml:space="preserve">ransfer </w:t>
      </w:r>
      <w:r w:rsidRPr="0036164B">
        <w:rPr>
          <w:rFonts w:eastAsiaTheme="majorEastAsia"/>
          <w:b/>
          <w:bCs/>
        </w:rPr>
        <w:t>P</w:t>
      </w:r>
      <w:r w:rsidRPr="0036164B">
        <w:rPr>
          <w:rFonts w:eastAsiaTheme="majorEastAsia"/>
        </w:rPr>
        <w:t xml:space="preserve">rotocol en is het protocol voor client-server communicatie (web). De communicatie loopt via een </w:t>
      </w:r>
      <w:r w:rsidRPr="00805B62">
        <w:rPr>
          <w:rFonts w:eastAsiaTheme="majorEastAsia"/>
          <w:b/>
          <w:bCs/>
        </w:rPr>
        <w:t>request</w:t>
      </w:r>
      <w:r w:rsidRPr="0036164B">
        <w:rPr>
          <w:rFonts w:eastAsiaTheme="majorEastAsia"/>
        </w:rPr>
        <w:t xml:space="preserve"> (aanvraag vanuit de client naar de server) en een </w:t>
      </w:r>
      <w:r w:rsidRPr="00805B62">
        <w:rPr>
          <w:rFonts w:eastAsiaTheme="majorEastAsia"/>
          <w:b/>
          <w:bCs/>
        </w:rPr>
        <w:t>response</w:t>
      </w:r>
      <w:r w:rsidRPr="0036164B">
        <w:rPr>
          <w:rFonts w:eastAsiaTheme="majorEastAsia"/>
        </w:rPr>
        <w:t xml:space="preserve"> (het antwoord op deze aanvraag, vanuit de server naar client). De controller zal dus een request (de action en zijn parameters) binnenkrijgen, en een antwoord (het IActionResult object) versturen.</w:t>
      </w:r>
    </w:p>
    <w:p w14:paraId="406C5CAA" w14:textId="77777777" w:rsidR="00E16CA3" w:rsidRPr="0036164B" w:rsidRDefault="00D139FB" w:rsidP="00E16CA3">
      <w:pPr>
        <w:rPr>
          <w:rFonts w:eastAsiaTheme="majorEastAsia"/>
        </w:rPr>
      </w:pPr>
      <w:r w:rsidRPr="0036164B">
        <w:rPr>
          <w:rFonts w:eastAsiaTheme="majorEastAsia"/>
        </w:rPr>
        <w:t xml:space="preserve">Http is een </w:t>
      </w:r>
      <w:r w:rsidRPr="00BF439B">
        <w:rPr>
          <w:rFonts w:eastAsiaTheme="majorEastAsia"/>
          <w:i/>
          <w:iCs/>
        </w:rPr>
        <w:t>stateless protocol</w:t>
      </w:r>
      <w:r w:rsidRPr="0036164B">
        <w:rPr>
          <w:rFonts w:eastAsiaTheme="majorEastAsia"/>
        </w:rPr>
        <w:t>, er is geen relatie tussen opeenvolgende request-response en er is dus geen blijvende client-server connectie. De client start de aanvragen en moet ervoor zorgen dat de request voldoende informatie bevat om deze succesvol door de server te laten verwerken.</w:t>
      </w:r>
      <w:r w:rsidR="00E16CA3" w:rsidRPr="0036164B">
        <w:rPr>
          <w:rFonts w:eastAsiaTheme="majorEastAsia"/>
        </w:rPr>
        <w:t xml:space="preserve"> Elke HTTP actie kan met parameters aangeroepen worden. In je browser kan je requests inspecteren via F12 (Firefox, Chrome, Edge)</w:t>
      </w:r>
    </w:p>
    <w:p w14:paraId="06169031" w14:textId="182BC7C4" w:rsidR="00D139FB" w:rsidRPr="0036164B" w:rsidRDefault="00D139FB" w:rsidP="00D139FB">
      <w:pPr>
        <w:rPr>
          <w:rFonts w:eastAsiaTheme="majorEastAsia"/>
        </w:rPr>
      </w:pPr>
    </w:p>
    <w:p w14:paraId="7AE20F1B" w14:textId="2A6A5B3A" w:rsidR="00D139FB" w:rsidRPr="0036164B" w:rsidRDefault="00D139FB" w:rsidP="00A508E0">
      <w:pPr>
        <w:rPr>
          <w:rFonts w:eastAsiaTheme="majorEastAsia"/>
        </w:rPr>
      </w:pPr>
      <w:r w:rsidRPr="0036164B">
        <w:rPr>
          <w:rFonts w:eastAsiaTheme="majorEastAsia"/>
        </w:rPr>
        <w:t xml:space="preserve">We gaan twee http acties in detail bekijken: </w:t>
      </w:r>
      <w:r w:rsidR="00BF439B" w:rsidRPr="00BF439B">
        <w:rPr>
          <w:rFonts w:eastAsiaTheme="majorEastAsia"/>
          <w:b/>
          <w:bCs/>
        </w:rPr>
        <w:t>G</w:t>
      </w:r>
      <w:r w:rsidRPr="00BF439B">
        <w:rPr>
          <w:rFonts w:eastAsiaTheme="majorEastAsia"/>
          <w:b/>
          <w:bCs/>
        </w:rPr>
        <w:t>et</w:t>
      </w:r>
      <w:r w:rsidRPr="0036164B">
        <w:rPr>
          <w:rFonts w:eastAsiaTheme="majorEastAsia"/>
        </w:rPr>
        <w:t xml:space="preserve"> en </w:t>
      </w:r>
      <w:r w:rsidR="00BF439B" w:rsidRPr="00BF439B">
        <w:rPr>
          <w:rFonts w:eastAsiaTheme="majorEastAsia"/>
          <w:b/>
          <w:bCs/>
        </w:rPr>
        <w:t>P</w:t>
      </w:r>
      <w:r w:rsidRPr="00BF439B">
        <w:rPr>
          <w:rFonts w:eastAsiaTheme="majorEastAsia"/>
          <w:b/>
          <w:bCs/>
        </w:rPr>
        <w:t>ost</w:t>
      </w:r>
      <w:r w:rsidRPr="0036164B">
        <w:rPr>
          <w:rFonts w:eastAsiaTheme="majorEastAsia"/>
        </w:rPr>
        <w:t>.</w:t>
      </w:r>
    </w:p>
    <w:p w14:paraId="11CA1318" w14:textId="77777777" w:rsidR="0095002F" w:rsidRPr="0036164B" w:rsidRDefault="0095002F" w:rsidP="00A508E0">
      <w:pPr>
        <w:rPr>
          <w:rFonts w:eastAsiaTheme="majorEastAsia"/>
        </w:rPr>
      </w:pPr>
    </w:p>
    <w:p w14:paraId="79A86548" w14:textId="77777777" w:rsidR="00D139FB" w:rsidRPr="0036164B" w:rsidRDefault="00D139FB" w:rsidP="00FF2B1C">
      <w:pPr>
        <w:pStyle w:val="Kop4"/>
        <w:rPr>
          <w:rFonts w:eastAsiaTheme="majorEastAsia"/>
        </w:rPr>
      </w:pPr>
      <w:r w:rsidRPr="0036164B">
        <w:rPr>
          <w:rFonts w:eastAsiaTheme="majorEastAsia"/>
        </w:rPr>
        <w:t>GET</w:t>
      </w:r>
    </w:p>
    <w:p w14:paraId="47F86D01" w14:textId="77777777" w:rsidR="00D139FB" w:rsidRPr="0036164B" w:rsidRDefault="00D139FB" w:rsidP="00D139FB">
      <w:pPr>
        <w:rPr>
          <w:rFonts w:eastAsiaTheme="majorEastAsia"/>
        </w:rPr>
      </w:pPr>
      <w:r w:rsidRPr="0036164B">
        <w:rPr>
          <w:rFonts w:eastAsiaTheme="majorEastAsia"/>
        </w:rPr>
        <w:t>Een GET request haalt data op. Het is dus een zuivere lees (read) operatie. Een GET kan slechts één object teruggeven, maar dit object kan wel een lijst zijn. Parameters komen binnen in een GET request via een Query string.</w:t>
      </w:r>
    </w:p>
    <w:p w14:paraId="4C426687" w14:textId="207AA7AA" w:rsidR="00D139FB" w:rsidRPr="0036164B" w:rsidRDefault="00D139FB" w:rsidP="00D139FB">
      <w:pPr>
        <w:rPr>
          <w:rFonts w:eastAsiaTheme="majorEastAsia"/>
        </w:rPr>
      </w:pPr>
      <w:r w:rsidRPr="0036164B">
        <w:rPr>
          <w:rFonts w:eastAsiaTheme="majorEastAsia"/>
        </w:rPr>
        <w:t xml:space="preserve">Dit is het deel van de url dat begint achter het vraagteken (?). Het gaat om name-value pairs, geschieden door een </w:t>
      </w:r>
      <w:r w:rsidRPr="0036164B">
        <w:rPr>
          <w:rFonts w:eastAsiaTheme="majorEastAsia"/>
          <w:i/>
          <w:iCs/>
        </w:rPr>
        <w:t>&amp;</w:t>
      </w:r>
      <w:r w:rsidRPr="0036164B">
        <w:rPr>
          <w:rFonts w:eastAsiaTheme="majorEastAsia"/>
        </w:rPr>
        <w:t>:</w:t>
      </w:r>
    </w:p>
    <w:p w14:paraId="2A642E1F" w14:textId="77777777" w:rsidR="00D139FB" w:rsidRPr="00E036E0" w:rsidRDefault="00D139FB" w:rsidP="00E836F9">
      <w:pPr>
        <w:pStyle w:val="Lijstalinea"/>
        <w:numPr>
          <w:ilvl w:val="0"/>
          <w:numId w:val="28"/>
        </w:numPr>
        <w:rPr>
          <w:rFonts w:eastAsiaTheme="majorEastAsia"/>
          <w:lang w:val="en-GB"/>
        </w:rPr>
      </w:pPr>
      <w:r w:rsidRPr="00E036E0">
        <w:rPr>
          <w:rFonts w:eastAsiaTheme="majorEastAsia"/>
          <w:lang w:val="en-GB"/>
        </w:rPr>
        <w:t>/test/testget.php</w:t>
      </w:r>
      <w:r w:rsidRPr="00E036E0">
        <w:rPr>
          <w:rFonts w:eastAsiaTheme="majorEastAsia"/>
          <w:b/>
          <w:bCs/>
          <w:lang w:val="en-GB"/>
        </w:rPr>
        <w:t>?</w:t>
      </w:r>
      <w:r w:rsidRPr="00E036E0">
        <w:rPr>
          <w:rFonts w:eastAsiaTheme="majorEastAsia"/>
          <w:shd w:val="clear" w:color="auto" w:fill="B8CCE4" w:themeFill="accent1" w:themeFillTint="66"/>
          <w:lang w:val="en-GB"/>
        </w:rPr>
        <w:t>name1</w:t>
      </w:r>
      <w:r w:rsidRPr="00E036E0">
        <w:rPr>
          <w:rFonts w:eastAsiaTheme="majorEastAsia"/>
          <w:lang w:val="en-GB"/>
        </w:rPr>
        <w:t>=</w:t>
      </w:r>
      <w:r w:rsidRPr="00E036E0">
        <w:rPr>
          <w:rFonts w:eastAsiaTheme="majorEastAsia"/>
          <w:shd w:val="clear" w:color="auto" w:fill="D6E3BC" w:themeFill="accent3" w:themeFillTint="66"/>
          <w:lang w:val="en-GB"/>
        </w:rPr>
        <w:t>value1</w:t>
      </w:r>
      <w:r w:rsidRPr="00E036E0">
        <w:rPr>
          <w:rFonts w:eastAsiaTheme="majorEastAsia"/>
          <w:b/>
          <w:bCs/>
          <w:lang w:val="en-GB"/>
        </w:rPr>
        <w:t>&amp;</w:t>
      </w:r>
      <w:r w:rsidRPr="00E036E0">
        <w:rPr>
          <w:rFonts w:eastAsiaTheme="majorEastAsia"/>
          <w:shd w:val="clear" w:color="auto" w:fill="B8CCE4" w:themeFill="accent1" w:themeFillTint="66"/>
          <w:lang w:val="en-GB"/>
        </w:rPr>
        <w:t>name2</w:t>
      </w:r>
      <w:r w:rsidRPr="00E036E0">
        <w:rPr>
          <w:rFonts w:eastAsiaTheme="majorEastAsia"/>
          <w:lang w:val="en-GB"/>
        </w:rPr>
        <w:t>=</w:t>
      </w:r>
      <w:r w:rsidRPr="00E036E0">
        <w:rPr>
          <w:rFonts w:eastAsiaTheme="majorEastAsia"/>
          <w:shd w:val="clear" w:color="auto" w:fill="D6E3BC" w:themeFill="accent3" w:themeFillTint="66"/>
          <w:lang w:val="en-GB"/>
        </w:rPr>
        <w:t>value2</w:t>
      </w:r>
    </w:p>
    <w:p w14:paraId="604A365F" w14:textId="77777777" w:rsidR="00D139FB" w:rsidRPr="00E036E0" w:rsidRDefault="00D139FB" w:rsidP="00E836F9">
      <w:pPr>
        <w:pStyle w:val="Lijstalinea"/>
        <w:numPr>
          <w:ilvl w:val="0"/>
          <w:numId w:val="28"/>
        </w:numPr>
        <w:rPr>
          <w:rFonts w:eastAsiaTheme="majorEastAsia"/>
          <w:shd w:val="clear" w:color="auto" w:fill="D6E3BC" w:themeFill="accent3" w:themeFillTint="66"/>
          <w:lang w:val="en-GB"/>
        </w:rPr>
      </w:pPr>
      <w:r w:rsidRPr="00E036E0">
        <w:rPr>
          <w:rFonts w:eastAsiaTheme="majorEastAsia"/>
          <w:lang w:val="en-GB"/>
        </w:rPr>
        <w:t>/Test/TestGet/value1</w:t>
      </w:r>
      <w:r w:rsidRPr="00E036E0">
        <w:rPr>
          <w:rFonts w:eastAsiaTheme="majorEastAsia"/>
          <w:b/>
          <w:bCs/>
          <w:lang w:val="en-GB"/>
        </w:rPr>
        <w:t>?</w:t>
      </w:r>
      <w:r w:rsidRPr="00E036E0">
        <w:rPr>
          <w:rFonts w:eastAsiaTheme="majorEastAsia"/>
          <w:shd w:val="clear" w:color="auto" w:fill="B8CCE4" w:themeFill="accent1" w:themeFillTint="66"/>
          <w:lang w:val="en-GB"/>
        </w:rPr>
        <w:t>name2</w:t>
      </w:r>
      <w:r w:rsidRPr="00E036E0">
        <w:rPr>
          <w:rFonts w:eastAsiaTheme="majorEastAsia"/>
          <w:lang w:val="en-GB"/>
        </w:rPr>
        <w:t>=</w:t>
      </w:r>
      <w:r w:rsidRPr="00E036E0">
        <w:rPr>
          <w:rFonts w:eastAsiaTheme="majorEastAsia"/>
          <w:shd w:val="clear" w:color="auto" w:fill="D6E3BC" w:themeFill="accent3" w:themeFillTint="66"/>
          <w:lang w:val="en-GB"/>
        </w:rPr>
        <w:t>value2</w:t>
      </w:r>
      <w:r w:rsidRPr="00E036E0">
        <w:rPr>
          <w:rFonts w:eastAsiaTheme="majorEastAsia"/>
          <w:b/>
          <w:bCs/>
          <w:lang w:val="en-GB"/>
        </w:rPr>
        <w:t>&amp;</w:t>
      </w:r>
      <w:r w:rsidRPr="00E036E0">
        <w:rPr>
          <w:rFonts w:eastAsiaTheme="majorEastAsia"/>
          <w:shd w:val="clear" w:color="auto" w:fill="B8CCE4" w:themeFill="accent1" w:themeFillTint="66"/>
          <w:lang w:val="en-GB"/>
        </w:rPr>
        <w:t>name3</w:t>
      </w:r>
      <w:r w:rsidRPr="00E036E0">
        <w:rPr>
          <w:rFonts w:eastAsiaTheme="majorEastAsia"/>
          <w:lang w:val="en-GB"/>
        </w:rPr>
        <w:t>=</w:t>
      </w:r>
      <w:r w:rsidRPr="00E036E0">
        <w:rPr>
          <w:rFonts w:eastAsiaTheme="majorEastAsia"/>
          <w:shd w:val="clear" w:color="auto" w:fill="D6E3BC" w:themeFill="accent3" w:themeFillTint="66"/>
          <w:lang w:val="en-GB"/>
        </w:rPr>
        <w:t>value3</w:t>
      </w:r>
    </w:p>
    <w:p w14:paraId="5F85A266" w14:textId="77777777" w:rsidR="00B84809" w:rsidRPr="0036164B" w:rsidRDefault="00D139FB" w:rsidP="00D139FB">
      <w:pPr>
        <w:rPr>
          <w:rFonts w:eastAsiaTheme="majorEastAsia"/>
        </w:rPr>
      </w:pPr>
      <w:r w:rsidRPr="0036164B">
        <w:rPr>
          <w:rFonts w:eastAsiaTheme="majorEastAsia"/>
        </w:rPr>
        <w:t xml:space="preserve">name1, name2, name3 en name4 zijn de namen van de parameters. </w:t>
      </w:r>
    </w:p>
    <w:p w14:paraId="1A14D5EC" w14:textId="3701EA48" w:rsidR="00D139FB" w:rsidRPr="0036164B" w:rsidRDefault="00D139FB" w:rsidP="00D139FB">
      <w:pPr>
        <w:rPr>
          <w:rFonts w:eastAsiaTheme="majorEastAsia"/>
        </w:rPr>
      </w:pPr>
      <w:r w:rsidRPr="0036164B">
        <w:rPr>
          <w:rFonts w:eastAsiaTheme="majorEastAsia"/>
        </w:rPr>
        <w:t>value1, value2, value3 en value4 zijn hun respectievelijke waardes.</w:t>
      </w:r>
    </w:p>
    <w:p w14:paraId="2C5F786E" w14:textId="77777777" w:rsidR="00D139FB" w:rsidRPr="0036164B" w:rsidRDefault="00D139FB" w:rsidP="00D139FB">
      <w:pPr>
        <w:rPr>
          <w:rFonts w:eastAsiaTheme="majorEastAsia"/>
        </w:rPr>
      </w:pPr>
      <w:r w:rsidRPr="0036164B">
        <w:rPr>
          <w:rFonts w:eastAsiaTheme="majorEastAsia"/>
        </w:rPr>
        <w:lastRenderedPageBreak/>
        <w:t>GET is in .NET het standaard type van de action. Elke Action binnen een Controller waarbij geen omschrijving wordt meegeven zal dus via de GET methode werken:</w:t>
      </w:r>
    </w:p>
    <w:p w14:paraId="659BE88E" w14:textId="72115877" w:rsidR="00D139FB" w:rsidRPr="0036164B" w:rsidRDefault="00D139FB" w:rsidP="00D139FB">
      <w:pPr>
        <w:rPr>
          <w:rFonts w:eastAsiaTheme="majorEastAsia"/>
        </w:rPr>
      </w:pPr>
      <w:r w:rsidRPr="0036164B">
        <w:rPr>
          <w:rFonts w:eastAsiaTheme="majorEastAsia"/>
          <w:noProof/>
        </w:rPr>
        <w:drawing>
          <wp:inline distT="0" distB="0" distL="0" distR="0" wp14:anchorId="29356C33" wp14:editId="0184A77D">
            <wp:extent cx="2469094" cy="1653683"/>
            <wp:effectExtent l="0" t="0" r="7620" b="3810"/>
            <wp:docPr id="32" name="Afbeelding 3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fbeelding 32" descr="Afbeelding met tekst&#10;&#10;Automatisch gegenereerde beschrijving"/>
                    <pic:cNvPicPr/>
                  </pic:nvPicPr>
                  <pic:blipFill>
                    <a:blip r:embed="rId34"/>
                    <a:stretch>
                      <a:fillRect/>
                    </a:stretch>
                  </pic:blipFill>
                  <pic:spPr>
                    <a:xfrm>
                      <a:off x="0" y="0"/>
                      <a:ext cx="2469094" cy="1653683"/>
                    </a:xfrm>
                    <a:prstGeom prst="rect">
                      <a:avLst/>
                    </a:prstGeom>
                  </pic:spPr>
                </pic:pic>
              </a:graphicData>
            </a:graphic>
          </wp:inline>
        </w:drawing>
      </w:r>
    </w:p>
    <w:p w14:paraId="0A99BA49" w14:textId="77777777" w:rsidR="00D94216" w:rsidRPr="0036164B" w:rsidRDefault="00D94216" w:rsidP="00D94216">
      <w:pPr>
        <w:rPr>
          <w:rFonts w:eastAsiaTheme="majorEastAsia"/>
        </w:rPr>
      </w:pPr>
      <w:r w:rsidRPr="0036164B">
        <w:rPr>
          <w:rFonts w:eastAsiaTheme="majorEastAsia"/>
        </w:rPr>
        <w:t>Zowel de action Index als Privacy zullen dus HTTP GET acties zijn. In de browser inspector ziet bijvoorbeeld de call naar de Privacy action er als volgt uit:</w:t>
      </w:r>
    </w:p>
    <w:p w14:paraId="468C2FED" w14:textId="77777777" w:rsidR="00D94216" w:rsidRPr="0036164B" w:rsidRDefault="00D94216" w:rsidP="00D94216">
      <w:pPr>
        <w:rPr>
          <w:rFonts w:eastAsiaTheme="majorEastAsia"/>
        </w:rPr>
      </w:pPr>
      <w:r w:rsidRPr="0036164B">
        <w:rPr>
          <w:rFonts w:eastAsiaTheme="majorEastAsia"/>
          <w:noProof/>
        </w:rPr>
        <w:drawing>
          <wp:inline distT="0" distB="0" distL="0" distR="0" wp14:anchorId="2B212128" wp14:editId="3101D7FE">
            <wp:extent cx="3490262" cy="1699407"/>
            <wp:effectExtent l="0" t="0" r="0" b="0"/>
            <wp:docPr id="33" name="Afbeelding 3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fbeelding 33" descr="Afbeelding met tekst&#10;&#10;Automatisch gegenereerde beschrijving"/>
                    <pic:cNvPicPr/>
                  </pic:nvPicPr>
                  <pic:blipFill>
                    <a:blip r:embed="rId35"/>
                    <a:stretch>
                      <a:fillRect/>
                    </a:stretch>
                  </pic:blipFill>
                  <pic:spPr>
                    <a:xfrm>
                      <a:off x="0" y="0"/>
                      <a:ext cx="3490262" cy="1699407"/>
                    </a:xfrm>
                    <a:prstGeom prst="rect">
                      <a:avLst/>
                    </a:prstGeom>
                  </pic:spPr>
                </pic:pic>
              </a:graphicData>
            </a:graphic>
          </wp:inline>
        </w:drawing>
      </w:r>
    </w:p>
    <w:p w14:paraId="0B1773CA" w14:textId="77777777" w:rsidR="00D94216" w:rsidRPr="0036164B" w:rsidRDefault="00D94216" w:rsidP="00D94216">
      <w:pPr>
        <w:rPr>
          <w:rFonts w:eastAsiaTheme="majorEastAsia"/>
        </w:rPr>
      </w:pPr>
      <w:r w:rsidRPr="0036164B">
        <w:rPr>
          <w:rFonts w:eastAsiaTheme="majorEastAsia"/>
        </w:rPr>
        <w:t>De status 200 OK duidt aan dat de request gelukt is.</w:t>
      </w:r>
    </w:p>
    <w:p w14:paraId="1DC1B3F3" w14:textId="5B067FFF" w:rsidR="00D94216" w:rsidRPr="0036164B" w:rsidRDefault="00D94216" w:rsidP="00D94216">
      <w:pPr>
        <w:rPr>
          <w:rFonts w:eastAsiaTheme="majorEastAsia"/>
        </w:rPr>
      </w:pPr>
      <w:r w:rsidRPr="0036164B">
        <w:rPr>
          <w:rFonts w:eastAsiaTheme="majorEastAsia"/>
        </w:rPr>
        <w:t xml:space="preserve">We gaan een GET typisch gebruiken als we data wensen te tonen op het scherm. </w:t>
      </w:r>
    </w:p>
    <w:p w14:paraId="23694383" w14:textId="77777777" w:rsidR="0095002F" w:rsidRPr="0036164B" w:rsidRDefault="0095002F" w:rsidP="00D94216">
      <w:pPr>
        <w:rPr>
          <w:rFonts w:eastAsiaTheme="majorEastAsia"/>
        </w:rPr>
      </w:pPr>
    </w:p>
    <w:p w14:paraId="70613CD9" w14:textId="77777777" w:rsidR="009F7BE2" w:rsidRPr="0036164B" w:rsidRDefault="009F7BE2" w:rsidP="00F473BC">
      <w:pPr>
        <w:pStyle w:val="Kop4"/>
        <w:rPr>
          <w:rFonts w:eastAsiaTheme="majorEastAsia"/>
        </w:rPr>
      </w:pPr>
      <w:r w:rsidRPr="0036164B">
        <w:rPr>
          <w:rFonts w:eastAsiaTheme="majorEastAsia"/>
        </w:rPr>
        <w:t>POST</w:t>
      </w:r>
    </w:p>
    <w:p w14:paraId="5D683EFA" w14:textId="4EE8B520" w:rsidR="009F7BE2" w:rsidRPr="0036164B" w:rsidRDefault="009F7BE2" w:rsidP="009F7BE2">
      <w:pPr>
        <w:rPr>
          <w:rFonts w:eastAsiaTheme="majorEastAsia"/>
        </w:rPr>
      </w:pPr>
      <w:r w:rsidRPr="0036164B">
        <w:rPr>
          <w:rFonts w:eastAsiaTheme="majorEastAsia"/>
        </w:rPr>
        <w:t xml:space="preserve">Wordt gebruikt om een update request naar de server te sturen. Data wordt niet via de query string meegegeven, maar via de request body. Dit betekent </w:t>
      </w:r>
      <w:r w:rsidR="00037473" w:rsidRPr="0036164B">
        <w:rPr>
          <w:rFonts w:eastAsiaTheme="majorEastAsia"/>
        </w:rPr>
        <w:t>het</w:t>
      </w:r>
      <w:r w:rsidRPr="0036164B">
        <w:rPr>
          <w:rFonts w:eastAsiaTheme="majorEastAsia"/>
        </w:rPr>
        <w:t xml:space="preserve"> niet zichtbaar zal zijn voor de gebruiker wat er meegestuurd wordt (tenzij ze de requests </w:t>
      </w:r>
      <w:r w:rsidR="00037473" w:rsidRPr="0036164B">
        <w:rPr>
          <w:rFonts w:eastAsiaTheme="majorEastAsia"/>
        </w:rPr>
        <w:t>kunnen captere</w:t>
      </w:r>
      <w:r w:rsidR="00DD50AF" w:rsidRPr="0036164B">
        <w:rPr>
          <w:rFonts w:eastAsiaTheme="majorEastAsia"/>
        </w:rPr>
        <w:t>n</w:t>
      </w:r>
      <w:r w:rsidRPr="0036164B">
        <w:rPr>
          <w:rFonts w:eastAsiaTheme="majorEastAsia"/>
        </w:rPr>
        <w:t>).</w:t>
      </w:r>
    </w:p>
    <w:p w14:paraId="0344D743" w14:textId="77777777" w:rsidR="009F7BE2" w:rsidRPr="0036164B" w:rsidRDefault="009F7BE2" w:rsidP="009F7BE2">
      <w:pPr>
        <w:rPr>
          <w:rFonts w:eastAsiaTheme="majorEastAsia"/>
        </w:rPr>
      </w:pPr>
      <w:r w:rsidRPr="0036164B">
        <w:rPr>
          <w:rFonts w:eastAsiaTheme="majorEastAsia"/>
        </w:rPr>
        <w:t>Om een POST te versturen moeten we werken met een form. Deze form wordt vaak opgevuld met bestaande data. Om deze data op te halen, zullen we dus eerst een GET moeten doen. We krijgen in onze controller dus twee Actions voor één pagina:</w:t>
      </w:r>
    </w:p>
    <w:p w14:paraId="0302E209" w14:textId="5F620566" w:rsidR="009F7BE2" w:rsidRPr="00A94B81" w:rsidRDefault="009F7BE2" w:rsidP="00033E3F">
      <w:pPr>
        <w:pStyle w:val="Code"/>
        <w:rPr>
          <w:lang w:val="en-GB" w:eastAsia="nl-BE"/>
        </w:rPr>
      </w:pPr>
      <w:r w:rsidRPr="00A94B81">
        <w:rPr>
          <w:lang w:val="en-GB" w:eastAsia="nl-BE"/>
        </w:rPr>
        <w:t>[</w:t>
      </w:r>
      <w:r w:rsidRPr="00A94B81">
        <w:rPr>
          <w:color w:val="2B91AF"/>
          <w:lang w:val="en-GB" w:eastAsia="nl-BE"/>
        </w:rPr>
        <w:t>HttpGet</w:t>
      </w:r>
      <w:r w:rsidRPr="00A94B81">
        <w:rPr>
          <w:lang w:val="en-GB" w:eastAsia="nl-BE"/>
        </w:rPr>
        <w:t>]</w:t>
      </w:r>
    </w:p>
    <w:p w14:paraId="20A62BB2" w14:textId="3A796D47" w:rsidR="009F7BE2" w:rsidRPr="00A94B81" w:rsidRDefault="009F7BE2" w:rsidP="00033E3F">
      <w:pPr>
        <w:pStyle w:val="Code"/>
        <w:rPr>
          <w:lang w:val="en-GB" w:eastAsia="nl-BE"/>
        </w:rPr>
      </w:pPr>
      <w:r w:rsidRPr="00A94B81">
        <w:rPr>
          <w:color w:val="0000FF"/>
          <w:lang w:val="en-GB" w:eastAsia="nl-BE"/>
        </w:rPr>
        <w:t>public</w:t>
      </w:r>
      <w:r w:rsidRPr="00A94B81">
        <w:rPr>
          <w:lang w:val="en-GB" w:eastAsia="nl-BE"/>
        </w:rPr>
        <w:t xml:space="preserve"> </w:t>
      </w:r>
      <w:r w:rsidRPr="00A94B81">
        <w:rPr>
          <w:color w:val="2B91AF"/>
          <w:lang w:val="en-GB" w:eastAsia="nl-BE"/>
        </w:rPr>
        <w:t>IActionResult</w:t>
      </w:r>
      <w:r w:rsidRPr="00A94B81">
        <w:rPr>
          <w:lang w:val="en-GB" w:eastAsia="nl-BE"/>
        </w:rPr>
        <w:t xml:space="preserve"> Person()</w:t>
      </w:r>
    </w:p>
    <w:p w14:paraId="21E70D86" w14:textId="4E75F445" w:rsidR="009F7BE2" w:rsidRPr="00A94B81" w:rsidRDefault="009F7BE2" w:rsidP="00033E3F">
      <w:pPr>
        <w:pStyle w:val="Code"/>
        <w:rPr>
          <w:lang w:val="en-GB" w:eastAsia="nl-BE"/>
        </w:rPr>
      </w:pPr>
      <w:r w:rsidRPr="00A94B81">
        <w:rPr>
          <w:lang w:val="en-GB" w:eastAsia="nl-BE"/>
        </w:rPr>
        <w:t>{</w:t>
      </w:r>
    </w:p>
    <w:p w14:paraId="37FE92EA" w14:textId="0EA0A199" w:rsidR="009F7BE2" w:rsidRPr="00E036E0" w:rsidRDefault="009F7BE2" w:rsidP="00033E3F">
      <w:pPr>
        <w:pStyle w:val="Code"/>
        <w:ind w:firstLine="595"/>
        <w:rPr>
          <w:lang w:val="en-GB" w:eastAsia="nl-BE"/>
        </w:rPr>
      </w:pPr>
      <w:r w:rsidRPr="00E036E0">
        <w:rPr>
          <w:color w:val="0000FF"/>
          <w:lang w:val="en-GB" w:eastAsia="nl-BE"/>
        </w:rPr>
        <w:t>return</w:t>
      </w:r>
      <w:r w:rsidRPr="00E036E0">
        <w:rPr>
          <w:lang w:val="en-GB" w:eastAsia="nl-BE"/>
        </w:rPr>
        <w:t xml:space="preserve"> View(</w:t>
      </w:r>
      <w:r w:rsidRPr="00E036E0">
        <w:rPr>
          <w:color w:val="0000FF"/>
          <w:lang w:val="en-GB" w:eastAsia="nl-BE"/>
        </w:rPr>
        <w:t>new</w:t>
      </w:r>
      <w:r w:rsidRPr="00E036E0">
        <w:rPr>
          <w:lang w:val="en-GB" w:eastAsia="nl-BE"/>
        </w:rPr>
        <w:t xml:space="preserve"> </w:t>
      </w:r>
      <w:r w:rsidRPr="00E036E0">
        <w:rPr>
          <w:color w:val="2B91AF"/>
          <w:lang w:val="en-GB" w:eastAsia="nl-BE"/>
        </w:rPr>
        <w:t>Person</w:t>
      </w:r>
      <w:r w:rsidRPr="00E036E0">
        <w:rPr>
          <w:lang w:val="en-GB" w:eastAsia="nl-BE"/>
        </w:rPr>
        <w:t xml:space="preserve"> { Firstname = </w:t>
      </w:r>
      <w:r w:rsidRPr="00E036E0">
        <w:rPr>
          <w:color w:val="A31515"/>
          <w:lang w:val="en-GB" w:eastAsia="nl-BE"/>
        </w:rPr>
        <w:t>"Peter"</w:t>
      </w:r>
      <w:r w:rsidRPr="00E036E0">
        <w:rPr>
          <w:lang w:val="en-GB" w:eastAsia="nl-BE"/>
        </w:rPr>
        <w:t xml:space="preserve">, Name = </w:t>
      </w:r>
      <w:r w:rsidRPr="00E036E0">
        <w:rPr>
          <w:color w:val="A31515"/>
          <w:lang w:val="en-GB" w:eastAsia="nl-BE"/>
        </w:rPr>
        <w:t>"Selie"</w:t>
      </w:r>
      <w:r w:rsidR="00033E3F">
        <w:rPr>
          <w:color w:val="0000FF"/>
          <w:lang w:val="en-GB" w:eastAsia="nl-BE"/>
        </w:rPr>
        <w:t xml:space="preserve"> </w:t>
      </w:r>
      <w:r w:rsidRPr="00E036E0">
        <w:rPr>
          <w:lang w:val="en-GB" w:eastAsia="nl-BE"/>
        </w:rPr>
        <w:t>});</w:t>
      </w:r>
    </w:p>
    <w:p w14:paraId="6E0A855D" w14:textId="4700E050" w:rsidR="009F7BE2" w:rsidRPr="00E036E0" w:rsidRDefault="009F7BE2" w:rsidP="00033E3F">
      <w:pPr>
        <w:pStyle w:val="Code"/>
        <w:rPr>
          <w:lang w:val="en-GB" w:eastAsia="nl-BE"/>
        </w:rPr>
      </w:pPr>
      <w:r w:rsidRPr="00E036E0">
        <w:rPr>
          <w:lang w:val="en-GB" w:eastAsia="nl-BE"/>
        </w:rPr>
        <w:lastRenderedPageBreak/>
        <w:t>}</w:t>
      </w:r>
    </w:p>
    <w:p w14:paraId="24AB4170" w14:textId="0DE3D124" w:rsidR="009F7BE2" w:rsidRPr="00E036E0" w:rsidRDefault="009F7BE2" w:rsidP="00033E3F">
      <w:pPr>
        <w:pStyle w:val="Code"/>
        <w:rPr>
          <w:lang w:val="en-GB" w:eastAsia="nl-BE"/>
        </w:rPr>
      </w:pPr>
      <w:r w:rsidRPr="00E036E0">
        <w:rPr>
          <w:lang w:val="en-GB" w:eastAsia="nl-BE"/>
        </w:rPr>
        <w:t>[</w:t>
      </w:r>
      <w:r w:rsidRPr="00E036E0">
        <w:rPr>
          <w:color w:val="2B91AF"/>
          <w:lang w:val="en-GB" w:eastAsia="nl-BE"/>
        </w:rPr>
        <w:t>HttpPost</w:t>
      </w:r>
      <w:r w:rsidRPr="00E036E0">
        <w:rPr>
          <w:lang w:val="en-GB" w:eastAsia="nl-BE"/>
        </w:rPr>
        <w:t>]</w:t>
      </w:r>
    </w:p>
    <w:p w14:paraId="58FA3AE1" w14:textId="77DB02A1" w:rsidR="009F7BE2" w:rsidRPr="00E036E0" w:rsidRDefault="009F7BE2" w:rsidP="00033E3F">
      <w:pPr>
        <w:pStyle w:val="Code"/>
        <w:rPr>
          <w:lang w:val="en-GB" w:eastAsia="nl-BE"/>
        </w:rPr>
      </w:pPr>
      <w:r w:rsidRPr="00E036E0">
        <w:rPr>
          <w:color w:val="0000FF"/>
          <w:lang w:val="en-GB" w:eastAsia="nl-BE"/>
        </w:rPr>
        <w:t>public</w:t>
      </w:r>
      <w:r w:rsidRPr="00E036E0">
        <w:rPr>
          <w:lang w:val="en-GB" w:eastAsia="nl-BE"/>
        </w:rPr>
        <w:t xml:space="preserve"> </w:t>
      </w:r>
      <w:r w:rsidRPr="00E036E0">
        <w:rPr>
          <w:color w:val="2B91AF"/>
          <w:lang w:val="en-GB" w:eastAsia="nl-BE"/>
        </w:rPr>
        <w:t>IActionResult</w:t>
      </w:r>
      <w:r w:rsidRPr="00E036E0">
        <w:rPr>
          <w:lang w:val="en-GB" w:eastAsia="nl-BE"/>
        </w:rPr>
        <w:t xml:space="preserve"> Person(</w:t>
      </w:r>
      <w:r w:rsidRPr="00E036E0">
        <w:rPr>
          <w:color w:val="2B91AF"/>
          <w:lang w:val="en-GB" w:eastAsia="nl-BE"/>
        </w:rPr>
        <w:t>Person</w:t>
      </w:r>
      <w:r w:rsidRPr="00E036E0">
        <w:rPr>
          <w:lang w:val="en-GB" w:eastAsia="nl-BE"/>
        </w:rPr>
        <w:t xml:space="preserve"> person)</w:t>
      </w:r>
    </w:p>
    <w:p w14:paraId="12B1B7BC" w14:textId="7B708050" w:rsidR="009F7BE2" w:rsidRPr="00E036E0" w:rsidRDefault="009F7BE2" w:rsidP="00033E3F">
      <w:pPr>
        <w:pStyle w:val="Code"/>
        <w:rPr>
          <w:lang w:val="en-GB" w:eastAsia="nl-BE"/>
        </w:rPr>
      </w:pPr>
      <w:r w:rsidRPr="00E036E0">
        <w:rPr>
          <w:lang w:val="en-GB" w:eastAsia="nl-BE"/>
        </w:rPr>
        <w:t>{</w:t>
      </w:r>
    </w:p>
    <w:p w14:paraId="46E273A6" w14:textId="25F78476" w:rsidR="009F7BE2" w:rsidRPr="00E036E0" w:rsidRDefault="009F7BE2" w:rsidP="00033E3F">
      <w:pPr>
        <w:pStyle w:val="Code"/>
        <w:ind w:firstLine="595"/>
        <w:rPr>
          <w:lang w:val="en-GB" w:eastAsia="nl-BE"/>
        </w:rPr>
      </w:pPr>
      <w:r w:rsidRPr="00E036E0">
        <w:rPr>
          <w:color w:val="008000"/>
          <w:lang w:val="en-GB" w:eastAsia="nl-BE"/>
        </w:rPr>
        <w:t>//logic to update the person</w:t>
      </w:r>
    </w:p>
    <w:p w14:paraId="787B84AA" w14:textId="23A15F09" w:rsidR="009F7BE2" w:rsidRPr="0036164B" w:rsidRDefault="009F7BE2" w:rsidP="00033E3F">
      <w:pPr>
        <w:pStyle w:val="Code"/>
        <w:ind w:firstLine="595"/>
        <w:rPr>
          <w:lang w:eastAsia="nl-BE"/>
        </w:rPr>
      </w:pPr>
      <w:r w:rsidRPr="0036164B">
        <w:rPr>
          <w:color w:val="0000FF"/>
          <w:lang w:eastAsia="nl-BE"/>
        </w:rPr>
        <w:t>return</w:t>
      </w:r>
      <w:r w:rsidRPr="0036164B">
        <w:rPr>
          <w:lang w:eastAsia="nl-BE"/>
        </w:rPr>
        <w:t xml:space="preserve"> View(person);</w:t>
      </w:r>
    </w:p>
    <w:p w14:paraId="359D5409" w14:textId="00C7B0A5" w:rsidR="009F7BE2" w:rsidRPr="0036164B" w:rsidRDefault="009F7BE2" w:rsidP="00033E3F">
      <w:pPr>
        <w:pStyle w:val="Code"/>
        <w:rPr>
          <w:lang w:eastAsia="nl-BE"/>
        </w:rPr>
      </w:pPr>
      <w:r w:rsidRPr="0036164B">
        <w:rPr>
          <w:lang w:eastAsia="nl-BE"/>
        </w:rPr>
        <w:t>}</w:t>
      </w:r>
    </w:p>
    <w:p w14:paraId="6FADB4DC" w14:textId="0DE8D31D" w:rsidR="009F7BE2" w:rsidRDefault="009F7BE2" w:rsidP="009F7BE2">
      <w:pPr>
        <w:rPr>
          <w:rFonts w:eastAsiaTheme="majorEastAsia"/>
        </w:rPr>
      </w:pPr>
      <w:r w:rsidRPr="0036164B">
        <w:rPr>
          <w:rFonts w:eastAsiaTheme="majorEastAsia"/>
        </w:rPr>
        <w:t xml:space="preserve">De eerste action zal de Person view opvullen met de geselecteerde persoon (het model). Het gaat hier over een HttpGet Action. De twee Action krijgt een Person object binnen. Dit is dus onze HttpPost Action. </w:t>
      </w:r>
    </w:p>
    <w:p w14:paraId="2659E77F" w14:textId="5247DE87" w:rsidR="00FF2B1C" w:rsidRPr="0036164B" w:rsidRDefault="00FF2B1C" w:rsidP="00FF2B1C">
      <w:pPr>
        <w:pStyle w:val="Kop3"/>
        <w:rPr>
          <w:rFonts w:eastAsiaTheme="majorEastAsia"/>
        </w:rPr>
      </w:pPr>
      <w:r>
        <w:rPr>
          <w:rFonts w:eastAsiaTheme="majorEastAsia"/>
        </w:rPr>
        <w:t>Afwerking</w:t>
      </w:r>
    </w:p>
    <w:p w14:paraId="760042B8" w14:textId="77777777" w:rsidR="009F7BE2" w:rsidRPr="0036164B" w:rsidRDefault="009F7BE2" w:rsidP="009F7BE2">
      <w:pPr>
        <w:rPr>
          <w:rFonts w:eastAsiaTheme="majorEastAsia"/>
        </w:rPr>
      </w:pPr>
      <w:r w:rsidRPr="0036164B">
        <w:rPr>
          <w:rFonts w:eastAsiaTheme="majorEastAsia"/>
        </w:rPr>
        <w:t xml:space="preserve">Hoe komt dat we de ene keer GET ontvangen van de client en de andere keer POST? </w:t>
      </w:r>
    </w:p>
    <w:p w14:paraId="030C9524" w14:textId="77777777" w:rsidR="009F7BE2" w:rsidRPr="0036164B" w:rsidRDefault="009F7BE2" w:rsidP="009F7BE2">
      <w:pPr>
        <w:rPr>
          <w:rFonts w:eastAsiaTheme="majorEastAsia"/>
        </w:rPr>
      </w:pPr>
      <w:r w:rsidRPr="0036164B">
        <w:rPr>
          <w:rFonts w:eastAsiaTheme="majorEastAsia"/>
        </w:rPr>
        <w:t>Als we gewoon navigeren naar de juiste eindpoint (/Home/Person) zullen we een GET doen. Als we echter een submit van een form doen naar deze endpoint, gebeurt er achter de schermen een POST call.</w:t>
      </w:r>
    </w:p>
    <w:p w14:paraId="14C24924" w14:textId="77777777" w:rsidR="009F7BE2" w:rsidRPr="0036164B" w:rsidRDefault="009F7BE2" w:rsidP="009F7BE2">
      <w:pPr>
        <w:rPr>
          <w:rFonts w:eastAsiaTheme="majorEastAsia"/>
        </w:rPr>
      </w:pPr>
      <w:r w:rsidRPr="0036164B">
        <w:rPr>
          <w:rFonts w:eastAsiaTheme="majorEastAsia"/>
        </w:rPr>
        <w:t>Als we dit bekijken via onze brower inspector zien we dit:</w:t>
      </w:r>
    </w:p>
    <w:p w14:paraId="7C7CB35B" w14:textId="77777777" w:rsidR="009F7BE2" w:rsidRPr="0036164B" w:rsidRDefault="009F7BE2" w:rsidP="009F7BE2">
      <w:pPr>
        <w:rPr>
          <w:rFonts w:eastAsiaTheme="majorEastAsia"/>
        </w:rPr>
      </w:pPr>
      <w:r w:rsidRPr="0036164B">
        <w:rPr>
          <w:rFonts w:eastAsiaTheme="majorEastAsia"/>
          <w:noProof/>
        </w:rPr>
        <w:drawing>
          <wp:inline distT="0" distB="0" distL="0" distR="0" wp14:anchorId="21ED66D0" wp14:editId="2B8E1042">
            <wp:extent cx="2301240" cy="1055863"/>
            <wp:effectExtent l="0" t="0" r="3810" b="0"/>
            <wp:docPr id="34" name="Afbeelding 3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fbeelding 34" descr="Afbeelding met tekst&#10;&#10;Automatisch gegenereerde beschrijving"/>
                    <pic:cNvPicPr/>
                  </pic:nvPicPr>
                  <pic:blipFill>
                    <a:blip r:embed="rId36"/>
                    <a:stretch>
                      <a:fillRect/>
                    </a:stretch>
                  </pic:blipFill>
                  <pic:spPr>
                    <a:xfrm>
                      <a:off x="0" y="0"/>
                      <a:ext cx="2312670" cy="1061107"/>
                    </a:xfrm>
                    <a:prstGeom prst="rect">
                      <a:avLst/>
                    </a:prstGeom>
                  </pic:spPr>
                </pic:pic>
              </a:graphicData>
            </a:graphic>
          </wp:inline>
        </w:drawing>
      </w:r>
    </w:p>
    <w:p w14:paraId="56F9B3A0" w14:textId="77777777" w:rsidR="009F7BE2" w:rsidRPr="0036164B" w:rsidRDefault="009F7BE2" w:rsidP="009F7BE2">
      <w:pPr>
        <w:rPr>
          <w:rFonts w:eastAsiaTheme="majorEastAsia"/>
        </w:rPr>
      </w:pPr>
      <w:r w:rsidRPr="0036164B">
        <w:rPr>
          <w:rFonts w:eastAsiaTheme="majorEastAsia"/>
        </w:rPr>
        <w:t>Op het tabblad request zien we dan de meegeleverde form data:</w:t>
      </w:r>
    </w:p>
    <w:p w14:paraId="446CEDD9" w14:textId="77777777" w:rsidR="009F7BE2" w:rsidRPr="0036164B" w:rsidRDefault="009F7BE2" w:rsidP="009F7BE2">
      <w:pPr>
        <w:rPr>
          <w:rFonts w:eastAsiaTheme="majorEastAsia"/>
        </w:rPr>
      </w:pPr>
      <w:r w:rsidRPr="0036164B">
        <w:rPr>
          <w:rFonts w:eastAsiaTheme="majorEastAsia"/>
          <w:noProof/>
        </w:rPr>
        <w:drawing>
          <wp:inline distT="0" distB="0" distL="0" distR="0" wp14:anchorId="04126D87" wp14:editId="52007456">
            <wp:extent cx="2126164" cy="1348857"/>
            <wp:effectExtent l="0" t="0" r="7620" b="3810"/>
            <wp:docPr id="35" name="Afbeelding 3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fbeelding 35" descr="Afbeelding met tekst&#10;&#10;Automatisch gegenereerde beschrijving"/>
                    <pic:cNvPicPr/>
                  </pic:nvPicPr>
                  <pic:blipFill>
                    <a:blip r:embed="rId37"/>
                    <a:stretch>
                      <a:fillRect/>
                    </a:stretch>
                  </pic:blipFill>
                  <pic:spPr>
                    <a:xfrm>
                      <a:off x="0" y="0"/>
                      <a:ext cx="2126164" cy="1348857"/>
                    </a:xfrm>
                    <a:prstGeom prst="rect">
                      <a:avLst/>
                    </a:prstGeom>
                  </pic:spPr>
                </pic:pic>
              </a:graphicData>
            </a:graphic>
          </wp:inline>
        </w:drawing>
      </w:r>
    </w:p>
    <w:p w14:paraId="1E7BB349" w14:textId="0FB7B830" w:rsidR="00D94216" w:rsidRPr="0036164B" w:rsidRDefault="00D94216" w:rsidP="00D139FB">
      <w:pPr>
        <w:rPr>
          <w:rFonts w:eastAsiaTheme="majorEastAsia"/>
        </w:rPr>
      </w:pPr>
    </w:p>
    <w:p w14:paraId="6C9BD4F4" w14:textId="33B6BDC5" w:rsidR="00D139FB" w:rsidRPr="0036164B" w:rsidRDefault="00E650E2" w:rsidP="00A508E0">
      <w:pPr>
        <w:rPr>
          <w:rFonts w:eastAsiaTheme="majorEastAsia"/>
        </w:rPr>
      </w:pPr>
      <w:r w:rsidRPr="0036164B">
        <w:rPr>
          <w:rFonts w:eastAsiaTheme="majorEastAsia"/>
        </w:rPr>
        <w:t>We zullen dus een extra action moeten toevoegen dat een User ontvangt, die naast onze action bestaat om de view te tonen:</w:t>
      </w:r>
    </w:p>
    <w:p w14:paraId="3BFEC658" w14:textId="77777777" w:rsidR="00E650E2" w:rsidRPr="00E036E0" w:rsidRDefault="00E650E2" w:rsidP="00A218B7">
      <w:pPr>
        <w:pStyle w:val="Code"/>
        <w:rPr>
          <w:lang w:val="en-GB" w:eastAsia="nl-BE"/>
        </w:rPr>
      </w:pPr>
      <w:r w:rsidRPr="0036164B">
        <w:rPr>
          <w:lang w:eastAsia="nl-BE"/>
        </w:rPr>
        <w:t xml:space="preserve">    </w:t>
      </w:r>
      <w:r w:rsidRPr="00E036E0">
        <w:rPr>
          <w:color w:val="0000FF"/>
          <w:lang w:val="en-GB" w:eastAsia="nl-BE"/>
        </w:rPr>
        <w:t>public</w:t>
      </w:r>
      <w:r w:rsidRPr="00E036E0">
        <w:rPr>
          <w:lang w:val="en-GB" w:eastAsia="nl-BE"/>
        </w:rPr>
        <w:t xml:space="preserve"> </w:t>
      </w:r>
      <w:r w:rsidRPr="00E036E0">
        <w:rPr>
          <w:color w:val="2B91AF"/>
          <w:lang w:val="en-GB" w:eastAsia="nl-BE"/>
        </w:rPr>
        <w:t>IActionResult</w:t>
      </w:r>
      <w:r w:rsidRPr="00E036E0">
        <w:rPr>
          <w:lang w:val="en-GB" w:eastAsia="nl-BE"/>
        </w:rPr>
        <w:t xml:space="preserve"> Create()</w:t>
      </w:r>
    </w:p>
    <w:p w14:paraId="380BF76F" w14:textId="77777777" w:rsidR="00E650E2" w:rsidRPr="00E036E0" w:rsidRDefault="00E650E2" w:rsidP="00A218B7">
      <w:pPr>
        <w:pStyle w:val="Code"/>
        <w:rPr>
          <w:lang w:val="en-GB" w:eastAsia="nl-BE"/>
        </w:rPr>
      </w:pPr>
      <w:r w:rsidRPr="00E036E0">
        <w:rPr>
          <w:lang w:val="en-GB" w:eastAsia="nl-BE"/>
        </w:rPr>
        <w:t xml:space="preserve">    {</w:t>
      </w:r>
    </w:p>
    <w:p w14:paraId="3E203285" w14:textId="77777777" w:rsidR="00E650E2" w:rsidRPr="00E036E0" w:rsidRDefault="00E650E2" w:rsidP="00A218B7">
      <w:pPr>
        <w:pStyle w:val="Code"/>
        <w:rPr>
          <w:lang w:val="en-GB" w:eastAsia="nl-BE"/>
        </w:rPr>
      </w:pPr>
      <w:r w:rsidRPr="00E036E0">
        <w:rPr>
          <w:lang w:val="en-GB" w:eastAsia="nl-BE"/>
        </w:rPr>
        <w:lastRenderedPageBreak/>
        <w:t xml:space="preserve">        </w:t>
      </w:r>
      <w:r w:rsidRPr="00E036E0">
        <w:rPr>
          <w:color w:val="0000FF"/>
          <w:lang w:val="en-GB" w:eastAsia="nl-BE"/>
        </w:rPr>
        <w:t>return</w:t>
      </w:r>
      <w:r w:rsidRPr="00E036E0">
        <w:rPr>
          <w:lang w:val="en-GB" w:eastAsia="nl-BE"/>
        </w:rPr>
        <w:t xml:space="preserve"> View();</w:t>
      </w:r>
    </w:p>
    <w:p w14:paraId="743EDFF2" w14:textId="77777777" w:rsidR="00E650E2" w:rsidRPr="00E036E0" w:rsidRDefault="00E650E2" w:rsidP="00A218B7">
      <w:pPr>
        <w:pStyle w:val="Code"/>
        <w:rPr>
          <w:lang w:val="en-GB" w:eastAsia="nl-BE"/>
        </w:rPr>
      </w:pPr>
      <w:r w:rsidRPr="00E036E0">
        <w:rPr>
          <w:lang w:val="en-GB" w:eastAsia="nl-BE"/>
        </w:rPr>
        <w:t xml:space="preserve">    }</w:t>
      </w:r>
    </w:p>
    <w:p w14:paraId="2B2239A2" w14:textId="77777777" w:rsidR="00E650E2" w:rsidRPr="00E036E0" w:rsidRDefault="00E650E2" w:rsidP="00A218B7">
      <w:pPr>
        <w:pStyle w:val="Code"/>
        <w:rPr>
          <w:lang w:val="en-GB" w:eastAsia="nl-BE"/>
        </w:rPr>
      </w:pPr>
    </w:p>
    <w:p w14:paraId="5B09B2EC" w14:textId="77777777" w:rsidR="00E650E2" w:rsidRPr="00A94B81" w:rsidRDefault="00E650E2" w:rsidP="00A218B7">
      <w:pPr>
        <w:pStyle w:val="Code"/>
        <w:rPr>
          <w:lang w:val="en-GB" w:eastAsia="nl-BE"/>
        </w:rPr>
      </w:pPr>
      <w:r w:rsidRPr="00E036E0">
        <w:rPr>
          <w:lang w:val="en-GB" w:eastAsia="nl-BE"/>
        </w:rPr>
        <w:t xml:space="preserve">    </w:t>
      </w:r>
      <w:r w:rsidRPr="00A94B81">
        <w:rPr>
          <w:lang w:val="en-GB" w:eastAsia="nl-BE"/>
        </w:rPr>
        <w:t>[</w:t>
      </w:r>
      <w:r w:rsidRPr="00A94B81">
        <w:rPr>
          <w:color w:val="2B91AF"/>
          <w:lang w:val="en-GB" w:eastAsia="nl-BE"/>
        </w:rPr>
        <w:t>HttpPost</w:t>
      </w:r>
      <w:r w:rsidRPr="00A94B81">
        <w:rPr>
          <w:lang w:val="en-GB" w:eastAsia="nl-BE"/>
        </w:rPr>
        <w:t>]</w:t>
      </w:r>
    </w:p>
    <w:p w14:paraId="1E21F4FB" w14:textId="77777777" w:rsidR="00E650E2" w:rsidRPr="00E036E0" w:rsidRDefault="00E650E2" w:rsidP="00A218B7">
      <w:pPr>
        <w:pStyle w:val="Code"/>
        <w:rPr>
          <w:lang w:val="en-GB" w:eastAsia="nl-BE"/>
        </w:rPr>
      </w:pPr>
      <w:r w:rsidRPr="00A94B81">
        <w:rPr>
          <w:lang w:val="en-GB" w:eastAsia="nl-BE"/>
        </w:rPr>
        <w:t xml:space="preserve">    </w:t>
      </w:r>
      <w:r w:rsidRPr="00E036E0">
        <w:rPr>
          <w:color w:val="0000FF"/>
          <w:lang w:val="en-GB" w:eastAsia="nl-BE"/>
        </w:rPr>
        <w:t>public</w:t>
      </w:r>
      <w:r w:rsidRPr="00E036E0">
        <w:rPr>
          <w:lang w:val="en-GB" w:eastAsia="nl-BE"/>
        </w:rPr>
        <w:t xml:space="preserve"> </w:t>
      </w:r>
      <w:r w:rsidRPr="00E036E0">
        <w:rPr>
          <w:color w:val="2B91AF"/>
          <w:lang w:val="en-GB" w:eastAsia="nl-BE"/>
        </w:rPr>
        <w:t>IActionResult</w:t>
      </w:r>
      <w:r w:rsidRPr="00E036E0">
        <w:rPr>
          <w:lang w:val="en-GB" w:eastAsia="nl-BE"/>
        </w:rPr>
        <w:t xml:space="preserve"> Create(</w:t>
      </w:r>
      <w:r w:rsidRPr="00E036E0">
        <w:rPr>
          <w:color w:val="2B91AF"/>
          <w:lang w:val="en-GB" w:eastAsia="nl-BE"/>
        </w:rPr>
        <w:t>User</w:t>
      </w:r>
      <w:r w:rsidRPr="00E036E0">
        <w:rPr>
          <w:lang w:val="en-GB" w:eastAsia="nl-BE"/>
        </w:rPr>
        <w:t xml:space="preserve"> user)</w:t>
      </w:r>
    </w:p>
    <w:p w14:paraId="17C01495" w14:textId="77777777" w:rsidR="00E650E2" w:rsidRPr="0036164B" w:rsidRDefault="00E650E2" w:rsidP="00A218B7">
      <w:pPr>
        <w:pStyle w:val="Code"/>
        <w:rPr>
          <w:lang w:eastAsia="nl-BE"/>
        </w:rPr>
      </w:pPr>
      <w:r w:rsidRPr="00E036E0">
        <w:rPr>
          <w:lang w:val="en-GB" w:eastAsia="nl-BE"/>
        </w:rPr>
        <w:t xml:space="preserve">    </w:t>
      </w:r>
      <w:r w:rsidRPr="0036164B">
        <w:rPr>
          <w:lang w:eastAsia="nl-BE"/>
        </w:rPr>
        <w:t>{</w:t>
      </w:r>
    </w:p>
    <w:p w14:paraId="3EE251F9" w14:textId="77777777" w:rsidR="00E650E2" w:rsidRPr="0036164B" w:rsidRDefault="00E650E2" w:rsidP="00A218B7">
      <w:pPr>
        <w:pStyle w:val="Code"/>
        <w:rPr>
          <w:lang w:eastAsia="nl-BE"/>
        </w:rPr>
      </w:pPr>
      <w:r w:rsidRPr="0036164B">
        <w:rPr>
          <w:lang w:eastAsia="nl-BE"/>
        </w:rPr>
        <w:t xml:space="preserve">        </w:t>
      </w:r>
      <w:r w:rsidRPr="0036164B">
        <w:rPr>
          <w:color w:val="0000FF"/>
          <w:lang w:eastAsia="nl-BE"/>
        </w:rPr>
        <w:t>return</w:t>
      </w:r>
      <w:r w:rsidRPr="0036164B">
        <w:rPr>
          <w:lang w:eastAsia="nl-BE"/>
        </w:rPr>
        <w:t xml:space="preserve"> View();</w:t>
      </w:r>
    </w:p>
    <w:p w14:paraId="16C44A36" w14:textId="0B6F9FFE" w:rsidR="00E650E2" w:rsidRPr="0036164B" w:rsidRDefault="00E650E2" w:rsidP="00A218B7">
      <w:pPr>
        <w:pStyle w:val="Code"/>
        <w:rPr>
          <w:rFonts w:eastAsiaTheme="majorEastAsia"/>
        </w:rPr>
      </w:pPr>
      <w:r w:rsidRPr="0036164B">
        <w:rPr>
          <w:lang w:eastAsia="nl-BE"/>
        </w:rPr>
        <w:t xml:space="preserve">    }</w:t>
      </w:r>
    </w:p>
    <w:p w14:paraId="6B6434A7" w14:textId="22C63125" w:rsidR="00A218B7" w:rsidRPr="0036164B" w:rsidRDefault="002D7A96" w:rsidP="00A508E0">
      <w:pPr>
        <w:rPr>
          <w:rFonts w:eastAsiaTheme="majorEastAsia"/>
        </w:rPr>
      </w:pPr>
      <w:r w:rsidRPr="0036164B">
        <w:rPr>
          <w:rFonts w:eastAsiaTheme="majorEastAsia"/>
        </w:rPr>
        <w:t>In deze nieuw action kunnen we de user opslaan, en opnieuw de Index tonen:</w:t>
      </w:r>
    </w:p>
    <w:p w14:paraId="7261C3C0" w14:textId="77777777" w:rsidR="002D7A96" w:rsidRPr="00A94B81" w:rsidRDefault="002D7A96" w:rsidP="00A218B7">
      <w:pPr>
        <w:pStyle w:val="Code"/>
        <w:rPr>
          <w:color w:val="000000"/>
          <w:lang w:val="en-GB" w:eastAsia="nl-BE"/>
        </w:rPr>
      </w:pPr>
      <w:r w:rsidRPr="0036164B">
        <w:rPr>
          <w:color w:val="000000"/>
          <w:lang w:eastAsia="nl-BE"/>
        </w:rPr>
        <w:t xml:space="preserve">    </w:t>
      </w:r>
      <w:r w:rsidRPr="00A94B81">
        <w:rPr>
          <w:color w:val="000000"/>
          <w:lang w:val="en-GB" w:eastAsia="nl-BE"/>
        </w:rPr>
        <w:t>[</w:t>
      </w:r>
      <w:r w:rsidRPr="00A218B7">
        <w:rPr>
          <w:color w:val="2B91AF"/>
          <w:lang w:val="en-GB" w:eastAsia="nl-BE"/>
        </w:rPr>
        <w:t>HttpPost</w:t>
      </w:r>
      <w:r w:rsidRPr="00A94B81">
        <w:rPr>
          <w:color w:val="000000"/>
          <w:lang w:val="en-GB" w:eastAsia="nl-BE"/>
        </w:rPr>
        <w:t>]</w:t>
      </w:r>
    </w:p>
    <w:p w14:paraId="2B9F9815" w14:textId="77777777" w:rsidR="002D7A96" w:rsidRPr="00E036E0" w:rsidRDefault="002D7A96" w:rsidP="00A218B7">
      <w:pPr>
        <w:pStyle w:val="Code"/>
        <w:rPr>
          <w:color w:val="000000"/>
          <w:lang w:val="en-GB" w:eastAsia="nl-BE"/>
        </w:rPr>
      </w:pPr>
      <w:r w:rsidRPr="00A94B81">
        <w:rPr>
          <w:color w:val="000000"/>
          <w:lang w:val="en-GB" w:eastAsia="nl-BE"/>
        </w:rPr>
        <w:t xml:space="preserve">    </w:t>
      </w:r>
      <w:r w:rsidRPr="00E036E0">
        <w:rPr>
          <w:color w:val="0000FF"/>
          <w:lang w:val="en-GB" w:eastAsia="nl-BE"/>
        </w:rPr>
        <w:t>public</w:t>
      </w:r>
      <w:r w:rsidRPr="00E036E0">
        <w:rPr>
          <w:color w:val="000000"/>
          <w:lang w:val="en-GB" w:eastAsia="nl-BE"/>
        </w:rPr>
        <w:t xml:space="preserve"> </w:t>
      </w:r>
      <w:r w:rsidRPr="00E036E0">
        <w:rPr>
          <w:lang w:val="en-GB" w:eastAsia="nl-BE"/>
        </w:rPr>
        <w:t>IActionResult</w:t>
      </w:r>
      <w:r w:rsidRPr="00E036E0">
        <w:rPr>
          <w:color w:val="000000"/>
          <w:lang w:val="en-GB" w:eastAsia="nl-BE"/>
        </w:rPr>
        <w:t xml:space="preserve"> Create(</w:t>
      </w:r>
      <w:r w:rsidRPr="00A218B7">
        <w:rPr>
          <w:color w:val="2B91AF"/>
          <w:lang w:val="en-GB" w:eastAsia="nl-BE"/>
        </w:rPr>
        <w:t xml:space="preserve">User </w:t>
      </w:r>
      <w:r w:rsidRPr="00E036E0">
        <w:rPr>
          <w:color w:val="000000"/>
          <w:lang w:val="en-GB" w:eastAsia="nl-BE"/>
        </w:rPr>
        <w:t>user)</w:t>
      </w:r>
    </w:p>
    <w:p w14:paraId="249A36DF" w14:textId="77777777" w:rsidR="002D7A96" w:rsidRPr="00E036E0" w:rsidRDefault="002D7A96" w:rsidP="00A218B7">
      <w:pPr>
        <w:pStyle w:val="Code"/>
        <w:rPr>
          <w:color w:val="000000"/>
          <w:lang w:val="en-GB" w:eastAsia="nl-BE"/>
        </w:rPr>
      </w:pPr>
      <w:r w:rsidRPr="00E036E0">
        <w:rPr>
          <w:color w:val="000000"/>
          <w:lang w:val="en-GB" w:eastAsia="nl-BE"/>
        </w:rPr>
        <w:t xml:space="preserve">    {</w:t>
      </w:r>
    </w:p>
    <w:p w14:paraId="4B37C94D" w14:textId="77777777" w:rsidR="002D7A96" w:rsidRPr="00E036E0" w:rsidRDefault="002D7A96" w:rsidP="00A218B7">
      <w:pPr>
        <w:pStyle w:val="Code"/>
        <w:rPr>
          <w:color w:val="000000"/>
          <w:lang w:val="en-GB" w:eastAsia="nl-BE"/>
        </w:rPr>
      </w:pPr>
      <w:r w:rsidRPr="00E036E0">
        <w:rPr>
          <w:color w:val="000000"/>
          <w:lang w:val="en-GB" w:eastAsia="nl-BE"/>
        </w:rPr>
        <w:t xml:space="preserve">        _userRepository.AddUser(user);</w:t>
      </w:r>
    </w:p>
    <w:p w14:paraId="363262F8" w14:textId="77777777" w:rsidR="002D7A96" w:rsidRPr="00E036E0" w:rsidRDefault="002D7A96" w:rsidP="00A218B7">
      <w:pPr>
        <w:pStyle w:val="Code"/>
        <w:rPr>
          <w:color w:val="000000"/>
          <w:lang w:val="en-GB" w:eastAsia="nl-BE"/>
        </w:rPr>
      </w:pPr>
      <w:r w:rsidRPr="00E036E0">
        <w:rPr>
          <w:color w:val="000000"/>
          <w:lang w:val="en-GB" w:eastAsia="nl-BE"/>
        </w:rPr>
        <w:t xml:space="preserve">        </w:t>
      </w:r>
      <w:r w:rsidRPr="00E036E0">
        <w:rPr>
          <w:color w:val="0000FF"/>
          <w:lang w:val="en-GB" w:eastAsia="nl-BE"/>
        </w:rPr>
        <w:t>return</w:t>
      </w:r>
      <w:r w:rsidRPr="00E036E0">
        <w:rPr>
          <w:color w:val="000000"/>
          <w:lang w:val="en-GB" w:eastAsia="nl-BE"/>
        </w:rPr>
        <w:t xml:space="preserve"> RedirectToAction(</w:t>
      </w:r>
      <w:r w:rsidRPr="00E036E0">
        <w:rPr>
          <w:color w:val="A31515"/>
          <w:lang w:val="en-GB" w:eastAsia="nl-BE"/>
        </w:rPr>
        <w:t>"Index"</w:t>
      </w:r>
      <w:r w:rsidRPr="00E036E0">
        <w:rPr>
          <w:color w:val="000000"/>
          <w:lang w:val="en-GB" w:eastAsia="nl-BE"/>
        </w:rPr>
        <w:t>);</w:t>
      </w:r>
    </w:p>
    <w:p w14:paraId="5DC87DCD" w14:textId="12662B55" w:rsidR="002D7A96" w:rsidRDefault="002D7A96" w:rsidP="00A218B7">
      <w:pPr>
        <w:pStyle w:val="Code"/>
        <w:rPr>
          <w:color w:val="000000"/>
          <w:lang w:eastAsia="nl-BE"/>
        </w:rPr>
      </w:pPr>
      <w:r w:rsidRPr="00E036E0">
        <w:rPr>
          <w:color w:val="000000"/>
          <w:lang w:val="en-GB" w:eastAsia="nl-BE"/>
        </w:rPr>
        <w:t xml:space="preserve">    </w:t>
      </w:r>
      <w:r w:rsidRPr="00A94B81">
        <w:rPr>
          <w:color w:val="000000"/>
          <w:lang w:eastAsia="nl-BE"/>
        </w:rPr>
        <w:t>}</w:t>
      </w:r>
    </w:p>
    <w:p w14:paraId="318C45DF" w14:textId="77777777" w:rsidR="00A218B7" w:rsidRPr="00A94B81" w:rsidRDefault="00A218B7" w:rsidP="002D7A96">
      <w:pPr>
        <w:rPr>
          <w:rFonts w:ascii="Cascadia Mono" w:hAnsi="Cascadia Mono" w:cs="Cascadia Mono"/>
          <w:color w:val="000000"/>
          <w:sz w:val="19"/>
          <w:szCs w:val="19"/>
          <w:lang w:eastAsia="nl-BE"/>
        </w:rPr>
      </w:pPr>
    </w:p>
    <w:p w14:paraId="74990443" w14:textId="704F45C2" w:rsidR="002D7A96" w:rsidRPr="00A94B81" w:rsidRDefault="002D7A96" w:rsidP="002D7A96">
      <w:pPr>
        <w:rPr>
          <w:rFonts w:eastAsiaTheme="majorEastAsia"/>
          <w:lang w:val="en-GB"/>
        </w:rPr>
      </w:pPr>
      <w:r w:rsidRPr="0036164B">
        <w:rPr>
          <w:rFonts w:eastAsiaTheme="majorEastAsia"/>
        </w:rPr>
        <w:t>We doen dit door de Index action binnen dezelfde controller op te roepen. Deze bevat reeds de logica om de lijst van users te tonen.</w:t>
      </w:r>
      <w:r w:rsidR="00FB7252" w:rsidRPr="0036164B">
        <w:rPr>
          <w:rFonts w:eastAsiaTheme="majorEastAsia"/>
        </w:rPr>
        <w:t xml:space="preserve"> De list view ondersteund ook enkele actions die we niet gaan uitwerken. We gaan dus onze Index view aanpassen om deze te verwijderen.</w:t>
      </w:r>
      <w:r w:rsidR="00CC3DC6" w:rsidRPr="0036164B">
        <w:rPr>
          <w:rFonts w:eastAsiaTheme="majorEastAsia"/>
        </w:rPr>
        <w:t xml:space="preserve"> </w:t>
      </w:r>
      <w:r w:rsidR="00CC3DC6" w:rsidRPr="00A94B81">
        <w:rPr>
          <w:rFonts w:eastAsiaTheme="majorEastAsia"/>
          <w:lang w:val="en-GB"/>
        </w:rPr>
        <w:t>De lijnen</w:t>
      </w:r>
    </w:p>
    <w:p w14:paraId="2C341A50" w14:textId="10C3F397" w:rsidR="00CC3DC6" w:rsidRPr="00E036E0" w:rsidRDefault="00CC3DC6" w:rsidP="00041560">
      <w:pPr>
        <w:pStyle w:val="Code"/>
        <w:rPr>
          <w:lang w:val="en-GB" w:eastAsia="nl-BE"/>
        </w:rPr>
      </w:pPr>
      <w:r w:rsidRPr="00E036E0">
        <w:rPr>
          <w:lang w:val="en-GB" w:eastAsia="nl-BE"/>
        </w:rPr>
        <w:t>@Html.ActionLink(</w:t>
      </w:r>
      <w:r w:rsidRPr="00E036E0">
        <w:rPr>
          <w:color w:val="A31515"/>
          <w:lang w:val="en-GB" w:eastAsia="nl-BE"/>
        </w:rPr>
        <w:t>"Edit"</w:t>
      </w:r>
      <w:r w:rsidRPr="00E036E0">
        <w:rPr>
          <w:lang w:val="en-GB" w:eastAsia="nl-BE"/>
        </w:rPr>
        <w:t xml:space="preserve">, </w:t>
      </w:r>
      <w:r w:rsidRPr="00E036E0">
        <w:rPr>
          <w:color w:val="A31515"/>
          <w:lang w:val="en-GB" w:eastAsia="nl-BE"/>
        </w:rPr>
        <w:t>"Edit"</w:t>
      </w:r>
      <w:r w:rsidRPr="00E036E0">
        <w:rPr>
          <w:lang w:val="en-GB" w:eastAsia="nl-BE"/>
        </w:rPr>
        <w:t xml:space="preserve">, </w:t>
      </w:r>
      <w:r w:rsidRPr="00E036E0">
        <w:rPr>
          <w:color w:val="0000FF"/>
          <w:lang w:val="en-GB" w:eastAsia="nl-BE"/>
        </w:rPr>
        <w:t>new</w:t>
      </w:r>
      <w:r w:rsidRPr="00E036E0">
        <w:rPr>
          <w:lang w:val="en-GB" w:eastAsia="nl-BE"/>
        </w:rPr>
        <w:t xml:space="preserve"> { </w:t>
      </w:r>
      <w:r w:rsidRPr="00E036E0">
        <w:rPr>
          <w:color w:val="008000"/>
          <w:lang w:val="en-GB" w:eastAsia="nl-BE"/>
        </w:rPr>
        <w:t>/* id=item.PrimaryKey */</w:t>
      </w:r>
      <w:r w:rsidRPr="00E036E0">
        <w:rPr>
          <w:lang w:val="en-GB" w:eastAsia="nl-BE"/>
        </w:rPr>
        <w:t xml:space="preserve"> }) |</w:t>
      </w:r>
    </w:p>
    <w:p w14:paraId="48648F91" w14:textId="4FB528FE" w:rsidR="00CC3DC6" w:rsidRPr="00E036E0" w:rsidRDefault="00CC3DC6" w:rsidP="00041560">
      <w:pPr>
        <w:pStyle w:val="Code"/>
        <w:rPr>
          <w:lang w:val="en-GB" w:eastAsia="nl-BE"/>
        </w:rPr>
      </w:pPr>
      <w:r w:rsidRPr="00E036E0">
        <w:rPr>
          <w:lang w:val="en-GB" w:eastAsia="nl-BE"/>
        </w:rPr>
        <w:t>@Html.ActionLink(</w:t>
      </w:r>
      <w:r w:rsidRPr="00E036E0">
        <w:rPr>
          <w:color w:val="A31515"/>
          <w:lang w:val="en-GB" w:eastAsia="nl-BE"/>
        </w:rPr>
        <w:t>"Delete"</w:t>
      </w:r>
      <w:r w:rsidRPr="00E036E0">
        <w:rPr>
          <w:lang w:val="en-GB" w:eastAsia="nl-BE"/>
        </w:rPr>
        <w:t xml:space="preserve">, </w:t>
      </w:r>
      <w:r w:rsidRPr="00E036E0">
        <w:rPr>
          <w:color w:val="A31515"/>
          <w:lang w:val="en-GB" w:eastAsia="nl-BE"/>
        </w:rPr>
        <w:t>"Delete"</w:t>
      </w:r>
      <w:r w:rsidRPr="00E036E0">
        <w:rPr>
          <w:lang w:val="en-GB" w:eastAsia="nl-BE"/>
        </w:rPr>
        <w:t xml:space="preserve">, </w:t>
      </w:r>
      <w:r w:rsidRPr="00E036E0">
        <w:rPr>
          <w:color w:val="0000FF"/>
          <w:lang w:val="en-GB" w:eastAsia="nl-BE"/>
        </w:rPr>
        <w:t>new</w:t>
      </w:r>
      <w:r w:rsidRPr="00E036E0">
        <w:rPr>
          <w:lang w:val="en-GB" w:eastAsia="nl-BE"/>
        </w:rPr>
        <w:t xml:space="preserve"> { </w:t>
      </w:r>
      <w:r w:rsidRPr="00E036E0">
        <w:rPr>
          <w:color w:val="008000"/>
          <w:lang w:val="en-GB" w:eastAsia="nl-BE"/>
        </w:rPr>
        <w:t>/* id=item.PrimaryKey */</w:t>
      </w:r>
      <w:r w:rsidRPr="00E036E0">
        <w:rPr>
          <w:lang w:val="en-GB" w:eastAsia="nl-BE"/>
        </w:rPr>
        <w:t xml:space="preserve"> })</w:t>
      </w:r>
    </w:p>
    <w:p w14:paraId="73F26D50" w14:textId="454BD02E" w:rsidR="00CC3DC6" w:rsidRPr="0036164B" w:rsidRDefault="00041560" w:rsidP="00CC3DC6">
      <w:pPr>
        <w:rPr>
          <w:rFonts w:eastAsiaTheme="majorEastAsia"/>
        </w:rPr>
      </w:pPr>
      <w:r>
        <w:rPr>
          <w:rFonts w:eastAsiaTheme="majorEastAsia"/>
        </w:rPr>
        <w:t>m</w:t>
      </w:r>
      <w:r w:rsidR="00CC3DC6" w:rsidRPr="0036164B">
        <w:rPr>
          <w:rFonts w:eastAsiaTheme="majorEastAsia"/>
        </w:rPr>
        <w:t>ag je dus verwijderen.</w:t>
      </w:r>
    </w:p>
    <w:p w14:paraId="6D570624" w14:textId="190607AB" w:rsidR="00CC3DC6" w:rsidRPr="0036164B" w:rsidRDefault="00F30EA3" w:rsidP="00CC3DC6">
      <w:pPr>
        <w:rPr>
          <w:rFonts w:eastAsiaTheme="majorEastAsia"/>
        </w:rPr>
      </w:pPr>
      <w:r w:rsidRPr="0036164B">
        <w:rPr>
          <w:rFonts w:eastAsiaTheme="majorEastAsia"/>
        </w:rPr>
        <w:t xml:space="preserve">Het gaat hier over ActionLinks. Dit zijn links naar actions binnen de controller. </w:t>
      </w:r>
      <w:r w:rsidR="00593C3F" w:rsidRPr="0036164B">
        <w:rPr>
          <w:rFonts w:eastAsiaTheme="majorEastAsia"/>
        </w:rPr>
        <w:t>Door de definitie te bekijken, zien we wat de verschillende parameters doen:</w:t>
      </w:r>
    </w:p>
    <w:p w14:paraId="6DD8F61C" w14:textId="1760E545" w:rsidR="00593C3F" w:rsidRPr="0036164B" w:rsidRDefault="00593C3F" w:rsidP="00CC3DC6">
      <w:pPr>
        <w:rPr>
          <w:rFonts w:eastAsiaTheme="majorEastAsia"/>
        </w:rPr>
      </w:pPr>
      <w:r w:rsidRPr="0036164B">
        <w:rPr>
          <w:rFonts w:eastAsiaTheme="majorEastAsia"/>
          <w:noProof/>
        </w:rPr>
        <w:drawing>
          <wp:inline distT="0" distB="0" distL="0" distR="0" wp14:anchorId="36C9CF3D" wp14:editId="1386B70E">
            <wp:extent cx="5731510" cy="494665"/>
            <wp:effectExtent l="0" t="0" r="2540" b="635"/>
            <wp:docPr id="36" name="Afbeelding 3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fbeelding 36" descr="Afbeelding met tekst&#10;&#10;Automatisch gegenereerde beschrijving"/>
                    <pic:cNvPicPr/>
                  </pic:nvPicPr>
                  <pic:blipFill>
                    <a:blip r:embed="rId38"/>
                    <a:stretch>
                      <a:fillRect/>
                    </a:stretch>
                  </pic:blipFill>
                  <pic:spPr>
                    <a:xfrm>
                      <a:off x="0" y="0"/>
                      <a:ext cx="5731510" cy="494665"/>
                    </a:xfrm>
                    <a:prstGeom prst="rect">
                      <a:avLst/>
                    </a:prstGeom>
                  </pic:spPr>
                </pic:pic>
              </a:graphicData>
            </a:graphic>
          </wp:inline>
        </w:drawing>
      </w:r>
    </w:p>
    <w:p w14:paraId="7B4839BE" w14:textId="607FAB7E" w:rsidR="00593C3F" w:rsidRPr="0036164B" w:rsidRDefault="00593C3F" w:rsidP="00CC3DC6">
      <w:pPr>
        <w:rPr>
          <w:rFonts w:eastAsiaTheme="majorEastAsia"/>
        </w:rPr>
      </w:pPr>
      <w:r w:rsidRPr="0036164B">
        <w:rPr>
          <w:rFonts w:eastAsiaTheme="majorEastAsia"/>
        </w:rPr>
        <w:t>We laten de Details ActionLink staan, en maken hiervoor een nieuwe action op onze UserController.</w:t>
      </w:r>
      <w:r w:rsidR="00164544" w:rsidRPr="0036164B">
        <w:rPr>
          <w:rFonts w:eastAsiaTheme="majorEastAsia"/>
        </w:rPr>
        <w:t xml:space="preserve"> Via Add View kunnen hier dan een view voor aanmaken met als template Details en als model User.</w:t>
      </w:r>
      <w:r w:rsidR="003502C1" w:rsidRPr="0036164B">
        <w:rPr>
          <w:rFonts w:eastAsiaTheme="majorEastAsia"/>
        </w:rPr>
        <w:t xml:space="preserve"> Gezien onze controller echter het model moet aanleveren aan de view, zullen we de user moeten ophalen. De code in commentaar geeft ons al een hint hoe we dit kunnen doen:</w:t>
      </w:r>
    </w:p>
    <w:p w14:paraId="1CE2FC1C" w14:textId="5934FA7F" w:rsidR="003502C1" w:rsidRPr="00E036E0" w:rsidRDefault="003502C1" w:rsidP="001C4DA3">
      <w:pPr>
        <w:pStyle w:val="Code"/>
        <w:rPr>
          <w:lang w:val="en-GB" w:eastAsia="nl-BE"/>
        </w:rPr>
      </w:pPr>
      <w:r w:rsidRPr="00E036E0">
        <w:rPr>
          <w:lang w:val="en-GB" w:eastAsia="nl-BE"/>
        </w:rPr>
        <w:t>@Html.ActionLink(</w:t>
      </w:r>
      <w:r w:rsidRPr="00E036E0">
        <w:rPr>
          <w:color w:val="A31515"/>
          <w:lang w:val="en-GB" w:eastAsia="nl-BE"/>
        </w:rPr>
        <w:t>"Details"</w:t>
      </w:r>
      <w:r w:rsidRPr="00E036E0">
        <w:rPr>
          <w:lang w:val="en-GB" w:eastAsia="nl-BE"/>
        </w:rPr>
        <w:t xml:space="preserve">, </w:t>
      </w:r>
      <w:r w:rsidRPr="00E036E0">
        <w:rPr>
          <w:color w:val="A31515"/>
          <w:lang w:val="en-GB" w:eastAsia="nl-BE"/>
        </w:rPr>
        <w:t>"Details"</w:t>
      </w:r>
      <w:r w:rsidRPr="00E036E0">
        <w:rPr>
          <w:lang w:val="en-GB" w:eastAsia="nl-BE"/>
        </w:rPr>
        <w:t xml:space="preserve">, </w:t>
      </w:r>
      <w:r w:rsidRPr="00E036E0">
        <w:rPr>
          <w:color w:val="0000FF"/>
          <w:lang w:val="en-GB" w:eastAsia="nl-BE"/>
        </w:rPr>
        <w:t>new</w:t>
      </w:r>
      <w:r w:rsidRPr="00E036E0">
        <w:rPr>
          <w:lang w:val="en-GB" w:eastAsia="nl-BE"/>
        </w:rPr>
        <w:t xml:space="preserve"> { </w:t>
      </w:r>
      <w:r w:rsidRPr="00E036E0">
        <w:rPr>
          <w:color w:val="008000"/>
          <w:lang w:val="en-GB" w:eastAsia="nl-BE"/>
        </w:rPr>
        <w:t>/* id=item.PrimaryKey */</w:t>
      </w:r>
      <w:r w:rsidRPr="00E036E0">
        <w:rPr>
          <w:lang w:val="en-GB" w:eastAsia="nl-BE"/>
        </w:rPr>
        <w:t xml:space="preserve"> }) </w:t>
      </w:r>
    </w:p>
    <w:p w14:paraId="14245DFF" w14:textId="1F32F553" w:rsidR="003502C1" w:rsidRPr="0036164B" w:rsidRDefault="003502C1" w:rsidP="003502C1">
      <w:pPr>
        <w:rPr>
          <w:rFonts w:eastAsiaTheme="majorEastAsia"/>
        </w:rPr>
      </w:pPr>
      <w:r w:rsidRPr="0036164B">
        <w:rPr>
          <w:rFonts w:eastAsiaTheme="majorEastAsia"/>
        </w:rPr>
        <w:lastRenderedPageBreak/>
        <w:t>We gaan de Id van de User aanleveren aan de action. De action zal dan op basis van deze Id de user opzoeken in de repository en deze meegeven aan de Details view.</w:t>
      </w:r>
    </w:p>
    <w:p w14:paraId="00FA3C62" w14:textId="69429D36" w:rsidR="00086A16" w:rsidRPr="0036164B" w:rsidRDefault="00086A16" w:rsidP="003502C1">
      <w:pPr>
        <w:rPr>
          <w:rFonts w:eastAsiaTheme="majorEastAsia"/>
        </w:rPr>
      </w:pPr>
    </w:p>
    <w:p w14:paraId="4D964BA0" w14:textId="3BB96962" w:rsidR="00086A16" w:rsidRPr="00E036E0" w:rsidRDefault="00086A16" w:rsidP="001C4DA3">
      <w:pPr>
        <w:pStyle w:val="Code"/>
        <w:rPr>
          <w:lang w:val="en-GB" w:eastAsia="nl-BE"/>
        </w:rPr>
      </w:pPr>
      <w:r w:rsidRPr="00E036E0">
        <w:rPr>
          <w:lang w:val="en-GB" w:eastAsia="nl-BE"/>
        </w:rPr>
        <w:t>@Html.ActionLink(</w:t>
      </w:r>
      <w:r w:rsidRPr="00E036E0">
        <w:rPr>
          <w:color w:val="A31515"/>
          <w:lang w:val="en-GB" w:eastAsia="nl-BE"/>
        </w:rPr>
        <w:t>"Details"</w:t>
      </w:r>
      <w:r w:rsidRPr="00E036E0">
        <w:rPr>
          <w:lang w:val="en-GB" w:eastAsia="nl-BE"/>
        </w:rPr>
        <w:t xml:space="preserve">, </w:t>
      </w:r>
      <w:r w:rsidRPr="00E036E0">
        <w:rPr>
          <w:color w:val="A31515"/>
          <w:lang w:val="en-GB" w:eastAsia="nl-BE"/>
        </w:rPr>
        <w:t>"Details"</w:t>
      </w:r>
      <w:r w:rsidRPr="00E036E0">
        <w:rPr>
          <w:lang w:val="en-GB" w:eastAsia="nl-BE"/>
        </w:rPr>
        <w:t xml:space="preserve">, </w:t>
      </w:r>
      <w:r w:rsidRPr="00E036E0">
        <w:rPr>
          <w:color w:val="0000FF"/>
          <w:lang w:val="en-GB" w:eastAsia="nl-BE"/>
        </w:rPr>
        <w:t>new</w:t>
      </w:r>
      <w:r w:rsidRPr="00E036E0">
        <w:rPr>
          <w:lang w:val="en-GB" w:eastAsia="nl-BE"/>
        </w:rPr>
        <w:t xml:space="preserve"> {  </w:t>
      </w:r>
      <w:r w:rsidRPr="00E036E0">
        <w:rPr>
          <w:b/>
          <w:bCs/>
          <w:highlight w:val="yellow"/>
          <w:lang w:val="en-GB" w:eastAsia="nl-BE"/>
        </w:rPr>
        <w:t>id</w:t>
      </w:r>
      <w:r w:rsidRPr="00E036E0">
        <w:rPr>
          <w:lang w:val="en-GB" w:eastAsia="nl-BE"/>
        </w:rPr>
        <w:t>=item.Id })</w:t>
      </w:r>
    </w:p>
    <w:p w14:paraId="081B08AD" w14:textId="530CAE11" w:rsidR="00086A16" w:rsidRPr="00E036E0" w:rsidRDefault="001C4DA3" w:rsidP="00086A16">
      <w:pPr>
        <w:ind w:firstLine="708"/>
        <w:rPr>
          <w:rFonts w:ascii="Cascadia Mono" w:hAnsi="Cascadia Mono" w:cs="Cascadia Mono"/>
          <w:color w:val="000000"/>
          <w:sz w:val="19"/>
          <w:szCs w:val="19"/>
          <w:lang w:val="en-GB" w:eastAsia="nl-BE"/>
        </w:rPr>
      </w:pPr>
      <w:r w:rsidRPr="0036164B">
        <w:rPr>
          <w:noProof/>
          <w:lang w:eastAsia="nl-BE"/>
        </w:rPr>
        <mc:AlternateContent>
          <mc:Choice Requires="wps">
            <w:drawing>
              <wp:anchor distT="0" distB="0" distL="114300" distR="114300" simplePos="0" relativeHeight="251658244" behindDoc="0" locked="0" layoutInCell="1" allowOverlap="1" wp14:anchorId="569C8CF0" wp14:editId="23F2D27A">
                <wp:simplePos x="0" y="0"/>
                <wp:positionH relativeFrom="column">
                  <wp:posOffset>3215640</wp:posOffset>
                </wp:positionH>
                <wp:positionV relativeFrom="paragraph">
                  <wp:posOffset>43180</wp:posOffset>
                </wp:positionV>
                <wp:extent cx="487680" cy="632460"/>
                <wp:effectExtent l="19050" t="38100" r="64770" b="91440"/>
                <wp:wrapNone/>
                <wp:docPr id="38" name="Verbindingslijn: gebogen 3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flipH="1">
                          <a:off x="0" y="0"/>
                          <a:ext cx="487680" cy="632460"/>
                        </a:xfrm>
                        <a:prstGeom prst="bentConnector3">
                          <a:avLst>
                            <a:gd name="adj1" fmla="val -649"/>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9AB16B" id="_x0000_t34" coordsize="21600,21600" o:spt="34" o:oned="t" adj="10800" path="m,l@0,0@0,21600,21600,21600e" filled="f">
                <v:stroke joinstyle="miter"/>
                <v:formulas>
                  <v:f eqn="val #0"/>
                </v:formulas>
                <v:path arrowok="t" fillok="f" o:connecttype="none"/>
                <v:handles>
                  <v:h position="#0,center"/>
                </v:handles>
                <o:lock v:ext="edit" shapetype="t"/>
              </v:shapetype>
              <v:shape id="Verbindingslijn: gebogen 38" o:spid="_x0000_s1026" type="#_x0000_t34" alt="&quot;&quot;" style="position:absolute;margin-left:253.2pt;margin-top:3.4pt;width:38.4pt;height:49.8pt;flip:x;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" adj="-140" strokecolor="#4579b8 [3044]">
                <v:stroke startarrow="block" endarrow="block"/>
              </v:shape>
            </w:pict>
          </mc:Fallback>
        </mc:AlternateContent>
      </w:r>
    </w:p>
    <w:p w14:paraId="7D0E54D0" w14:textId="08DAFD96" w:rsidR="00086A16" w:rsidRPr="0036164B" w:rsidRDefault="00086A16" w:rsidP="00086A16">
      <w:pPr>
        <w:rPr>
          <w:rFonts w:eastAsiaTheme="majorEastAsia"/>
        </w:rPr>
      </w:pPr>
      <w:r w:rsidRPr="0036164B">
        <w:rPr>
          <w:rFonts w:eastAsiaTheme="majorEastAsia"/>
        </w:rPr>
        <w:t>In de controller vangen we deze parameter dan op:</w:t>
      </w:r>
    </w:p>
    <w:p w14:paraId="79422528" w14:textId="77777777" w:rsidR="00086A16" w:rsidRPr="00E036E0" w:rsidRDefault="00086A16" w:rsidP="001C4DA3">
      <w:pPr>
        <w:pStyle w:val="Code"/>
        <w:rPr>
          <w:lang w:val="en-GB" w:eastAsia="nl-BE"/>
        </w:rPr>
      </w:pPr>
      <w:r w:rsidRPr="0036164B">
        <w:rPr>
          <w:lang w:eastAsia="nl-BE"/>
        </w:rPr>
        <w:t xml:space="preserve">    </w:t>
      </w:r>
      <w:r w:rsidRPr="00E036E0">
        <w:rPr>
          <w:color w:val="0000FF"/>
          <w:lang w:val="en-GB" w:eastAsia="nl-BE"/>
        </w:rPr>
        <w:t>public</w:t>
      </w:r>
      <w:r w:rsidRPr="00E036E0">
        <w:rPr>
          <w:lang w:val="en-GB" w:eastAsia="nl-BE"/>
        </w:rPr>
        <w:t xml:space="preserve"> </w:t>
      </w:r>
      <w:r w:rsidRPr="00E036E0">
        <w:rPr>
          <w:color w:val="2B91AF"/>
          <w:lang w:val="en-GB" w:eastAsia="nl-BE"/>
        </w:rPr>
        <w:t>IActionResult</w:t>
      </w:r>
      <w:r w:rsidRPr="00E036E0">
        <w:rPr>
          <w:lang w:val="en-GB" w:eastAsia="nl-BE"/>
        </w:rPr>
        <w:t xml:space="preserve"> Details(</w:t>
      </w:r>
      <w:r w:rsidRPr="00E036E0">
        <w:rPr>
          <w:color w:val="0000FF"/>
          <w:lang w:val="en-GB" w:eastAsia="nl-BE"/>
        </w:rPr>
        <w:t>int</w:t>
      </w:r>
      <w:r w:rsidRPr="00E036E0">
        <w:rPr>
          <w:lang w:val="en-GB" w:eastAsia="nl-BE"/>
        </w:rPr>
        <w:t xml:space="preserve"> </w:t>
      </w:r>
      <w:r w:rsidRPr="00E036E0">
        <w:rPr>
          <w:b/>
          <w:bCs/>
          <w:highlight w:val="yellow"/>
          <w:lang w:val="en-GB" w:eastAsia="nl-BE"/>
        </w:rPr>
        <w:t>id</w:t>
      </w:r>
      <w:r w:rsidRPr="00E036E0">
        <w:rPr>
          <w:lang w:val="en-GB" w:eastAsia="nl-BE"/>
        </w:rPr>
        <w:t>)</w:t>
      </w:r>
    </w:p>
    <w:p w14:paraId="7998616B" w14:textId="77777777" w:rsidR="00086A16" w:rsidRPr="0036164B" w:rsidRDefault="00086A16" w:rsidP="001C4DA3">
      <w:pPr>
        <w:pStyle w:val="Code"/>
        <w:rPr>
          <w:lang w:eastAsia="nl-BE"/>
        </w:rPr>
      </w:pPr>
      <w:r w:rsidRPr="00E036E0">
        <w:rPr>
          <w:lang w:val="en-GB" w:eastAsia="nl-BE"/>
        </w:rPr>
        <w:t xml:space="preserve">    </w:t>
      </w:r>
      <w:r w:rsidRPr="0036164B">
        <w:rPr>
          <w:lang w:eastAsia="nl-BE"/>
        </w:rPr>
        <w:t>{</w:t>
      </w:r>
    </w:p>
    <w:p w14:paraId="65DE49AB" w14:textId="77777777" w:rsidR="00086A16" w:rsidRPr="0036164B" w:rsidRDefault="00086A16" w:rsidP="001C4DA3">
      <w:pPr>
        <w:pStyle w:val="Code"/>
        <w:rPr>
          <w:lang w:eastAsia="nl-BE"/>
        </w:rPr>
      </w:pPr>
      <w:r w:rsidRPr="0036164B">
        <w:rPr>
          <w:lang w:eastAsia="nl-BE"/>
        </w:rPr>
        <w:t xml:space="preserve">        </w:t>
      </w:r>
      <w:r w:rsidRPr="0036164B">
        <w:rPr>
          <w:color w:val="0000FF"/>
          <w:lang w:eastAsia="nl-BE"/>
        </w:rPr>
        <w:t>return</w:t>
      </w:r>
      <w:r w:rsidRPr="0036164B">
        <w:rPr>
          <w:lang w:eastAsia="nl-BE"/>
        </w:rPr>
        <w:t xml:space="preserve"> View();</w:t>
      </w:r>
    </w:p>
    <w:p w14:paraId="405FC2C8" w14:textId="3AE0A335" w:rsidR="00086A16" w:rsidRPr="0036164B" w:rsidRDefault="00086A16" w:rsidP="001C4DA3">
      <w:pPr>
        <w:pStyle w:val="Code"/>
        <w:rPr>
          <w:lang w:eastAsia="nl-BE"/>
        </w:rPr>
      </w:pPr>
      <w:r w:rsidRPr="0036164B">
        <w:rPr>
          <w:lang w:eastAsia="nl-BE"/>
        </w:rPr>
        <w:t xml:space="preserve">    }</w:t>
      </w:r>
    </w:p>
    <w:p w14:paraId="56E2070A" w14:textId="73B44846" w:rsidR="00086A16" w:rsidRPr="0036164B" w:rsidRDefault="00086A16" w:rsidP="00086A16">
      <w:pPr>
        <w:rPr>
          <w:rFonts w:eastAsiaTheme="majorEastAsia"/>
        </w:rPr>
      </w:pPr>
      <w:r w:rsidRPr="0036164B">
        <w:rPr>
          <w:rFonts w:eastAsiaTheme="majorEastAsia"/>
        </w:rPr>
        <w:t xml:space="preserve">De naamgeving is hier zeer belangrijk. </w:t>
      </w:r>
      <w:r w:rsidR="006852CA" w:rsidRPr="0036164B">
        <w:rPr>
          <w:rFonts w:eastAsiaTheme="majorEastAsia"/>
        </w:rPr>
        <w:t>Als we in de view een anoniem object aanmaken met de naam id, dan moet ook de parameter in de controller de naam id krijgen.</w:t>
      </w:r>
      <w:r w:rsidRPr="0036164B">
        <w:rPr>
          <w:rFonts w:eastAsiaTheme="majorEastAsia"/>
        </w:rPr>
        <w:t xml:space="preserve"> </w:t>
      </w:r>
      <w:r w:rsidR="006D45AE" w:rsidRPr="0036164B">
        <w:rPr>
          <w:rFonts w:eastAsiaTheme="majorEastAsia"/>
        </w:rPr>
        <w:t>Omdat we data gaan ophalen, zal dit dus een GET operatie zijn:</w:t>
      </w:r>
    </w:p>
    <w:p w14:paraId="7DD98ED5" w14:textId="77777777" w:rsidR="006D45AE" w:rsidRPr="00E036E0" w:rsidRDefault="006D45AE" w:rsidP="001C4DA3">
      <w:pPr>
        <w:pStyle w:val="Code"/>
        <w:rPr>
          <w:lang w:val="en-GB" w:eastAsia="nl-BE"/>
        </w:rPr>
      </w:pPr>
      <w:r w:rsidRPr="0036164B">
        <w:rPr>
          <w:lang w:eastAsia="nl-BE"/>
        </w:rPr>
        <w:t xml:space="preserve">    </w:t>
      </w:r>
      <w:r w:rsidRPr="00E036E0">
        <w:rPr>
          <w:color w:val="0000FF"/>
          <w:lang w:val="en-GB" w:eastAsia="nl-BE"/>
        </w:rPr>
        <w:t>public</w:t>
      </w:r>
      <w:r w:rsidRPr="00E036E0">
        <w:rPr>
          <w:lang w:val="en-GB" w:eastAsia="nl-BE"/>
        </w:rPr>
        <w:t xml:space="preserve"> </w:t>
      </w:r>
      <w:r w:rsidRPr="00E036E0">
        <w:rPr>
          <w:color w:val="2B91AF"/>
          <w:lang w:val="en-GB" w:eastAsia="nl-BE"/>
        </w:rPr>
        <w:t>IActionResult</w:t>
      </w:r>
      <w:r w:rsidRPr="00E036E0">
        <w:rPr>
          <w:lang w:val="en-GB" w:eastAsia="nl-BE"/>
        </w:rPr>
        <w:t xml:space="preserve"> Details(</w:t>
      </w:r>
      <w:r w:rsidRPr="00E036E0">
        <w:rPr>
          <w:color w:val="0000FF"/>
          <w:lang w:val="en-GB" w:eastAsia="nl-BE"/>
        </w:rPr>
        <w:t>int</w:t>
      </w:r>
      <w:r w:rsidRPr="00E036E0">
        <w:rPr>
          <w:lang w:val="en-GB" w:eastAsia="nl-BE"/>
        </w:rPr>
        <w:t xml:space="preserve"> id)</w:t>
      </w:r>
    </w:p>
    <w:p w14:paraId="1E498F98" w14:textId="77777777" w:rsidR="006D45AE" w:rsidRPr="00A94B81" w:rsidRDefault="006D45AE" w:rsidP="001C4DA3">
      <w:pPr>
        <w:pStyle w:val="Code"/>
        <w:rPr>
          <w:lang w:val="en-GB" w:eastAsia="nl-BE"/>
        </w:rPr>
      </w:pPr>
      <w:r w:rsidRPr="00E036E0">
        <w:rPr>
          <w:lang w:val="en-GB" w:eastAsia="nl-BE"/>
        </w:rPr>
        <w:t xml:space="preserve">    </w:t>
      </w:r>
      <w:r w:rsidRPr="00A94B81">
        <w:rPr>
          <w:lang w:val="en-GB" w:eastAsia="nl-BE"/>
        </w:rPr>
        <w:t>{</w:t>
      </w:r>
    </w:p>
    <w:p w14:paraId="07168AC5" w14:textId="77777777" w:rsidR="006D45AE" w:rsidRPr="00E036E0" w:rsidRDefault="006D45AE" w:rsidP="001C4DA3">
      <w:pPr>
        <w:pStyle w:val="Code"/>
        <w:rPr>
          <w:lang w:val="en-GB" w:eastAsia="nl-BE"/>
        </w:rPr>
      </w:pPr>
      <w:r w:rsidRPr="00A94B81">
        <w:rPr>
          <w:lang w:val="en-GB" w:eastAsia="nl-BE"/>
        </w:rPr>
        <w:t xml:space="preserve">        </w:t>
      </w:r>
      <w:r w:rsidRPr="00E036E0">
        <w:rPr>
          <w:color w:val="0000FF"/>
          <w:lang w:val="en-GB" w:eastAsia="nl-BE"/>
        </w:rPr>
        <w:t>var</w:t>
      </w:r>
      <w:r w:rsidRPr="00E036E0">
        <w:rPr>
          <w:lang w:val="en-GB" w:eastAsia="nl-BE"/>
        </w:rPr>
        <w:t xml:space="preserve"> user = _userRepository.GetUser(id);</w:t>
      </w:r>
    </w:p>
    <w:p w14:paraId="06D66529" w14:textId="77777777" w:rsidR="006D45AE" w:rsidRPr="00E036E0" w:rsidRDefault="006D45AE" w:rsidP="001C4DA3">
      <w:pPr>
        <w:pStyle w:val="Code"/>
        <w:rPr>
          <w:lang w:val="en-GB" w:eastAsia="nl-BE"/>
        </w:rPr>
      </w:pPr>
      <w:r w:rsidRPr="00E036E0">
        <w:rPr>
          <w:lang w:val="en-GB" w:eastAsia="nl-BE"/>
        </w:rPr>
        <w:t xml:space="preserve">        </w:t>
      </w:r>
      <w:r w:rsidRPr="00E036E0">
        <w:rPr>
          <w:color w:val="0000FF"/>
          <w:lang w:val="en-GB" w:eastAsia="nl-BE"/>
        </w:rPr>
        <w:t>return</w:t>
      </w:r>
      <w:r w:rsidRPr="00E036E0">
        <w:rPr>
          <w:lang w:val="en-GB" w:eastAsia="nl-BE"/>
        </w:rPr>
        <w:t xml:space="preserve"> View(user);</w:t>
      </w:r>
    </w:p>
    <w:p w14:paraId="6645ABED" w14:textId="4D743736" w:rsidR="006D45AE" w:rsidRPr="0036164B" w:rsidRDefault="006D45AE" w:rsidP="001C4DA3">
      <w:pPr>
        <w:pStyle w:val="Code"/>
        <w:rPr>
          <w:lang w:eastAsia="nl-BE"/>
        </w:rPr>
      </w:pPr>
      <w:r w:rsidRPr="00E036E0">
        <w:rPr>
          <w:lang w:val="en-GB" w:eastAsia="nl-BE"/>
        </w:rPr>
        <w:t xml:space="preserve">    </w:t>
      </w:r>
      <w:r w:rsidRPr="0036164B">
        <w:rPr>
          <w:lang w:eastAsia="nl-BE"/>
        </w:rPr>
        <w:t>}</w:t>
      </w:r>
    </w:p>
    <w:p w14:paraId="2496988C" w14:textId="77777777" w:rsidR="001C4DA3" w:rsidRDefault="001C4DA3" w:rsidP="00453EF9">
      <w:pPr>
        <w:rPr>
          <w:rFonts w:eastAsiaTheme="majorEastAsia"/>
        </w:rPr>
      </w:pPr>
    </w:p>
    <w:tbl>
      <w:tblPr>
        <w:tblStyle w:val="TableGrid-GreyHeader1"/>
        <w:tblW w:w="9072" w:type="dxa"/>
        <w:tblInd w:w="-5" w:type="dxa"/>
        <w:tblBorders>
          <w:top w:val="none" w:sz="0" w:space="0" w:color="auto"/>
          <w:left w:val="none" w:sz="0" w:space="0" w:color="auto"/>
          <w:bottom w:val="none" w:sz="0" w:space="0" w:color="auto"/>
          <w:right w:val="none" w:sz="0" w:space="0" w:color="auto"/>
          <w:insideV w:val="none" w:sz="0" w:space="0" w:color="auto"/>
        </w:tblBorders>
        <w:tblLayout w:type="fixed"/>
        <w:tblCellMar>
          <w:top w:w="108" w:type="dxa"/>
          <w:bottom w:w="108" w:type="dxa"/>
        </w:tblCellMar>
        <w:tblLook w:val="04A0" w:firstRow="1" w:lastRow="0" w:firstColumn="1" w:lastColumn="0" w:noHBand="0" w:noVBand="1"/>
      </w:tblPr>
      <w:tblGrid>
        <w:gridCol w:w="1276"/>
        <w:gridCol w:w="7796"/>
      </w:tblGrid>
      <w:tr w:rsidR="001C4DA3" w:rsidRPr="00BB08E4" w14:paraId="3B465263" w14:textId="77777777" w:rsidTr="008E6954">
        <w:trPr>
          <w:trHeight w:val="397"/>
        </w:trPr>
        <w:tc>
          <w:tcPr>
            <w:tcW w:w="1276" w:type="dxa"/>
            <w:shd w:val="clear" w:color="auto" w:fill="auto"/>
          </w:tcPr>
          <w:p w14:paraId="1FF08BF6" w14:textId="77777777" w:rsidR="001C4DA3" w:rsidRPr="003F53DB" w:rsidRDefault="001C4DA3" w:rsidP="008E6954">
            <w:pPr>
              <w:jc w:val="center"/>
              <w:rPr>
                <w:lang w:val="nl-BE" w:eastAsia="en-GB"/>
              </w:rPr>
            </w:pPr>
            <w:r w:rsidRPr="0036164B">
              <w:rPr>
                <w:noProof/>
                <w:szCs w:val="22"/>
                <w:lang w:eastAsia="en-GB"/>
              </w:rPr>
              <w:drawing>
                <wp:inline distT="0" distB="0" distL="0" distR="0" wp14:anchorId="13D36640" wp14:editId="30066743">
                  <wp:extent cx="360000" cy="360000"/>
                  <wp:effectExtent l="0" t="0" r="2540" b="2540"/>
                  <wp:docPr id="10" name="Picture 68" descr="Icon&#10;&#10;Description automatically generated">
                    <a:extLst xmlns:a="http://schemas.openxmlformats.org/drawingml/2006/main">
                      <a:ext uri="{FF2B5EF4-FFF2-40B4-BE49-F238E27FC236}">
                        <a16:creationId xmlns:a16="http://schemas.microsoft.com/office/drawing/2014/main" id="{E2420161-A894-4238-9328-8E4B97EFDB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8" descr="Icon&#10;&#10;Description automatically generated">
                            <a:extLst>
                              <a:ext uri="{FF2B5EF4-FFF2-40B4-BE49-F238E27FC236}">
                                <a16:creationId xmlns:a16="http://schemas.microsoft.com/office/drawing/2014/main" id="{E2420161-A894-4238-9328-8E4B97EFDBB4}"/>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7796" w:type="dxa"/>
            <w:shd w:val="clear" w:color="auto" w:fill="F2F2F2" w:themeFill="background1" w:themeFillShade="F2"/>
          </w:tcPr>
          <w:p w14:paraId="6A362C17" w14:textId="14C10E93" w:rsidR="001C4DA3" w:rsidRPr="001C4DA3" w:rsidRDefault="001C4DA3" w:rsidP="008E6954">
            <w:pPr>
              <w:rPr>
                <w:b/>
                <w:bCs/>
                <w:lang w:val="nl-BE"/>
              </w:rPr>
            </w:pPr>
            <w:r w:rsidRPr="001C4DA3">
              <w:rPr>
                <w:rFonts w:eastAsiaTheme="majorEastAsia"/>
                <w:lang w:val="nl-BE"/>
              </w:rPr>
              <w:t xml:space="preserve">De volledige code van deze praktische uitwerking vind je terug onder de solution </w:t>
            </w:r>
            <w:r w:rsidRPr="001C4DA3">
              <w:rPr>
                <w:rFonts w:eastAsiaTheme="majorEastAsia"/>
                <w:b/>
                <w:bCs/>
                <w:lang w:val="nl-BE"/>
              </w:rPr>
              <w:t>Ucll.OOD.MVC</w:t>
            </w:r>
          </w:p>
        </w:tc>
      </w:tr>
    </w:tbl>
    <w:p w14:paraId="46AAC266" w14:textId="77777777" w:rsidR="001C4DA3" w:rsidRDefault="001C4DA3" w:rsidP="00453EF9">
      <w:pPr>
        <w:rPr>
          <w:rFonts w:eastAsiaTheme="majorEastAsia"/>
        </w:rPr>
      </w:pPr>
    </w:p>
    <w:tbl>
      <w:tblPr>
        <w:tblStyle w:val="TableGrid-GreyHeader1"/>
        <w:tblW w:w="9072" w:type="dxa"/>
        <w:tblInd w:w="-5" w:type="dxa"/>
        <w:tblBorders>
          <w:top w:val="none" w:sz="0" w:space="0" w:color="auto"/>
          <w:left w:val="none" w:sz="0" w:space="0" w:color="auto"/>
          <w:bottom w:val="none" w:sz="0" w:space="0" w:color="auto"/>
          <w:right w:val="none" w:sz="0" w:space="0" w:color="auto"/>
          <w:insideV w:val="none" w:sz="0" w:space="0" w:color="auto"/>
        </w:tblBorders>
        <w:tblLayout w:type="fixed"/>
        <w:tblCellMar>
          <w:top w:w="108" w:type="dxa"/>
          <w:bottom w:w="108" w:type="dxa"/>
        </w:tblCellMar>
        <w:tblLook w:val="04A0" w:firstRow="1" w:lastRow="0" w:firstColumn="1" w:lastColumn="0" w:noHBand="0" w:noVBand="1"/>
      </w:tblPr>
      <w:tblGrid>
        <w:gridCol w:w="1276"/>
        <w:gridCol w:w="7796"/>
      </w:tblGrid>
      <w:tr w:rsidR="00C55377" w:rsidRPr="00BB08E4" w14:paraId="4F4E48CB" w14:textId="77777777" w:rsidTr="00720E50">
        <w:trPr>
          <w:trHeight w:val="397"/>
        </w:trPr>
        <w:tc>
          <w:tcPr>
            <w:tcW w:w="1276" w:type="dxa"/>
            <w:shd w:val="clear" w:color="auto" w:fill="auto"/>
          </w:tcPr>
          <w:p w14:paraId="5C076CFB" w14:textId="77777777" w:rsidR="00C55377" w:rsidRPr="00AD1150" w:rsidRDefault="00C55377" w:rsidP="00720E50">
            <w:pPr>
              <w:jc w:val="center"/>
              <w:rPr>
                <w:lang w:val="nl-BE" w:eastAsia="en-GB"/>
              </w:rPr>
            </w:pPr>
            <w:r w:rsidRPr="0036164B">
              <w:rPr>
                <w:noProof/>
                <w:szCs w:val="22"/>
                <w:lang w:eastAsia="en-GB"/>
              </w:rPr>
              <w:drawing>
                <wp:inline distT="0" distB="0" distL="0" distR="0" wp14:anchorId="094B70E3" wp14:editId="2E365F7A">
                  <wp:extent cx="360000" cy="360000"/>
                  <wp:effectExtent l="0" t="0" r="2540" b="2540"/>
                  <wp:docPr id="1276047381" name="Picture 7" descr="Icon&#10;&#10;Description automatically generated">
                    <a:extLst xmlns:a="http://schemas.openxmlformats.org/drawingml/2006/main">
                      <a:ext uri="{FF2B5EF4-FFF2-40B4-BE49-F238E27FC236}">
                        <a16:creationId xmlns:a16="http://schemas.microsoft.com/office/drawing/2014/main" id="{E90CE49D-4545-4E80-AA58-7AF9245BCE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Icon&#10;&#10;Description automatically generated">
                            <a:extLst>
                              <a:ext uri="{FF2B5EF4-FFF2-40B4-BE49-F238E27FC236}">
                                <a16:creationId xmlns:a16="http://schemas.microsoft.com/office/drawing/2014/main" id="{E90CE49D-4545-4E80-AA58-7AF9245BCE0C}"/>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7796" w:type="dxa"/>
            <w:shd w:val="clear" w:color="auto" w:fill="F2F2F2" w:themeFill="background1" w:themeFillShade="F2"/>
          </w:tcPr>
          <w:p w14:paraId="23ECD258" w14:textId="67791ADF" w:rsidR="00C55377" w:rsidRPr="00B20997" w:rsidRDefault="00C55377" w:rsidP="00720E50">
            <w:pPr>
              <w:rPr>
                <w:lang w:val="nl-BE"/>
              </w:rPr>
            </w:pPr>
            <w:r>
              <w:rPr>
                <w:rFonts w:eastAsiaTheme="majorEastAsia"/>
                <w:lang w:val="nl-BE"/>
              </w:rPr>
              <w:t xml:space="preserve">Onder de </w:t>
            </w:r>
            <w:r>
              <w:rPr>
                <w:rFonts w:eastAsiaTheme="majorEastAsia"/>
                <w:b/>
                <w:bCs/>
                <w:lang w:val="nl-BE"/>
              </w:rPr>
              <w:t>Media Gallery</w:t>
            </w:r>
            <w:r>
              <w:rPr>
                <w:rFonts w:eastAsiaTheme="majorEastAsia"/>
                <w:lang w:val="nl-BE"/>
              </w:rPr>
              <w:t xml:space="preserve"> is er een video </w:t>
            </w:r>
            <w:r w:rsidRPr="00B20997">
              <w:rPr>
                <w:rFonts w:eastAsiaTheme="majorEastAsia"/>
                <w:b/>
                <w:bCs/>
                <w:lang w:val="nl-BE"/>
              </w:rPr>
              <w:t xml:space="preserve">OOD </w:t>
            </w:r>
            <w:r>
              <w:rPr>
                <w:rFonts w:eastAsiaTheme="majorEastAsia"/>
                <w:b/>
                <w:bCs/>
                <w:lang w:val="nl-BE"/>
              </w:rPr>
              <w:t>–</w:t>
            </w:r>
            <w:r>
              <w:rPr>
                <w:rFonts w:eastAsiaTheme="majorEastAsia"/>
                <w:b/>
                <w:bCs/>
                <w:lang w:val="nl-BE"/>
              </w:rPr>
              <w:t>MVC in ASP.NET</w:t>
            </w:r>
            <w:r w:rsidR="00CB3888">
              <w:rPr>
                <w:rFonts w:eastAsiaTheme="majorEastAsia"/>
                <w:b/>
                <w:bCs/>
                <w:lang w:val="nl-BE"/>
              </w:rPr>
              <w:t xml:space="preserve"> Core</w:t>
            </w:r>
            <w:r>
              <w:rPr>
                <w:rFonts w:eastAsiaTheme="majorEastAsia"/>
                <w:b/>
                <w:bCs/>
                <w:lang w:val="nl-BE"/>
              </w:rPr>
              <w:t xml:space="preserve"> </w:t>
            </w:r>
            <w:r>
              <w:rPr>
                <w:rFonts w:eastAsiaTheme="majorEastAsia"/>
                <w:lang w:val="nl-BE"/>
              </w:rPr>
              <w:t>die dit voorbeeld doorloopt</w:t>
            </w:r>
          </w:p>
        </w:tc>
      </w:tr>
    </w:tbl>
    <w:p w14:paraId="62CFE169" w14:textId="77777777" w:rsidR="00C55377" w:rsidRDefault="00C55377" w:rsidP="00453EF9">
      <w:pPr>
        <w:rPr>
          <w:rFonts w:eastAsiaTheme="majorEastAsia"/>
        </w:rPr>
      </w:pPr>
    </w:p>
    <w:p w14:paraId="5E035873" w14:textId="77777777" w:rsidR="00C55377" w:rsidRDefault="00C55377">
      <w:pPr>
        <w:spacing w:line="240" w:lineRule="auto"/>
        <w:jc w:val="left"/>
        <w:rPr>
          <w:rFonts w:eastAsiaTheme="majorEastAsia"/>
          <w:bCs/>
          <w:sz w:val="28"/>
          <w:szCs w:val="28"/>
        </w:rPr>
      </w:pPr>
      <w:bookmarkStart w:id="54" w:name="_Toc106831717"/>
      <w:r>
        <w:rPr>
          <w:rFonts w:eastAsiaTheme="majorEastAsia"/>
        </w:rPr>
        <w:br w:type="page"/>
      </w:r>
    </w:p>
    <w:p w14:paraId="7E770122" w14:textId="76F988D5" w:rsidR="000E71C4" w:rsidRPr="0036164B" w:rsidRDefault="000E71C4" w:rsidP="000E71C4">
      <w:pPr>
        <w:pStyle w:val="Kop2"/>
        <w:rPr>
          <w:rFonts w:eastAsiaTheme="majorEastAsia"/>
        </w:rPr>
      </w:pPr>
      <w:r w:rsidRPr="0036164B">
        <w:rPr>
          <w:rFonts w:eastAsiaTheme="majorEastAsia"/>
        </w:rPr>
        <w:lastRenderedPageBreak/>
        <w:t>ViewModel</w:t>
      </w:r>
      <w:bookmarkEnd w:id="54"/>
    </w:p>
    <w:p w14:paraId="5FB325F8" w14:textId="700F6C91" w:rsidR="000E71C4" w:rsidRDefault="00022C77" w:rsidP="000E71C4">
      <w:pPr>
        <w:rPr>
          <w:rFonts w:eastAsiaTheme="majorEastAsia"/>
        </w:rPr>
      </w:pPr>
      <w:r w:rsidRPr="0036164B">
        <w:rPr>
          <w:rFonts w:eastAsiaTheme="majorEastAsia"/>
        </w:rPr>
        <w:t>Wanneer we een view wensen te tonen met verschillende gecombineerde gegevens moeten gebruik maken van een ViewModel. Dit is een zelf gemaakt model, die verschillende modellen kan combineren en hierop aparte logica kan toepassen.</w:t>
      </w:r>
    </w:p>
    <w:p w14:paraId="5F949DB9" w14:textId="77777777" w:rsidR="00265A63" w:rsidRDefault="00265A63" w:rsidP="000E71C4">
      <w:pPr>
        <w:rPr>
          <w:rFonts w:eastAsiaTheme="majorEastAsia"/>
        </w:rPr>
      </w:pPr>
    </w:p>
    <w:tbl>
      <w:tblPr>
        <w:tblStyle w:val="TableGrid-GreyHeader1"/>
        <w:tblW w:w="9072" w:type="dxa"/>
        <w:tblInd w:w="-5" w:type="dxa"/>
        <w:tblBorders>
          <w:top w:val="none" w:sz="0" w:space="0" w:color="auto"/>
          <w:left w:val="none" w:sz="0" w:space="0" w:color="auto"/>
          <w:bottom w:val="none" w:sz="0" w:space="0" w:color="auto"/>
          <w:right w:val="none" w:sz="0" w:space="0" w:color="auto"/>
          <w:insideV w:val="none" w:sz="0" w:space="0" w:color="auto"/>
        </w:tblBorders>
        <w:tblLayout w:type="fixed"/>
        <w:tblCellMar>
          <w:top w:w="108" w:type="dxa"/>
          <w:bottom w:w="108" w:type="dxa"/>
        </w:tblCellMar>
        <w:tblLook w:val="04A0" w:firstRow="1" w:lastRow="0" w:firstColumn="1" w:lastColumn="0" w:noHBand="0" w:noVBand="1"/>
      </w:tblPr>
      <w:tblGrid>
        <w:gridCol w:w="1276"/>
        <w:gridCol w:w="7796"/>
      </w:tblGrid>
      <w:tr w:rsidR="00265A63" w:rsidRPr="00BB08E4" w14:paraId="7C62379A" w14:textId="77777777" w:rsidTr="008E6954">
        <w:trPr>
          <w:trHeight w:val="397"/>
        </w:trPr>
        <w:tc>
          <w:tcPr>
            <w:tcW w:w="1276" w:type="dxa"/>
            <w:shd w:val="clear" w:color="auto" w:fill="auto"/>
          </w:tcPr>
          <w:p w14:paraId="7A3B9D00" w14:textId="77777777" w:rsidR="00265A63" w:rsidRPr="003F53DB" w:rsidRDefault="00265A63" w:rsidP="008E6954">
            <w:pPr>
              <w:jc w:val="center"/>
              <w:rPr>
                <w:lang w:val="nl-BE" w:eastAsia="en-GB"/>
              </w:rPr>
            </w:pPr>
            <w:r w:rsidRPr="0036164B">
              <w:rPr>
                <w:noProof/>
                <w:szCs w:val="22"/>
                <w:lang w:eastAsia="en-GB"/>
              </w:rPr>
              <w:drawing>
                <wp:inline distT="0" distB="0" distL="0" distR="0" wp14:anchorId="5EFC0448" wp14:editId="053D2962">
                  <wp:extent cx="360000" cy="360000"/>
                  <wp:effectExtent l="0" t="0" r="2540" b="2540"/>
                  <wp:docPr id="11" name="Picture 68" descr="Icon&#10;&#10;Description automatically generated">
                    <a:extLst xmlns:a="http://schemas.openxmlformats.org/drawingml/2006/main">
                      <a:ext uri="{FF2B5EF4-FFF2-40B4-BE49-F238E27FC236}">
                        <a16:creationId xmlns:a16="http://schemas.microsoft.com/office/drawing/2014/main" id="{E2420161-A894-4238-9328-8E4B97EFDB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8" descr="Icon&#10;&#10;Description automatically generated">
                            <a:extLst>
                              <a:ext uri="{FF2B5EF4-FFF2-40B4-BE49-F238E27FC236}">
                                <a16:creationId xmlns:a16="http://schemas.microsoft.com/office/drawing/2014/main" id="{E2420161-A894-4238-9328-8E4B97EFDBB4}"/>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7796" w:type="dxa"/>
            <w:shd w:val="clear" w:color="auto" w:fill="F2F2F2" w:themeFill="background1" w:themeFillShade="F2"/>
          </w:tcPr>
          <w:p w14:paraId="5C030EF8" w14:textId="3D8D77AD" w:rsidR="00265A63" w:rsidRPr="00265A63" w:rsidRDefault="00265A63" w:rsidP="008E6954">
            <w:pPr>
              <w:rPr>
                <w:b/>
                <w:bCs/>
                <w:lang w:val="nl-BE"/>
              </w:rPr>
            </w:pPr>
            <w:r>
              <w:rPr>
                <w:rFonts w:eastAsiaTheme="majorEastAsia"/>
                <w:lang w:val="nl-BE"/>
              </w:rPr>
              <w:t xml:space="preserve">Dit voorbeeld gebruikt de code van </w:t>
            </w:r>
            <w:r w:rsidRPr="00265A63">
              <w:rPr>
                <w:rFonts w:eastAsiaTheme="majorEastAsia"/>
                <w:lang w:val="nl-BE"/>
              </w:rPr>
              <w:t xml:space="preserve">de solution </w:t>
            </w:r>
            <w:r w:rsidRPr="00265A63">
              <w:rPr>
                <w:rFonts w:eastAsiaTheme="majorEastAsia"/>
                <w:b/>
                <w:bCs/>
                <w:lang w:val="nl-BE"/>
              </w:rPr>
              <w:t>Ucll.OOD.ViewModel</w:t>
            </w:r>
          </w:p>
        </w:tc>
      </w:tr>
    </w:tbl>
    <w:p w14:paraId="0E5B0D8E" w14:textId="77777777" w:rsidR="00265A63" w:rsidRPr="0036164B" w:rsidRDefault="00265A63" w:rsidP="000E71C4">
      <w:pPr>
        <w:rPr>
          <w:rFonts w:eastAsiaTheme="majorEastAsia"/>
        </w:rPr>
      </w:pPr>
    </w:p>
    <w:p w14:paraId="28848E64" w14:textId="08A8594E" w:rsidR="00EB65D7" w:rsidRPr="0036164B" w:rsidRDefault="00EB65D7" w:rsidP="000E71C4">
      <w:pPr>
        <w:rPr>
          <w:rFonts w:eastAsiaTheme="majorEastAsia"/>
        </w:rPr>
      </w:pPr>
      <w:r w:rsidRPr="0036164B">
        <w:rPr>
          <w:rFonts w:eastAsiaTheme="majorEastAsia"/>
        </w:rPr>
        <w:t>In deze solution vinden we twee models:</w:t>
      </w:r>
    </w:p>
    <w:p w14:paraId="3D76B19E" w14:textId="15D2E74E" w:rsidR="00EB65D7" w:rsidRPr="0036164B" w:rsidRDefault="00EB65D7" w:rsidP="00E836F9">
      <w:pPr>
        <w:pStyle w:val="Lijstalinea"/>
        <w:numPr>
          <w:ilvl w:val="0"/>
          <w:numId w:val="29"/>
        </w:numPr>
        <w:rPr>
          <w:rFonts w:eastAsiaTheme="majorEastAsia"/>
        </w:rPr>
      </w:pPr>
      <w:r w:rsidRPr="0036164B">
        <w:rPr>
          <w:rFonts w:eastAsiaTheme="majorEastAsia"/>
        </w:rPr>
        <w:t>Order – een bestelling op naam van een klant</w:t>
      </w:r>
    </w:p>
    <w:p w14:paraId="57005C4C" w14:textId="7EC1D165" w:rsidR="00EB65D7" w:rsidRPr="0036164B" w:rsidRDefault="00EB65D7" w:rsidP="00E836F9">
      <w:pPr>
        <w:pStyle w:val="Lijstalinea"/>
        <w:numPr>
          <w:ilvl w:val="0"/>
          <w:numId w:val="29"/>
        </w:numPr>
        <w:rPr>
          <w:rFonts w:eastAsiaTheme="majorEastAsia"/>
        </w:rPr>
      </w:pPr>
      <w:r w:rsidRPr="0036164B">
        <w:rPr>
          <w:rFonts w:eastAsiaTheme="majorEastAsia"/>
        </w:rPr>
        <w:t>OrderDetail – de verschillende items die in deze bestelling zitten</w:t>
      </w:r>
    </w:p>
    <w:p w14:paraId="4BB9A78C" w14:textId="0E1523CB" w:rsidR="00AF1E37" w:rsidRPr="0036164B" w:rsidRDefault="00AF1E37" w:rsidP="00AF1E37">
      <w:pPr>
        <w:rPr>
          <w:rFonts w:eastAsiaTheme="majorEastAsia"/>
        </w:rPr>
      </w:pPr>
    </w:p>
    <w:p w14:paraId="2963FC61" w14:textId="0F0912A6" w:rsidR="00AF1E37" w:rsidRPr="0036164B" w:rsidRDefault="00AF0F76" w:rsidP="00AF1E37">
      <w:pPr>
        <w:rPr>
          <w:rFonts w:eastAsiaTheme="majorEastAsia"/>
        </w:rPr>
      </w:pPr>
      <w:r w:rsidRPr="0036164B">
        <w:rPr>
          <w:rFonts w:eastAsiaTheme="majorEastAsia"/>
        </w:rPr>
        <w:t xml:space="preserve">Stel, we wensen nu een </w:t>
      </w:r>
      <w:r w:rsidR="001A2173" w:rsidRPr="0036164B">
        <w:rPr>
          <w:rFonts w:eastAsiaTheme="majorEastAsia"/>
        </w:rPr>
        <w:t xml:space="preserve">overzicht van </w:t>
      </w:r>
      <w:r w:rsidR="00AE2D6D" w:rsidRPr="0036164B">
        <w:rPr>
          <w:rFonts w:eastAsiaTheme="majorEastAsia"/>
        </w:rPr>
        <w:t xml:space="preserve">de </w:t>
      </w:r>
      <w:r w:rsidR="007E1846" w:rsidRPr="0036164B">
        <w:rPr>
          <w:rFonts w:eastAsiaTheme="majorEastAsia"/>
        </w:rPr>
        <w:t>klantgegevens</w:t>
      </w:r>
      <w:r w:rsidR="00AE2D6D" w:rsidRPr="0036164B">
        <w:rPr>
          <w:rFonts w:eastAsiaTheme="majorEastAsia"/>
        </w:rPr>
        <w:t>,</w:t>
      </w:r>
      <w:r w:rsidR="007E1846" w:rsidRPr="0036164B">
        <w:rPr>
          <w:rFonts w:eastAsiaTheme="majorEastAsia"/>
        </w:rPr>
        <w:t xml:space="preserve"> met de nettoprijs per order detail. We willen dit ook tonen in een view. </w:t>
      </w:r>
      <w:r w:rsidR="00AE2D6D" w:rsidRPr="0036164B">
        <w:rPr>
          <w:rFonts w:eastAsiaTheme="majorEastAsia"/>
        </w:rPr>
        <w:t xml:space="preserve"> </w:t>
      </w:r>
      <w:r w:rsidR="007E1846" w:rsidRPr="0036164B">
        <w:rPr>
          <w:rFonts w:eastAsiaTheme="majorEastAsia"/>
        </w:rPr>
        <w:t>We gaan dus een nieuwe class moeten aanmaken die deze gegevens combineert.</w:t>
      </w:r>
      <w:r w:rsidR="003D6862" w:rsidRPr="0036164B">
        <w:rPr>
          <w:rFonts w:eastAsiaTheme="majorEastAsia"/>
        </w:rPr>
        <w:t xml:space="preserve"> </w:t>
      </w:r>
      <w:r w:rsidR="002C139F" w:rsidRPr="0036164B">
        <w:rPr>
          <w:rFonts w:eastAsiaTheme="majorEastAsia"/>
        </w:rPr>
        <w:t xml:space="preserve">Naast een action op de controller en een view, zullen we dus ook een specifiek model moeten aanmaken. Dit model </w:t>
      </w:r>
      <w:r w:rsidR="00C81C0E" w:rsidRPr="0036164B">
        <w:rPr>
          <w:rFonts w:eastAsiaTheme="majorEastAsia"/>
        </w:rPr>
        <w:t>mapt niet rechtstreeks op een databank object, en noemen we dus een ViewModel.</w:t>
      </w:r>
    </w:p>
    <w:p w14:paraId="748D3FB1" w14:textId="77777777" w:rsidR="00BF6EDD" w:rsidRPr="0036164B" w:rsidRDefault="00F155CF" w:rsidP="00AF1E37">
      <w:pPr>
        <w:rPr>
          <w:rFonts w:eastAsiaTheme="majorEastAsia"/>
        </w:rPr>
      </w:pPr>
      <w:r w:rsidRPr="0036164B">
        <w:rPr>
          <w:rFonts w:eastAsiaTheme="majorEastAsia"/>
        </w:rPr>
        <w:t>We lossen dit op door een nieuwe folder ViewModels te maken, en hieronder een nieuwe class NetPriceViewModel te creëren</w:t>
      </w:r>
      <w:r w:rsidR="00BF6EDD" w:rsidRPr="0036164B">
        <w:rPr>
          <w:rFonts w:eastAsiaTheme="majorEastAsia"/>
        </w:rPr>
        <w:t>:</w:t>
      </w:r>
    </w:p>
    <w:p w14:paraId="4F87CD2F" w14:textId="77777777" w:rsidR="00BF6EDD" w:rsidRPr="00A94B81" w:rsidRDefault="00BF6EDD" w:rsidP="00DF472C">
      <w:pPr>
        <w:pStyle w:val="Code"/>
        <w:rPr>
          <w:color w:val="000000"/>
          <w:lang w:val="en-GB" w:eastAsia="nl-BE"/>
        </w:rPr>
      </w:pPr>
      <w:r w:rsidRPr="00A94B81">
        <w:rPr>
          <w:color w:val="0000FF"/>
          <w:lang w:val="en-GB" w:eastAsia="nl-BE"/>
        </w:rPr>
        <w:t>public</w:t>
      </w:r>
      <w:r w:rsidRPr="00A94B81">
        <w:rPr>
          <w:color w:val="000000"/>
          <w:lang w:val="en-GB" w:eastAsia="nl-BE"/>
        </w:rPr>
        <w:t xml:space="preserve"> </w:t>
      </w:r>
      <w:r w:rsidRPr="00A94B81">
        <w:rPr>
          <w:color w:val="0000FF"/>
          <w:lang w:val="en-GB" w:eastAsia="nl-BE"/>
        </w:rPr>
        <w:t>class</w:t>
      </w:r>
      <w:r w:rsidRPr="00A94B81">
        <w:rPr>
          <w:color w:val="000000"/>
          <w:lang w:val="en-GB" w:eastAsia="nl-BE"/>
        </w:rPr>
        <w:t xml:space="preserve"> </w:t>
      </w:r>
      <w:r w:rsidRPr="00A94B81">
        <w:rPr>
          <w:lang w:val="en-GB" w:eastAsia="nl-BE"/>
        </w:rPr>
        <w:t>NetPriceViewModel</w:t>
      </w:r>
    </w:p>
    <w:p w14:paraId="27D75B71" w14:textId="77777777" w:rsidR="00BF6EDD" w:rsidRPr="00A94B81" w:rsidRDefault="00BF6EDD" w:rsidP="00DF472C">
      <w:pPr>
        <w:pStyle w:val="Code"/>
        <w:rPr>
          <w:color w:val="000000"/>
          <w:lang w:val="en-GB" w:eastAsia="nl-BE"/>
        </w:rPr>
      </w:pPr>
      <w:r w:rsidRPr="00A94B81">
        <w:rPr>
          <w:color w:val="000000"/>
          <w:lang w:val="en-GB" w:eastAsia="nl-BE"/>
        </w:rPr>
        <w:t>{</w:t>
      </w:r>
    </w:p>
    <w:p w14:paraId="0BDBCFF3" w14:textId="77777777" w:rsidR="00BF6EDD" w:rsidRPr="00E036E0" w:rsidRDefault="00BF6EDD" w:rsidP="00DF472C">
      <w:pPr>
        <w:pStyle w:val="Code"/>
        <w:rPr>
          <w:color w:val="000000"/>
          <w:lang w:val="en-GB" w:eastAsia="nl-BE"/>
        </w:rPr>
      </w:pPr>
      <w:r w:rsidRPr="00A94B81">
        <w:rPr>
          <w:color w:val="000000"/>
          <w:lang w:val="en-GB" w:eastAsia="nl-BE"/>
        </w:rPr>
        <w:t xml:space="preserve">        </w:t>
      </w:r>
      <w:r w:rsidRPr="00E036E0">
        <w:rPr>
          <w:color w:val="0000FF"/>
          <w:lang w:val="en-GB" w:eastAsia="nl-BE"/>
        </w:rPr>
        <w:t>public</w:t>
      </w:r>
      <w:r w:rsidRPr="00E036E0">
        <w:rPr>
          <w:color w:val="000000"/>
          <w:lang w:val="en-GB" w:eastAsia="nl-BE"/>
        </w:rPr>
        <w:t xml:space="preserve"> </w:t>
      </w:r>
      <w:r w:rsidRPr="00E036E0">
        <w:rPr>
          <w:color w:val="0000FF"/>
          <w:lang w:val="en-GB" w:eastAsia="nl-BE"/>
        </w:rPr>
        <w:t>int</w:t>
      </w:r>
      <w:r w:rsidRPr="00E036E0">
        <w:rPr>
          <w:color w:val="000000"/>
          <w:lang w:val="en-GB" w:eastAsia="nl-BE"/>
        </w:rPr>
        <w:t xml:space="preserve"> Id { </w:t>
      </w:r>
      <w:r w:rsidRPr="00E036E0">
        <w:rPr>
          <w:color w:val="0000FF"/>
          <w:lang w:val="en-GB" w:eastAsia="nl-BE"/>
        </w:rPr>
        <w:t>get</w:t>
      </w:r>
      <w:r w:rsidRPr="00E036E0">
        <w:rPr>
          <w:color w:val="000000"/>
          <w:lang w:val="en-GB" w:eastAsia="nl-BE"/>
        </w:rPr>
        <w:t xml:space="preserve">; </w:t>
      </w:r>
      <w:r w:rsidRPr="00E036E0">
        <w:rPr>
          <w:color w:val="0000FF"/>
          <w:lang w:val="en-GB" w:eastAsia="nl-BE"/>
        </w:rPr>
        <w:t>set</w:t>
      </w:r>
      <w:r w:rsidRPr="00E036E0">
        <w:rPr>
          <w:color w:val="000000"/>
          <w:lang w:val="en-GB" w:eastAsia="nl-BE"/>
        </w:rPr>
        <w:t>; }</w:t>
      </w:r>
    </w:p>
    <w:p w14:paraId="0AC56536" w14:textId="77777777" w:rsidR="00BF6EDD" w:rsidRPr="00E036E0" w:rsidRDefault="00BF6EDD" w:rsidP="00DF472C">
      <w:pPr>
        <w:pStyle w:val="Code"/>
        <w:rPr>
          <w:color w:val="000000"/>
          <w:lang w:val="en-GB" w:eastAsia="nl-BE"/>
        </w:rPr>
      </w:pPr>
      <w:r w:rsidRPr="00E036E0">
        <w:rPr>
          <w:color w:val="000000"/>
          <w:lang w:val="en-GB" w:eastAsia="nl-BE"/>
        </w:rPr>
        <w:t xml:space="preserve">        </w:t>
      </w:r>
      <w:r w:rsidRPr="00E036E0">
        <w:rPr>
          <w:color w:val="0000FF"/>
          <w:lang w:val="en-GB" w:eastAsia="nl-BE"/>
        </w:rPr>
        <w:t>public</w:t>
      </w:r>
      <w:r w:rsidRPr="00E036E0">
        <w:rPr>
          <w:color w:val="000000"/>
          <w:lang w:val="en-GB" w:eastAsia="nl-BE"/>
        </w:rPr>
        <w:t xml:space="preserve"> </w:t>
      </w:r>
      <w:r w:rsidRPr="00E036E0">
        <w:rPr>
          <w:color w:val="0000FF"/>
          <w:lang w:val="en-GB" w:eastAsia="nl-BE"/>
        </w:rPr>
        <w:t>string</w:t>
      </w:r>
      <w:r w:rsidRPr="00E036E0">
        <w:rPr>
          <w:color w:val="000000"/>
          <w:lang w:val="en-GB" w:eastAsia="nl-BE"/>
        </w:rPr>
        <w:t xml:space="preserve"> CustomerName { </w:t>
      </w:r>
      <w:r w:rsidRPr="00E036E0">
        <w:rPr>
          <w:color w:val="0000FF"/>
          <w:lang w:val="en-GB" w:eastAsia="nl-BE"/>
        </w:rPr>
        <w:t>get</w:t>
      </w:r>
      <w:r w:rsidRPr="00E036E0">
        <w:rPr>
          <w:color w:val="000000"/>
          <w:lang w:val="en-GB" w:eastAsia="nl-BE"/>
        </w:rPr>
        <w:t xml:space="preserve">; </w:t>
      </w:r>
      <w:r w:rsidRPr="00E036E0">
        <w:rPr>
          <w:color w:val="0000FF"/>
          <w:lang w:val="en-GB" w:eastAsia="nl-BE"/>
        </w:rPr>
        <w:t>set</w:t>
      </w:r>
      <w:r w:rsidRPr="00E036E0">
        <w:rPr>
          <w:color w:val="000000"/>
          <w:lang w:val="en-GB" w:eastAsia="nl-BE"/>
        </w:rPr>
        <w:t>; }</w:t>
      </w:r>
    </w:p>
    <w:p w14:paraId="51C88A7A" w14:textId="77777777" w:rsidR="00BF6EDD" w:rsidRPr="00E036E0" w:rsidRDefault="00BF6EDD" w:rsidP="00DF472C">
      <w:pPr>
        <w:pStyle w:val="Code"/>
        <w:rPr>
          <w:color w:val="000000"/>
          <w:lang w:val="en-GB" w:eastAsia="nl-BE"/>
        </w:rPr>
      </w:pPr>
      <w:r w:rsidRPr="00E036E0">
        <w:rPr>
          <w:color w:val="000000"/>
          <w:lang w:val="en-GB" w:eastAsia="nl-BE"/>
        </w:rPr>
        <w:t xml:space="preserve">        </w:t>
      </w:r>
      <w:r w:rsidRPr="00E036E0">
        <w:rPr>
          <w:color w:val="0000FF"/>
          <w:lang w:val="en-GB" w:eastAsia="nl-BE"/>
        </w:rPr>
        <w:t>public</w:t>
      </w:r>
      <w:r w:rsidRPr="00E036E0">
        <w:rPr>
          <w:color w:val="000000"/>
          <w:lang w:val="en-GB" w:eastAsia="nl-BE"/>
        </w:rPr>
        <w:t xml:space="preserve"> </w:t>
      </w:r>
      <w:r w:rsidRPr="00E036E0">
        <w:rPr>
          <w:color w:val="0000FF"/>
          <w:lang w:val="en-GB" w:eastAsia="nl-BE"/>
        </w:rPr>
        <w:t>decimal</w:t>
      </w:r>
      <w:r w:rsidRPr="00E036E0">
        <w:rPr>
          <w:color w:val="000000"/>
          <w:lang w:val="en-GB" w:eastAsia="nl-BE"/>
        </w:rPr>
        <w:t xml:space="preserve"> Quantity { </w:t>
      </w:r>
      <w:r w:rsidRPr="00E036E0">
        <w:rPr>
          <w:color w:val="0000FF"/>
          <w:lang w:val="en-GB" w:eastAsia="nl-BE"/>
        </w:rPr>
        <w:t>get</w:t>
      </w:r>
      <w:r w:rsidRPr="00E036E0">
        <w:rPr>
          <w:color w:val="000000"/>
          <w:lang w:val="en-GB" w:eastAsia="nl-BE"/>
        </w:rPr>
        <w:t xml:space="preserve">; </w:t>
      </w:r>
      <w:r w:rsidRPr="00E036E0">
        <w:rPr>
          <w:color w:val="0000FF"/>
          <w:lang w:val="en-GB" w:eastAsia="nl-BE"/>
        </w:rPr>
        <w:t>set</w:t>
      </w:r>
      <w:r w:rsidRPr="00E036E0">
        <w:rPr>
          <w:color w:val="000000"/>
          <w:lang w:val="en-GB" w:eastAsia="nl-BE"/>
        </w:rPr>
        <w:t>; }</w:t>
      </w:r>
    </w:p>
    <w:p w14:paraId="15755D90" w14:textId="77777777" w:rsidR="00BF6EDD" w:rsidRPr="00E036E0" w:rsidRDefault="00BF6EDD" w:rsidP="00DF472C">
      <w:pPr>
        <w:pStyle w:val="Code"/>
        <w:rPr>
          <w:color w:val="000000"/>
          <w:lang w:val="en-GB" w:eastAsia="nl-BE"/>
        </w:rPr>
      </w:pPr>
      <w:r w:rsidRPr="00E036E0">
        <w:rPr>
          <w:color w:val="000000"/>
          <w:lang w:val="en-GB" w:eastAsia="nl-BE"/>
        </w:rPr>
        <w:t xml:space="preserve">        </w:t>
      </w:r>
      <w:r w:rsidRPr="00E036E0">
        <w:rPr>
          <w:color w:val="0000FF"/>
          <w:lang w:val="en-GB" w:eastAsia="nl-BE"/>
        </w:rPr>
        <w:t>public</w:t>
      </w:r>
      <w:r w:rsidRPr="00E036E0">
        <w:rPr>
          <w:color w:val="000000"/>
          <w:lang w:val="en-GB" w:eastAsia="nl-BE"/>
        </w:rPr>
        <w:t xml:space="preserve"> </w:t>
      </w:r>
      <w:r w:rsidRPr="00E036E0">
        <w:rPr>
          <w:color w:val="0000FF"/>
          <w:lang w:val="en-GB" w:eastAsia="nl-BE"/>
        </w:rPr>
        <w:t>decimal</w:t>
      </w:r>
      <w:r w:rsidRPr="00E036E0">
        <w:rPr>
          <w:color w:val="000000"/>
          <w:lang w:val="en-GB" w:eastAsia="nl-BE"/>
        </w:rPr>
        <w:t xml:space="preserve"> Price { </w:t>
      </w:r>
      <w:r w:rsidRPr="00E036E0">
        <w:rPr>
          <w:color w:val="0000FF"/>
          <w:lang w:val="en-GB" w:eastAsia="nl-BE"/>
        </w:rPr>
        <w:t>get</w:t>
      </w:r>
      <w:r w:rsidRPr="00E036E0">
        <w:rPr>
          <w:color w:val="000000"/>
          <w:lang w:val="en-GB" w:eastAsia="nl-BE"/>
        </w:rPr>
        <w:t xml:space="preserve">; </w:t>
      </w:r>
      <w:r w:rsidRPr="00E036E0">
        <w:rPr>
          <w:color w:val="0000FF"/>
          <w:lang w:val="en-GB" w:eastAsia="nl-BE"/>
        </w:rPr>
        <w:t>set</w:t>
      </w:r>
      <w:r w:rsidRPr="00E036E0">
        <w:rPr>
          <w:color w:val="000000"/>
          <w:lang w:val="en-GB" w:eastAsia="nl-BE"/>
        </w:rPr>
        <w:t>; }</w:t>
      </w:r>
    </w:p>
    <w:p w14:paraId="52931EB9" w14:textId="77777777" w:rsidR="00BF6EDD" w:rsidRPr="00E036E0" w:rsidRDefault="00BF6EDD" w:rsidP="00DF472C">
      <w:pPr>
        <w:pStyle w:val="Code"/>
        <w:rPr>
          <w:color w:val="000000"/>
          <w:lang w:val="en-GB" w:eastAsia="nl-BE"/>
        </w:rPr>
      </w:pPr>
      <w:r w:rsidRPr="00E036E0">
        <w:rPr>
          <w:color w:val="000000"/>
          <w:lang w:val="en-GB" w:eastAsia="nl-BE"/>
        </w:rPr>
        <w:t xml:space="preserve">        </w:t>
      </w:r>
      <w:r w:rsidRPr="00E036E0">
        <w:rPr>
          <w:color w:val="0000FF"/>
          <w:lang w:val="en-GB" w:eastAsia="nl-BE"/>
        </w:rPr>
        <w:t>public</w:t>
      </w:r>
      <w:r w:rsidRPr="00E036E0">
        <w:rPr>
          <w:color w:val="000000"/>
          <w:lang w:val="en-GB" w:eastAsia="nl-BE"/>
        </w:rPr>
        <w:t xml:space="preserve"> </w:t>
      </w:r>
      <w:r w:rsidRPr="00E036E0">
        <w:rPr>
          <w:color w:val="0000FF"/>
          <w:lang w:val="en-GB" w:eastAsia="nl-BE"/>
        </w:rPr>
        <w:t>string</w:t>
      </w:r>
      <w:r w:rsidRPr="00E036E0">
        <w:rPr>
          <w:color w:val="000000"/>
          <w:lang w:val="en-GB" w:eastAsia="nl-BE"/>
        </w:rPr>
        <w:t xml:space="preserve"> Item { </w:t>
      </w:r>
      <w:r w:rsidRPr="00E036E0">
        <w:rPr>
          <w:color w:val="0000FF"/>
          <w:lang w:val="en-GB" w:eastAsia="nl-BE"/>
        </w:rPr>
        <w:t>get</w:t>
      </w:r>
      <w:r w:rsidRPr="00E036E0">
        <w:rPr>
          <w:color w:val="000000"/>
          <w:lang w:val="en-GB" w:eastAsia="nl-BE"/>
        </w:rPr>
        <w:t xml:space="preserve">; </w:t>
      </w:r>
      <w:r w:rsidRPr="00E036E0">
        <w:rPr>
          <w:color w:val="0000FF"/>
          <w:lang w:val="en-GB" w:eastAsia="nl-BE"/>
        </w:rPr>
        <w:t>set</w:t>
      </w:r>
      <w:r w:rsidRPr="00E036E0">
        <w:rPr>
          <w:color w:val="000000"/>
          <w:lang w:val="en-GB" w:eastAsia="nl-BE"/>
        </w:rPr>
        <w:t>; }</w:t>
      </w:r>
    </w:p>
    <w:p w14:paraId="710E8EFF" w14:textId="77777777" w:rsidR="00BF6EDD" w:rsidRPr="00E036E0" w:rsidRDefault="00BF6EDD" w:rsidP="00DF472C">
      <w:pPr>
        <w:pStyle w:val="Code"/>
        <w:rPr>
          <w:color w:val="000000"/>
          <w:lang w:val="en-GB" w:eastAsia="nl-BE"/>
        </w:rPr>
      </w:pPr>
      <w:r w:rsidRPr="00E036E0">
        <w:rPr>
          <w:color w:val="000000"/>
          <w:lang w:val="en-GB" w:eastAsia="nl-BE"/>
        </w:rPr>
        <w:t xml:space="preserve">        </w:t>
      </w:r>
      <w:r w:rsidRPr="00E036E0">
        <w:rPr>
          <w:color w:val="0000FF"/>
          <w:lang w:val="en-GB" w:eastAsia="nl-BE"/>
        </w:rPr>
        <w:t>public</w:t>
      </w:r>
      <w:r w:rsidRPr="00E036E0">
        <w:rPr>
          <w:color w:val="000000"/>
          <w:lang w:val="en-GB" w:eastAsia="nl-BE"/>
        </w:rPr>
        <w:t xml:space="preserve"> </w:t>
      </w:r>
      <w:r w:rsidRPr="00E036E0">
        <w:rPr>
          <w:color w:val="0000FF"/>
          <w:lang w:val="en-GB" w:eastAsia="nl-BE"/>
        </w:rPr>
        <w:t>decimal</w:t>
      </w:r>
      <w:r w:rsidRPr="00E036E0">
        <w:rPr>
          <w:color w:val="000000"/>
          <w:lang w:val="en-GB" w:eastAsia="nl-BE"/>
        </w:rPr>
        <w:t xml:space="preserve"> LineValue</w:t>
      </w:r>
    </w:p>
    <w:p w14:paraId="5690CD23" w14:textId="77777777" w:rsidR="00BF6EDD" w:rsidRPr="00E036E0" w:rsidRDefault="00BF6EDD" w:rsidP="00DF472C">
      <w:pPr>
        <w:pStyle w:val="Code"/>
        <w:rPr>
          <w:color w:val="000000"/>
          <w:lang w:val="en-GB" w:eastAsia="nl-BE"/>
        </w:rPr>
      </w:pPr>
      <w:r w:rsidRPr="00E036E0">
        <w:rPr>
          <w:color w:val="000000"/>
          <w:lang w:val="en-GB" w:eastAsia="nl-BE"/>
        </w:rPr>
        <w:t xml:space="preserve">        {</w:t>
      </w:r>
    </w:p>
    <w:p w14:paraId="0C1AA557" w14:textId="77777777" w:rsidR="00BF6EDD" w:rsidRPr="00E036E0" w:rsidRDefault="00BF6EDD" w:rsidP="00DF472C">
      <w:pPr>
        <w:pStyle w:val="Code"/>
        <w:rPr>
          <w:color w:val="000000"/>
          <w:lang w:val="en-GB" w:eastAsia="nl-BE"/>
        </w:rPr>
      </w:pPr>
      <w:r w:rsidRPr="00E036E0">
        <w:rPr>
          <w:color w:val="000000"/>
          <w:lang w:val="en-GB" w:eastAsia="nl-BE"/>
        </w:rPr>
        <w:t xml:space="preserve">            </w:t>
      </w:r>
      <w:r w:rsidRPr="00E036E0">
        <w:rPr>
          <w:color w:val="0000FF"/>
          <w:lang w:val="en-GB" w:eastAsia="nl-BE"/>
        </w:rPr>
        <w:t>get</w:t>
      </w:r>
    </w:p>
    <w:p w14:paraId="7545A41D" w14:textId="77777777" w:rsidR="00BF6EDD" w:rsidRPr="00E036E0" w:rsidRDefault="00BF6EDD" w:rsidP="00DF472C">
      <w:pPr>
        <w:pStyle w:val="Code"/>
        <w:rPr>
          <w:color w:val="000000"/>
          <w:lang w:val="en-GB" w:eastAsia="nl-BE"/>
        </w:rPr>
      </w:pPr>
      <w:r w:rsidRPr="00E036E0">
        <w:rPr>
          <w:color w:val="000000"/>
          <w:lang w:val="en-GB" w:eastAsia="nl-BE"/>
        </w:rPr>
        <w:t xml:space="preserve">            {</w:t>
      </w:r>
    </w:p>
    <w:p w14:paraId="0BB5DE81" w14:textId="77777777" w:rsidR="00BF6EDD" w:rsidRPr="00E036E0" w:rsidRDefault="00BF6EDD" w:rsidP="00DF472C">
      <w:pPr>
        <w:pStyle w:val="Code"/>
        <w:rPr>
          <w:color w:val="000000"/>
          <w:lang w:val="en-GB" w:eastAsia="nl-BE"/>
        </w:rPr>
      </w:pPr>
      <w:r w:rsidRPr="00E036E0">
        <w:rPr>
          <w:color w:val="000000"/>
          <w:lang w:val="en-GB" w:eastAsia="nl-BE"/>
        </w:rPr>
        <w:t xml:space="preserve">                </w:t>
      </w:r>
      <w:r w:rsidRPr="00E036E0">
        <w:rPr>
          <w:color w:val="0000FF"/>
          <w:lang w:val="en-GB" w:eastAsia="nl-BE"/>
        </w:rPr>
        <w:t>return</w:t>
      </w:r>
      <w:r w:rsidRPr="00E036E0">
        <w:rPr>
          <w:color w:val="000000"/>
          <w:lang w:val="en-GB" w:eastAsia="nl-BE"/>
        </w:rPr>
        <w:t xml:space="preserve"> Quantity * Price;</w:t>
      </w:r>
    </w:p>
    <w:p w14:paraId="5B25B8FA" w14:textId="77777777" w:rsidR="00BF6EDD" w:rsidRPr="00AD1150" w:rsidRDefault="00BF6EDD" w:rsidP="00DF472C">
      <w:pPr>
        <w:pStyle w:val="Code"/>
        <w:rPr>
          <w:color w:val="000000"/>
          <w:lang w:val="en-GB" w:eastAsia="nl-BE"/>
        </w:rPr>
      </w:pPr>
      <w:r w:rsidRPr="00E036E0">
        <w:rPr>
          <w:color w:val="000000"/>
          <w:lang w:val="en-GB" w:eastAsia="nl-BE"/>
        </w:rPr>
        <w:t xml:space="preserve">            </w:t>
      </w:r>
      <w:r w:rsidRPr="00AD1150">
        <w:rPr>
          <w:color w:val="000000"/>
          <w:lang w:val="en-GB" w:eastAsia="nl-BE"/>
        </w:rPr>
        <w:t>}</w:t>
      </w:r>
    </w:p>
    <w:p w14:paraId="51363EEA" w14:textId="77777777" w:rsidR="00BF6EDD" w:rsidRPr="0036164B" w:rsidRDefault="00BF6EDD" w:rsidP="00DF472C">
      <w:pPr>
        <w:pStyle w:val="Code"/>
        <w:rPr>
          <w:color w:val="000000"/>
          <w:lang w:eastAsia="nl-BE"/>
        </w:rPr>
      </w:pPr>
      <w:r w:rsidRPr="00AD1150">
        <w:rPr>
          <w:color w:val="000000"/>
          <w:lang w:val="en-GB" w:eastAsia="nl-BE"/>
        </w:rPr>
        <w:lastRenderedPageBreak/>
        <w:t xml:space="preserve">        </w:t>
      </w:r>
      <w:r w:rsidRPr="0036164B">
        <w:rPr>
          <w:color w:val="000000"/>
          <w:lang w:eastAsia="nl-BE"/>
        </w:rPr>
        <w:t>}</w:t>
      </w:r>
    </w:p>
    <w:p w14:paraId="6A1D24F9" w14:textId="24A5D360" w:rsidR="00F155CF" w:rsidRPr="0036164B" w:rsidRDefault="00BF6EDD" w:rsidP="00DF472C">
      <w:pPr>
        <w:pStyle w:val="Code"/>
        <w:rPr>
          <w:rFonts w:eastAsiaTheme="majorEastAsia"/>
        </w:rPr>
      </w:pPr>
      <w:r w:rsidRPr="0036164B">
        <w:rPr>
          <w:color w:val="000000"/>
          <w:lang w:eastAsia="nl-BE"/>
        </w:rPr>
        <w:t>}</w:t>
      </w:r>
      <w:r w:rsidR="00F155CF" w:rsidRPr="0036164B">
        <w:rPr>
          <w:rFonts w:eastAsiaTheme="majorEastAsia"/>
        </w:rPr>
        <w:t xml:space="preserve"> </w:t>
      </w:r>
    </w:p>
    <w:p w14:paraId="1E160D6E" w14:textId="77777777" w:rsidR="00BF6EDD" w:rsidRPr="0036164B" w:rsidRDefault="00BF6EDD" w:rsidP="00BF6EDD">
      <w:pPr>
        <w:rPr>
          <w:rFonts w:eastAsiaTheme="majorEastAsia"/>
        </w:rPr>
      </w:pPr>
    </w:p>
    <w:p w14:paraId="08AABE54" w14:textId="64D31EF3" w:rsidR="00BF6EDD" w:rsidRPr="0036164B" w:rsidRDefault="00BF6EDD" w:rsidP="00BF6EDD">
      <w:pPr>
        <w:rPr>
          <w:rFonts w:eastAsiaTheme="majorEastAsia"/>
        </w:rPr>
      </w:pPr>
      <w:r w:rsidRPr="0036164B">
        <w:rPr>
          <w:rFonts w:eastAsiaTheme="majorEastAsia"/>
        </w:rPr>
        <w:t>Dit model combineert dan de waardes van zowel het Order model als het OrderDetail model.</w:t>
      </w:r>
      <w:r w:rsidR="00E83CE2" w:rsidRPr="0036164B">
        <w:rPr>
          <w:rFonts w:eastAsiaTheme="majorEastAsia"/>
        </w:rPr>
        <w:t xml:space="preserve"> In onze Controller kunnen we dan de nodige gegevens samenvoegen tot één model:</w:t>
      </w:r>
    </w:p>
    <w:p w14:paraId="50DE5ABE" w14:textId="77777777" w:rsidR="00E83CE2" w:rsidRPr="00A94B81" w:rsidRDefault="00E83CE2" w:rsidP="00DF472C">
      <w:pPr>
        <w:pStyle w:val="Code"/>
        <w:rPr>
          <w:lang w:val="en-GB" w:eastAsia="nl-BE"/>
        </w:rPr>
      </w:pPr>
      <w:r w:rsidRPr="0036164B">
        <w:rPr>
          <w:lang w:eastAsia="nl-BE"/>
        </w:rPr>
        <w:t xml:space="preserve">        </w:t>
      </w:r>
      <w:r w:rsidRPr="00A94B81">
        <w:rPr>
          <w:color w:val="0000FF"/>
          <w:lang w:val="en-GB" w:eastAsia="nl-BE"/>
        </w:rPr>
        <w:t>public</w:t>
      </w:r>
      <w:r w:rsidRPr="00A94B81">
        <w:rPr>
          <w:lang w:val="en-GB" w:eastAsia="nl-BE"/>
        </w:rPr>
        <w:t xml:space="preserve"> </w:t>
      </w:r>
      <w:r w:rsidRPr="00A94B81">
        <w:rPr>
          <w:color w:val="2B91AF"/>
          <w:lang w:val="en-GB" w:eastAsia="nl-BE"/>
        </w:rPr>
        <w:t>IActionResult</w:t>
      </w:r>
      <w:r w:rsidRPr="00A94B81">
        <w:rPr>
          <w:lang w:val="en-GB" w:eastAsia="nl-BE"/>
        </w:rPr>
        <w:t xml:space="preserve"> NetPriceOrderDetail()</w:t>
      </w:r>
    </w:p>
    <w:p w14:paraId="7D4C090E" w14:textId="77777777" w:rsidR="00E83CE2" w:rsidRPr="00A94B81" w:rsidRDefault="00E83CE2" w:rsidP="00DF472C">
      <w:pPr>
        <w:pStyle w:val="Code"/>
        <w:rPr>
          <w:lang w:val="en-GB" w:eastAsia="nl-BE"/>
        </w:rPr>
      </w:pPr>
      <w:r w:rsidRPr="00A94B81">
        <w:rPr>
          <w:lang w:val="en-GB" w:eastAsia="nl-BE"/>
        </w:rPr>
        <w:t xml:space="preserve">        {</w:t>
      </w:r>
    </w:p>
    <w:p w14:paraId="69045CB6" w14:textId="77777777" w:rsidR="00E83CE2" w:rsidRPr="00E036E0" w:rsidRDefault="00E83CE2" w:rsidP="00DF472C">
      <w:pPr>
        <w:pStyle w:val="Code"/>
        <w:rPr>
          <w:lang w:val="en-GB" w:eastAsia="nl-BE"/>
        </w:rPr>
      </w:pPr>
      <w:r w:rsidRPr="00A94B81">
        <w:rPr>
          <w:lang w:val="en-GB" w:eastAsia="nl-BE"/>
        </w:rPr>
        <w:t xml:space="preserve">            </w:t>
      </w:r>
      <w:r w:rsidRPr="00E036E0">
        <w:rPr>
          <w:color w:val="0000FF"/>
          <w:lang w:val="en-GB" w:eastAsia="nl-BE"/>
        </w:rPr>
        <w:t>var</w:t>
      </w:r>
      <w:r w:rsidRPr="00E036E0">
        <w:rPr>
          <w:lang w:val="en-GB" w:eastAsia="nl-BE"/>
        </w:rPr>
        <w:t xml:space="preserve"> modelList = </w:t>
      </w:r>
      <w:r w:rsidRPr="00E036E0">
        <w:rPr>
          <w:color w:val="0000FF"/>
          <w:lang w:val="en-GB" w:eastAsia="nl-BE"/>
        </w:rPr>
        <w:t>new</w:t>
      </w:r>
      <w:r w:rsidRPr="00E036E0">
        <w:rPr>
          <w:lang w:val="en-GB" w:eastAsia="nl-BE"/>
        </w:rPr>
        <w:t xml:space="preserve"> </w:t>
      </w:r>
      <w:r w:rsidRPr="00E036E0">
        <w:rPr>
          <w:color w:val="2B91AF"/>
          <w:lang w:val="en-GB" w:eastAsia="nl-BE"/>
        </w:rPr>
        <w:t>List</w:t>
      </w:r>
      <w:r w:rsidRPr="00E036E0">
        <w:rPr>
          <w:lang w:val="en-GB" w:eastAsia="nl-BE"/>
        </w:rPr>
        <w:t>&lt;</w:t>
      </w:r>
      <w:r w:rsidRPr="00E036E0">
        <w:rPr>
          <w:color w:val="2B91AF"/>
          <w:lang w:val="en-GB" w:eastAsia="nl-BE"/>
        </w:rPr>
        <w:t>NetPriceViewModel</w:t>
      </w:r>
      <w:r w:rsidRPr="00E036E0">
        <w:rPr>
          <w:lang w:val="en-GB" w:eastAsia="nl-BE"/>
        </w:rPr>
        <w:t>&gt;();</w:t>
      </w:r>
    </w:p>
    <w:p w14:paraId="6765B16B" w14:textId="77777777" w:rsidR="00E83CE2" w:rsidRPr="00E036E0" w:rsidRDefault="00E83CE2" w:rsidP="00DF472C">
      <w:pPr>
        <w:pStyle w:val="Code"/>
        <w:rPr>
          <w:lang w:val="en-GB" w:eastAsia="nl-BE"/>
        </w:rPr>
      </w:pPr>
      <w:r w:rsidRPr="00E036E0">
        <w:rPr>
          <w:lang w:val="en-GB" w:eastAsia="nl-BE"/>
        </w:rPr>
        <w:t xml:space="preserve">            </w:t>
      </w:r>
      <w:r w:rsidRPr="00E036E0">
        <w:rPr>
          <w:color w:val="0000FF"/>
          <w:lang w:val="en-GB" w:eastAsia="nl-BE"/>
        </w:rPr>
        <w:t>var</w:t>
      </w:r>
      <w:r w:rsidRPr="00E036E0">
        <w:rPr>
          <w:lang w:val="en-GB" w:eastAsia="nl-BE"/>
        </w:rPr>
        <w:t xml:space="preserve"> orders = _orderRepository.GetOrders();</w:t>
      </w:r>
    </w:p>
    <w:p w14:paraId="43544703" w14:textId="77777777" w:rsidR="00E83CE2" w:rsidRPr="00E036E0" w:rsidRDefault="00E83CE2" w:rsidP="00DF472C">
      <w:pPr>
        <w:pStyle w:val="Code"/>
        <w:rPr>
          <w:lang w:val="en-GB" w:eastAsia="nl-BE"/>
        </w:rPr>
      </w:pPr>
      <w:r w:rsidRPr="00E036E0">
        <w:rPr>
          <w:lang w:val="en-GB" w:eastAsia="nl-BE"/>
        </w:rPr>
        <w:t xml:space="preserve">            </w:t>
      </w:r>
      <w:r w:rsidRPr="00E036E0">
        <w:rPr>
          <w:color w:val="0000FF"/>
          <w:lang w:val="en-GB" w:eastAsia="nl-BE"/>
        </w:rPr>
        <w:t>foreach</w:t>
      </w:r>
      <w:r w:rsidRPr="00E036E0">
        <w:rPr>
          <w:lang w:val="en-GB" w:eastAsia="nl-BE"/>
        </w:rPr>
        <w:t xml:space="preserve"> (</w:t>
      </w:r>
      <w:r w:rsidRPr="00E036E0">
        <w:rPr>
          <w:color w:val="0000FF"/>
          <w:lang w:val="en-GB" w:eastAsia="nl-BE"/>
        </w:rPr>
        <w:t>var</w:t>
      </w:r>
      <w:r w:rsidRPr="00E036E0">
        <w:rPr>
          <w:lang w:val="en-GB" w:eastAsia="nl-BE"/>
        </w:rPr>
        <w:t xml:space="preserve"> order </w:t>
      </w:r>
      <w:r w:rsidRPr="00E036E0">
        <w:rPr>
          <w:color w:val="0000FF"/>
          <w:lang w:val="en-GB" w:eastAsia="nl-BE"/>
        </w:rPr>
        <w:t>in</w:t>
      </w:r>
      <w:r w:rsidRPr="00E036E0">
        <w:rPr>
          <w:lang w:val="en-GB" w:eastAsia="nl-BE"/>
        </w:rPr>
        <w:t xml:space="preserve"> orders)</w:t>
      </w:r>
    </w:p>
    <w:p w14:paraId="13352292" w14:textId="77777777" w:rsidR="00E83CE2" w:rsidRPr="00A94B81" w:rsidRDefault="00E83CE2" w:rsidP="00DF472C">
      <w:pPr>
        <w:pStyle w:val="Code"/>
        <w:rPr>
          <w:lang w:val="en-GB" w:eastAsia="nl-BE"/>
        </w:rPr>
      </w:pPr>
      <w:r w:rsidRPr="00E036E0">
        <w:rPr>
          <w:lang w:val="en-GB" w:eastAsia="nl-BE"/>
        </w:rPr>
        <w:t xml:space="preserve">            </w:t>
      </w:r>
      <w:r w:rsidRPr="00A94B81">
        <w:rPr>
          <w:lang w:val="en-GB" w:eastAsia="nl-BE"/>
        </w:rPr>
        <w:t>{</w:t>
      </w:r>
    </w:p>
    <w:p w14:paraId="7D569767" w14:textId="77777777" w:rsidR="00E83CE2" w:rsidRPr="00A94B81" w:rsidRDefault="00E83CE2" w:rsidP="00DF472C">
      <w:pPr>
        <w:pStyle w:val="Code"/>
        <w:rPr>
          <w:color w:val="0000FF"/>
          <w:lang w:val="en-GB" w:eastAsia="nl-BE"/>
        </w:rPr>
      </w:pPr>
    </w:p>
    <w:p w14:paraId="767D9EE7" w14:textId="6629D267" w:rsidR="00E83CE2" w:rsidRPr="00E036E0" w:rsidRDefault="00E83CE2" w:rsidP="00DF472C">
      <w:pPr>
        <w:pStyle w:val="Code"/>
        <w:rPr>
          <w:lang w:val="en-GB" w:eastAsia="nl-BE"/>
        </w:rPr>
      </w:pPr>
      <w:r w:rsidRPr="00A94B81">
        <w:rPr>
          <w:color w:val="0000FF"/>
          <w:lang w:val="en-GB" w:eastAsia="nl-BE"/>
        </w:rPr>
        <w:t xml:space="preserve">   </w:t>
      </w:r>
      <w:r w:rsidRPr="00E036E0">
        <w:rPr>
          <w:color w:val="0000FF"/>
          <w:lang w:val="en-GB" w:eastAsia="nl-BE"/>
        </w:rPr>
        <w:t>var</w:t>
      </w:r>
      <w:r w:rsidRPr="00E036E0">
        <w:rPr>
          <w:lang w:val="en-GB" w:eastAsia="nl-BE"/>
        </w:rPr>
        <w:t xml:space="preserve"> details = </w:t>
      </w:r>
    </w:p>
    <w:p w14:paraId="787C04C4" w14:textId="32D0273A" w:rsidR="00E83CE2" w:rsidRPr="00E036E0" w:rsidRDefault="00E83CE2" w:rsidP="00DF472C">
      <w:pPr>
        <w:pStyle w:val="Code"/>
        <w:rPr>
          <w:lang w:val="en-GB" w:eastAsia="nl-BE"/>
        </w:rPr>
      </w:pPr>
      <w:r w:rsidRPr="00E036E0">
        <w:rPr>
          <w:lang w:val="en-GB" w:eastAsia="nl-BE"/>
        </w:rPr>
        <w:t>_orderRepository.GetDetailOrdersForOrder(order.Id);</w:t>
      </w:r>
    </w:p>
    <w:p w14:paraId="48CFC937" w14:textId="77777777" w:rsidR="00E83CE2" w:rsidRPr="00E036E0" w:rsidRDefault="00E83CE2" w:rsidP="00DF472C">
      <w:pPr>
        <w:pStyle w:val="Code"/>
        <w:rPr>
          <w:lang w:val="en-GB" w:eastAsia="nl-BE"/>
        </w:rPr>
      </w:pPr>
      <w:r w:rsidRPr="00E036E0">
        <w:rPr>
          <w:lang w:val="en-GB" w:eastAsia="nl-BE"/>
        </w:rPr>
        <w:t xml:space="preserve">                </w:t>
      </w:r>
      <w:r w:rsidRPr="00E036E0">
        <w:rPr>
          <w:color w:val="0000FF"/>
          <w:lang w:val="en-GB" w:eastAsia="nl-BE"/>
        </w:rPr>
        <w:t>foreach</w:t>
      </w:r>
      <w:r w:rsidRPr="00E036E0">
        <w:rPr>
          <w:lang w:val="en-GB" w:eastAsia="nl-BE"/>
        </w:rPr>
        <w:t xml:space="preserve"> (</w:t>
      </w:r>
      <w:r w:rsidRPr="00E036E0">
        <w:rPr>
          <w:color w:val="0000FF"/>
          <w:lang w:val="en-GB" w:eastAsia="nl-BE"/>
        </w:rPr>
        <w:t>var</w:t>
      </w:r>
      <w:r w:rsidRPr="00E036E0">
        <w:rPr>
          <w:lang w:val="en-GB" w:eastAsia="nl-BE"/>
        </w:rPr>
        <w:t xml:space="preserve"> detail </w:t>
      </w:r>
      <w:r w:rsidRPr="00E036E0">
        <w:rPr>
          <w:color w:val="0000FF"/>
          <w:lang w:val="en-GB" w:eastAsia="nl-BE"/>
        </w:rPr>
        <w:t>in</w:t>
      </w:r>
      <w:r w:rsidRPr="00E036E0">
        <w:rPr>
          <w:lang w:val="en-GB" w:eastAsia="nl-BE"/>
        </w:rPr>
        <w:t xml:space="preserve"> details)</w:t>
      </w:r>
    </w:p>
    <w:p w14:paraId="6667201D" w14:textId="77777777" w:rsidR="00E83CE2" w:rsidRPr="00A94B81" w:rsidRDefault="00E83CE2" w:rsidP="00DF472C">
      <w:pPr>
        <w:pStyle w:val="Code"/>
        <w:rPr>
          <w:lang w:val="en-GB" w:eastAsia="nl-BE"/>
        </w:rPr>
      </w:pPr>
      <w:r w:rsidRPr="00E036E0">
        <w:rPr>
          <w:lang w:val="en-GB" w:eastAsia="nl-BE"/>
        </w:rPr>
        <w:t xml:space="preserve">                </w:t>
      </w:r>
      <w:r w:rsidRPr="00A94B81">
        <w:rPr>
          <w:lang w:val="en-GB" w:eastAsia="nl-BE"/>
        </w:rPr>
        <w:t>{</w:t>
      </w:r>
    </w:p>
    <w:p w14:paraId="1D47F046" w14:textId="77777777" w:rsidR="00E83CE2" w:rsidRPr="00A94B81" w:rsidRDefault="00E83CE2" w:rsidP="00DF472C">
      <w:pPr>
        <w:pStyle w:val="Code"/>
        <w:rPr>
          <w:lang w:val="en-GB" w:eastAsia="nl-BE"/>
        </w:rPr>
      </w:pPr>
      <w:r w:rsidRPr="00A94B81">
        <w:rPr>
          <w:lang w:val="en-GB" w:eastAsia="nl-BE"/>
        </w:rPr>
        <w:t xml:space="preserve">                    </w:t>
      </w:r>
      <w:r w:rsidRPr="00A94B81">
        <w:rPr>
          <w:color w:val="0000FF"/>
          <w:lang w:val="en-GB" w:eastAsia="nl-BE"/>
        </w:rPr>
        <w:t>var</w:t>
      </w:r>
      <w:r w:rsidRPr="00A94B81">
        <w:rPr>
          <w:lang w:val="en-GB" w:eastAsia="nl-BE"/>
        </w:rPr>
        <w:t xml:space="preserve"> model = </w:t>
      </w:r>
      <w:r w:rsidRPr="00A94B81">
        <w:rPr>
          <w:color w:val="0000FF"/>
          <w:lang w:val="en-GB" w:eastAsia="nl-BE"/>
        </w:rPr>
        <w:t>new</w:t>
      </w:r>
      <w:r w:rsidRPr="00A94B81">
        <w:rPr>
          <w:lang w:val="en-GB" w:eastAsia="nl-BE"/>
        </w:rPr>
        <w:t xml:space="preserve"> </w:t>
      </w:r>
      <w:r w:rsidRPr="00A94B81">
        <w:rPr>
          <w:color w:val="2B91AF"/>
          <w:lang w:val="en-GB" w:eastAsia="nl-BE"/>
        </w:rPr>
        <w:t>NetPriceViewModel</w:t>
      </w:r>
    </w:p>
    <w:p w14:paraId="6BD96AF2" w14:textId="77777777" w:rsidR="00E83CE2" w:rsidRPr="00A94B81" w:rsidRDefault="00E83CE2" w:rsidP="00DF472C">
      <w:pPr>
        <w:pStyle w:val="Code"/>
        <w:rPr>
          <w:lang w:val="en-GB" w:eastAsia="nl-BE"/>
        </w:rPr>
      </w:pPr>
      <w:r w:rsidRPr="00A94B81">
        <w:rPr>
          <w:lang w:val="en-GB" w:eastAsia="nl-BE"/>
        </w:rPr>
        <w:t xml:space="preserve">                    {</w:t>
      </w:r>
    </w:p>
    <w:p w14:paraId="0EE8A4A0" w14:textId="77777777" w:rsidR="00E83CE2" w:rsidRPr="00E036E0" w:rsidRDefault="00E83CE2" w:rsidP="00DF472C">
      <w:pPr>
        <w:pStyle w:val="Code"/>
        <w:rPr>
          <w:lang w:val="en-GB" w:eastAsia="nl-BE"/>
        </w:rPr>
      </w:pPr>
      <w:r w:rsidRPr="00A94B81">
        <w:rPr>
          <w:lang w:val="en-GB" w:eastAsia="nl-BE"/>
        </w:rPr>
        <w:t xml:space="preserve">                        </w:t>
      </w:r>
      <w:r w:rsidRPr="00E036E0">
        <w:rPr>
          <w:lang w:val="en-GB" w:eastAsia="nl-BE"/>
        </w:rPr>
        <w:t>Id = order.Id,</w:t>
      </w:r>
    </w:p>
    <w:p w14:paraId="0E005862" w14:textId="77777777" w:rsidR="00E83CE2" w:rsidRPr="00E036E0" w:rsidRDefault="00E83CE2" w:rsidP="00DF472C">
      <w:pPr>
        <w:pStyle w:val="Code"/>
        <w:rPr>
          <w:lang w:val="en-GB" w:eastAsia="nl-BE"/>
        </w:rPr>
      </w:pPr>
      <w:r w:rsidRPr="00E036E0">
        <w:rPr>
          <w:lang w:val="en-GB" w:eastAsia="nl-BE"/>
        </w:rPr>
        <w:t xml:space="preserve">                        CustomerName = order.CustomerName,</w:t>
      </w:r>
    </w:p>
    <w:p w14:paraId="3E4B5B4D" w14:textId="77777777" w:rsidR="00E83CE2" w:rsidRPr="00E036E0" w:rsidRDefault="00E83CE2" w:rsidP="00DF472C">
      <w:pPr>
        <w:pStyle w:val="Code"/>
        <w:rPr>
          <w:lang w:val="en-GB" w:eastAsia="nl-BE"/>
        </w:rPr>
      </w:pPr>
      <w:r w:rsidRPr="00E036E0">
        <w:rPr>
          <w:lang w:val="en-GB" w:eastAsia="nl-BE"/>
        </w:rPr>
        <w:t xml:space="preserve">                        Item = detail.ItemCode,</w:t>
      </w:r>
    </w:p>
    <w:p w14:paraId="6BFA7F8C" w14:textId="77777777" w:rsidR="00E83CE2" w:rsidRPr="00E036E0" w:rsidRDefault="00E83CE2" w:rsidP="00DF472C">
      <w:pPr>
        <w:pStyle w:val="Code"/>
        <w:rPr>
          <w:lang w:val="en-GB" w:eastAsia="nl-BE"/>
        </w:rPr>
      </w:pPr>
      <w:r w:rsidRPr="00E036E0">
        <w:rPr>
          <w:lang w:val="en-GB" w:eastAsia="nl-BE"/>
        </w:rPr>
        <w:t xml:space="preserve">                        Price = detail.UnitPrice,</w:t>
      </w:r>
    </w:p>
    <w:p w14:paraId="03FC1141" w14:textId="77777777" w:rsidR="00E83CE2" w:rsidRPr="00E036E0" w:rsidRDefault="00E83CE2" w:rsidP="00DF472C">
      <w:pPr>
        <w:pStyle w:val="Code"/>
        <w:rPr>
          <w:lang w:val="en-GB" w:eastAsia="nl-BE"/>
        </w:rPr>
      </w:pPr>
      <w:r w:rsidRPr="00E036E0">
        <w:rPr>
          <w:lang w:val="en-GB" w:eastAsia="nl-BE"/>
        </w:rPr>
        <w:t xml:space="preserve">                        Quantity = detail.Quantity</w:t>
      </w:r>
    </w:p>
    <w:p w14:paraId="782E9399" w14:textId="77777777" w:rsidR="00E83CE2" w:rsidRPr="00E036E0" w:rsidRDefault="00E83CE2" w:rsidP="00DF472C">
      <w:pPr>
        <w:pStyle w:val="Code"/>
        <w:rPr>
          <w:lang w:val="en-GB" w:eastAsia="nl-BE"/>
        </w:rPr>
      </w:pPr>
      <w:r w:rsidRPr="00E036E0">
        <w:rPr>
          <w:lang w:val="en-GB" w:eastAsia="nl-BE"/>
        </w:rPr>
        <w:t xml:space="preserve">                    };</w:t>
      </w:r>
    </w:p>
    <w:p w14:paraId="2DE13C22" w14:textId="77777777" w:rsidR="00E83CE2" w:rsidRPr="00E036E0" w:rsidRDefault="00E83CE2" w:rsidP="00DF472C">
      <w:pPr>
        <w:pStyle w:val="Code"/>
        <w:rPr>
          <w:lang w:val="en-GB" w:eastAsia="nl-BE"/>
        </w:rPr>
      </w:pPr>
      <w:r w:rsidRPr="00E036E0">
        <w:rPr>
          <w:lang w:val="en-GB" w:eastAsia="nl-BE"/>
        </w:rPr>
        <w:t xml:space="preserve">                    modelList.Add(model);</w:t>
      </w:r>
    </w:p>
    <w:p w14:paraId="34CCBF64" w14:textId="77777777" w:rsidR="00E83CE2" w:rsidRPr="00E036E0" w:rsidRDefault="00E83CE2" w:rsidP="00DF472C">
      <w:pPr>
        <w:pStyle w:val="Code"/>
        <w:rPr>
          <w:lang w:val="en-GB" w:eastAsia="nl-BE"/>
        </w:rPr>
      </w:pPr>
      <w:r w:rsidRPr="00E036E0">
        <w:rPr>
          <w:lang w:val="en-GB" w:eastAsia="nl-BE"/>
        </w:rPr>
        <w:t xml:space="preserve">                }</w:t>
      </w:r>
    </w:p>
    <w:p w14:paraId="2DD72D68" w14:textId="77777777" w:rsidR="00E83CE2" w:rsidRPr="00E036E0" w:rsidRDefault="00E83CE2" w:rsidP="00DF472C">
      <w:pPr>
        <w:pStyle w:val="Code"/>
        <w:rPr>
          <w:lang w:val="en-GB" w:eastAsia="nl-BE"/>
        </w:rPr>
      </w:pPr>
      <w:r w:rsidRPr="00E036E0">
        <w:rPr>
          <w:lang w:val="en-GB" w:eastAsia="nl-BE"/>
        </w:rPr>
        <w:t xml:space="preserve">                </w:t>
      </w:r>
    </w:p>
    <w:p w14:paraId="32F5AC99" w14:textId="77777777" w:rsidR="00E83CE2" w:rsidRPr="00E036E0" w:rsidRDefault="00E83CE2" w:rsidP="00DF472C">
      <w:pPr>
        <w:pStyle w:val="Code"/>
        <w:rPr>
          <w:lang w:val="en-GB" w:eastAsia="nl-BE"/>
        </w:rPr>
      </w:pPr>
    </w:p>
    <w:p w14:paraId="15EB3DCE" w14:textId="77777777" w:rsidR="00E83CE2" w:rsidRPr="00E036E0" w:rsidRDefault="00E83CE2" w:rsidP="00DF472C">
      <w:pPr>
        <w:pStyle w:val="Code"/>
        <w:rPr>
          <w:lang w:val="en-GB" w:eastAsia="nl-BE"/>
        </w:rPr>
      </w:pPr>
      <w:r w:rsidRPr="00E036E0">
        <w:rPr>
          <w:lang w:val="en-GB" w:eastAsia="nl-BE"/>
        </w:rPr>
        <w:t xml:space="preserve">            }</w:t>
      </w:r>
    </w:p>
    <w:p w14:paraId="7CAEC19A" w14:textId="77777777" w:rsidR="00E83CE2" w:rsidRPr="00E036E0" w:rsidRDefault="00E83CE2" w:rsidP="00DF472C">
      <w:pPr>
        <w:pStyle w:val="Code"/>
        <w:rPr>
          <w:lang w:val="en-GB" w:eastAsia="nl-BE"/>
        </w:rPr>
      </w:pPr>
    </w:p>
    <w:p w14:paraId="574632DF" w14:textId="77777777" w:rsidR="00E83CE2" w:rsidRPr="00E036E0" w:rsidRDefault="00E83CE2" w:rsidP="00DF472C">
      <w:pPr>
        <w:pStyle w:val="Code"/>
        <w:rPr>
          <w:lang w:val="en-GB" w:eastAsia="nl-BE"/>
        </w:rPr>
      </w:pPr>
      <w:r w:rsidRPr="00E036E0">
        <w:rPr>
          <w:lang w:val="en-GB" w:eastAsia="nl-BE"/>
        </w:rPr>
        <w:t xml:space="preserve">            </w:t>
      </w:r>
      <w:r w:rsidRPr="00E036E0">
        <w:rPr>
          <w:color w:val="0000FF"/>
          <w:lang w:val="en-GB" w:eastAsia="nl-BE"/>
        </w:rPr>
        <w:t>return</w:t>
      </w:r>
      <w:r w:rsidRPr="00E036E0">
        <w:rPr>
          <w:lang w:val="en-GB" w:eastAsia="nl-BE"/>
        </w:rPr>
        <w:t xml:space="preserve"> View(modelList);</w:t>
      </w:r>
    </w:p>
    <w:p w14:paraId="12572B3E" w14:textId="2AD0264C" w:rsidR="00E83CE2" w:rsidRPr="00AD1150" w:rsidRDefault="00E83CE2" w:rsidP="00DF472C">
      <w:pPr>
        <w:pStyle w:val="Code"/>
        <w:rPr>
          <w:lang w:val="en-GB" w:eastAsia="nl-BE"/>
        </w:rPr>
      </w:pPr>
      <w:r w:rsidRPr="00E036E0">
        <w:rPr>
          <w:lang w:val="en-GB" w:eastAsia="nl-BE"/>
        </w:rPr>
        <w:t xml:space="preserve">        </w:t>
      </w:r>
      <w:r w:rsidRPr="00AD1150">
        <w:rPr>
          <w:lang w:val="en-GB" w:eastAsia="nl-BE"/>
        </w:rPr>
        <w:t>}</w:t>
      </w:r>
    </w:p>
    <w:p w14:paraId="0E5A0190" w14:textId="3B711B4D" w:rsidR="004427F9" w:rsidRPr="0036164B" w:rsidRDefault="004427F9" w:rsidP="004427F9">
      <w:pPr>
        <w:rPr>
          <w:rFonts w:eastAsiaTheme="majorEastAsia"/>
        </w:rPr>
      </w:pPr>
      <w:r w:rsidRPr="0036164B">
        <w:rPr>
          <w:rFonts w:eastAsiaTheme="majorEastAsia"/>
        </w:rPr>
        <w:t>Een ViewModel is dus niets meer dan een class die een combinatie tussen 2 of meerdere models bepaald.</w:t>
      </w:r>
      <w:r w:rsidR="00AA5C8A" w:rsidRPr="0036164B">
        <w:rPr>
          <w:rFonts w:eastAsiaTheme="majorEastAsia"/>
        </w:rPr>
        <w:t xml:space="preserve"> Het zorgt ervoor dat de view zelf geen kennis moet hebben van vanwaar de </w:t>
      </w:r>
      <w:r w:rsidR="00AA5C8A" w:rsidRPr="0036164B">
        <w:rPr>
          <w:rFonts w:eastAsiaTheme="majorEastAsia"/>
        </w:rPr>
        <w:lastRenderedPageBreak/>
        <w:t xml:space="preserve">gegevens komen, de view is enkel verantwoordelijk om de gegevens die </w:t>
      </w:r>
      <w:r w:rsidR="001D2932">
        <w:rPr>
          <w:rFonts w:eastAsiaTheme="majorEastAsia"/>
        </w:rPr>
        <w:t>binnen</w:t>
      </w:r>
      <w:r w:rsidR="00AA5C8A" w:rsidRPr="0036164B">
        <w:rPr>
          <w:rFonts w:eastAsiaTheme="majorEastAsia"/>
        </w:rPr>
        <w:t xml:space="preserve"> komen te tonen.</w:t>
      </w:r>
    </w:p>
    <w:p w14:paraId="55FC0EA4" w14:textId="4CA81C50" w:rsidR="00E45234" w:rsidRPr="0036164B" w:rsidRDefault="00E45234" w:rsidP="00E45234">
      <w:pPr>
        <w:pStyle w:val="Kop1"/>
      </w:pPr>
      <w:bookmarkStart w:id="55" w:name="_Toc106831718"/>
      <w:r w:rsidRPr="0036164B">
        <w:lastRenderedPageBreak/>
        <w:t xml:space="preserve">Unit </w:t>
      </w:r>
      <w:r w:rsidR="008A6FD9">
        <w:t>T</w:t>
      </w:r>
      <w:r w:rsidRPr="0036164B">
        <w:t>esting</w:t>
      </w:r>
      <w:bookmarkEnd w:id="55"/>
    </w:p>
    <w:p w14:paraId="4EE190FA" w14:textId="63FB60AE" w:rsidR="00C07FE5" w:rsidRPr="0036164B" w:rsidRDefault="00C07FE5" w:rsidP="00C07FE5">
      <w:r w:rsidRPr="0036164B">
        <w:t xml:space="preserve">In de eerste les hebben we het concept refactoring besproken. Tijdens de development lifecycle van een programma komt het vaak voor dat er iets moet aangepast worden aan een methode, zonder dat we de functionaliteit ervan willen wijzigen. We willen bijvoorbeeld een design pattern implementeren zodat we de code makkelijk kunnen uitbreiden, maar dit mag bestaande code niet </w:t>
      </w:r>
      <w:r w:rsidRPr="0036164B">
        <w:rPr>
          <w:i/>
          <w:iCs/>
        </w:rPr>
        <w:t>breken</w:t>
      </w:r>
      <w:r w:rsidRPr="0036164B">
        <w:t xml:space="preserve">. </w:t>
      </w:r>
    </w:p>
    <w:p w14:paraId="1351994A" w14:textId="7E02F0E8" w:rsidR="00D25E72" w:rsidRPr="0036164B" w:rsidRDefault="00D25E72" w:rsidP="00C07FE5">
      <w:r w:rsidRPr="0036164B">
        <w:t xml:space="preserve">Om dit praktisch voor elkaar te krijgen moeten we dan, na elke aanpassing, onze methode(s) volledig testen. Wanneer we een complexe methode hebben met veel mogelijke paden, moeten we dus elk pad opnieuw testen. Dit is </w:t>
      </w:r>
      <w:r w:rsidR="0083712E" w:rsidRPr="0036164B">
        <w:t>zeer tijdsintensief. Door dit manueel te doen is er ook een grote kans op fouten. We kunnen een specifieke test vergeten, we kunnen het resultaat foutief interpreteren, …. We moeten dit dus automatiseren.</w:t>
      </w:r>
    </w:p>
    <w:p w14:paraId="5A8A9BC3" w14:textId="77777777" w:rsidR="00280C8A" w:rsidRPr="0036164B" w:rsidRDefault="00280C8A" w:rsidP="00C24E7B"/>
    <w:p w14:paraId="3B541551" w14:textId="73929C7F" w:rsidR="00C24E7B" w:rsidRPr="0036164B" w:rsidRDefault="00C24E7B" w:rsidP="00C24E7B">
      <w:r w:rsidRPr="0036164B">
        <w:t xml:space="preserve">Binnen .NET hebben we de keuze uit verschillende frameworks om deze testen te automatiseren. Deze verschillende frameworks doen wel grotendeels hetzelfde. Via Unit Testing gaan we </w:t>
      </w:r>
      <w:r w:rsidRPr="0036164B">
        <w:rPr>
          <w:i/>
          <w:iCs/>
        </w:rPr>
        <w:t xml:space="preserve">één </w:t>
      </w:r>
      <w:r w:rsidRPr="0036164B">
        <w:t>enkele methode testen. Door zo unit tests te schrijven voor elke methode binnen ons programma, kunnen we er zeker van zijn dat onze werking na aanpassingen nog steeds correct is.</w:t>
      </w:r>
    </w:p>
    <w:p w14:paraId="47DABD10" w14:textId="1948CE87" w:rsidR="00C24E7B" w:rsidRPr="0036164B" w:rsidRDefault="00D95F8F" w:rsidP="00C24E7B">
      <w:r w:rsidRPr="0036164B">
        <w:t>Stel we hebben volgende class:</w:t>
      </w:r>
    </w:p>
    <w:p w14:paraId="4FCBF6FD" w14:textId="77777777" w:rsidR="00D95F8F" w:rsidRPr="00A94B81" w:rsidRDefault="00D95F8F" w:rsidP="00DB5F03">
      <w:pPr>
        <w:pStyle w:val="Code"/>
        <w:rPr>
          <w:color w:val="000000"/>
          <w:lang w:val="en-GB" w:eastAsia="nl-BE"/>
        </w:rPr>
      </w:pPr>
      <w:r w:rsidRPr="00A94B81">
        <w:rPr>
          <w:color w:val="0000FF"/>
          <w:lang w:val="en-GB" w:eastAsia="nl-BE"/>
        </w:rPr>
        <w:t>public</w:t>
      </w:r>
      <w:r w:rsidRPr="00A94B81">
        <w:rPr>
          <w:color w:val="000000"/>
          <w:lang w:val="en-GB" w:eastAsia="nl-BE"/>
        </w:rPr>
        <w:t xml:space="preserve"> </w:t>
      </w:r>
      <w:r w:rsidRPr="00A94B81">
        <w:rPr>
          <w:color w:val="0000FF"/>
          <w:lang w:val="en-GB" w:eastAsia="nl-BE"/>
        </w:rPr>
        <w:t>class</w:t>
      </w:r>
      <w:r w:rsidRPr="00A94B81">
        <w:rPr>
          <w:color w:val="000000"/>
          <w:lang w:val="en-GB" w:eastAsia="nl-BE"/>
        </w:rPr>
        <w:t xml:space="preserve"> </w:t>
      </w:r>
      <w:r w:rsidRPr="00A94B81">
        <w:rPr>
          <w:lang w:val="en-GB" w:eastAsia="nl-BE"/>
        </w:rPr>
        <w:t>ComplexCalculator</w:t>
      </w:r>
    </w:p>
    <w:p w14:paraId="5ECF3621" w14:textId="77777777" w:rsidR="00D95F8F" w:rsidRPr="00A94B81" w:rsidRDefault="00D95F8F" w:rsidP="00DB5F03">
      <w:pPr>
        <w:pStyle w:val="Code"/>
        <w:rPr>
          <w:color w:val="000000"/>
          <w:lang w:val="en-GB" w:eastAsia="nl-BE"/>
        </w:rPr>
      </w:pPr>
      <w:r w:rsidRPr="00A94B81">
        <w:rPr>
          <w:color w:val="000000"/>
          <w:lang w:val="en-GB" w:eastAsia="nl-BE"/>
        </w:rPr>
        <w:t>{</w:t>
      </w:r>
    </w:p>
    <w:p w14:paraId="4E5C713F" w14:textId="77777777" w:rsidR="00D95F8F" w:rsidRPr="00E036E0" w:rsidRDefault="00D95F8F" w:rsidP="00DB5F03">
      <w:pPr>
        <w:pStyle w:val="Code"/>
        <w:rPr>
          <w:color w:val="000000"/>
          <w:lang w:val="en-GB" w:eastAsia="nl-BE"/>
        </w:rPr>
      </w:pPr>
      <w:r w:rsidRPr="00A94B81">
        <w:rPr>
          <w:color w:val="000000"/>
          <w:lang w:val="en-GB" w:eastAsia="nl-BE"/>
        </w:rPr>
        <w:t xml:space="preserve">    </w:t>
      </w:r>
      <w:r w:rsidRPr="00E036E0">
        <w:rPr>
          <w:color w:val="0000FF"/>
          <w:lang w:val="en-GB" w:eastAsia="nl-BE"/>
        </w:rPr>
        <w:t>public</w:t>
      </w:r>
      <w:r w:rsidRPr="00E036E0">
        <w:rPr>
          <w:color w:val="000000"/>
          <w:lang w:val="en-GB" w:eastAsia="nl-BE"/>
        </w:rPr>
        <w:t xml:space="preserve"> </w:t>
      </w:r>
      <w:r w:rsidRPr="00E036E0">
        <w:rPr>
          <w:color w:val="0000FF"/>
          <w:lang w:val="en-GB" w:eastAsia="nl-BE"/>
        </w:rPr>
        <w:t>int</w:t>
      </w:r>
      <w:r w:rsidRPr="00E036E0">
        <w:rPr>
          <w:color w:val="000000"/>
          <w:lang w:val="en-GB" w:eastAsia="nl-BE"/>
        </w:rPr>
        <w:t xml:space="preserve"> CalculateTotal(</w:t>
      </w:r>
      <w:r w:rsidRPr="00E036E0">
        <w:rPr>
          <w:color w:val="0000FF"/>
          <w:lang w:val="en-GB" w:eastAsia="nl-BE"/>
        </w:rPr>
        <w:t>int</w:t>
      </w:r>
      <w:r w:rsidRPr="00E036E0">
        <w:rPr>
          <w:color w:val="000000"/>
          <w:lang w:val="en-GB" w:eastAsia="nl-BE"/>
        </w:rPr>
        <w:t xml:space="preserve"> start, </w:t>
      </w:r>
      <w:r w:rsidRPr="00E036E0">
        <w:rPr>
          <w:color w:val="0000FF"/>
          <w:lang w:val="en-GB" w:eastAsia="nl-BE"/>
        </w:rPr>
        <w:t>bool</w:t>
      </w:r>
      <w:r w:rsidRPr="00E036E0">
        <w:rPr>
          <w:color w:val="000000"/>
          <w:lang w:val="en-GB" w:eastAsia="nl-BE"/>
        </w:rPr>
        <w:t xml:space="preserve"> extraComplexity)</w:t>
      </w:r>
    </w:p>
    <w:p w14:paraId="4B714EE2" w14:textId="77777777" w:rsidR="00D95F8F" w:rsidRPr="00A94B81" w:rsidRDefault="00D95F8F" w:rsidP="00DB5F03">
      <w:pPr>
        <w:pStyle w:val="Code"/>
        <w:rPr>
          <w:color w:val="000000"/>
          <w:lang w:val="en-GB" w:eastAsia="nl-BE"/>
        </w:rPr>
      </w:pPr>
      <w:r w:rsidRPr="00E036E0">
        <w:rPr>
          <w:color w:val="000000"/>
          <w:lang w:val="en-GB" w:eastAsia="nl-BE"/>
        </w:rPr>
        <w:t xml:space="preserve">    </w:t>
      </w:r>
      <w:r w:rsidRPr="00A94B81">
        <w:rPr>
          <w:color w:val="000000"/>
          <w:lang w:val="en-GB" w:eastAsia="nl-BE"/>
        </w:rPr>
        <w:t>{</w:t>
      </w:r>
    </w:p>
    <w:p w14:paraId="54EC1B80" w14:textId="77777777" w:rsidR="00D95F8F" w:rsidRPr="00A94B81" w:rsidRDefault="00D95F8F" w:rsidP="00DB5F03">
      <w:pPr>
        <w:pStyle w:val="Code"/>
        <w:rPr>
          <w:color w:val="000000"/>
          <w:lang w:val="en-GB" w:eastAsia="nl-BE"/>
        </w:rPr>
      </w:pPr>
      <w:r w:rsidRPr="00A94B81">
        <w:rPr>
          <w:color w:val="000000"/>
          <w:lang w:val="en-GB" w:eastAsia="nl-BE"/>
        </w:rPr>
        <w:t xml:space="preserve">        </w:t>
      </w:r>
      <w:r w:rsidRPr="00A94B81">
        <w:rPr>
          <w:color w:val="0000FF"/>
          <w:lang w:val="en-GB" w:eastAsia="nl-BE"/>
        </w:rPr>
        <w:t>if</w:t>
      </w:r>
      <w:r w:rsidRPr="00A94B81">
        <w:rPr>
          <w:color w:val="000000"/>
          <w:lang w:val="en-GB" w:eastAsia="nl-BE"/>
        </w:rPr>
        <w:t xml:space="preserve"> (extraComplexity)</w:t>
      </w:r>
    </w:p>
    <w:p w14:paraId="00E7F0D2" w14:textId="77777777" w:rsidR="00D95F8F" w:rsidRPr="00A94B81" w:rsidRDefault="00D95F8F" w:rsidP="00DB5F03">
      <w:pPr>
        <w:pStyle w:val="Code"/>
        <w:rPr>
          <w:color w:val="000000"/>
          <w:lang w:val="en-GB" w:eastAsia="nl-BE"/>
        </w:rPr>
      </w:pPr>
      <w:r w:rsidRPr="00A94B81">
        <w:rPr>
          <w:color w:val="000000"/>
          <w:lang w:val="en-GB" w:eastAsia="nl-BE"/>
        </w:rPr>
        <w:t xml:space="preserve">        {</w:t>
      </w:r>
    </w:p>
    <w:p w14:paraId="5D0E4A4E" w14:textId="77777777" w:rsidR="00D95F8F" w:rsidRPr="00E036E0" w:rsidRDefault="00D95F8F" w:rsidP="00DB5F03">
      <w:pPr>
        <w:pStyle w:val="Code"/>
        <w:rPr>
          <w:color w:val="000000"/>
          <w:lang w:val="en-GB" w:eastAsia="nl-BE"/>
        </w:rPr>
      </w:pPr>
      <w:r w:rsidRPr="00A94B81">
        <w:rPr>
          <w:color w:val="000000"/>
          <w:lang w:val="en-GB" w:eastAsia="nl-BE"/>
        </w:rPr>
        <w:t xml:space="preserve">            </w:t>
      </w:r>
      <w:r w:rsidRPr="00E036E0">
        <w:rPr>
          <w:color w:val="0000FF"/>
          <w:lang w:val="en-GB" w:eastAsia="nl-BE"/>
        </w:rPr>
        <w:t>if</w:t>
      </w:r>
      <w:r w:rsidRPr="00E036E0">
        <w:rPr>
          <w:color w:val="000000"/>
          <w:lang w:val="en-GB" w:eastAsia="nl-BE"/>
        </w:rPr>
        <w:t xml:space="preserve"> (start &lt; 0)</w:t>
      </w:r>
    </w:p>
    <w:p w14:paraId="08457E03" w14:textId="77777777" w:rsidR="00D95F8F" w:rsidRPr="00E036E0" w:rsidRDefault="00D95F8F" w:rsidP="00DB5F03">
      <w:pPr>
        <w:pStyle w:val="Code"/>
        <w:rPr>
          <w:color w:val="000000"/>
          <w:lang w:val="en-GB" w:eastAsia="nl-BE"/>
        </w:rPr>
      </w:pPr>
      <w:r w:rsidRPr="00E036E0">
        <w:rPr>
          <w:color w:val="000000"/>
          <w:lang w:val="en-GB" w:eastAsia="nl-BE"/>
        </w:rPr>
        <w:t xml:space="preserve">                </w:t>
      </w:r>
      <w:r w:rsidRPr="00E036E0">
        <w:rPr>
          <w:color w:val="0000FF"/>
          <w:lang w:val="en-GB" w:eastAsia="nl-BE"/>
        </w:rPr>
        <w:t>return</w:t>
      </w:r>
      <w:r w:rsidRPr="00E036E0">
        <w:rPr>
          <w:color w:val="000000"/>
          <w:lang w:val="en-GB" w:eastAsia="nl-BE"/>
        </w:rPr>
        <w:t xml:space="preserve"> -1;</w:t>
      </w:r>
    </w:p>
    <w:p w14:paraId="6CFFF8B4" w14:textId="77777777" w:rsidR="00D95F8F" w:rsidRPr="00E036E0" w:rsidRDefault="00D95F8F" w:rsidP="00DB5F03">
      <w:pPr>
        <w:pStyle w:val="Code"/>
        <w:rPr>
          <w:color w:val="000000"/>
          <w:lang w:val="en-GB" w:eastAsia="nl-BE"/>
        </w:rPr>
      </w:pPr>
      <w:r w:rsidRPr="00E036E0">
        <w:rPr>
          <w:color w:val="000000"/>
          <w:lang w:val="en-GB" w:eastAsia="nl-BE"/>
        </w:rPr>
        <w:t xml:space="preserve">            </w:t>
      </w:r>
      <w:r w:rsidRPr="00E036E0">
        <w:rPr>
          <w:color w:val="0000FF"/>
          <w:lang w:val="en-GB" w:eastAsia="nl-BE"/>
        </w:rPr>
        <w:t>else</w:t>
      </w:r>
    </w:p>
    <w:p w14:paraId="32F4F366" w14:textId="77777777" w:rsidR="00D95F8F" w:rsidRPr="00E036E0" w:rsidRDefault="00D95F8F" w:rsidP="00DB5F03">
      <w:pPr>
        <w:pStyle w:val="Code"/>
        <w:rPr>
          <w:color w:val="000000"/>
          <w:lang w:val="en-GB" w:eastAsia="nl-BE"/>
        </w:rPr>
      </w:pPr>
      <w:r w:rsidRPr="00E036E0">
        <w:rPr>
          <w:color w:val="000000"/>
          <w:lang w:val="en-GB" w:eastAsia="nl-BE"/>
        </w:rPr>
        <w:t xml:space="preserve">                </w:t>
      </w:r>
      <w:r w:rsidRPr="00E036E0">
        <w:rPr>
          <w:color w:val="0000FF"/>
          <w:lang w:val="en-GB" w:eastAsia="nl-BE"/>
        </w:rPr>
        <w:t>return</w:t>
      </w:r>
      <w:r w:rsidRPr="00E036E0">
        <w:rPr>
          <w:color w:val="000000"/>
          <w:lang w:val="en-GB" w:eastAsia="nl-BE"/>
        </w:rPr>
        <w:t xml:space="preserve"> start + 25;</w:t>
      </w:r>
    </w:p>
    <w:p w14:paraId="7A2A5A01" w14:textId="77777777" w:rsidR="00D95F8F" w:rsidRPr="00E036E0" w:rsidRDefault="00D95F8F" w:rsidP="00DB5F03">
      <w:pPr>
        <w:pStyle w:val="Code"/>
        <w:rPr>
          <w:color w:val="000000"/>
          <w:lang w:val="en-GB" w:eastAsia="nl-BE"/>
        </w:rPr>
      </w:pPr>
    </w:p>
    <w:p w14:paraId="45CBE348" w14:textId="77777777" w:rsidR="00D95F8F" w:rsidRPr="00A94B81" w:rsidRDefault="00D95F8F" w:rsidP="00DB5F03">
      <w:pPr>
        <w:pStyle w:val="Code"/>
        <w:rPr>
          <w:color w:val="000000"/>
          <w:lang w:val="en-GB" w:eastAsia="nl-BE"/>
        </w:rPr>
      </w:pPr>
      <w:r w:rsidRPr="00E036E0">
        <w:rPr>
          <w:color w:val="000000"/>
          <w:lang w:val="en-GB" w:eastAsia="nl-BE"/>
        </w:rPr>
        <w:t xml:space="preserve">        </w:t>
      </w:r>
      <w:r w:rsidRPr="00A94B81">
        <w:rPr>
          <w:color w:val="000000"/>
          <w:lang w:val="en-GB" w:eastAsia="nl-BE"/>
        </w:rPr>
        <w:t>}</w:t>
      </w:r>
    </w:p>
    <w:p w14:paraId="39DB1201" w14:textId="77777777" w:rsidR="00D95F8F" w:rsidRPr="00A94B81" w:rsidRDefault="00D95F8F" w:rsidP="00DB5F03">
      <w:pPr>
        <w:pStyle w:val="Code"/>
        <w:rPr>
          <w:color w:val="000000"/>
          <w:lang w:val="en-GB" w:eastAsia="nl-BE"/>
        </w:rPr>
      </w:pPr>
      <w:r w:rsidRPr="00A94B81">
        <w:rPr>
          <w:color w:val="000000"/>
          <w:lang w:val="en-GB" w:eastAsia="nl-BE"/>
        </w:rPr>
        <w:t xml:space="preserve">        </w:t>
      </w:r>
      <w:r w:rsidRPr="00A94B81">
        <w:rPr>
          <w:color w:val="0000FF"/>
          <w:lang w:val="en-GB" w:eastAsia="nl-BE"/>
        </w:rPr>
        <w:t>else</w:t>
      </w:r>
    </w:p>
    <w:p w14:paraId="244E89D4" w14:textId="77777777" w:rsidR="00D95F8F" w:rsidRPr="00A94B81" w:rsidRDefault="00D95F8F" w:rsidP="00DB5F03">
      <w:pPr>
        <w:pStyle w:val="Code"/>
        <w:rPr>
          <w:color w:val="000000"/>
          <w:lang w:val="en-GB" w:eastAsia="nl-BE"/>
        </w:rPr>
      </w:pPr>
      <w:r w:rsidRPr="00A94B81">
        <w:rPr>
          <w:color w:val="000000"/>
          <w:lang w:val="en-GB" w:eastAsia="nl-BE"/>
        </w:rPr>
        <w:t xml:space="preserve">        {</w:t>
      </w:r>
    </w:p>
    <w:p w14:paraId="740A5F35" w14:textId="77777777" w:rsidR="00D95F8F" w:rsidRPr="00E036E0" w:rsidRDefault="00D95F8F" w:rsidP="00DB5F03">
      <w:pPr>
        <w:pStyle w:val="Code"/>
        <w:rPr>
          <w:color w:val="000000"/>
          <w:lang w:val="en-GB" w:eastAsia="nl-BE"/>
        </w:rPr>
      </w:pPr>
      <w:r w:rsidRPr="00A94B81">
        <w:rPr>
          <w:color w:val="000000"/>
          <w:lang w:val="en-GB" w:eastAsia="nl-BE"/>
        </w:rPr>
        <w:lastRenderedPageBreak/>
        <w:t xml:space="preserve">            </w:t>
      </w:r>
      <w:r w:rsidRPr="00E036E0">
        <w:rPr>
          <w:color w:val="0000FF"/>
          <w:lang w:val="en-GB" w:eastAsia="nl-BE"/>
        </w:rPr>
        <w:t>if</w:t>
      </w:r>
      <w:r w:rsidRPr="00E036E0">
        <w:rPr>
          <w:color w:val="000000"/>
          <w:lang w:val="en-GB" w:eastAsia="nl-BE"/>
        </w:rPr>
        <w:t xml:space="preserve"> (start &lt; 0)</w:t>
      </w:r>
    </w:p>
    <w:p w14:paraId="4CF36240" w14:textId="77777777" w:rsidR="00D95F8F" w:rsidRPr="00A94B81" w:rsidRDefault="00D95F8F" w:rsidP="00DB5F03">
      <w:pPr>
        <w:pStyle w:val="Code"/>
        <w:rPr>
          <w:color w:val="000000"/>
          <w:lang w:eastAsia="nl-BE"/>
        </w:rPr>
      </w:pPr>
      <w:r w:rsidRPr="00E036E0">
        <w:rPr>
          <w:color w:val="000000"/>
          <w:lang w:val="en-GB" w:eastAsia="nl-BE"/>
        </w:rPr>
        <w:t xml:space="preserve">                </w:t>
      </w:r>
      <w:r w:rsidRPr="00A94B81">
        <w:rPr>
          <w:color w:val="0000FF"/>
          <w:lang w:eastAsia="nl-BE"/>
        </w:rPr>
        <w:t>return</w:t>
      </w:r>
      <w:r w:rsidRPr="00A94B81">
        <w:rPr>
          <w:color w:val="000000"/>
          <w:lang w:eastAsia="nl-BE"/>
        </w:rPr>
        <w:t xml:space="preserve"> 0;</w:t>
      </w:r>
    </w:p>
    <w:p w14:paraId="300CFD9A" w14:textId="77777777" w:rsidR="00D95F8F" w:rsidRPr="00A94B81" w:rsidRDefault="00D95F8F" w:rsidP="00DB5F03">
      <w:pPr>
        <w:pStyle w:val="Code"/>
        <w:rPr>
          <w:color w:val="000000"/>
          <w:lang w:eastAsia="nl-BE"/>
        </w:rPr>
      </w:pPr>
      <w:r w:rsidRPr="00A94B81">
        <w:rPr>
          <w:color w:val="000000"/>
          <w:lang w:eastAsia="nl-BE"/>
        </w:rPr>
        <w:t xml:space="preserve">            </w:t>
      </w:r>
      <w:r w:rsidRPr="00A94B81">
        <w:rPr>
          <w:color w:val="0000FF"/>
          <w:lang w:eastAsia="nl-BE"/>
        </w:rPr>
        <w:t>else</w:t>
      </w:r>
    </w:p>
    <w:p w14:paraId="7D69DA4D" w14:textId="77777777" w:rsidR="00D95F8F" w:rsidRPr="00A94B81" w:rsidRDefault="00D95F8F" w:rsidP="00DB5F03">
      <w:pPr>
        <w:pStyle w:val="Code"/>
        <w:rPr>
          <w:color w:val="000000"/>
          <w:lang w:eastAsia="nl-BE"/>
        </w:rPr>
      </w:pPr>
      <w:r w:rsidRPr="00A94B81">
        <w:rPr>
          <w:color w:val="000000"/>
          <w:lang w:eastAsia="nl-BE"/>
        </w:rPr>
        <w:t xml:space="preserve">                </w:t>
      </w:r>
      <w:r w:rsidRPr="00A94B81">
        <w:rPr>
          <w:color w:val="0000FF"/>
          <w:lang w:eastAsia="nl-BE"/>
        </w:rPr>
        <w:t>return</w:t>
      </w:r>
      <w:r w:rsidRPr="00A94B81">
        <w:rPr>
          <w:color w:val="000000"/>
          <w:lang w:eastAsia="nl-BE"/>
        </w:rPr>
        <w:t xml:space="preserve"> start + 20;</w:t>
      </w:r>
    </w:p>
    <w:p w14:paraId="60E8C89D" w14:textId="77777777" w:rsidR="00D95F8F" w:rsidRPr="0036164B" w:rsidRDefault="00D95F8F" w:rsidP="00DB5F03">
      <w:pPr>
        <w:pStyle w:val="Code"/>
        <w:rPr>
          <w:color w:val="000000"/>
          <w:lang w:eastAsia="nl-BE"/>
        </w:rPr>
      </w:pPr>
      <w:r w:rsidRPr="00A94B81">
        <w:rPr>
          <w:color w:val="000000"/>
          <w:lang w:eastAsia="nl-BE"/>
        </w:rPr>
        <w:t xml:space="preserve">        </w:t>
      </w:r>
      <w:r w:rsidRPr="0036164B">
        <w:rPr>
          <w:color w:val="000000"/>
          <w:lang w:eastAsia="nl-BE"/>
        </w:rPr>
        <w:t>}</w:t>
      </w:r>
    </w:p>
    <w:p w14:paraId="5D6506A0" w14:textId="77777777" w:rsidR="00D95F8F" w:rsidRPr="0036164B" w:rsidRDefault="00D95F8F" w:rsidP="00DB5F03">
      <w:pPr>
        <w:pStyle w:val="Code"/>
        <w:rPr>
          <w:color w:val="000000"/>
          <w:lang w:eastAsia="nl-BE"/>
        </w:rPr>
      </w:pPr>
      <w:r w:rsidRPr="0036164B">
        <w:rPr>
          <w:color w:val="000000"/>
          <w:lang w:eastAsia="nl-BE"/>
        </w:rPr>
        <w:t xml:space="preserve">    }</w:t>
      </w:r>
    </w:p>
    <w:p w14:paraId="1927CBA4" w14:textId="070134DB" w:rsidR="00D95F8F" w:rsidRPr="0036164B" w:rsidRDefault="00D95F8F" w:rsidP="00DB5F03">
      <w:pPr>
        <w:pStyle w:val="Code"/>
        <w:rPr>
          <w:color w:val="000000"/>
          <w:lang w:eastAsia="nl-BE"/>
        </w:rPr>
      </w:pPr>
      <w:r w:rsidRPr="0036164B">
        <w:rPr>
          <w:color w:val="000000"/>
          <w:lang w:eastAsia="nl-BE"/>
        </w:rPr>
        <w:t>}</w:t>
      </w:r>
    </w:p>
    <w:p w14:paraId="360BE067" w14:textId="77777777" w:rsidR="00DB5F03" w:rsidRDefault="00DB5F03" w:rsidP="00DB5F03"/>
    <w:p w14:paraId="545561FD" w14:textId="328E17B5" w:rsidR="00D95F8F" w:rsidRPr="0036164B" w:rsidRDefault="00D95F8F" w:rsidP="00DB5F03">
      <w:r w:rsidRPr="0036164B">
        <w:t xml:space="preserve">Als we dit manueel zouden moeten testen, moeten we volgende </w:t>
      </w:r>
      <w:r w:rsidR="00066023" w:rsidRPr="0036164B">
        <w:t>c</w:t>
      </w:r>
      <w:r w:rsidR="00DB5F03">
        <w:t>ontroles</w:t>
      </w:r>
      <w:r w:rsidRPr="0036164B">
        <w:t xml:space="preserve"> doen:</w:t>
      </w:r>
    </w:p>
    <w:p w14:paraId="54A7B3A3" w14:textId="3E8B883C" w:rsidR="00D95F8F" w:rsidRPr="0036164B" w:rsidRDefault="00D95F8F" w:rsidP="00E836F9">
      <w:pPr>
        <w:pStyle w:val="Lijstalinea"/>
        <w:numPr>
          <w:ilvl w:val="0"/>
          <w:numId w:val="31"/>
        </w:numPr>
      </w:pPr>
      <w:r w:rsidRPr="0036164B">
        <w:t>Start &lt; 0 &amp;&amp; extraComplexity == true</w:t>
      </w:r>
    </w:p>
    <w:p w14:paraId="09F6433C" w14:textId="09297040" w:rsidR="00D95F8F" w:rsidRPr="0036164B" w:rsidRDefault="00D95F8F" w:rsidP="00E836F9">
      <w:pPr>
        <w:pStyle w:val="Lijstalinea"/>
        <w:numPr>
          <w:ilvl w:val="0"/>
          <w:numId w:val="31"/>
        </w:numPr>
      </w:pPr>
      <w:r w:rsidRPr="0036164B">
        <w:t>Start = 0 &amp;&amp; extraComplexity == true</w:t>
      </w:r>
    </w:p>
    <w:p w14:paraId="15C3F40F" w14:textId="63C4D34B" w:rsidR="00D95F8F" w:rsidRPr="0036164B" w:rsidRDefault="00D95F8F" w:rsidP="00E836F9">
      <w:pPr>
        <w:pStyle w:val="Lijstalinea"/>
        <w:numPr>
          <w:ilvl w:val="0"/>
          <w:numId w:val="31"/>
        </w:numPr>
      </w:pPr>
      <w:r w:rsidRPr="0036164B">
        <w:t>Start &gt; 0 extraComplexity == true</w:t>
      </w:r>
    </w:p>
    <w:p w14:paraId="545F02BC" w14:textId="74879B66" w:rsidR="00D95F8F" w:rsidRPr="0036164B" w:rsidRDefault="00D95F8F" w:rsidP="00E836F9">
      <w:pPr>
        <w:pStyle w:val="Lijstalinea"/>
        <w:numPr>
          <w:ilvl w:val="0"/>
          <w:numId w:val="31"/>
        </w:numPr>
      </w:pPr>
      <w:r w:rsidRPr="0036164B">
        <w:t>Start &lt; 0 &amp;&amp; extraComplexity == false</w:t>
      </w:r>
    </w:p>
    <w:p w14:paraId="5BF8C860" w14:textId="31789E64" w:rsidR="00D95F8F" w:rsidRPr="0036164B" w:rsidRDefault="00D95F8F" w:rsidP="00E836F9">
      <w:pPr>
        <w:pStyle w:val="Lijstalinea"/>
        <w:numPr>
          <w:ilvl w:val="0"/>
          <w:numId w:val="31"/>
        </w:numPr>
      </w:pPr>
      <w:r w:rsidRPr="0036164B">
        <w:t>Start = 0 &amp;&amp; extraComplexity == false</w:t>
      </w:r>
    </w:p>
    <w:p w14:paraId="10EAC5CE" w14:textId="26BDF9A5" w:rsidR="00D95F8F" w:rsidRPr="0036164B" w:rsidRDefault="00D95F8F" w:rsidP="00E836F9">
      <w:pPr>
        <w:pStyle w:val="Lijstalinea"/>
        <w:numPr>
          <w:ilvl w:val="0"/>
          <w:numId w:val="31"/>
        </w:numPr>
      </w:pPr>
      <w:r w:rsidRPr="0036164B">
        <w:t>Start &gt; 0 extraComplexity == false</w:t>
      </w:r>
    </w:p>
    <w:p w14:paraId="611EF5E6" w14:textId="74643CB5" w:rsidR="00D95F8F" w:rsidRPr="0036164B" w:rsidRDefault="00D95F8F" w:rsidP="00D95F8F"/>
    <w:p w14:paraId="4479D7CD" w14:textId="0BC560A7" w:rsidR="00D95F8F" w:rsidRPr="0036164B" w:rsidRDefault="00D95F8F" w:rsidP="00D95F8F">
      <w:r w:rsidRPr="0036164B">
        <w:t>We zouden dus een regel kunnen maken dat zegt:</w:t>
      </w:r>
    </w:p>
    <w:p w14:paraId="2E198CF5" w14:textId="375AC47F" w:rsidR="00D95F8F" w:rsidRPr="0036164B" w:rsidRDefault="00D95F8F" w:rsidP="00D95F8F">
      <w:r w:rsidRPr="0036164B">
        <w:t xml:space="preserve">Als de waarde van </w:t>
      </w:r>
      <w:r w:rsidRPr="0036164B">
        <w:rPr>
          <w:i/>
          <w:iCs/>
        </w:rPr>
        <w:t xml:space="preserve">start </w:t>
      </w:r>
      <w:r w:rsidRPr="0036164B">
        <w:t xml:space="preserve">-5 is en </w:t>
      </w:r>
      <w:r w:rsidRPr="0036164B">
        <w:rPr>
          <w:i/>
          <w:iCs/>
        </w:rPr>
        <w:t>extraComplicity</w:t>
      </w:r>
      <w:r w:rsidRPr="0036164B">
        <w:t xml:space="preserve"> is true, dan verwacht ik een resultaat met waarde -1.</w:t>
      </w:r>
    </w:p>
    <w:p w14:paraId="30310CE9" w14:textId="27343174" w:rsidR="00D95F8F" w:rsidRPr="0036164B" w:rsidRDefault="00E67E23" w:rsidP="00D95F8F">
      <w:r w:rsidRPr="0036164B">
        <w:t>Zulke regels definiëren, levert ons redelijk wat voordelen op:</w:t>
      </w:r>
    </w:p>
    <w:p w14:paraId="1859F115" w14:textId="4C36C28C" w:rsidR="00E67E23" w:rsidRPr="0036164B" w:rsidRDefault="00E67E23" w:rsidP="00E836F9">
      <w:pPr>
        <w:pStyle w:val="Lijstalinea"/>
        <w:numPr>
          <w:ilvl w:val="0"/>
          <w:numId w:val="32"/>
        </w:numPr>
      </w:pPr>
      <w:r w:rsidRPr="0036164B">
        <w:t>Code kan geautomatiseerd getest worden</w:t>
      </w:r>
    </w:p>
    <w:p w14:paraId="145F8720" w14:textId="2E240021" w:rsidR="00E67E23" w:rsidRPr="0036164B" w:rsidRDefault="00E67E23" w:rsidP="00E836F9">
      <w:pPr>
        <w:pStyle w:val="Lijstalinea"/>
        <w:numPr>
          <w:ilvl w:val="0"/>
          <w:numId w:val="32"/>
        </w:numPr>
      </w:pPr>
      <w:r w:rsidRPr="0036164B">
        <w:t>Er is extra documentatie</w:t>
      </w:r>
    </w:p>
    <w:p w14:paraId="3625D066" w14:textId="72F71EA7" w:rsidR="00E67E23" w:rsidRPr="0036164B" w:rsidRDefault="00E67E23" w:rsidP="00E836F9">
      <w:pPr>
        <w:pStyle w:val="Lijstalinea"/>
        <w:numPr>
          <w:ilvl w:val="0"/>
          <w:numId w:val="32"/>
        </w:numPr>
      </w:pPr>
      <w:r w:rsidRPr="0036164B">
        <w:t>Men wordt gedwongen na te denken over de edge cases</w:t>
      </w:r>
    </w:p>
    <w:p w14:paraId="4D0E79BF" w14:textId="09E509D5" w:rsidR="006158B4" w:rsidRDefault="005545F8" w:rsidP="00F064A9">
      <w:pPr>
        <w:pStyle w:val="Kop2"/>
      </w:pPr>
      <w:bookmarkStart w:id="56" w:name="_Toc106831720"/>
      <w:r w:rsidRPr="0036164B">
        <w:t>Onze eerste Unit Test</w:t>
      </w:r>
      <w:r w:rsidR="00F77435" w:rsidRPr="0036164B">
        <w:t>en</w:t>
      </w:r>
      <w:bookmarkEnd w:id="56"/>
    </w:p>
    <w:p w14:paraId="4F74AA5A" w14:textId="14861556" w:rsidR="00E71D7C" w:rsidRDefault="00E71D7C" w:rsidP="00E71D7C">
      <w:r>
        <w:t>We gaan via een praktisch voorbeeld aantonen hoe we Unit Testen kunnen schrijven en wat hun voordeel op lange termijn is.</w:t>
      </w:r>
    </w:p>
    <w:tbl>
      <w:tblPr>
        <w:tblStyle w:val="TableGrid-GreyHeader1"/>
        <w:tblW w:w="9072" w:type="dxa"/>
        <w:tblInd w:w="-5" w:type="dxa"/>
        <w:tblBorders>
          <w:top w:val="none" w:sz="0" w:space="0" w:color="auto"/>
          <w:left w:val="none" w:sz="0" w:space="0" w:color="auto"/>
          <w:bottom w:val="none" w:sz="0" w:space="0" w:color="auto"/>
          <w:right w:val="none" w:sz="0" w:space="0" w:color="auto"/>
          <w:insideV w:val="none" w:sz="0" w:space="0" w:color="auto"/>
        </w:tblBorders>
        <w:tblLayout w:type="fixed"/>
        <w:tblCellMar>
          <w:top w:w="108" w:type="dxa"/>
          <w:bottom w:w="108" w:type="dxa"/>
        </w:tblCellMar>
        <w:tblLook w:val="04A0" w:firstRow="1" w:lastRow="0" w:firstColumn="1" w:lastColumn="0" w:noHBand="0" w:noVBand="1"/>
      </w:tblPr>
      <w:tblGrid>
        <w:gridCol w:w="1276"/>
        <w:gridCol w:w="7796"/>
      </w:tblGrid>
      <w:tr w:rsidR="0010118D" w:rsidRPr="00BB08E4" w14:paraId="4CE7242C" w14:textId="77777777" w:rsidTr="008E6954">
        <w:trPr>
          <w:trHeight w:val="397"/>
        </w:trPr>
        <w:tc>
          <w:tcPr>
            <w:tcW w:w="1276" w:type="dxa"/>
            <w:shd w:val="clear" w:color="auto" w:fill="auto"/>
          </w:tcPr>
          <w:p w14:paraId="01A63478" w14:textId="77777777" w:rsidR="0010118D" w:rsidRPr="003F53DB" w:rsidRDefault="0010118D" w:rsidP="008E6954">
            <w:pPr>
              <w:jc w:val="center"/>
              <w:rPr>
                <w:lang w:val="nl-BE" w:eastAsia="en-GB"/>
              </w:rPr>
            </w:pPr>
            <w:r w:rsidRPr="0036164B">
              <w:rPr>
                <w:noProof/>
                <w:szCs w:val="22"/>
                <w:lang w:eastAsia="en-GB"/>
              </w:rPr>
              <w:drawing>
                <wp:inline distT="0" distB="0" distL="0" distR="0" wp14:anchorId="5A638692" wp14:editId="372E8008">
                  <wp:extent cx="360000" cy="360000"/>
                  <wp:effectExtent l="0" t="0" r="2540" b="2540"/>
                  <wp:docPr id="13" name="Picture 68" descr="Icon&#10;&#10;Description automatically generated">
                    <a:extLst xmlns:a="http://schemas.openxmlformats.org/drawingml/2006/main">
                      <a:ext uri="{FF2B5EF4-FFF2-40B4-BE49-F238E27FC236}">
                        <a16:creationId xmlns:a16="http://schemas.microsoft.com/office/drawing/2014/main" id="{E2420161-A894-4238-9328-8E4B97EFDB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8" descr="Icon&#10;&#10;Description automatically generated">
                            <a:extLst>
                              <a:ext uri="{FF2B5EF4-FFF2-40B4-BE49-F238E27FC236}">
                                <a16:creationId xmlns:a16="http://schemas.microsoft.com/office/drawing/2014/main" id="{E2420161-A894-4238-9328-8E4B97EFDBB4}"/>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7796" w:type="dxa"/>
            <w:shd w:val="clear" w:color="auto" w:fill="F2F2F2" w:themeFill="background1" w:themeFillShade="F2"/>
          </w:tcPr>
          <w:p w14:paraId="6037849B" w14:textId="2EAD2B59" w:rsidR="0010118D" w:rsidRPr="0010118D" w:rsidRDefault="0010118D" w:rsidP="008E6954">
            <w:pPr>
              <w:rPr>
                <w:b/>
                <w:bCs/>
                <w:lang w:val="nl-BE"/>
              </w:rPr>
            </w:pPr>
            <w:r>
              <w:rPr>
                <w:rFonts w:eastAsiaTheme="majorEastAsia"/>
                <w:lang w:val="nl-BE"/>
              </w:rPr>
              <w:t xml:space="preserve">Dit voorbeeld gebruikt de code van </w:t>
            </w:r>
            <w:r w:rsidRPr="00265A63">
              <w:rPr>
                <w:rFonts w:eastAsiaTheme="majorEastAsia"/>
                <w:lang w:val="nl-BE"/>
              </w:rPr>
              <w:t xml:space="preserve">de solution </w:t>
            </w:r>
            <w:r w:rsidRPr="0010118D">
              <w:rPr>
                <w:rFonts w:eastAsiaTheme="majorEastAsia"/>
                <w:b/>
                <w:bCs/>
                <w:lang w:val="nl-BE"/>
              </w:rPr>
              <w:t>Ucll.OOD.UnitTesting</w:t>
            </w:r>
          </w:p>
        </w:tc>
      </w:tr>
    </w:tbl>
    <w:p w14:paraId="0967B284" w14:textId="77777777" w:rsidR="0010118D" w:rsidRDefault="0010118D" w:rsidP="00E71D7C"/>
    <w:tbl>
      <w:tblPr>
        <w:tblStyle w:val="TableGrid-GreyHeader1"/>
        <w:tblW w:w="9072" w:type="dxa"/>
        <w:tblInd w:w="-5" w:type="dxa"/>
        <w:tblBorders>
          <w:top w:val="none" w:sz="0" w:space="0" w:color="auto"/>
          <w:left w:val="none" w:sz="0" w:space="0" w:color="auto"/>
          <w:bottom w:val="none" w:sz="0" w:space="0" w:color="auto"/>
          <w:right w:val="none" w:sz="0" w:space="0" w:color="auto"/>
          <w:insideV w:val="none" w:sz="0" w:space="0" w:color="auto"/>
        </w:tblBorders>
        <w:tblLayout w:type="fixed"/>
        <w:tblCellMar>
          <w:top w:w="108" w:type="dxa"/>
          <w:bottom w:w="108" w:type="dxa"/>
        </w:tblCellMar>
        <w:tblLook w:val="04A0" w:firstRow="1" w:lastRow="0" w:firstColumn="1" w:lastColumn="0" w:noHBand="0" w:noVBand="1"/>
      </w:tblPr>
      <w:tblGrid>
        <w:gridCol w:w="1276"/>
        <w:gridCol w:w="7796"/>
      </w:tblGrid>
      <w:tr w:rsidR="00701A14" w:rsidRPr="00BB08E4" w14:paraId="629D0783" w14:textId="77777777" w:rsidTr="00720E50">
        <w:trPr>
          <w:trHeight w:val="397"/>
        </w:trPr>
        <w:tc>
          <w:tcPr>
            <w:tcW w:w="1276" w:type="dxa"/>
            <w:shd w:val="clear" w:color="auto" w:fill="auto"/>
          </w:tcPr>
          <w:p w14:paraId="515D2950" w14:textId="77777777" w:rsidR="00701A14" w:rsidRPr="00AD1150" w:rsidRDefault="00701A14" w:rsidP="00720E50">
            <w:pPr>
              <w:jc w:val="center"/>
              <w:rPr>
                <w:lang w:val="nl-BE" w:eastAsia="en-GB"/>
              </w:rPr>
            </w:pPr>
            <w:r w:rsidRPr="0036164B">
              <w:rPr>
                <w:noProof/>
                <w:szCs w:val="22"/>
                <w:lang w:eastAsia="en-GB"/>
              </w:rPr>
              <w:lastRenderedPageBreak/>
              <w:drawing>
                <wp:inline distT="0" distB="0" distL="0" distR="0" wp14:anchorId="3D3615DD" wp14:editId="5EF1A0FD">
                  <wp:extent cx="360000" cy="360000"/>
                  <wp:effectExtent l="0" t="0" r="2540" b="2540"/>
                  <wp:docPr id="1276047383" name="Picture 7" descr="Icon&#10;&#10;Description automatically generated">
                    <a:extLst xmlns:a="http://schemas.openxmlformats.org/drawingml/2006/main">
                      <a:ext uri="{FF2B5EF4-FFF2-40B4-BE49-F238E27FC236}">
                        <a16:creationId xmlns:a16="http://schemas.microsoft.com/office/drawing/2014/main" id="{E90CE49D-4545-4E80-AA58-7AF9245BCE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Icon&#10;&#10;Description automatically generated">
                            <a:extLst>
                              <a:ext uri="{FF2B5EF4-FFF2-40B4-BE49-F238E27FC236}">
                                <a16:creationId xmlns:a16="http://schemas.microsoft.com/office/drawing/2014/main" id="{E90CE49D-4545-4E80-AA58-7AF9245BCE0C}"/>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7796" w:type="dxa"/>
            <w:shd w:val="clear" w:color="auto" w:fill="F2F2F2" w:themeFill="background1" w:themeFillShade="F2"/>
          </w:tcPr>
          <w:p w14:paraId="7E06B6BA" w14:textId="38094123" w:rsidR="00701A14" w:rsidRPr="00B20997" w:rsidRDefault="00701A14" w:rsidP="00720E50">
            <w:pPr>
              <w:rPr>
                <w:lang w:val="nl-BE"/>
              </w:rPr>
            </w:pPr>
            <w:r>
              <w:rPr>
                <w:rFonts w:eastAsiaTheme="majorEastAsia"/>
                <w:lang w:val="nl-BE"/>
              </w:rPr>
              <w:t xml:space="preserve">Onder de </w:t>
            </w:r>
            <w:r>
              <w:rPr>
                <w:rFonts w:eastAsiaTheme="majorEastAsia"/>
                <w:b/>
                <w:bCs/>
                <w:lang w:val="nl-BE"/>
              </w:rPr>
              <w:t>Media Gallery</w:t>
            </w:r>
            <w:r>
              <w:rPr>
                <w:rFonts w:eastAsiaTheme="majorEastAsia"/>
                <w:lang w:val="nl-BE"/>
              </w:rPr>
              <w:t xml:space="preserve"> is er een video </w:t>
            </w:r>
            <w:r w:rsidRPr="00B20997">
              <w:rPr>
                <w:rFonts w:eastAsiaTheme="majorEastAsia"/>
                <w:b/>
                <w:bCs/>
                <w:lang w:val="nl-BE"/>
              </w:rPr>
              <w:t xml:space="preserve">OOD </w:t>
            </w:r>
            <w:r>
              <w:rPr>
                <w:rFonts w:eastAsiaTheme="majorEastAsia"/>
                <w:b/>
                <w:bCs/>
                <w:lang w:val="nl-BE"/>
              </w:rPr>
              <w:t>–</w:t>
            </w:r>
            <w:r>
              <w:rPr>
                <w:rFonts w:eastAsiaTheme="majorEastAsia"/>
                <w:b/>
                <w:bCs/>
                <w:lang w:val="nl-BE"/>
              </w:rPr>
              <w:t xml:space="preserve"> Eerste UnitTests</w:t>
            </w:r>
            <w:r>
              <w:rPr>
                <w:rFonts w:eastAsiaTheme="majorEastAsia"/>
                <w:b/>
                <w:bCs/>
                <w:lang w:val="nl-BE"/>
              </w:rPr>
              <w:t xml:space="preserve"> </w:t>
            </w:r>
            <w:r>
              <w:rPr>
                <w:rFonts w:eastAsiaTheme="majorEastAsia"/>
                <w:lang w:val="nl-BE"/>
              </w:rPr>
              <w:t>die dit voorbeeld doorloopt</w:t>
            </w:r>
          </w:p>
        </w:tc>
      </w:tr>
    </w:tbl>
    <w:p w14:paraId="4B8004F4" w14:textId="77777777" w:rsidR="00701A14" w:rsidRPr="00E71D7C" w:rsidRDefault="00701A14" w:rsidP="00E71D7C"/>
    <w:p w14:paraId="1F3B7A72" w14:textId="14D94C5D" w:rsidR="00B54626" w:rsidRPr="00B54626" w:rsidRDefault="00B54626" w:rsidP="00B54626">
      <w:pPr>
        <w:pStyle w:val="Kop3"/>
      </w:pPr>
      <w:r>
        <w:t>Testen aanmaken</w:t>
      </w:r>
    </w:p>
    <w:p w14:paraId="7E699266" w14:textId="5068360F" w:rsidR="00F064A9" w:rsidRPr="0036164B" w:rsidRDefault="00F064A9" w:rsidP="00F064A9">
      <w:r w:rsidRPr="0036164B">
        <w:t>Visual Studio maakt Unit Testen aanmaken zeer makkelijk. Via rechtermuisklik op je methode, kan je een unit test toevoegen:</w:t>
      </w:r>
    </w:p>
    <w:p w14:paraId="48EEC082" w14:textId="75FB0BFA" w:rsidR="00F064A9" w:rsidRPr="0036164B" w:rsidRDefault="00F064A9" w:rsidP="00F064A9">
      <w:r w:rsidRPr="0036164B">
        <w:rPr>
          <w:noProof/>
        </w:rPr>
        <w:drawing>
          <wp:inline distT="0" distB="0" distL="0" distR="0" wp14:anchorId="297F9170" wp14:editId="1DFB427E">
            <wp:extent cx="5258256" cy="3238781"/>
            <wp:effectExtent l="0" t="0" r="0" b="0"/>
            <wp:docPr id="41" name="Afbeelding 4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fbeelding 41" descr="Afbeelding met tekst&#10;&#10;Automatisch gegenereerde beschrijving"/>
                    <pic:cNvPicPr/>
                  </pic:nvPicPr>
                  <pic:blipFill>
                    <a:blip r:embed="rId39"/>
                    <a:stretch>
                      <a:fillRect/>
                    </a:stretch>
                  </pic:blipFill>
                  <pic:spPr>
                    <a:xfrm>
                      <a:off x="0" y="0"/>
                      <a:ext cx="5258256" cy="3238781"/>
                    </a:xfrm>
                    <a:prstGeom prst="rect">
                      <a:avLst/>
                    </a:prstGeom>
                  </pic:spPr>
                </pic:pic>
              </a:graphicData>
            </a:graphic>
          </wp:inline>
        </w:drawing>
      </w:r>
    </w:p>
    <w:p w14:paraId="3B076B9C" w14:textId="2A48C0FF" w:rsidR="005545F8" w:rsidRPr="0036164B" w:rsidRDefault="005545F8" w:rsidP="00F064A9">
      <w:r w:rsidRPr="0036164B">
        <w:rPr>
          <w:noProof/>
        </w:rPr>
        <w:lastRenderedPageBreak/>
        <w:drawing>
          <wp:inline distT="0" distB="0" distL="0" distR="0" wp14:anchorId="3ACA21CD" wp14:editId="0EF00DA9">
            <wp:extent cx="5731510" cy="3782695"/>
            <wp:effectExtent l="0" t="0" r="2540" b="8255"/>
            <wp:docPr id="42" name="Afbeelding 4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fbeelding 42" descr="Afbeelding met tekst&#10;&#10;Automatisch gegenereerde beschrijving"/>
                    <pic:cNvPicPr/>
                  </pic:nvPicPr>
                  <pic:blipFill>
                    <a:blip r:embed="rId40"/>
                    <a:stretch>
                      <a:fillRect/>
                    </a:stretch>
                  </pic:blipFill>
                  <pic:spPr>
                    <a:xfrm>
                      <a:off x="0" y="0"/>
                      <a:ext cx="5731510" cy="3782695"/>
                    </a:xfrm>
                    <a:prstGeom prst="rect">
                      <a:avLst/>
                    </a:prstGeom>
                  </pic:spPr>
                </pic:pic>
              </a:graphicData>
            </a:graphic>
          </wp:inline>
        </w:drawing>
      </w:r>
    </w:p>
    <w:p w14:paraId="49C4E5FF" w14:textId="3FB8B778" w:rsidR="005545F8" w:rsidRPr="0036164B" w:rsidRDefault="005545F8" w:rsidP="00F064A9">
      <w:r w:rsidRPr="0036164B">
        <w:t>We duwen hierop gewoon OK.</w:t>
      </w:r>
      <w:r w:rsidR="00CB4426" w:rsidRPr="0036164B">
        <w:t xml:space="preserve"> We zien dat er 4 dingen gebeuren:</w:t>
      </w:r>
    </w:p>
    <w:p w14:paraId="7CCA7FED" w14:textId="49C57C09" w:rsidR="00CB4426" w:rsidRPr="0036164B" w:rsidRDefault="00CB4426" w:rsidP="00E836F9">
      <w:pPr>
        <w:pStyle w:val="Lijstalinea"/>
        <w:numPr>
          <w:ilvl w:val="0"/>
          <w:numId w:val="33"/>
        </w:numPr>
      </w:pPr>
      <w:r w:rsidRPr="0036164B">
        <w:t>Er wordt een project toegevoegd aan onze solution waarin we al onze testen verzamelen</w:t>
      </w:r>
    </w:p>
    <w:p w14:paraId="3834433B" w14:textId="5FDCA782" w:rsidR="00CB4426" w:rsidRPr="0036164B" w:rsidRDefault="00CB4426" w:rsidP="00E836F9">
      <w:pPr>
        <w:pStyle w:val="Lijstalinea"/>
        <w:numPr>
          <w:ilvl w:val="0"/>
          <w:numId w:val="33"/>
        </w:numPr>
      </w:pPr>
      <w:r w:rsidRPr="0036164B">
        <w:t>Er wordt een class aangemaakt in dit nieuw project, waarin de testen van onze geselecteerde class verzameld worden</w:t>
      </w:r>
    </w:p>
    <w:p w14:paraId="2F130BAE" w14:textId="0B3A31F2" w:rsidR="00CB4426" w:rsidRPr="0036164B" w:rsidRDefault="00CB4426" w:rsidP="00E836F9">
      <w:pPr>
        <w:pStyle w:val="Lijstalinea"/>
        <w:numPr>
          <w:ilvl w:val="0"/>
          <w:numId w:val="33"/>
        </w:numPr>
      </w:pPr>
      <w:r w:rsidRPr="0036164B">
        <w:t>Er wordt binnen deze class een methode aangemaakt om de methode die we geselecteerd hebben te testen</w:t>
      </w:r>
    </w:p>
    <w:p w14:paraId="529AC2F7" w14:textId="70ED3F5C" w:rsidR="00CB4426" w:rsidRPr="0036164B" w:rsidRDefault="00CB4426" w:rsidP="00E836F9">
      <w:pPr>
        <w:pStyle w:val="Lijstalinea"/>
        <w:numPr>
          <w:ilvl w:val="0"/>
          <w:numId w:val="33"/>
        </w:numPr>
      </w:pPr>
      <w:r w:rsidRPr="0036164B">
        <w:t>Het resultaat van deze test is negatief (</w:t>
      </w:r>
      <w:r w:rsidRPr="0036164B">
        <w:rPr>
          <w:rFonts w:ascii="Cascadia Mono" w:hAnsi="Cascadia Mono" w:cs="Cascadia Mono"/>
          <w:color w:val="2B91AF"/>
          <w:sz w:val="19"/>
          <w:szCs w:val="19"/>
          <w:lang w:eastAsia="nl-BE"/>
        </w:rPr>
        <w:t>Assert</w:t>
      </w:r>
      <w:r w:rsidRPr="0036164B">
        <w:rPr>
          <w:rFonts w:ascii="Cascadia Mono" w:hAnsi="Cascadia Mono" w:cs="Cascadia Mono"/>
          <w:color w:val="000000"/>
          <w:sz w:val="19"/>
          <w:szCs w:val="19"/>
          <w:lang w:eastAsia="nl-BE"/>
        </w:rPr>
        <w:t>.Fail();</w:t>
      </w:r>
      <w:r w:rsidRPr="0036164B">
        <w:t>)</w:t>
      </w:r>
    </w:p>
    <w:p w14:paraId="34CB41DB" w14:textId="77777777" w:rsidR="004E30CD" w:rsidRDefault="004E30CD" w:rsidP="00CB4426"/>
    <w:p w14:paraId="58A4A55B" w14:textId="21682E77" w:rsidR="00CB4426" w:rsidRPr="0036164B" w:rsidRDefault="00CB4426" w:rsidP="00CB4426">
      <w:r w:rsidRPr="0036164B">
        <w:t xml:space="preserve">Als we rechts klikken op dit nieuwe project, zien we de optie </w:t>
      </w:r>
      <w:r w:rsidRPr="0036164B">
        <w:rPr>
          <w:i/>
          <w:iCs/>
        </w:rPr>
        <w:t>Run Tests</w:t>
      </w:r>
      <w:r w:rsidRPr="0036164B">
        <w:t>.</w:t>
      </w:r>
      <w:r w:rsidR="0080120E" w:rsidRPr="0036164B">
        <w:t xml:space="preserve"> De </w:t>
      </w:r>
      <w:r w:rsidR="0080120E" w:rsidRPr="0036164B">
        <w:rPr>
          <w:i/>
          <w:iCs/>
        </w:rPr>
        <w:t>Test Explorer</w:t>
      </w:r>
      <w:r w:rsidR="0080120E" w:rsidRPr="0036164B">
        <w:t xml:space="preserve"> (View &gt; Test Explorer) wordt zichtbaar en onze testen worden uitgevoerd. We krijgen het resultaat te zien in een overzicht scherm:</w:t>
      </w:r>
    </w:p>
    <w:p w14:paraId="3CE21B91" w14:textId="50797086" w:rsidR="0080120E" w:rsidRPr="0036164B" w:rsidRDefault="0080120E" w:rsidP="00CB4426">
      <w:r w:rsidRPr="0036164B">
        <w:rPr>
          <w:noProof/>
        </w:rPr>
        <w:lastRenderedPageBreak/>
        <w:drawing>
          <wp:inline distT="0" distB="0" distL="0" distR="0" wp14:anchorId="48B63BC6" wp14:editId="121FFC0A">
            <wp:extent cx="3589331" cy="3414056"/>
            <wp:effectExtent l="0" t="0" r="0" b="0"/>
            <wp:docPr id="43" name="Afbeelding 4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fbeelding 43" descr="Afbeelding met tekst&#10;&#10;Automatisch gegenereerde beschrijving"/>
                    <pic:cNvPicPr/>
                  </pic:nvPicPr>
                  <pic:blipFill>
                    <a:blip r:embed="rId41"/>
                    <a:stretch>
                      <a:fillRect/>
                    </a:stretch>
                  </pic:blipFill>
                  <pic:spPr>
                    <a:xfrm>
                      <a:off x="0" y="0"/>
                      <a:ext cx="3589331" cy="3414056"/>
                    </a:xfrm>
                    <a:prstGeom prst="rect">
                      <a:avLst/>
                    </a:prstGeom>
                  </pic:spPr>
                </pic:pic>
              </a:graphicData>
            </a:graphic>
          </wp:inline>
        </w:drawing>
      </w:r>
    </w:p>
    <w:p w14:paraId="289E97A8" w14:textId="77777777" w:rsidR="0087507D" w:rsidRPr="0036164B" w:rsidRDefault="00066023" w:rsidP="00CB4426">
      <w:r w:rsidRPr="0036164B">
        <w:t xml:space="preserve">De methode dat aangemaakt is, is echter niet degene dat we willen testen. We gaan deze hernoemen naar </w:t>
      </w:r>
      <w:r w:rsidRPr="00262F1A">
        <w:rPr>
          <w:b/>
          <w:bCs/>
        </w:rPr>
        <w:t>CalculateTotalStarNegativeComplexTrueTest</w:t>
      </w:r>
      <w:r w:rsidRPr="0036164B">
        <w:t>, ons eerste scenario dat we daarstraks besproken hebben.</w:t>
      </w:r>
      <w:r w:rsidR="0087507D" w:rsidRPr="0036164B">
        <w:t xml:space="preserve"> We verwachten hierbij een uitkomst van -1.</w:t>
      </w:r>
    </w:p>
    <w:p w14:paraId="5DDEB79E" w14:textId="0F827431" w:rsidR="00297228" w:rsidRPr="0036164B" w:rsidRDefault="0087507D" w:rsidP="00CB4426">
      <w:r w:rsidRPr="0036164B">
        <w:t>Onze test wordt dan:</w:t>
      </w:r>
    </w:p>
    <w:p w14:paraId="1AB0477B" w14:textId="039A0721" w:rsidR="000B3BD8" w:rsidRPr="00A94B81" w:rsidRDefault="000B3BD8" w:rsidP="004E30CD">
      <w:pPr>
        <w:pStyle w:val="Code"/>
        <w:rPr>
          <w:lang w:val="en-GB"/>
        </w:rPr>
      </w:pPr>
      <w:r w:rsidRPr="0036164B">
        <w:rPr>
          <w:color w:val="000000"/>
          <w:lang w:eastAsia="nl-BE"/>
        </w:rPr>
        <w:t xml:space="preserve">    </w:t>
      </w:r>
      <w:r w:rsidRPr="00A94B81">
        <w:rPr>
          <w:color w:val="000000"/>
          <w:lang w:val="en-GB" w:eastAsia="nl-BE"/>
        </w:rPr>
        <w:t>[</w:t>
      </w:r>
      <w:r w:rsidRPr="004E30CD">
        <w:rPr>
          <w:color w:val="2B91AF"/>
          <w:lang w:val="en-GB" w:eastAsia="nl-BE"/>
        </w:rPr>
        <w:t>TestMethod</w:t>
      </w:r>
      <w:r w:rsidRPr="00A94B81">
        <w:rPr>
          <w:color w:val="000000"/>
          <w:lang w:val="en-GB" w:eastAsia="nl-BE"/>
        </w:rPr>
        <w:t>()]</w:t>
      </w:r>
    </w:p>
    <w:p w14:paraId="2E2B41B9" w14:textId="6BD1C4C2" w:rsidR="0087507D" w:rsidRPr="00A94B81" w:rsidRDefault="0087507D" w:rsidP="004E30CD">
      <w:pPr>
        <w:pStyle w:val="Code"/>
        <w:rPr>
          <w:color w:val="000000"/>
          <w:lang w:val="en-GB" w:eastAsia="nl-BE"/>
        </w:rPr>
      </w:pPr>
      <w:r w:rsidRPr="00A94B81">
        <w:rPr>
          <w:color w:val="000000"/>
          <w:lang w:val="en-GB" w:eastAsia="nl-BE"/>
        </w:rPr>
        <w:t xml:space="preserve">    </w:t>
      </w:r>
      <w:r w:rsidRPr="00A94B81">
        <w:rPr>
          <w:color w:val="0000FF"/>
          <w:lang w:val="en-GB" w:eastAsia="nl-BE"/>
        </w:rPr>
        <w:t>public</w:t>
      </w:r>
      <w:r w:rsidRPr="00A94B81">
        <w:rPr>
          <w:color w:val="000000"/>
          <w:lang w:val="en-GB" w:eastAsia="nl-BE"/>
        </w:rPr>
        <w:t xml:space="preserve"> </w:t>
      </w:r>
      <w:r w:rsidRPr="00A94B81">
        <w:rPr>
          <w:color w:val="0000FF"/>
          <w:lang w:val="en-GB" w:eastAsia="nl-BE"/>
        </w:rPr>
        <w:t>void</w:t>
      </w:r>
      <w:r w:rsidRPr="00A94B81">
        <w:rPr>
          <w:color w:val="000000"/>
          <w:lang w:val="en-GB" w:eastAsia="nl-BE"/>
        </w:rPr>
        <w:t xml:space="preserve"> CalculateTotalStar</w:t>
      </w:r>
      <w:r w:rsidR="00505C7A" w:rsidRPr="00A94B81">
        <w:rPr>
          <w:color w:val="000000"/>
          <w:lang w:val="en-GB" w:eastAsia="nl-BE"/>
        </w:rPr>
        <w:t>t</w:t>
      </w:r>
      <w:r w:rsidRPr="00A94B81">
        <w:rPr>
          <w:color w:val="000000"/>
          <w:lang w:val="en-GB" w:eastAsia="nl-BE"/>
        </w:rPr>
        <w:t>NegativeComplexTrueTest()</w:t>
      </w:r>
    </w:p>
    <w:p w14:paraId="4C852F5F" w14:textId="77777777" w:rsidR="0087507D" w:rsidRPr="00A94B81" w:rsidRDefault="0087507D" w:rsidP="004E30CD">
      <w:pPr>
        <w:pStyle w:val="Code"/>
        <w:rPr>
          <w:color w:val="000000"/>
          <w:lang w:val="en-GB" w:eastAsia="nl-BE"/>
        </w:rPr>
      </w:pPr>
      <w:r w:rsidRPr="00A94B81">
        <w:rPr>
          <w:color w:val="000000"/>
          <w:lang w:val="en-GB" w:eastAsia="nl-BE"/>
        </w:rPr>
        <w:t xml:space="preserve">    {</w:t>
      </w:r>
    </w:p>
    <w:p w14:paraId="2C772F32" w14:textId="77777777" w:rsidR="0087507D" w:rsidRPr="00E036E0" w:rsidRDefault="0087507D" w:rsidP="004E30CD">
      <w:pPr>
        <w:pStyle w:val="Code"/>
        <w:rPr>
          <w:color w:val="000000"/>
          <w:lang w:val="en-GB" w:eastAsia="nl-BE"/>
        </w:rPr>
      </w:pPr>
      <w:r w:rsidRPr="00A94B81">
        <w:rPr>
          <w:color w:val="000000"/>
          <w:lang w:val="en-GB" w:eastAsia="nl-BE"/>
        </w:rPr>
        <w:t xml:space="preserve">        </w:t>
      </w:r>
      <w:r w:rsidRPr="00E036E0">
        <w:rPr>
          <w:color w:val="0000FF"/>
          <w:lang w:val="en-GB" w:eastAsia="nl-BE"/>
        </w:rPr>
        <w:t>var</w:t>
      </w:r>
      <w:r w:rsidRPr="00E036E0">
        <w:rPr>
          <w:color w:val="000000"/>
          <w:lang w:val="en-GB" w:eastAsia="nl-BE"/>
        </w:rPr>
        <w:t xml:space="preserve"> tester = </w:t>
      </w:r>
      <w:r w:rsidRPr="00E036E0">
        <w:rPr>
          <w:color w:val="0000FF"/>
          <w:lang w:val="en-GB" w:eastAsia="nl-BE"/>
        </w:rPr>
        <w:t>new</w:t>
      </w:r>
      <w:r w:rsidRPr="00E036E0">
        <w:rPr>
          <w:color w:val="000000"/>
          <w:lang w:val="en-GB" w:eastAsia="nl-BE"/>
        </w:rPr>
        <w:t xml:space="preserve"> </w:t>
      </w:r>
      <w:r w:rsidRPr="004E30CD">
        <w:rPr>
          <w:color w:val="2B91AF"/>
          <w:lang w:val="en-GB" w:eastAsia="nl-BE"/>
        </w:rPr>
        <w:t>ComplexCalculator</w:t>
      </w:r>
      <w:r w:rsidRPr="00E036E0">
        <w:rPr>
          <w:color w:val="000000"/>
          <w:lang w:val="en-GB" w:eastAsia="nl-BE"/>
        </w:rPr>
        <w:t>();</w:t>
      </w:r>
    </w:p>
    <w:p w14:paraId="735A6947" w14:textId="77777777" w:rsidR="0087507D" w:rsidRPr="00E036E0" w:rsidRDefault="0087507D" w:rsidP="004E30CD">
      <w:pPr>
        <w:pStyle w:val="Code"/>
        <w:rPr>
          <w:color w:val="000000"/>
          <w:lang w:val="en-GB" w:eastAsia="nl-BE"/>
        </w:rPr>
      </w:pPr>
      <w:r w:rsidRPr="00E036E0">
        <w:rPr>
          <w:color w:val="000000"/>
          <w:lang w:val="en-GB" w:eastAsia="nl-BE"/>
        </w:rPr>
        <w:t xml:space="preserve">        </w:t>
      </w:r>
      <w:r w:rsidRPr="004E30CD">
        <w:rPr>
          <w:color w:val="2B91AF"/>
          <w:lang w:val="en-GB" w:eastAsia="nl-BE"/>
        </w:rPr>
        <w:t>Assert</w:t>
      </w:r>
      <w:r w:rsidRPr="00E036E0">
        <w:rPr>
          <w:color w:val="000000"/>
          <w:lang w:val="en-GB" w:eastAsia="nl-BE"/>
        </w:rPr>
        <w:t xml:space="preserve">.AreEqual(-1, tester.CalculateTotal(-5, </w:t>
      </w:r>
      <w:r w:rsidRPr="00E036E0">
        <w:rPr>
          <w:color w:val="0000FF"/>
          <w:lang w:val="en-GB" w:eastAsia="nl-BE"/>
        </w:rPr>
        <w:t>true</w:t>
      </w:r>
      <w:r w:rsidRPr="00E036E0">
        <w:rPr>
          <w:color w:val="000000"/>
          <w:lang w:val="en-GB" w:eastAsia="nl-BE"/>
        </w:rPr>
        <w:t>));</w:t>
      </w:r>
    </w:p>
    <w:p w14:paraId="1106C5AD" w14:textId="17DD6C27" w:rsidR="00297228" w:rsidRPr="0036164B" w:rsidRDefault="0087507D" w:rsidP="004E30CD">
      <w:pPr>
        <w:pStyle w:val="Code"/>
      </w:pPr>
      <w:r w:rsidRPr="00E036E0">
        <w:rPr>
          <w:color w:val="000000"/>
          <w:lang w:val="en-GB" w:eastAsia="nl-BE"/>
        </w:rPr>
        <w:t xml:space="preserve">    </w:t>
      </w:r>
      <w:r w:rsidRPr="0036164B">
        <w:rPr>
          <w:color w:val="000000"/>
          <w:lang w:eastAsia="nl-BE"/>
        </w:rPr>
        <w:t>}</w:t>
      </w:r>
    </w:p>
    <w:p w14:paraId="248AC53F" w14:textId="7ABDDAC0" w:rsidR="0087507D" w:rsidRPr="0036164B" w:rsidRDefault="0087507D" w:rsidP="00CB4426"/>
    <w:p w14:paraId="7B7CF42F" w14:textId="77777777" w:rsidR="009F6F13" w:rsidRDefault="0087507D" w:rsidP="00CB4426">
      <w:r w:rsidRPr="0036164B">
        <w:t>Via Assert.AreEqual kunnen we controleren of onze verwachte waarde (-1) gelijk is aan de waarde die de methode teruggeeft (</w:t>
      </w:r>
      <w:r w:rsidRPr="0036164B">
        <w:rPr>
          <w:rFonts w:ascii="Cascadia Mono" w:hAnsi="Cascadia Mono" w:cs="Cascadia Mono"/>
          <w:color w:val="000000"/>
          <w:sz w:val="19"/>
          <w:szCs w:val="19"/>
          <w:lang w:eastAsia="nl-BE"/>
        </w:rPr>
        <w:t xml:space="preserve">tester.CalculateTotal(-5, </w:t>
      </w:r>
      <w:r w:rsidRPr="0036164B">
        <w:rPr>
          <w:rFonts w:ascii="Cascadia Mono" w:hAnsi="Cascadia Mono" w:cs="Cascadia Mono"/>
          <w:color w:val="0000FF"/>
          <w:sz w:val="19"/>
          <w:szCs w:val="19"/>
          <w:lang w:eastAsia="nl-BE"/>
        </w:rPr>
        <w:t>true</w:t>
      </w:r>
      <w:r w:rsidRPr="0036164B">
        <w:rPr>
          <w:rFonts w:ascii="Cascadia Mono" w:hAnsi="Cascadia Mono" w:cs="Cascadia Mono"/>
          <w:color w:val="000000"/>
          <w:sz w:val="19"/>
          <w:szCs w:val="19"/>
          <w:lang w:eastAsia="nl-BE"/>
        </w:rPr>
        <w:t>)</w:t>
      </w:r>
      <w:r w:rsidRPr="0036164B">
        <w:t xml:space="preserve"> ). </w:t>
      </w:r>
    </w:p>
    <w:p w14:paraId="607DE1EC" w14:textId="7C9461CE" w:rsidR="0087507D" w:rsidRPr="0036164B" w:rsidRDefault="00C923CC" w:rsidP="00CB4426">
      <w:r w:rsidRPr="0036164B">
        <w:t>We kunnen op een gelijkaardige manier onze andere scenario’s ook implementeren.</w:t>
      </w:r>
      <w:r w:rsidR="000B3BD8" w:rsidRPr="0036164B">
        <w:t xml:space="preserve"> Opgelet, bij de nieuwe methodes moeten ook de annotations</w:t>
      </w:r>
      <w:r w:rsidR="00524109">
        <w:t xml:space="preserve"> (het </w:t>
      </w:r>
      <w:r w:rsidR="00524109" w:rsidRPr="00163046">
        <w:rPr>
          <w:i/>
          <w:iCs/>
        </w:rPr>
        <w:t>[TestMethod()]</w:t>
      </w:r>
      <w:r w:rsidR="00524109">
        <w:t xml:space="preserve"> gedeelte)</w:t>
      </w:r>
      <w:r w:rsidR="000B3BD8" w:rsidRPr="0036164B">
        <w:t xml:space="preserve"> toegevoegd worden:</w:t>
      </w:r>
    </w:p>
    <w:p w14:paraId="110C18DD" w14:textId="77777777" w:rsidR="000B3BD8" w:rsidRPr="00A94B81" w:rsidRDefault="000B3BD8" w:rsidP="00C91B65">
      <w:pPr>
        <w:pStyle w:val="Code"/>
        <w:rPr>
          <w:color w:val="000000"/>
          <w:lang w:val="en-GB" w:eastAsia="nl-BE"/>
        </w:rPr>
      </w:pPr>
      <w:r w:rsidRPr="0036164B">
        <w:rPr>
          <w:color w:val="000000"/>
          <w:lang w:eastAsia="nl-BE"/>
        </w:rPr>
        <w:t xml:space="preserve">    </w:t>
      </w:r>
      <w:r w:rsidRPr="00A94B81">
        <w:rPr>
          <w:color w:val="000000"/>
          <w:lang w:val="en-GB" w:eastAsia="nl-BE"/>
        </w:rPr>
        <w:t>[</w:t>
      </w:r>
      <w:r w:rsidRPr="00C91B65">
        <w:rPr>
          <w:color w:val="2B91AF"/>
          <w:lang w:val="en-GB" w:eastAsia="nl-BE"/>
        </w:rPr>
        <w:t>TestMethod</w:t>
      </w:r>
      <w:r w:rsidRPr="00A94B81">
        <w:rPr>
          <w:color w:val="000000"/>
          <w:lang w:val="en-GB" w:eastAsia="nl-BE"/>
        </w:rPr>
        <w:t>()]</w:t>
      </w:r>
    </w:p>
    <w:p w14:paraId="18229201" w14:textId="77777777" w:rsidR="000B3BD8" w:rsidRPr="00A94B81" w:rsidRDefault="000B3BD8" w:rsidP="00C91B65">
      <w:pPr>
        <w:pStyle w:val="Code"/>
        <w:rPr>
          <w:color w:val="000000"/>
          <w:lang w:val="en-GB" w:eastAsia="nl-BE"/>
        </w:rPr>
      </w:pPr>
      <w:r w:rsidRPr="00A94B81">
        <w:rPr>
          <w:color w:val="000000"/>
          <w:lang w:val="en-GB" w:eastAsia="nl-BE"/>
        </w:rPr>
        <w:t xml:space="preserve">    </w:t>
      </w:r>
      <w:r w:rsidRPr="00A94B81">
        <w:rPr>
          <w:color w:val="0000FF"/>
          <w:lang w:val="en-GB" w:eastAsia="nl-BE"/>
        </w:rPr>
        <w:t>public</w:t>
      </w:r>
      <w:r w:rsidRPr="00A94B81">
        <w:rPr>
          <w:color w:val="000000"/>
          <w:lang w:val="en-GB" w:eastAsia="nl-BE"/>
        </w:rPr>
        <w:t xml:space="preserve"> </w:t>
      </w:r>
      <w:r w:rsidRPr="00A94B81">
        <w:rPr>
          <w:color w:val="0000FF"/>
          <w:lang w:val="en-GB" w:eastAsia="nl-BE"/>
        </w:rPr>
        <w:t>void</w:t>
      </w:r>
      <w:r w:rsidRPr="00A94B81">
        <w:rPr>
          <w:color w:val="000000"/>
          <w:lang w:val="en-GB" w:eastAsia="nl-BE"/>
        </w:rPr>
        <w:t xml:space="preserve"> CalculateTotalStartZeroComplexTrueTest()</w:t>
      </w:r>
    </w:p>
    <w:p w14:paraId="0148014A" w14:textId="77777777" w:rsidR="000B3BD8" w:rsidRPr="00A94B81" w:rsidRDefault="000B3BD8" w:rsidP="00C91B65">
      <w:pPr>
        <w:pStyle w:val="Code"/>
        <w:rPr>
          <w:color w:val="000000"/>
          <w:lang w:val="en-GB" w:eastAsia="nl-BE"/>
        </w:rPr>
      </w:pPr>
      <w:r w:rsidRPr="00A94B81">
        <w:rPr>
          <w:color w:val="000000"/>
          <w:lang w:val="en-GB" w:eastAsia="nl-BE"/>
        </w:rPr>
        <w:t xml:space="preserve">    {</w:t>
      </w:r>
    </w:p>
    <w:p w14:paraId="42662DF4" w14:textId="77777777" w:rsidR="000B3BD8" w:rsidRPr="00E036E0" w:rsidRDefault="000B3BD8" w:rsidP="00C91B65">
      <w:pPr>
        <w:pStyle w:val="Code"/>
        <w:rPr>
          <w:color w:val="000000"/>
          <w:lang w:val="en-GB" w:eastAsia="nl-BE"/>
        </w:rPr>
      </w:pPr>
      <w:r w:rsidRPr="00A94B81">
        <w:rPr>
          <w:color w:val="000000"/>
          <w:lang w:val="en-GB" w:eastAsia="nl-BE"/>
        </w:rPr>
        <w:lastRenderedPageBreak/>
        <w:t xml:space="preserve">        </w:t>
      </w:r>
      <w:r w:rsidRPr="00E036E0">
        <w:rPr>
          <w:color w:val="0000FF"/>
          <w:lang w:val="en-GB" w:eastAsia="nl-BE"/>
        </w:rPr>
        <w:t>var</w:t>
      </w:r>
      <w:r w:rsidRPr="00E036E0">
        <w:rPr>
          <w:color w:val="000000"/>
          <w:lang w:val="en-GB" w:eastAsia="nl-BE"/>
        </w:rPr>
        <w:t xml:space="preserve"> tester = </w:t>
      </w:r>
      <w:r w:rsidRPr="00E036E0">
        <w:rPr>
          <w:color w:val="0000FF"/>
          <w:lang w:val="en-GB" w:eastAsia="nl-BE"/>
        </w:rPr>
        <w:t>new</w:t>
      </w:r>
      <w:r w:rsidRPr="00E036E0">
        <w:rPr>
          <w:color w:val="000000"/>
          <w:lang w:val="en-GB" w:eastAsia="nl-BE"/>
        </w:rPr>
        <w:t xml:space="preserve"> </w:t>
      </w:r>
      <w:r w:rsidRPr="00C91B65">
        <w:rPr>
          <w:color w:val="2B91AF"/>
          <w:lang w:val="en-GB" w:eastAsia="nl-BE"/>
        </w:rPr>
        <w:t>ComplexCalculator</w:t>
      </w:r>
      <w:r w:rsidRPr="00E036E0">
        <w:rPr>
          <w:color w:val="000000"/>
          <w:lang w:val="en-GB" w:eastAsia="nl-BE"/>
        </w:rPr>
        <w:t>();</w:t>
      </w:r>
    </w:p>
    <w:p w14:paraId="64FDBAB6" w14:textId="2FA1D457" w:rsidR="000B3BD8" w:rsidRPr="00E036E0" w:rsidRDefault="000B3BD8" w:rsidP="00C91B65">
      <w:pPr>
        <w:pStyle w:val="Code"/>
        <w:rPr>
          <w:color w:val="000000"/>
          <w:lang w:val="en-GB" w:eastAsia="nl-BE"/>
        </w:rPr>
      </w:pPr>
      <w:r w:rsidRPr="00E036E0">
        <w:rPr>
          <w:color w:val="000000"/>
          <w:lang w:val="en-GB" w:eastAsia="nl-BE"/>
        </w:rPr>
        <w:t xml:space="preserve">        </w:t>
      </w:r>
      <w:r w:rsidRPr="00C91B65">
        <w:rPr>
          <w:color w:val="2B91AF"/>
          <w:lang w:val="en-GB" w:eastAsia="nl-BE"/>
        </w:rPr>
        <w:t>Assert</w:t>
      </w:r>
      <w:r w:rsidRPr="00E036E0">
        <w:rPr>
          <w:color w:val="000000"/>
          <w:lang w:val="en-GB" w:eastAsia="nl-BE"/>
        </w:rPr>
        <w:t>.AreEqual(</w:t>
      </w:r>
      <w:r w:rsidR="00E6513D" w:rsidRPr="00E036E0">
        <w:rPr>
          <w:color w:val="000000"/>
          <w:lang w:val="en-GB" w:eastAsia="nl-BE"/>
        </w:rPr>
        <w:t>25</w:t>
      </w:r>
      <w:r w:rsidRPr="00E036E0">
        <w:rPr>
          <w:color w:val="000000"/>
          <w:lang w:val="en-GB" w:eastAsia="nl-BE"/>
        </w:rPr>
        <w:t xml:space="preserve">, tester.CalculateTotal(0, </w:t>
      </w:r>
      <w:r w:rsidRPr="00E036E0">
        <w:rPr>
          <w:color w:val="0000FF"/>
          <w:lang w:val="en-GB" w:eastAsia="nl-BE"/>
        </w:rPr>
        <w:t>true</w:t>
      </w:r>
      <w:r w:rsidRPr="00E036E0">
        <w:rPr>
          <w:color w:val="000000"/>
          <w:lang w:val="en-GB" w:eastAsia="nl-BE"/>
        </w:rPr>
        <w:t>));</w:t>
      </w:r>
    </w:p>
    <w:p w14:paraId="531FA5B4" w14:textId="07673723" w:rsidR="000B3BD8" w:rsidRPr="0036164B" w:rsidRDefault="000B3BD8" w:rsidP="00C91B65">
      <w:pPr>
        <w:pStyle w:val="Code"/>
        <w:rPr>
          <w:color w:val="000000"/>
          <w:lang w:eastAsia="nl-BE"/>
        </w:rPr>
      </w:pPr>
      <w:r w:rsidRPr="00E036E0">
        <w:rPr>
          <w:color w:val="000000"/>
          <w:lang w:val="en-GB" w:eastAsia="nl-BE"/>
        </w:rPr>
        <w:t xml:space="preserve">    </w:t>
      </w:r>
      <w:r w:rsidRPr="0036164B">
        <w:rPr>
          <w:color w:val="000000"/>
          <w:lang w:eastAsia="nl-BE"/>
        </w:rPr>
        <w:t>}</w:t>
      </w:r>
    </w:p>
    <w:p w14:paraId="1DBAE9D2" w14:textId="77777777" w:rsidR="000B3BD8" w:rsidRPr="0036164B" w:rsidRDefault="000B3BD8" w:rsidP="000B3BD8"/>
    <w:p w14:paraId="43B6A9F8" w14:textId="7A25B9C4" w:rsidR="00C923CC" w:rsidRPr="0036164B" w:rsidRDefault="000B3BD8" w:rsidP="00CB4426">
      <w:r w:rsidRPr="0036164B">
        <w:t>Zo weet de compiler dat dit methodes zijn dat gebruikt worden als tests.</w:t>
      </w:r>
      <w:r w:rsidR="00E653F4" w:rsidRPr="0036164B">
        <w:t xml:space="preserve"> </w:t>
      </w:r>
    </w:p>
    <w:p w14:paraId="14547E61" w14:textId="361F753A" w:rsidR="00E653F4" w:rsidRPr="0036164B" w:rsidRDefault="00E653F4" w:rsidP="00CB4426">
      <w:r w:rsidRPr="0036164B">
        <w:t>We kunnen dan zo onze 6 scenario</w:t>
      </w:r>
      <w:r w:rsidR="0081249F" w:rsidRPr="0036164B">
        <w:t>’</w:t>
      </w:r>
      <w:r w:rsidRPr="0036164B">
        <w:t>s toevoegen</w:t>
      </w:r>
      <w:r w:rsidR="0081249F" w:rsidRPr="0036164B">
        <w:t>:</w:t>
      </w:r>
    </w:p>
    <w:p w14:paraId="6FE0FECB" w14:textId="16AAED78" w:rsidR="0081249F" w:rsidRPr="0036164B" w:rsidRDefault="0081249F" w:rsidP="00CB4426">
      <w:r w:rsidRPr="0036164B">
        <w:rPr>
          <w:noProof/>
        </w:rPr>
        <w:drawing>
          <wp:inline distT="0" distB="0" distL="0" distR="0" wp14:anchorId="76EBCD0F" wp14:editId="4F26B654">
            <wp:extent cx="3581710" cy="4183743"/>
            <wp:effectExtent l="0" t="0" r="0" b="7620"/>
            <wp:docPr id="44" name="Afbeelding 4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fbeelding 44" descr="Afbeelding met tekst&#10;&#10;Automatisch gegenereerde beschrijving"/>
                    <pic:cNvPicPr/>
                  </pic:nvPicPr>
                  <pic:blipFill>
                    <a:blip r:embed="rId42"/>
                    <a:stretch>
                      <a:fillRect/>
                    </a:stretch>
                  </pic:blipFill>
                  <pic:spPr>
                    <a:xfrm>
                      <a:off x="0" y="0"/>
                      <a:ext cx="3581710" cy="4183743"/>
                    </a:xfrm>
                    <a:prstGeom prst="rect">
                      <a:avLst/>
                    </a:prstGeom>
                  </pic:spPr>
                </pic:pic>
              </a:graphicData>
            </a:graphic>
          </wp:inline>
        </w:drawing>
      </w:r>
    </w:p>
    <w:p w14:paraId="3664DC9A" w14:textId="6FCE798D" w:rsidR="0081249F" w:rsidRPr="0036164B" w:rsidRDefault="00497AD6" w:rsidP="00497AD6">
      <w:pPr>
        <w:pStyle w:val="Kop3"/>
      </w:pPr>
      <w:r>
        <w:t>Optimimalisaties</w:t>
      </w:r>
    </w:p>
    <w:p w14:paraId="1B2F7F29" w14:textId="342F3462" w:rsidR="0081249F" w:rsidRPr="0036164B" w:rsidRDefault="0081249F" w:rsidP="00CB4426">
      <w:r w:rsidRPr="0036164B">
        <w:t>We zien echter dat we één regel code steeds herhalen voor onze testen:</w:t>
      </w:r>
    </w:p>
    <w:p w14:paraId="11F964D4" w14:textId="27E70CF2" w:rsidR="0081249F" w:rsidRPr="0036164B" w:rsidRDefault="0081249F" w:rsidP="009F6F13">
      <w:pPr>
        <w:pStyle w:val="Code"/>
        <w:rPr>
          <w:color w:val="000000"/>
          <w:lang w:eastAsia="nl-BE"/>
        </w:rPr>
      </w:pPr>
      <w:r w:rsidRPr="0036164B">
        <w:rPr>
          <w:color w:val="0000FF"/>
          <w:lang w:eastAsia="nl-BE"/>
        </w:rPr>
        <w:t>var</w:t>
      </w:r>
      <w:r w:rsidRPr="0036164B">
        <w:rPr>
          <w:color w:val="000000"/>
          <w:lang w:eastAsia="nl-BE"/>
        </w:rPr>
        <w:t xml:space="preserve"> tester = </w:t>
      </w:r>
      <w:r w:rsidRPr="0036164B">
        <w:rPr>
          <w:color w:val="0000FF"/>
          <w:lang w:eastAsia="nl-BE"/>
        </w:rPr>
        <w:t>new</w:t>
      </w:r>
      <w:r w:rsidRPr="0036164B">
        <w:rPr>
          <w:color w:val="000000"/>
          <w:lang w:eastAsia="nl-BE"/>
        </w:rPr>
        <w:t xml:space="preserve"> </w:t>
      </w:r>
      <w:r w:rsidRPr="009F6F13">
        <w:rPr>
          <w:color w:val="2B91AF"/>
          <w:lang w:eastAsia="nl-BE"/>
        </w:rPr>
        <w:t>ComplexCalculator</w:t>
      </w:r>
      <w:r w:rsidRPr="0036164B">
        <w:rPr>
          <w:color w:val="000000"/>
          <w:lang w:eastAsia="nl-BE"/>
        </w:rPr>
        <w:t>();</w:t>
      </w:r>
    </w:p>
    <w:p w14:paraId="39E87E81" w14:textId="77777777" w:rsidR="0081249F" w:rsidRPr="0036164B" w:rsidRDefault="0081249F" w:rsidP="0081249F"/>
    <w:p w14:paraId="65E87747" w14:textId="03D9841A" w:rsidR="0081249F" w:rsidRPr="0036164B" w:rsidRDefault="0081249F" w:rsidP="0081249F">
      <w:r w:rsidRPr="0036164B">
        <w:t xml:space="preserve">Dit is natuurlijk in strijd met </w:t>
      </w:r>
      <w:r w:rsidRPr="00644FCE">
        <w:t>het</w:t>
      </w:r>
      <w:r w:rsidRPr="00B23D02">
        <w:rPr>
          <w:b/>
          <w:bCs/>
        </w:rPr>
        <w:t xml:space="preserve"> DRY principe</w:t>
      </w:r>
      <w:r w:rsidRPr="0036164B">
        <w:t>.</w:t>
      </w:r>
      <w:r w:rsidR="002E69F4" w:rsidRPr="0036164B">
        <w:t xml:space="preserve"> Dit is makkelijk op te lossen, gezien ComplexCalculatorTests een class is. We kunnen dus een private variabele aanmaken die onze initiatie doet van onze ComplexCalculator object:</w:t>
      </w:r>
    </w:p>
    <w:p w14:paraId="38F93D8E" w14:textId="77777777" w:rsidR="002E69F4" w:rsidRPr="00E036E0" w:rsidRDefault="002E69F4" w:rsidP="00B861CA">
      <w:pPr>
        <w:pStyle w:val="Code"/>
        <w:rPr>
          <w:lang w:val="en-GB" w:eastAsia="nl-BE"/>
        </w:rPr>
      </w:pPr>
      <w:r w:rsidRPr="0036164B">
        <w:rPr>
          <w:lang w:eastAsia="nl-BE"/>
        </w:rPr>
        <w:t xml:space="preserve">    </w:t>
      </w:r>
      <w:r w:rsidRPr="00E036E0">
        <w:rPr>
          <w:color w:val="0000FF"/>
          <w:lang w:val="en-GB" w:eastAsia="nl-BE"/>
        </w:rPr>
        <w:t>private</w:t>
      </w:r>
      <w:r w:rsidRPr="00E036E0">
        <w:rPr>
          <w:lang w:val="en-GB" w:eastAsia="nl-BE"/>
        </w:rPr>
        <w:t xml:space="preserve"> </w:t>
      </w:r>
      <w:r w:rsidRPr="00E036E0">
        <w:rPr>
          <w:color w:val="2B91AF"/>
          <w:lang w:val="en-GB" w:eastAsia="nl-BE"/>
        </w:rPr>
        <w:t>ComplexCalculator</w:t>
      </w:r>
      <w:r w:rsidRPr="00E036E0">
        <w:rPr>
          <w:lang w:val="en-GB" w:eastAsia="nl-BE"/>
        </w:rPr>
        <w:t xml:space="preserve"> _calculator;</w:t>
      </w:r>
    </w:p>
    <w:p w14:paraId="4CBB3B70" w14:textId="77777777" w:rsidR="002E69F4" w:rsidRPr="00E036E0" w:rsidRDefault="002E69F4" w:rsidP="00B861CA">
      <w:pPr>
        <w:pStyle w:val="Code"/>
        <w:rPr>
          <w:lang w:val="en-GB" w:eastAsia="nl-BE"/>
        </w:rPr>
      </w:pPr>
    </w:p>
    <w:p w14:paraId="45E42322" w14:textId="77777777" w:rsidR="002E69F4" w:rsidRPr="00E036E0" w:rsidRDefault="002E69F4" w:rsidP="00B861CA">
      <w:pPr>
        <w:pStyle w:val="Code"/>
        <w:rPr>
          <w:lang w:val="en-GB" w:eastAsia="nl-BE"/>
        </w:rPr>
      </w:pPr>
      <w:r w:rsidRPr="00E036E0">
        <w:rPr>
          <w:lang w:val="en-GB" w:eastAsia="nl-BE"/>
        </w:rPr>
        <w:lastRenderedPageBreak/>
        <w:t xml:space="preserve">    </w:t>
      </w:r>
      <w:r w:rsidRPr="00E036E0">
        <w:rPr>
          <w:color w:val="0000FF"/>
          <w:lang w:val="en-GB" w:eastAsia="nl-BE"/>
        </w:rPr>
        <w:t>public</w:t>
      </w:r>
      <w:r w:rsidRPr="00E036E0">
        <w:rPr>
          <w:lang w:val="en-GB" w:eastAsia="nl-BE"/>
        </w:rPr>
        <w:t xml:space="preserve"> </w:t>
      </w:r>
      <w:r w:rsidRPr="00E036E0">
        <w:rPr>
          <w:color w:val="2B91AF"/>
          <w:lang w:val="en-GB" w:eastAsia="nl-BE"/>
        </w:rPr>
        <w:t>ComplexCalculatorTests</w:t>
      </w:r>
      <w:r w:rsidRPr="00E036E0">
        <w:rPr>
          <w:lang w:val="en-GB" w:eastAsia="nl-BE"/>
        </w:rPr>
        <w:t>()</w:t>
      </w:r>
    </w:p>
    <w:p w14:paraId="5C24BB52" w14:textId="77777777" w:rsidR="002E69F4" w:rsidRPr="0036164B" w:rsidRDefault="002E69F4" w:rsidP="00B861CA">
      <w:pPr>
        <w:pStyle w:val="Code"/>
        <w:rPr>
          <w:lang w:eastAsia="nl-BE"/>
        </w:rPr>
      </w:pPr>
      <w:r w:rsidRPr="00E036E0">
        <w:rPr>
          <w:lang w:val="en-GB" w:eastAsia="nl-BE"/>
        </w:rPr>
        <w:t xml:space="preserve">    </w:t>
      </w:r>
      <w:r w:rsidRPr="0036164B">
        <w:rPr>
          <w:lang w:eastAsia="nl-BE"/>
        </w:rPr>
        <w:t>{</w:t>
      </w:r>
    </w:p>
    <w:p w14:paraId="08332F2E" w14:textId="77777777" w:rsidR="002E69F4" w:rsidRPr="0036164B" w:rsidRDefault="002E69F4" w:rsidP="00B861CA">
      <w:pPr>
        <w:pStyle w:val="Code"/>
        <w:rPr>
          <w:lang w:eastAsia="nl-BE"/>
        </w:rPr>
      </w:pPr>
      <w:r w:rsidRPr="0036164B">
        <w:rPr>
          <w:lang w:eastAsia="nl-BE"/>
        </w:rPr>
        <w:t xml:space="preserve">        _calculator = </w:t>
      </w:r>
      <w:r w:rsidRPr="0036164B">
        <w:rPr>
          <w:color w:val="0000FF"/>
          <w:lang w:eastAsia="nl-BE"/>
        </w:rPr>
        <w:t>new</w:t>
      </w:r>
      <w:r w:rsidRPr="0036164B">
        <w:rPr>
          <w:lang w:eastAsia="nl-BE"/>
        </w:rPr>
        <w:t xml:space="preserve"> </w:t>
      </w:r>
      <w:r w:rsidRPr="0036164B">
        <w:rPr>
          <w:color w:val="2B91AF"/>
          <w:lang w:eastAsia="nl-BE"/>
        </w:rPr>
        <w:t>ComplexCalculator</w:t>
      </w:r>
      <w:r w:rsidRPr="0036164B">
        <w:rPr>
          <w:lang w:eastAsia="nl-BE"/>
        </w:rPr>
        <w:t>();</w:t>
      </w:r>
    </w:p>
    <w:p w14:paraId="7F13A693" w14:textId="3D5BE9BF" w:rsidR="002E69F4" w:rsidRPr="0036164B" w:rsidRDefault="002E69F4" w:rsidP="00B861CA">
      <w:pPr>
        <w:pStyle w:val="Code"/>
        <w:rPr>
          <w:lang w:eastAsia="nl-BE"/>
        </w:rPr>
      </w:pPr>
      <w:r w:rsidRPr="0036164B">
        <w:rPr>
          <w:lang w:eastAsia="nl-BE"/>
        </w:rPr>
        <w:t xml:space="preserve">    }</w:t>
      </w:r>
    </w:p>
    <w:p w14:paraId="0A231157" w14:textId="0C55055F" w:rsidR="002E69F4" w:rsidRPr="0036164B" w:rsidRDefault="002E69F4" w:rsidP="002E69F4"/>
    <w:p w14:paraId="025BD746" w14:textId="77777777" w:rsidR="001718D2" w:rsidRPr="0036164B" w:rsidRDefault="002E69F4" w:rsidP="002E69F4">
      <w:r w:rsidRPr="0036164B">
        <w:t xml:space="preserve">Na een tijdje wordt er gevraagd om de CalculateTotal methode aan te passen, zodat </w:t>
      </w:r>
      <w:r w:rsidR="004D4561" w:rsidRPr="0036164B">
        <w:t>als de waarde van start 0 is, we dit gaan afhandelen alsof het negatief is.</w:t>
      </w:r>
      <w:r w:rsidR="001718D2" w:rsidRPr="0036164B">
        <w:t xml:space="preserve"> Door onze testen hierna opnieuw te laten lopen, zien we dat er twee testen falen:</w:t>
      </w:r>
    </w:p>
    <w:p w14:paraId="5E0CD237" w14:textId="77777777" w:rsidR="001718D2" w:rsidRPr="0036164B" w:rsidRDefault="001718D2" w:rsidP="002E69F4">
      <w:r w:rsidRPr="0036164B">
        <w:rPr>
          <w:noProof/>
        </w:rPr>
        <w:drawing>
          <wp:inline distT="0" distB="0" distL="0" distR="0" wp14:anchorId="3411BBB0" wp14:editId="275A2CD3">
            <wp:extent cx="2834886" cy="1325995"/>
            <wp:effectExtent l="0" t="0" r="3810" b="7620"/>
            <wp:docPr id="45" name="Afbeelding 4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fbeelding 45" descr="Afbeelding met tekst&#10;&#10;Automatisch gegenereerde beschrijving"/>
                    <pic:cNvPicPr/>
                  </pic:nvPicPr>
                  <pic:blipFill>
                    <a:blip r:embed="rId43"/>
                    <a:stretch>
                      <a:fillRect/>
                    </a:stretch>
                  </pic:blipFill>
                  <pic:spPr>
                    <a:xfrm>
                      <a:off x="0" y="0"/>
                      <a:ext cx="2834886" cy="1325995"/>
                    </a:xfrm>
                    <a:prstGeom prst="rect">
                      <a:avLst/>
                    </a:prstGeom>
                  </pic:spPr>
                </pic:pic>
              </a:graphicData>
            </a:graphic>
          </wp:inline>
        </w:drawing>
      </w:r>
    </w:p>
    <w:p w14:paraId="11A51817" w14:textId="77777777" w:rsidR="001718D2" w:rsidRPr="0036164B" w:rsidRDefault="001718D2" w:rsidP="002E69F4"/>
    <w:p w14:paraId="3A956B54" w14:textId="2890932C" w:rsidR="002907AA" w:rsidRPr="0036164B" w:rsidRDefault="001718D2" w:rsidP="002E69F4">
      <w:r w:rsidRPr="0036164B">
        <w:t>Dit is normaal, gezien hun werking functioneel veranderd is. Als een van de andere testen ook gefaald had, dan was dit het resultaat van een bug die geïntroduceerd was bij de aanpassing. Door de testen zouden we dit dan direct opmerken.</w:t>
      </w:r>
      <w:r w:rsidR="004D4561" w:rsidRPr="0036164B">
        <w:t xml:space="preserve"> </w:t>
      </w:r>
      <w:r w:rsidR="002907AA" w:rsidRPr="0036164B">
        <w:t>We moeten dus ook onze testen aanpassen, zodat de nieuwe berekening correct gecontroleerd wordt. Hierna kunnen we de testen opnieuw laten draaien:</w:t>
      </w:r>
    </w:p>
    <w:p w14:paraId="124A1F29" w14:textId="1791FB5B" w:rsidR="002907AA" w:rsidRPr="0036164B" w:rsidRDefault="00394340" w:rsidP="002E69F4">
      <w:r w:rsidRPr="0036164B">
        <w:rPr>
          <w:noProof/>
        </w:rPr>
        <w:drawing>
          <wp:inline distT="0" distB="0" distL="0" distR="0" wp14:anchorId="56649711" wp14:editId="6C044C2D">
            <wp:extent cx="3071126" cy="1996613"/>
            <wp:effectExtent l="0" t="0" r="0" b="3810"/>
            <wp:docPr id="46" name="Afbeelding 4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fbeelding 46" descr="Afbeelding met tekst&#10;&#10;Automatisch gegenereerde beschrijving"/>
                    <pic:cNvPicPr/>
                  </pic:nvPicPr>
                  <pic:blipFill>
                    <a:blip r:embed="rId44"/>
                    <a:stretch>
                      <a:fillRect/>
                    </a:stretch>
                  </pic:blipFill>
                  <pic:spPr>
                    <a:xfrm>
                      <a:off x="0" y="0"/>
                      <a:ext cx="3071126" cy="1996613"/>
                    </a:xfrm>
                    <a:prstGeom prst="rect">
                      <a:avLst/>
                    </a:prstGeom>
                  </pic:spPr>
                </pic:pic>
              </a:graphicData>
            </a:graphic>
          </wp:inline>
        </w:drawing>
      </w:r>
    </w:p>
    <w:p w14:paraId="0E232ECD" w14:textId="0386C525" w:rsidR="00394340" w:rsidRPr="0036164B" w:rsidRDefault="006B3ED2" w:rsidP="006B3ED2">
      <w:pPr>
        <w:pStyle w:val="Kop3"/>
      </w:pPr>
      <w:r>
        <w:t>Complexere objecten</w:t>
      </w:r>
    </w:p>
    <w:p w14:paraId="6B278C8D" w14:textId="374DAEBF" w:rsidR="008E46CD" w:rsidRPr="0036164B" w:rsidRDefault="008E46CD" w:rsidP="008E46CD">
      <w:r w:rsidRPr="0036164B">
        <w:t xml:space="preserve">Wat als we echter geen ingebouwd type wensen te controleren, maar </w:t>
      </w:r>
      <w:r w:rsidR="00AE170C" w:rsidRPr="0036164B">
        <w:t>eigen objecten?</w:t>
      </w:r>
    </w:p>
    <w:p w14:paraId="39DD86BE" w14:textId="188066F8" w:rsidR="00AE170C" w:rsidRPr="0036164B" w:rsidRDefault="00A45483" w:rsidP="008E46CD">
      <w:r w:rsidRPr="0036164B">
        <w:t>We maken een nieuwe class aan:</w:t>
      </w:r>
    </w:p>
    <w:p w14:paraId="1CFDF2B1" w14:textId="77777777" w:rsidR="00A45483" w:rsidRPr="00A94B81" w:rsidRDefault="00A45483" w:rsidP="009D6DE2">
      <w:pPr>
        <w:pStyle w:val="Code"/>
        <w:rPr>
          <w:color w:val="000000"/>
          <w:lang w:val="en-GB" w:eastAsia="nl-BE"/>
        </w:rPr>
      </w:pPr>
      <w:r w:rsidRPr="00A94B81">
        <w:rPr>
          <w:color w:val="0000FF"/>
          <w:lang w:val="en-GB" w:eastAsia="nl-BE"/>
        </w:rPr>
        <w:t>public</w:t>
      </w:r>
      <w:r w:rsidRPr="00A94B81">
        <w:rPr>
          <w:color w:val="000000"/>
          <w:lang w:val="en-GB" w:eastAsia="nl-BE"/>
        </w:rPr>
        <w:t xml:space="preserve"> </w:t>
      </w:r>
      <w:r w:rsidRPr="00A94B81">
        <w:rPr>
          <w:color w:val="0000FF"/>
          <w:lang w:val="en-GB" w:eastAsia="nl-BE"/>
        </w:rPr>
        <w:t>class</w:t>
      </w:r>
      <w:r w:rsidRPr="00A94B81">
        <w:rPr>
          <w:color w:val="000000"/>
          <w:lang w:val="en-GB" w:eastAsia="nl-BE"/>
        </w:rPr>
        <w:t xml:space="preserve"> </w:t>
      </w:r>
      <w:r w:rsidRPr="009D6DE2">
        <w:rPr>
          <w:color w:val="2B91AF"/>
          <w:lang w:val="en-GB" w:eastAsia="nl-BE"/>
        </w:rPr>
        <w:t>CalculatorResult</w:t>
      </w:r>
    </w:p>
    <w:p w14:paraId="55542B32" w14:textId="77777777" w:rsidR="00A45483" w:rsidRPr="00A94B81" w:rsidRDefault="00A45483" w:rsidP="009D6DE2">
      <w:pPr>
        <w:pStyle w:val="Code"/>
        <w:rPr>
          <w:color w:val="000000"/>
          <w:lang w:val="en-GB" w:eastAsia="nl-BE"/>
        </w:rPr>
      </w:pPr>
      <w:r w:rsidRPr="00A94B81">
        <w:rPr>
          <w:color w:val="000000"/>
          <w:lang w:val="en-GB" w:eastAsia="nl-BE"/>
        </w:rPr>
        <w:lastRenderedPageBreak/>
        <w:t>{</w:t>
      </w:r>
    </w:p>
    <w:p w14:paraId="1909EE2A" w14:textId="77777777" w:rsidR="00A45483" w:rsidRPr="00E036E0" w:rsidRDefault="00A45483" w:rsidP="009D6DE2">
      <w:pPr>
        <w:pStyle w:val="Code"/>
        <w:rPr>
          <w:color w:val="000000"/>
          <w:lang w:val="en-GB" w:eastAsia="nl-BE"/>
        </w:rPr>
      </w:pPr>
      <w:r w:rsidRPr="00A94B81">
        <w:rPr>
          <w:color w:val="000000"/>
          <w:lang w:val="en-GB" w:eastAsia="nl-BE"/>
        </w:rPr>
        <w:t xml:space="preserve">    </w:t>
      </w:r>
      <w:r w:rsidRPr="00E036E0">
        <w:rPr>
          <w:color w:val="0000FF"/>
          <w:lang w:val="en-GB" w:eastAsia="nl-BE"/>
        </w:rPr>
        <w:t>public</w:t>
      </w:r>
      <w:r w:rsidRPr="00E036E0">
        <w:rPr>
          <w:color w:val="000000"/>
          <w:lang w:val="en-GB" w:eastAsia="nl-BE"/>
        </w:rPr>
        <w:t xml:space="preserve"> </w:t>
      </w:r>
      <w:r w:rsidRPr="00E036E0">
        <w:rPr>
          <w:color w:val="0000FF"/>
          <w:lang w:val="en-GB" w:eastAsia="nl-BE"/>
        </w:rPr>
        <w:t>string</w:t>
      </w:r>
      <w:r w:rsidRPr="00E036E0">
        <w:rPr>
          <w:color w:val="000000"/>
          <w:lang w:val="en-GB" w:eastAsia="nl-BE"/>
        </w:rPr>
        <w:t xml:space="preserve"> Description { </w:t>
      </w:r>
      <w:r w:rsidRPr="00E036E0">
        <w:rPr>
          <w:color w:val="0000FF"/>
          <w:lang w:val="en-GB" w:eastAsia="nl-BE"/>
        </w:rPr>
        <w:t>get</w:t>
      </w:r>
      <w:r w:rsidRPr="00E036E0">
        <w:rPr>
          <w:color w:val="000000"/>
          <w:lang w:val="en-GB" w:eastAsia="nl-BE"/>
        </w:rPr>
        <w:t xml:space="preserve">; </w:t>
      </w:r>
      <w:r w:rsidRPr="00E036E0">
        <w:rPr>
          <w:color w:val="0000FF"/>
          <w:lang w:val="en-GB" w:eastAsia="nl-BE"/>
        </w:rPr>
        <w:t>set</w:t>
      </w:r>
      <w:r w:rsidRPr="00E036E0">
        <w:rPr>
          <w:color w:val="000000"/>
          <w:lang w:val="en-GB" w:eastAsia="nl-BE"/>
        </w:rPr>
        <w:t>; }</w:t>
      </w:r>
    </w:p>
    <w:p w14:paraId="2D02824C" w14:textId="77777777" w:rsidR="00A45483" w:rsidRPr="00E036E0" w:rsidRDefault="00A45483" w:rsidP="009D6DE2">
      <w:pPr>
        <w:pStyle w:val="Code"/>
        <w:rPr>
          <w:color w:val="000000"/>
          <w:lang w:val="en-GB" w:eastAsia="nl-BE"/>
        </w:rPr>
      </w:pPr>
      <w:r w:rsidRPr="00E036E0">
        <w:rPr>
          <w:color w:val="000000"/>
          <w:lang w:val="en-GB" w:eastAsia="nl-BE"/>
        </w:rPr>
        <w:t xml:space="preserve">    </w:t>
      </w:r>
      <w:r w:rsidRPr="00E036E0">
        <w:rPr>
          <w:color w:val="0000FF"/>
          <w:lang w:val="en-GB" w:eastAsia="nl-BE"/>
        </w:rPr>
        <w:t>public</w:t>
      </w:r>
      <w:r w:rsidRPr="00E036E0">
        <w:rPr>
          <w:color w:val="000000"/>
          <w:lang w:val="en-GB" w:eastAsia="nl-BE"/>
        </w:rPr>
        <w:t xml:space="preserve"> </w:t>
      </w:r>
      <w:r w:rsidRPr="00E036E0">
        <w:rPr>
          <w:color w:val="0000FF"/>
          <w:lang w:val="en-GB" w:eastAsia="nl-BE"/>
        </w:rPr>
        <w:t>int</w:t>
      </w:r>
      <w:r w:rsidRPr="00E036E0">
        <w:rPr>
          <w:color w:val="000000"/>
          <w:lang w:val="en-GB" w:eastAsia="nl-BE"/>
        </w:rPr>
        <w:t xml:space="preserve"> Result { </w:t>
      </w:r>
      <w:r w:rsidRPr="00E036E0">
        <w:rPr>
          <w:color w:val="0000FF"/>
          <w:lang w:val="en-GB" w:eastAsia="nl-BE"/>
        </w:rPr>
        <w:t>get</w:t>
      </w:r>
      <w:r w:rsidRPr="00E036E0">
        <w:rPr>
          <w:color w:val="000000"/>
          <w:lang w:val="en-GB" w:eastAsia="nl-BE"/>
        </w:rPr>
        <w:t xml:space="preserve">; </w:t>
      </w:r>
      <w:r w:rsidRPr="00E036E0">
        <w:rPr>
          <w:color w:val="0000FF"/>
          <w:lang w:val="en-GB" w:eastAsia="nl-BE"/>
        </w:rPr>
        <w:t>set</w:t>
      </w:r>
      <w:r w:rsidRPr="00E036E0">
        <w:rPr>
          <w:color w:val="000000"/>
          <w:lang w:val="en-GB" w:eastAsia="nl-BE"/>
        </w:rPr>
        <w:t>; }</w:t>
      </w:r>
    </w:p>
    <w:p w14:paraId="0465BAA3" w14:textId="544D6A8F" w:rsidR="00A45483" w:rsidRPr="0036164B" w:rsidRDefault="00A45483" w:rsidP="009D6DE2">
      <w:pPr>
        <w:pStyle w:val="Code"/>
        <w:rPr>
          <w:color w:val="000000"/>
          <w:lang w:eastAsia="nl-BE"/>
        </w:rPr>
      </w:pPr>
      <w:r w:rsidRPr="0036164B">
        <w:rPr>
          <w:color w:val="000000"/>
          <w:lang w:eastAsia="nl-BE"/>
        </w:rPr>
        <w:t>}</w:t>
      </w:r>
    </w:p>
    <w:p w14:paraId="44779B9B" w14:textId="1D27FDD8" w:rsidR="00271302" w:rsidRPr="0036164B" w:rsidRDefault="00271302">
      <w:pPr>
        <w:spacing w:line="240" w:lineRule="auto"/>
        <w:jc w:val="left"/>
      </w:pPr>
    </w:p>
    <w:p w14:paraId="4EEA97B1" w14:textId="79C638A2" w:rsidR="00A45483" w:rsidRPr="0036164B" w:rsidRDefault="00A45483" w:rsidP="00A45483">
      <w:r w:rsidRPr="0036164B">
        <w:t>In onze ComplexCalculator maken we dan een nieuwe methode aan:</w:t>
      </w:r>
    </w:p>
    <w:p w14:paraId="77894614" w14:textId="77777777" w:rsidR="009A7A55" w:rsidRDefault="00271302" w:rsidP="009A7A55">
      <w:pPr>
        <w:pStyle w:val="Code"/>
        <w:rPr>
          <w:lang w:val="en-GB" w:eastAsia="nl-BE"/>
        </w:rPr>
      </w:pPr>
      <w:r w:rsidRPr="00E036E0">
        <w:rPr>
          <w:color w:val="0000FF"/>
          <w:lang w:val="en-GB" w:eastAsia="nl-BE"/>
        </w:rPr>
        <w:t>public</w:t>
      </w:r>
      <w:r w:rsidRPr="00E036E0">
        <w:rPr>
          <w:lang w:val="en-GB" w:eastAsia="nl-BE"/>
        </w:rPr>
        <w:t xml:space="preserve"> </w:t>
      </w:r>
      <w:r w:rsidRPr="00E036E0">
        <w:rPr>
          <w:color w:val="2B91AF"/>
          <w:lang w:val="en-GB" w:eastAsia="nl-BE"/>
        </w:rPr>
        <w:t>CalculatorResult</w:t>
      </w:r>
      <w:r w:rsidRPr="00E036E0">
        <w:rPr>
          <w:lang w:val="en-GB" w:eastAsia="nl-BE"/>
        </w:rPr>
        <w:t xml:space="preserve"> CalculateCalculatorResult(</w:t>
      </w:r>
      <w:r w:rsidRPr="00E036E0">
        <w:rPr>
          <w:color w:val="0000FF"/>
          <w:lang w:val="en-GB" w:eastAsia="nl-BE"/>
        </w:rPr>
        <w:t>int</w:t>
      </w:r>
      <w:r w:rsidRPr="00E036E0">
        <w:rPr>
          <w:lang w:val="en-GB" w:eastAsia="nl-BE"/>
        </w:rPr>
        <w:t xml:space="preserve"> start, </w:t>
      </w:r>
      <w:r w:rsidRPr="00E036E0">
        <w:rPr>
          <w:color w:val="0000FF"/>
          <w:lang w:val="en-GB" w:eastAsia="nl-BE"/>
        </w:rPr>
        <w:t>bool</w:t>
      </w:r>
      <w:r w:rsidRPr="00E036E0">
        <w:rPr>
          <w:lang w:val="en-GB" w:eastAsia="nl-BE"/>
        </w:rPr>
        <w:t xml:space="preserve"> </w:t>
      </w:r>
      <w:r w:rsidR="009A7A55">
        <w:rPr>
          <w:lang w:val="en-GB" w:eastAsia="nl-BE"/>
        </w:rPr>
        <w:t xml:space="preserve">  </w:t>
      </w:r>
    </w:p>
    <w:p w14:paraId="788AAB5F" w14:textId="7C70CBAA" w:rsidR="00271302" w:rsidRPr="00E036E0" w:rsidRDefault="009A7A55" w:rsidP="009A7A55">
      <w:pPr>
        <w:pStyle w:val="Code"/>
        <w:rPr>
          <w:lang w:val="en-GB" w:eastAsia="nl-BE"/>
        </w:rPr>
      </w:pPr>
      <w:r>
        <w:rPr>
          <w:lang w:val="en-GB" w:eastAsia="nl-BE"/>
        </w:rPr>
        <w:t xml:space="preserve">                                                             </w:t>
      </w:r>
      <w:r w:rsidR="00271302" w:rsidRPr="00E036E0">
        <w:rPr>
          <w:lang w:val="en-GB" w:eastAsia="nl-BE"/>
        </w:rPr>
        <w:t>type)</w:t>
      </w:r>
    </w:p>
    <w:p w14:paraId="7ADD5AE3" w14:textId="0E4235BE" w:rsidR="00271302" w:rsidRPr="00A94B81" w:rsidRDefault="00271302" w:rsidP="009A7A55">
      <w:pPr>
        <w:pStyle w:val="Code"/>
        <w:rPr>
          <w:lang w:val="en-GB" w:eastAsia="nl-BE"/>
        </w:rPr>
      </w:pPr>
      <w:r w:rsidRPr="00A94B81">
        <w:rPr>
          <w:lang w:val="en-GB" w:eastAsia="nl-BE"/>
        </w:rPr>
        <w:t>{</w:t>
      </w:r>
    </w:p>
    <w:p w14:paraId="18F4AE94" w14:textId="1D146C9A" w:rsidR="00271302" w:rsidRPr="00A94B81" w:rsidRDefault="00271302" w:rsidP="009A7A55">
      <w:pPr>
        <w:pStyle w:val="Code"/>
        <w:ind w:firstLine="595"/>
        <w:rPr>
          <w:lang w:val="en-GB" w:eastAsia="nl-BE"/>
        </w:rPr>
      </w:pPr>
      <w:r w:rsidRPr="00A94B81">
        <w:rPr>
          <w:color w:val="0000FF"/>
          <w:lang w:val="en-GB" w:eastAsia="nl-BE"/>
        </w:rPr>
        <w:t>if</w:t>
      </w:r>
      <w:r w:rsidRPr="00A94B81">
        <w:rPr>
          <w:lang w:val="en-GB" w:eastAsia="nl-BE"/>
        </w:rPr>
        <w:t xml:space="preserve"> (type)</w:t>
      </w:r>
    </w:p>
    <w:p w14:paraId="7DDA1DD5" w14:textId="33971ABA" w:rsidR="00271302" w:rsidRPr="00A94B81" w:rsidRDefault="00271302" w:rsidP="009A7A55">
      <w:pPr>
        <w:pStyle w:val="Code"/>
        <w:ind w:firstLine="595"/>
        <w:rPr>
          <w:lang w:val="en-GB" w:eastAsia="nl-BE"/>
        </w:rPr>
      </w:pPr>
      <w:r w:rsidRPr="00A94B81">
        <w:rPr>
          <w:lang w:val="en-GB" w:eastAsia="nl-BE"/>
        </w:rPr>
        <w:t>{</w:t>
      </w:r>
    </w:p>
    <w:p w14:paraId="440DAF73" w14:textId="77777777" w:rsidR="009A7A55" w:rsidRDefault="009A7A55" w:rsidP="009A7A55">
      <w:pPr>
        <w:pStyle w:val="Code"/>
        <w:ind w:firstLine="595"/>
        <w:rPr>
          <w:lang w:val="en-GB" w:eastAsia="nl-BE"/>
        </w:rPr>
      </w:pPr>
      <w:r>
        <w:rPr>
          <w:color w:val="0000FF"/>
          <w:lang w:val="en-GB" w:eastAsia="nl-BE"/>
        </w:rPr>
        <w:t xml:space="preserve">   </w:t>
      </w:r>
      <w:r w:rsidR="00271302" w:rsidRPr="00E036E0">
        <w:rPr>
          <w:color w:val="0000FF"/>
          <w:lang w:val="en-GB" w:eastAsia="nl-BE"/>
        </w:rPr>
        <w:t>return</w:t>
      </w:r>
      <w:r w:rsidR="00271302" w:rsidRPr="00E036E0">
        <w:rPr>
          <w:lang w:val="en-GB" w:eastAsia="nl-BE"/>
        </w:rPr>
        <w:t xml:space="preserve"> </w:t>
      </w:r>
      <w:r w:rsidR="00271302" w:rsidRPr="00E036E0">
        <w:rPr>
          <w:color w:val="0000FF"/>
          <w:lang w:val="en-GB" w:eastAsia="nl-BE"/>
        </w:rPr>
        <w:t>new</w:t>
      </w:r>
      <w:r w:rsidR="00271302" w:rsidRPr="00E036E0">
        <w:rPr>
          <w:lang w:val="en-GB" w:eastAsia="nl-BE"/>
        </w:rPr>
        <w:t xml:space="preserve"> </w:t>
      </w:r>
      <w:r w:rsidR="00271302" w:rsidRPr="00E036E0">
        <w:rPr>
          <w:color w:val="2B91AF"/>
          <w:lang w:val="en-GB" w:eastAsia="nl-BE"/>
        </w:rPr>
        <w:t>CalculatorResult</w:t>
      </w:r>
      <w:r w:rsidR="00271302" w:rsidRPr="00E036E0">
        <w:rPr>
          <w:lang w:val="en-GB" w:eastAsia="nl-BE"/>
        </w:rPr>
        <w:t xml:space="preserve"> { Description = </w:t>
      </w:r>
      <w:r w:rsidR="00271302" w:rsidRPr="00E036E0">
        <w:rPr>
          <w:color w:val="A31515"/>
          <w:lang w:val="en-GB" w:eastAsia="nl-BE"/>
        </w:rPr>
        <w:t>"My Result"</w:t>
      </w:r>
      <w:r w:rsidR="00271302" w:rsidRPr="00E036E0">
        <w:rPr>
          <w:lang w:val="en-GB" w:eastAsia="nl-BE"/>
        </w:rPr>
        <w:t xml:space="preserve">, </w:t>
      </w:r>
    </w:p>
    <w:p w14:paraId="1EAFF916" w14:textId="7E0FE1F5" w:rsidR="00271302" w:rsidRPr="00A94B81" w:rsidRDefault="009A7A55" w:rsidP="009A7A55">
      <w:pPr>
        <w:pStyle w:val="Code"/>
        <w:ind w:firstLine="595"/>
        <w:rPr>
          <w:lang w:val="en-GB" w:eastAsia="nl-BE"/>
        </w:rPr>
      </w:pPr>
      <w:r>
        <w:rPr>
          <w:lang w:val="en-GB" w:eastAsia="nl-BE"/>
        </w:rPr>
        <w:t xml:space="preserve">   </w:t>
      </w:r>
      <w:r w:rsidR="00271302" w:rsidRPr="00E036E0">
        <w:rPr>
          <w:lang w:val="en-GB" w:eastAsia="nl-BE"/>
        </w:rPr>
        <w:t xml:space="preserve">Result = </w:t>
      </w:r>
      <w:r w:rsidR="00271302" w:rsidRPr="00A94B81">
        <w:rPr>
          <w:lang w:val="en-GB" w:eastAsia="nl-BE"/>
        </w:rPr>
        <w:t>start + 5 };</w:t>
      </w:r>
    </w:p>
    <w:p w14:paraId="5FF37165" w14:textId="425C7EB2" w:rsidR="00271302" w:rsidRPr="00A94B81" w:rsidRDefault="00271302" w:rsidP="009A7A55">
      <w:pPr>
        <w:pStyle w:val="Code"/>
        <w:ind w:firstLine="595"/>
        <w:rPr>
          <w:lang w:val="en-GB" w:eastAsia="nl-BE"/>
        </w:rPr>
      </w:pPr>
      <w:r w:rsidRPr="00A94B81">
        <w:rPr>
          <w:lang w:val="en-GB" w:eastAsia="nl-BE"/>
        </w:rPr>
        <w:t>}</w:t>
      </w:r>
    </w:p>
    <w:p w14:paraId="51AE6084" w14:textId="77777777" w:rsidR="009A7A55" w:rsidRDefault="00271302" w:rsidP="009A7A55">
      <w:pPr>
        <w:pStyle w:val="Code"/>
        <w:ind w:firstLine="595"/>
        <w:rPr>
          <w:lang w:val="en-GB" w:eastAsia="nl-BE"/>
        </w:rPr>
      </w:pPr>
      <w:r w:rsidRPr="00E036E0">
        <w:rPr>
          <w:color w:val="0000FF"/>
          <w:lang w:val="en-GB" w:eastAsia="nl-BE"/>
        </w:rPr>
        <w:t>return</w:t>
      </w:r>
      <w:r w:rsidRPr="00E036E0">
        <w:rPr>
          <w:lang w:val="en-GB" w:eastAsia="nl-BE"/>
        </w:rPr>
        <w:t xml:space="preserve"> </w:t>
      </w:r>
      <w:r w:rsidRPr="00E036E0">
        <w:rPr>
          <w:color w:val="0000FF"/>
          <w:lang w:val="en-GB" w:eastAsia="nl-BE"/>
        </w:rPr>
        <w:t>new</w:t>
      </w:r>
      <w:r w:rsidRPr="00E036E0">
        <w:rPr>
          <w:lang w:val="en-GB" w:eastAsia="nl-BE"/>
        </w:rPr>
        <w:t xml:space="preserve"> </w:t>
      </w:r>
      <w:r w:rsidRPr="00E036E0">
        <w:rPr>
          <w:color w:val="2B91AF"/>
          <w:lang w:val="en-GB" w:eastAsia="nl-BE"/>
        </w:rPr>
        <w:t>CalculatorResult</w:t>
      </w:r>
      <w:r w:rsidRPr="00E036E0">
        <w:rPr>
          <w:lang w:val="en-GB" w:eastAsia="nl-BE"/>
        </w:rPr>
        <w:t xml:space="preserve"> { Description = </w:t>
      </w:r>
      <w:r w:rsidRPr="00E036E0">
        <w:rPr>
          <w:color w:val="A31515"/>
          <w:lang w:val="en-GB" w:eastAsia="nl-BE"/>
        </w:rPr>
        <w:t>"Another Result"</w:t>
      </w:r>
      <w:r w:rsidRPr="00E036E0">
        <w:rPr>
          <w:lang w:val="en-GB" w:eastAsia="nl-BE"/>
        </w:rPr>
        <w:t xml:space="preserve">, </w:t>
      </w:r>
    </w:p>
    <w:p w14:paraId="19521692" w14:textId="53F6F864" w:rsidR="00271302" w:rsidRPr="0036164B" w:rsidRDefault="009A7A55" w:rsidP="008758A1">
      <w:pPr>
        <w:pStyle w:val="Code"/>
        <w:ind w:firstLine="595"/>
        <w:rPr>
          <w:lang w:eastAsia="nl-BE"/>
        </w:rPr>
      </w:pPr>
      <w:r>
        <w:rPr>
          <w:lang w:val="en-GB" w:eastAsia="nl-BE"/>
        </w:rPr>
        <w:t xml:space="preserve">   </w:t>
      </w:r>
      <w:r w:rsidR="00271302" w:rsidRPr="00171DAF">
        <w:rPr>
          <w:lang w:eastAsia="nl-BE"/>
        </w:rPr>
        <w:t>Result =</w:t>
      </w:r>
      <w:r w:rsidR="008758A1" w:rsidRPr="00171DAF">
        <w:rPr>
          <w:lang w:eastAsia="nl-BE"/>
        </w:rPr>
        <w:t xml:space="preserve"> </w:t>
      </w:r>
      <w:r w:rsidR="00271302" w:rsidRPr="0036164B">
        <w:rPr>
          <w:lang w:eastAsia="nl-BE"/>
        </w:rPr>
        <w:t>start - 5 };</w:t>
      </w:r>
    </w:p>
    <w:p w14:paraId="54E6F374" w14:textId="44A3F283" w:rsidR="00271302" w:rsidRPr="0036164B" w:rsidRDefault="00271302" w:rsidP="009A7A55">
      <w:pPr>
        <w:pStyle w:val="Code"/>
        <w:rPr>
          <w:lang w:eastAsia="nl-BE"/>
        </w:rPr>
      </w:pPr>
      <w:r w:rsidRPr="0036164B">
        <w:rPr>
          <w:lang w:eastAsia="nl-BE"/>
        </w:rPr>
        <w:t>}</w:t>
      </w:r>
    </w:p>
    <w:p w14:paraId="5ACA799C" w14:textId="14FBA75E" w:rsidR="00271302" w:rsidRPr="0036164B" w:rsidRDefault="008D6231" w:rsidP="00271302">
      <w:r w:rsidRPr="0036164B">
        <w:t>We kunnen deze methode dan ook unit testen:</w:t>
      </w:r>
    </w:p>
    <w:p w14:paraId="28823896" w14:textId="77777777" w:rsidR="004C3550" w:rsidRDefault="008D6231" w:rsidP="004C3550">
      <w:pPr>
        <w:rPr>
          <w:lang w:eastAsia="nl-BE"/>
        </w:rPr>
      </w:pPr>
      <w:r w:rsidRPr="0036164B">
        <w:rPr>
          <w:lang w:eastAsia="nl-BE"/>
        </w:rPr>
        <w:t xml:space="preserve">    </w:t>
      </w:r>
    </w:p>
    <w:p w14:paraId="6A627F92" w14:textId="77777777" w:rsidR="004C3550" w:rsidRDefault="004C3550">
      <w:pPr>
        <w:spacing w:line="240" w:lineRule="auto"/>
        <w:jc w:val="left"/>
        <w:rPr>
          <w:rFonts w:ascii="Consolas" w:hAnsi="Consolas"/>
          <w:color w:val="000000"/>
          <w:sz w:val="22"/>
          <w:lang w:eastAsia="nl-BE"/>
        </w:rPr>
      </w:pPr>
      <w:r>
        <w:rPr>
          <w:color w:val="000000"/>
          <w:lang w:eastAsia="nl-BE"/>
        </w:rPr>
        <w:br w:type="page"/>
      </w:r>
    </w:p>
    <w:p w14:paraId="36418103" w14:textId="26C18D9D" w:rsidR="008D6231" w:rsidRPr="00E036E0" w:rsidRDefault="008D6231" w:rsidP="008155C0">
      <w:pPr>
        <w:pStyle w:val="Code"/>
        <w:rPr>
          <w:color w:val="000000"/>
          <w:lang w:val="en-GB" w:eastAsia="nl-BE"/>
        </w:rPr>
      </w:pPr>
      <w:r w:rsidRPr="00E036E0">
        <w:rPr>
          <w:color w:val="000000"/>
          <w:lang w:val="en-GB" w:eastAsia="nl-BE"/>
        </w:rPr>
        <w:lastRenderedPageBreak/>
        <w:t>[</w:t>
      </w:r>
      <w:r w:rsidRPr="008155C0">
        <w:rPr>
          <w:color w:val="2B91AF"/>
          <w:lang w:val="en-GB" w:eastAsia="nl-BE"/>
        </w:rPr>
        <w:t>TestMethod</w:t>
      </w:r>
      <w:r w:rsidRPr="00E036E0">
        <w:rPr>
          <w:color w:val="000000"/>
          <w:lang w:val="en-GB" w:eastAsia="nl-BE"/>
        </w:rPr>
        <w:t>()]</w:t>
      </w:r>
    </w:p>
    <w:p w14:paraId="09FF1314" w14:textId="77777777" w:rsidR="008D6231" w:rsidRPr="00E036E0" w:rsidRDefault="008D6231" w:rsidP="008155C0">
      <w:pPr>
        <w:pStyle w:val="Code"/>
        <w:rPr>
          <w:color w:val="000000"/>
          <w:lang w:val="en-GB" w:eastAsia="nl-BE"/>
        </w:rPr>
      </w:pPr>
      <w:r w:rsidRPr="00E036E0">
        <w:rPr>
          <w:color w:val="000000"/>
          <w:lang w:val="en-GB" w:eastAsia="nl-BE"/>
        </w:rPr>
        <w:t xml:space="preserve">    </w:t>
      </w:r>
      <w:r w:rsidRPr="00E036E0">
        <w:rPr>
          <w:color w:val="0000FF"/>
          <w:lang w:val="en-GB" w:eastAsia="nl-BE"/>
        </w:rPr>
        <w:t>public</w:t>
      </w:r>
      <w:r w:rsidRPr="00E036E0">
        <w:rPr>
          <w:color w:val="000000"/>
          <w:lang w:val="en-GB" w:eastAsia="nl-BE"/>
        </w:rPr>
        <w:t xml:space="preserve"> </w:t>
      </w:r>
      <w:r w:rsidRPr="00E036E0">
        <w:rPr>
          <w:color w:val="0000FF"/>
          <w:lang w:val="en-GB" w:eastAsia="nl-BE"/>
        </w:rPr>
        <w:t>void</w:t>
      </w:r>
      <w:r w:rsidRPr="00E036E0">
        <w:rPr>
          <w:color w:val="000000"/>
          <w:lang w:val="en-GB" w:eastAsia="nl-BE"/>
        </w:rPr>
        <w:t xml:space="preserve"> </w:t>
      </w:r>
      <w:r w:rsidRPr="008155C0">
        <w:rPr>
          <w:color w:val="2B91AF"/>
          <w:lang w:val="en-GB" w:eastAsia="nl-BE"/>
        </w:rPr>
        <w:t>CalculateCalculatorResultTestTypeTrue</w:t>
      </w:r>
      <w:r w:rsidRPr="00E036E0">
        <w:rPr>
          <w:color w:val="000000"/>
          <w:lang w:val="en-GB" w:eastAsia="nl-BE"/>
        </w:rPr>
        <w:t>()</w:t>
      </w:r>
    </w:p>
    <w:p w14:paraId="198BA894" w14:textId="77777777" w:rsidR="008D6231" w:rsidRPr="00E036E0" w:rsidRDefault="008D6231" w:rsidP="008155C0">
      <w:pPr>
        <w:pStyle w:val="Code"/>
        <w:rPr>
          <w:color w:val="000000"/>
          <w:lang w:val="en-GB" w:eastAsia="nl-BE"/>
        </w:rPr>
      </w:pPr>
      <w:r w:rsidRPr="00E036E0">
        <w:rPr>
          <w:color w:val="000000"/>
          <w:lang w:val="en-GB" w:eastAsia="nl-BE"/>
        </w:rPr>
        <w:t xml:space="preserve">    {</w:t>
      </w:r>
    </w:p>
    <w:p w14:paraId="1DCF0617" w14:textId="77777777" w:rsidR="008D6231" w:rsidRPr="00E036E0" w:rsidRDefault="008D6231" w:rsidP="008155C0">
      <w:pPr>
        <w:pStyle w:val="Code"/>
        <w:rPr>
          <w:color w:val="000000"/>
          <w:lang w:val="en-GB" w:eastAsia="nl-BE"/>
        </w:rPr>
      </w:pPr>
      <w:r w:rsidRPr="00E036E0">
        <w:rPr>
          <w:color w:val="000000"/>
          <w:lang w:val="en-GB" w:eastAsia="nl-BE"/>
        </w:rPr>
        <w:t xml:space="preserve">        </w:t>
      </w:r>
      <w:r w:rsidRPr="00E036E0">
        <w:rPr>
          <w:color w:val="0000FF"/>
          <w:lang w:val="en-GB" w:eastAsia="nl-BE"/>
        </w:rPr>
        <w:t>var</w:t>
      </w:r>
      <w:r w:rsidRPr="00E036E0">
        <w:rPr>
          <w:color w:val="000000"/>
          <w:lang w:val="en-GB" w:eastAsia="nl-BE"/>
        </w:rPr>
        <w:t xml:space="preserve"> correct = </w:t>
      </w:r>
      <w:r w:rsidRPr="00E036E0">
        <w:rPr>
          <w:color w:val="0000FF"/>
          <w:lang w:val="en-GB" w:eastAsia="nl-BE"/>
        </w:rPr>
        <w:t>new</w:t>
      </w:r>
      <w:r w:rsidRPr="00E036E0">
        <w:rPr>
          <w:color w:val="000000"/>
          <w:lang w:val="en-GB" w:eastAsia="nl-BE"/>
        </w:rPr>
        <w:t xml:space="preserve"> </w:t>
      </w:r>
      <w:r w:rsidRPr="00F85A72">
        <w:rPr>
          <w:color w:val="2B91AF"/>
          <w:lang w:val="en-GB" w:eastAsia="nl-BE"/>
        </w:rPr>
        <w:t>CalculatorResult</w:t>
      </w:r>
    </w:p>
    <w:p w14:paraId="2A296F68" w14:textId="77777777" w:rsidR="008D6231" w:rsidRPr="00E036E0" w:rsidRDefault="008D6231" w:rsidP="008155C0">
      <w:pPr>
        <w:pStyle w:val="Code"/>
        <w:rPr>
          <w:color w:val="000000"/>
          <w:lang w:val="en-GB" w:eastAsia="nl-BE"/>
        </w:rPr>
      </w:pPr>
      <w:r w:rsidRPr="00E036E0">
        <w:rPr>
          <w:color w:val="000000"/>
          <w:lang w:val="en-GB" w:eastAsia="nl-BE"/>
        </w:rPr>
        <w:t xml:space="preserve">        {</w:t>
      </w:r>
    </w:p>
    <w:p w14:paraId="12A3B476" w14:textId="77777777" w:rsidR="008D6231" w:rsidRPr="00A94B81" w:rsidRDefault="008D6231" w:rsidP="008155C0">
      <w:pPr>
        <w:pStyle w:val="Code"/>
        <w:rPr>
          <w:color w:val="000000"/>
          <w:lang w:val="en-GB" w:eastAsia="nl-BE"/>
        </w:rPr>
      </w:pPr>
      <w:r w:rsidRPr="00E036E0">
        <w:rPr>
          <w:color w:val="000000"/>
          <w:lang w:val="en-GB" w:eastAsia="nl-BE"/>
        </w:rPr>
        <w:t xml:space="preserve">            </w:t>
      </w:r>
      <w:r w:rsidRPr="00A94B81">
        <w:rPr>
          <w:color w:val="000000"/>
          <w:lang w:val="en-GB" w:eastAsia="nl-BE"/>
        </w:rPr>
        <w:t xml:space="preserve">Description = </w:t>
      </w:r>
      <w:r w:rsidRPr="00A94B81">
        <w:rPr>
          <w:color w:val="A31515"/>
          <w:lang w:val="en-GB" w:eastAsia="nl-BE"/>
        </w:rPr>
        <w:t>"My Result"</w:t>
      </w:r>
      <w:r w:rsidRPr="00A94B81">
        <w:rPr>
          <w:color w:val="000000"/>
          <w:lang w:val="en-GB" w:eastAsia="nl-BE"/>
        </w:rPr>
        <w:t>,</w:t>
      </w:r>
    </w:p>
    <w:p w14:paraId="2D4ED7E1" w14:textId="33BF14F2" w:rsidR="008D6231" w:rsidRPr="00A94B81" w:rsidRDefault="008D6231" w:rsidP="008155C0">
      <w:pPr>
        <w:pStyle w:val="Code"/>
        <w:rPr>
          <w:color w:val="000000"/>
          <w:lang w:val="en-GB" w:eastAsia="nl-BE"/>
        </w:rPr>
      </w:pPr>
      <w:r w:rsidRPr="00A94B81">
        <w:rPr>
          <w:color w:val="000000"/>
          <w:lang w:val="en-GB" w:eastAsia="nl-BE"/>
        </w:rPr>
        <w:t xml:space="preserve">            Result = 10</w:t>
      </w:r>
    </w:p>
    <w:p w14:paraId="44BC9161" w14:textId="77777777" w:rsidR="008D6231" w:rsidRPr="00A94B81" w:rsidRDefault="008D6231" w:rsidP="008155C0">
      <w:pPr>
        <w:pStyle w:val="Code"/>
        <w:rPr>
          <w:color w:val="000000"/>
          <w:lang w:val="en-GB" w:eastAsia="nl-BE"/>
        </w:rPr>
      </w:pPr>
      <w:r w:rsidRPr="00A94B81">
        <w:rPr>
          <w:color w:val="000000"/>
          <w:lang w:val="en-GB" w:eastAsia="nl-BE"/>
        </w:rPr>
        <w:t xml:space="preserve">        };</w:t>
      </w:r>
    </w:p>
    <w:p w14:paraId="22272C50" w14:textId="77777777" w:rsidR="008155C0" w:rsidRDefault="008D6231" w:rsidP="008155C0">
      <w:pPr>
        <w:pStyle w:val="Code"/>
        <w:rPr>
          <w:color w:val="000000"/>
          <w:lang w:val="en-GB" w:eastAsia="nl-BE"/>
        </w:rPr>
      </w:pPr>
      <w:r w:rsidRPr="00A94B81">
        <w:rPr>
          <w:color w:val="000000"/>
          <w:lang w:val="en-GB" w:eastAsia="nl-BE"/>
        </w:rPr>
        <w:t xml:space="preserve">        </w:t>
      </w:r>
      <w:r w:rsidRPr="008155C0">
        <w:rPr>
          <w:color w:val="2B91AF"/>
          <w:lang w:val="en-GB" w:eastAsia="nl-BE"/>
        </w:rPr>
        <w:t>Assert</w:t>
      </w:r>
      <w:r w:rsidRPr="00E036E0">
        <w:rPr>
          <w:color w:val="000000"/>
          <w:lang w:val="en-GB" w:eastAsia="nl-BE"/>
        </w:rPr>
        <w:t xml:space="preserve">.AreEqual(correct, </w:t>
      </w:r>
    </w:p>
    <w:p w14:paraId="11220A63" w14:textId="30F5BBF7" w:rsidR="008D6231" w:rsidRPr="00171DAF" w:rsidRDefault="008155C0" w:rsidP="008155C0">
      <w:pPr>
        <w:pStyle w:val="Code"/>
        <w:ind w:firstLine="595"/>
        <w:rPr>
          <w:color w:val="000000"/>
          <w:lang w:eastAsia="nl-BE"/>
        </w:rPr>
      </w:pPr>
      <w:r>
        <w:rPr>
          <w:color w:val="000000"/>
          <w:lang w:val="en-GB" w:eastAsia="nl-BE"/>
        </w:rPr>
        <w:t xml:space="preserve">   </w:t>
      </w:r>
      <w:r w:rsidRPr="00171DAF">
        <w:rPr>
          <w:color w:val="000000"/>
          <w:lang w:eastAsia="nl-BE"/>
        </w:rPr>
        <w:t>c</w:t>
      </w:r>
      <w:r w:rsidR="008D6231" w:rsidRPr="00171DAF">
        <w:rPr>
          <w:color w:val="000000"/>
          <w:lang w:eastAsia="nl-BE"/>
        </w:rPr>
        <w:t xml:space="preserve">alculator.CalculateCalculatorResult(5, </w:t>
      </w:r>
      <w:r w:rsidR="008D6231" w:rsidRPr="00171DAF">
        <w:rPr>
          <w:color w:val="0000FF"/>
          <w:lang w:eastAsia="nl-BE"/>
        </w:rPr>
        <w:t>true</w:t>
      </w:r>
      <w:r w:rsidR="008D6231" w:rsidRPr="00171DAF">
        <w:rPr>
          <w:color w:val="000000"/>
          <w:lang w:eastAsia="nl-BE"/>
        </w:rPr>
        <w:t>));</w:t>
      </w:r>
    </w:p>
    <w:p w14:paraId="2BC8DF98" w14:textId="61F52AC4" w:rsidR="00271302" w:rsidRPr="0036164B" w:rsidRDefault="008D6231" w:rsidP="008155C0">
      <w:pPr>
        <w:pStyle w:val="Code"/>
        <w:rPr>
          <w:color w:val="000000"/>
          <w:lang w:eastAsia="nl-BE"/>
        </w:rPr>
      </w:pPr>
      <w:r w:rsidRPr="00171DAF">
        <w:rPr>
          <w:color w:val="000000"/>
          <w:lang w:eastAsia="nl-BE"/>
        </w:rPr>
        <w:t xml:space="preserve">    </w:t>
      </w:r>
      <w:r w:rsidRPr="0036164B">
        <w:rPr>
          <w:color w:val="000000"/>
          <w:lang w:eastAsia="nl-BE"/>
        </w:rPr>
        <w:t>}</w:t>
      </w:r>
    </w:p>
    <w:p w14:paraId="4AE76C2D" w14:textId="77777777" w:rsidR="008D6231" w:rsidRPr="0036164B" w:rsidRDefault="008D6231" w:rsidP="008D6231"/>
    <w:p w14:paraId="7499D7A4" w14:textId="5DE38670" w:rsidR="00DC3F93" w:rsidRPr="0036164B" w:rsidRDefault="00DC3F93" w:rsidP="008D6231">
      <w:r w:rsidRPr="0036164B">
        <w:t xml:space="preserve">Als we echter onze testen laten lopen, zien we dat onze nieuwe unit test faalt. Dit komt omdat de compiler niet weet wanneer een object gelijk is. </w:t>
      </w:r>
      <w:r w:rsidR="00282FF9" w:rsidRPr="0036164B">
        <w:t xml:space="preserve">We zullen dus de </w:t>
      </w:r>
      <w:r w:rsidR="00282FF9" w:rsidRPr="00822B40">
        <w:rPr>
          <w:b/>
          <w:bCs/>
        </w:rPr>
        <w:t>Equals methode</w:t>
      </w:r>
      <w:r w:rsidR="00282FF9" w:rsidRPr="0036164B">
        <w:t xml:space="preserve"> moeten implementeren op onze CalculatorResult clas</w:t>
      </w:r>
      <w:r w:rsidR="003C67BE" w:rsidRPr="0036164B">
        <w:t>s:</w:t>
      </w:r>
    </w:p>
    <w:p w14:paraId="2162FE05" w14:textId="77777777" w:rsidR="003C67BE" w:rsidRPr="00E036E0" w:rsidRDefault="003C67BE" w:rsidP="005C141E">
      <w:pPr>
        <w:pStyle w:val="Code"/>
        <w:rPr>
          <w:color w:val="000000"/>
          <w:lang w:val="en-GB" w:eastAsia="nl-BE"/>
        </w:rPr>
      </w:pPr>
      <w:r w:rsidRPr="00171DAF">
        <w:rPr>
          <w:color w:val="000000"/>
          <w:lang w:eastAsia="nl-BE"/>
        </w:rPr>
        <w:t xml:space="preserve">    </w:t>
      </w:r>
      <w:r w:rsidRPr="005C141E">
        <w:rPr>
          <w:color w:val="0000FF"/>
          <w:lang w:val="en-GB" w:eastAsia="nl-BE"/>
        </w:rPr>
        <w:t xml:space="preserve">public override bool </w:t>
      </w:r>
      <w:r w:rsidRPr="00E036E0">
        <w:rPr>
          <w:color w:val="000000"/>
          <w:lang w:val="en-GB" w:eastAsia="nl-BE"/>
        </w:rPr>
        <w:t>Equals(</w:t>
      </w:r>
      <w:r w:rsidRPr="005C141E">
        <w:rPr>
          <w:color w:val="0000FF"/>
          <w:lang w:val="en-GB" w:eastAsia="nl-BE"/>
        </w:rPr>
        <w:t>object</w:t>
      </w:r>
      <w:r w:rsidRPr="00E036E0">
        <w:rPr>
          <w:color w:val="000000"/>
          <w:lang w:val="en-GB" w:eastAsia="nl-BE"/>
        </w:rPr>
        <w:t>? obj)</w:t>
      </w:r>
    </w:p>
    <w:p w14:paraId="6DB7D53D" w14:textId="77777777" w:rsidR="003C67BE" w:rsidRPr="00A94B81" w:rsidRDefault="003C67BE" w:rsidP="005C141E">
      <w:pPr>
        <w:pStyle w:val="Code"/>
        <w:rPr>
          <w:color w:val="000000"/>
          <w:lang w:val="en-GB" w:eastAsia="nl-BE"/>
        </w:rPr>
      </w:pPr>
      <w:r w:rsidRPr="00E036E0">
        <w:rPr>
          <w:color w:val="000000"/>
          <w:lang w:val="en-GB" w:eastAsia="nl-BE"/>
        </w:rPr>
        <w:t xml:space="preserve">    </w:t>
      </w:r>
      <w:r w:rsidRPr="00A94B81">
        <w:rPr>
          <w:color w:val="000000"/>
          <w:lang w:val="en-GB" w:eastAsia="nl-BE"/>
        </w:rPr>
        <w:t>{</w:t>
      </w:r>
    </w:p>
    <w:p w14:paraId="407C73AE" w14:textId="77777777" w:rsidR="003C67BE" w:rsidRPr="00E036E0" w:rsidRDefault="003C67BE" w:rsidP="005C141E">
      <w:pPr>
        <w:pStyle w:val="Code"/>
        <w:rPr>
          <w:color w:val="000000"/>
          <w:lang w:val="en-GB" w:eastAsia="nl-BE"/>
        </w:rPr>
      </w:pPr>
      <w:r w:rsidRPr="00A94B81">
        <w:rPr>
          <w:color w:val="000000"/>
          <w:lang w:val="en-GB" w:eastAsia="nl-BE"/>
        </w:rPr>
        <w:t xml:space="preserve">        </w:t>
      </w:r>
      <w:r w:rsidRPr="005C141E">
        <w:rPr>
          <w:color w:val="0000FF"/>
          <w:lang w:val="en-GB" w:eastAsia="nl-BE"/>
        </w:rPr>
        <w:t xml:space="preserve">var </w:t>
      </w:r>
      <w:r w:rsidRPr="00E036E0">
        <w:rPr>
          <w:color w:val="000000"/>
          <w:lang w:val="en-GB" w:eastAsia="nl-BE"/>
        </w:rPr>
        <w:t xml:space="preserve">caculatorResult = </w:t>
      </w:r>
      <w:r w:rsidRPr="005C141E">
        <w:rPr>
          <w:color w:val="0000FF"/>
          <w:lang w:val="en-GB" w:eastAsia="nl-BE"/>
        </w:rPr>
        <w:t xml:space="preserve">obj </w:t>
      </w:r>
      <w:r w:rsidRPr="00E036E0">
        <w:rPr>
          <w:lang w:val="en-GB" w:eastAsia="nl-BE"/>
        </w:rPr>
        <w:t>as</w:t>
      </w:r>
      <w:r w:rsidRPr="00E036E0">
        <w:rPr>
          <w:color w:val="000000"/>
          <w:lang w:val="en-GB" w:eastAsia="nl-BE"/>
        </w:rPr>
        <w:t xml:space="preserve"> </w:t>
      </w:r>
      <w:r w:rsidRPr="00E036E0">
        <w:rPr>
          <w:color w:val="2B91AF"/>
          <w:lang w:val="en-GB" w:eastAsia="nl-BE"/>
        </w:rPr>
        <w:t>CalculatorResult</w:t>
      </w:r>
      <w:r w:rsidRPr="00E036E0">
        <w:rPr>
          <w:color w:val="000000"/>
          <w:lang w:val="en-GB" w:eastAsia="nl-BE"/>
        </w:rPr>
        <w:t>;</w:t>
      </w:r>
    </w:p>
    <w:p w14:paraId="016EB10F" w14:textId="77777777" w:rsidR="003C67BE" w:rsidRPr="00E036E0" w:rsidRDefault="003C67BE" w:rsidP="005C141E">
      <w:pPr>
        <w:pStyle w:val="Code"/>
        <w:rPr>
          <w:color w:val="000000"/>
          <w:lang w:val="en-GB" w:eastAsia="nl-BE"/>
        </w:rPr>
      </w:pPr>
      <w:r w:rsidRPr="00E036E0">
        <w:rPr>
          <w:color w:val="000000"/>
          <w:lang w:val="en-GB" w:eastAsia="nl-BE"/>
        </w:rPr>
        <w:t xml:space="preserve">        </w:t>
      </w:r>
      <w:r w:rsidRPr="005C141E">
        <w:rPr>
          <w:color w:val="0000FF"/>
          <w:lang w:val="en-GB" w:eastAsia="nl-BE"/>
        </w:rPr>
        <w:t xml:space="preserve">if </w:t>
      </w:r>
      <w:r w:rsidRPr="00E036E0">
        <w:rPr>
          <w:color w:val="000000"/>
          <w:lang w:val="en-GB" w:eastAsia="nl-BE"/>
        </w:rPr>
        <w:t xml:space="preserve">(caculatorResult </w:t>
      </w:r>
      <w:r w:rsidRPr="005C141E">
        <w:rPr>
          <w:color w:val="0000FF"/>
          <w:lang w:val="en-GB" w:eastAsia="nl-BE"/>
        </w:rPr>
        <w:t>is null</w:t>
      </w:r>
      <w:r w:rsidRPr="00E036E0">
        <w:rPr>
          <w:color w:val="000000"/>
          <w:lang w:val="en-GB" w:eastAsia="nl-BE"/>
        </w:rPr>
        <w:t xml:space="preserve">) </w:t>
      </w:r>
      <w:r w:rsidRPr="005C141E">
        <w:rPr>
          <w:color w:val="0000FF"/>
          <w:lang w:val="en-GB" w:eastAsia="nl-BE"/>
        </w:rPr>
        <w:t xml:space="preserve">return </w:t>
      </w:r>
      <w:r w:rsidRPr="00E036E0">
        <w:rPr>
          <w:lang w:val="en-GB" w:eastAsia="nl-BE"/>
        </w:rPr>
        <w:t>false</w:t>
      </w:r>
      <w:r w:rsidRPr="00E036E0">
        <w:rPr>
          <w:color w:val="000000"/>
          <w:lang w:val="en-GB" w:eastAsia="nl-BE"/>
        </w:rPr>
        <w:t>;</w:t>
      </w:r>
    </w:p>
    <w:p w14:paraId="0E8B2D92" w14:textId="77777777" w:rsidR="003C67BE" w:rsidRPr="00E036E0" w:rsidRDefault="003C67BE" w:rsidP="005C141E">
      <w:pPr>
        <w:pStyle w:val="Code"/>
        <w:rPr>
          <w:color w:val="000000"/>
          <w:lang w:val="en-GB" w:eastAsia="nl-BE"/>
        </w:rPr>
      </w:pPr>
    </w:p>
    <w:p w14:paraId="0C5FF875" w14:textId="77777777" w:rsidR="003C67BE" w:rsidRPr="00E036E0" w:rsidRDefault="003C67BE" w:rsidP="005C141E">
      <w:pPr>
        <w:pStyle w:val="Code"/>
        <w:rPr>
          <w:color w:val="000000"/>
          <w:lang w:val="en-GB" w:eastAsia="nl-BE"/>
        </w:rPr>
      </w:pPr>
      <w:r w:rsidRPr="00E036E0">
        <w:rPr>
          <w:color w:val="000000"/>
          <w:lang w:val="en-GB" w:eastAsia="nl-BE"/>
        </w:rPr>
        <w:t xml:space="preserve">        </w:t>
      </w:r>
      <w:r w:rsidRPr="005C141E">
        <w:rPr>
          <w:color w:val="0000FF"/>
          <w:lang w:val="en-GB" w:eastAsia="nl-BE"/>
        </w:rPr>
        <w:t xml:space="preserve">return </w:t>
      </w:r>
      <w:r w:rsidRPr="00E036E0">
        <w:rPr>
          <w:color w:val="000000"/>
          <w:lang w:val="en-GB" w:eastAsia="nl-BE"/>
        </w:rPr>
        <w:t>caculatorResult.Description == Description &amp;&amp;</w:t>
      </w:r>
    </w:p>
    <w:p w14:paraId="58CB6B3E" w14:textId="77777777" w:rsidR="003C67BE" w:rsidRPr="00E036E0" w:rsidRDefault="003C67BE" w:rsidP="005C141E">
      <w:pPr>
        <w:pStyle w:val="Code"/>
        <w:rPr>
          <w:color w:val="000000"/>
          <w:lang w:val="en-GB" w:eastAsia="nl-BE"/>
        </w:rPr>
      </w:pPr>
      <w:r w:rsidRPr="00E036E0">
        <w:rPr>
          <w:color w:val="000000"/>
          <w:lang w:val="en-GB" w:eastAsia="nl-BE"/>
        </w:rPr>
        <w:t xml:space="preserve">            caculatorResult.Result == Result;</w:t>
      </w:r>
    </w:p>
    <w:p w14:paraId="072CB517" w14:textId="0EDE1DB4" w:rsidR="003C67BE" w:rsidRPr="00AD1150" w:rsidRDefault="003C67BE" w:rsidP="005C141E">
      <w:pPr>
        <w:pStyle w:val="Code"/>
        <w:rPr>
          <w:color w:val="000000"/>
          <w:lang w:val="en-GB" w:eastAsia="nl-BE"/>
        </w:rPr>
      </w:pPr>
      <w:r w:rsidRPr="00E036E0">
        <w:rPr>
          <w:color w:val="000000"/>
          <w:lang w:val="en-GB" w:eastAsia="nl-BE"/>
        </w:rPr>
        <w:t xml:space="preserve">    </w:t>
      </w:r>
      <w:r w:rsidRPr="00AD1150">
        <w:rPr>
          <w:color w:val="000000"/>
          <w:lang w:val="en-GB" w:eastAsia="nl-BE"/>
        </w:rPr>
        <w:t>}</w:t>
      </w:r>
    </w:p>
    <w:p w14:paraId="3D312739" w14:textId="77777777" w:rsidR="003C67BE" w:rsidRPr="00AD1150" w:rsidRDefault="003C67BE" w:rsidP="003C67BE">
      <w:pPr>
        <w:rPr>
          <w:rFonts w:ascii="Cascadia Mono" w:hAnsi="Cascadia Mono" w:cs="Cascadia Mono"/>
          <w:color w:val="000000"/>
          <w:sz w:val="19"/>
          <w:szCs w:val="19"/>
          <w:lang w:val="en-GB" w:eastAsia="nl-BE"/>
        </w:rPr>
      </w:pPr>
    </w:p>
    <w:p w14:paraId="0EE50B3B" w14:textId="6827D29B" w:rsidR="003C67BE" w:rsidRPr="0036164B" w:rsidRDefault="003C67BE" w:rsidP="003C67BE">
      <w:r w:rsidRPr="0036164B">
        <w:t>Hierna zal onze test wel groen kleuren. We moeten er dus op letten dat wanneer we objecten vergelijken, het voor de compiler steeds duidelijk is wanneer objecten gelijk zijn aan elkaar.</w:t>
      </w:r>
    </w:p>
    <w:p w14:paraId="57E13B86" w14:textId="77777777" w:rsidR="00EC5803" w:rsidRPr="0036164B" w:rsidRDefault="00EC5803" w:rsidP="003C67BE"/>
    <w:p w14:paraId="23655109" w14:textId="0883753E" w:rsidR="008E0C97" w:rsidRPr="0036164B" w:rsidRDefault="00EC5803" w:rsidP="003C67BE">
      <w:r w:rsidRPr="0036164B">
        <w:t>Tot zo ver zijn we de happy paths aan het testen. Een happy path is de flow in de code waarin de code normaal uitgevoerd wordt. Stel dat onze methode op een bepaald punt echter een exception zal smijten</w:t>
      </w:r>
      <w:r w:rsidR="00D57941" w:rsidRPr="0036164B">
        <w:t>, hoe testen we dit?</w:t>
      </w:r>
    </w:p>
    <w:p w14:paraId="3F331F34" w14:textId="73DBFD83" w:rsidR="00842A44" w:rsidRDefault="00D57941" w:rsidP="003C67BE">
      <w:r w:rsidRPr="0036164B">
        <w:t>We voegen in onze CalculateCalculatorResult methode een controle toe, die een exception gaat gooien:</w:t>
      </w:r>
    </w:p>
    <w:p w14:paraId="59998AB7" w14:textId="77777777" w:rsidR="00842A44" w:rsidRDefault="00842A44">
      <w:pPr>
        <w:spacing w:line="240" w:lineRule="auto"/>
        <w:jc w:val="left"/>
      </w:pPr>
      <w:r>
        <w:br w:type="page"/>
      </w:r>
    </w:p>
    <w:p w14:paraId="17C82263" w14:textId="77777777" w:rsidR="00D57941" w:rsidRPr="0036164B" w:rsidRDefault="00D57941" w:rsidP="003C67BE"/>
    <w:p w14:paraId="4208A0E3" w14:textId="30A0C880" w:rsidR="00CA7433" w:rsidRPr="00E036E0" w:rsidRDefault="00CA7433" w:rsidP="00842A44">
      <w:pPr>
        <w:pStyle w:val="Code"/>
        <w:rPr>
          <w:lang w:val="en-GB" w:eastAsia="nl-BE"/>
        </w:rPr>
      </w:pPr>
      <w:r w:rsidRPr="00E036E0">
        <w:rPr>
          <w:color w:val="0000FF"/>
          <w:lang w:val="en-GB" w:eastAsia="nl-BE"/>
        </w:rPr>
        <w:t>if</w:t>
      </w:r>
      <w:r w:rsidRPr="00E036E0">
        <w:rPr>
          <w:lang w:val="en-GB" w:eastAsia="nl-BE"/>
        </w:rPr>
        <w:t xml:space="preserve"> (start &lt; 0)</w:t>
      </w:r>
    </w:p>
    <w:p w14:paraId="6010F96F" w14:textId="60CC340B" w:rsidR="00CA7433" w:rsidRPr="00E036E0" w:rsidRDefault="00CA7433" w:rsidP="00842A44">
      <w:pPr>
        <w:pStyle w:val="Code"/>
        <w:ind w:firstLine="595"/>
        <w:rPr>
          <w:lang w:val="en-GB" w:eastAsia="nl-BE"/>
        </w:rPr>
      </w:pPr>
      <w:r w:rsidRPr="00E036E0">
        <w:rPr>
          <w:color w:val="0000FF"/>
          <w:lang w:val="en-GB" w:eastAsia="nl-BE"/>
        </w:rPr>
        <w:t>throw</w:t>
      </w:r>
      <w:r w:rsidRPr="00E036E0">
        <w:rPr>
          <w:lang w:val="en-GB" w:eastAsia="nl-BE"/>
        </w:rPr>
        <w:t xml:space="preserve"> </w:t>
      </w:r>
      <w:r w:rsidRPr="00E036E0">
        <w:rPr>
          <w:color w:val="0000FF"/>
          <w:lang w:val="en-GB" w:eastAsia="nl-BE"/>
        </w:rPr>
        <w:t>new</w:t>
      </w:r>
      <w:r w:rsidRPr="00E036E0">
        <w:rPr>
          <w:lang w:val="en-GB" w:eastAsia="nl-BE"/>
        </w:rPr>
        <w:t xml:space="preserve"> </w:t>
      </w:r>
      <w:r w:rsidRPr="00E036E0">
        <w:rPr>
          <w:color w:val="2B91AF"/>
          <w:lang w:val="en-GB" w:eastAsia="nl-BE"/>
        </w:rPr>
        <w:t>ArgumentOutOfRangeException</w:t>
      </w:r>
      <w:r w:rsidRPr="00E036E0">
        <w:rPr>
          <w:lang w:val="en-GB" w:eastAsia="nl-BE"/>
        </w:rPr>
        <w:t>(</w:t>
      </w:r>
      <w:r w:rsidRPr="00E036E0">
        <w:rPr>
          <w:color w:val="A31515"/>
          <w:lang w:val="en-GB" w:eastAsia="nl-BE"/>
        </w:rPr>
        <w:t>"Start can't be below</w:t>
      </w:r>
      <w:r w:rsidR="00842A44">
        <w:rPr>
          <w:color w:val="A31515"/>
          <w:lang w:val="en-GB" w:eastAsia="nl-BE"/>
        </w:rPr>
        <w:t xml:space="preserve"> z</w:t>
      </w:r>
      <w:r w:rsidRPr="00E036E0">
        <w:rPr>
          <w:color w:val="A31515"/>
          <w:lang w:val="en-GB" w:eastAsia="nl-BE"/>
        </w:rPr>
        <w:t>ero"</w:t>
      </w:r>
      <w:r w:rsidRPr="00E036E0">
        <w:rPr>
          <w:lang w:val="en-GB" w:eastAsia="nl-BE"/>
        </w:rPr>
        <w:t xml:space="preserve">); </w:t>
      </w:r>
    </w:p>
    <w:p w14:paraId="55755741" w14:textId="09E7B7E1" w:rsidR="00D57941" w:rsidRPr="0036164B" w:rsidRDefault="00CA7433" w:rsidP="003C67BE">
      <w:r w:rsidRPr="0036164B">
        <w:t>We gaan dus geen CalculateResult krijgen wanneer we de start parameter doorgeven met een waarde kleine dan 0.</w:t>
      </w:r>
      <w:r w:rsidR="002A41AB" w:rsidRPr="0036164B">
        <w:t xml:space="preserve"> Via </w:t>
      </w:r>
      <w:r w:rsidR="001015B7" w:rsidRPr="0036164B">
        <w:t xml:space="preserve">onze normale Assert functies kunnen we dit niet aftoetsen. </w:t>
      </w:r>
    </w:p>
    <w:p w14:paraId="21734BFF" w14:textId="7FD215D3" w:rsidR="00025298" w:rsidRPr="0036164B" w:rsidRDefault="00025298" w:rsidP="003C67BE">
      <w:r w:rsidRPr="0036164B">
        <w:t>We zullen dus de ThrowsException methode moeten gebruiken:</w:t>
      </w:r>
    </w:p>
    <w:p w14:paraId="1C1662F3" w14:textId="77777777" w:rsidR="00025298" w:rsidRPr="00A94B81" w:rsidRDefault="00025298" w:rsidP="004C073C">
      <w:pPr>
        <w:pStyle w:val="Code"/>
        <w:rPr>
          <w:color w:val="000000"/>
          <w:lang w:val="en-GB" w:eastAsia="nl-BE"/>
        </w:rPr>
      </w:pPr>
      <w:r w:rsidRPr="0036164B">
        <w:rPr>
          <w:color w:val="000000"/>
          <w:lang w:eastAsia="nl-BE"/>
        </w:rPr>
        <w:t xml:space="preserve">    </w:t>
      </w:r>
      <w:r w:rsidRPr="00A94B81">
        <w:rPr>
          <w:color w:val="000000"/>
          <w:lang w:val="en-GB" w:eastAsia="nl-BE"/>
        </w:rPr>
        <w:t>[</w:t>
      </w:r>
      <w:r w:rsidRPr="004C073C">
        <w:rPr>
          <w:color w:val="2B91AF"/>
          <w:lang w:val="en-GB" w:eastAsia="nl-BE"/>
        </w:rPr>
        <w:t>TestMethod</w:t>
      </w:r>
      <w:r w:rsidRPr="00A94B81">
        <w:rPr>
          <w:color w:val="000000"/>
          <w:lang w:val="en-GB" w:eastAsia="nl-BE"/>
        </w:rPr>
        <w:t>()]</w:t>
      </w:r>
    </w:p>
    <w:p w14:paraId="21DEBBA7" w14:textId="77777777" w:rsidR="00025298" w:rsidRPr="00A94B81" w:rsidRDefault="00025298" w:rsidP="004C073C">
      <w:pPr>
        <w:pStyle w:val="Code"/>
        <w:rPr>
          <w:color w:val="000000"/>
          <w:lang w:val="en-GB" w:eastAsia="nl-BE"/>
        </w:rPr>
      </w:pPr>
      <w:r w:rsidRPr="00A94B81">
        <w:rPr>
          <w:color w:val="000000"/>
          <w:lang w:val="en-GB" w:eastAsia="nl-BE"/>
        </w:rPr>
        <w:t xml:space="preserve">    </w:t>
      </w:r>
      <w:r w:rsidRPr="00A94B81">
        <w:rPr>
          <w:color w:val="0000FF"/>
          <w:lang w:val="en-GB" w:eastAsia="nl-BE"/>
        </w:rPr>
        <w:t>public</w:t>
      </w:r>
      <w:r w:rsidRPr="00A94B81">
        <w:rPr>
          <w:color w:val="000000"/>
          <w:lang w:val="en-GB" w:eastAsia="nl-BE"/>
        </w:rPr>
        <w:t xml:space="preserve"> </w:t>
      </w:r>
      <w:r w:rsidRPr="00A94B81">
        <w:rPr>
          <w:color w:val="0000FF"/>
          <w:lang w:val="en-GB" w:eastAsia="nl-BE"/>
        </w:rPr>
        <w:t>void</w:t>
      </w:r>
      <w:r w:rsidRPr="00A94B81">
        <w:rPr>
          <w:color w:val="000000"/>
          <w:lang w:val="en-GB" w:eastAsia="nl-BE"/>
        </w:rPr>
        <w:t xml:space="preserve"> </w:t>
      </w:r>
      <w:r w:rsidRPr="004C073C">
        <w:rPr>
          <w:color w:val="2B91AF"/>
          <w:lang w:val="en-GB" w:eastAsia="nl-BE"/>
        </w:rPr>
        <w:t>CalculateCalculatorResultTestException</w:t>
      </w:r>
      <w:r w:rsidRPr="00A94B81">
        <w:rPr>
          <w:color w:val="000000"/>
          <w:lang w:val="en-GB" w:eastAsia="nl-BE"/>
        </w:rPr>
        <w:t>()</w:t>
      </w:r>
    </w:p>
    <w:p w14:paraId="78D1B20F" w14:textId="77777777" w:rsidR="00025298" w:rsidRPr="00A94B81" w:rsidRDefault="00025298" w:rsidP="004C073C">
      <w:pPr>
        <w:pStyle w:val="Code"/>
        <w:rPr>
          <w:color w:val="000000"/>
          <w:lang w:val="en-GB" w:eastAsia="nl-BE"/>
        </w:rPr>
      </w:pPr>
      <w:r w:rsidRPr="00A94B81">
        <w:rPr>
          <w:color w:val="000000"/>
          <w:lang w:val="en-GB" w:eastAsia="nl-BE"/>
        </w:rPr>
        <w:t xml:space="preserve">    {</w:t>
      </w:r>
    </w:p>
    <w:p w14:paraId="59041DB2" w14:textId="6CE453F1" w:rsidR="004C073C" w:rsidRDefault="00025298" w:rsidP="004C073C">
      <w:pPr>
        <w:pStyle w:val="Code"/>
        <w:rPr>
          <w:color w:val="000000"/>
          <w:lang w:val="en-GB" w:eastAsia="nl-BE"/>
        </w:rPr>
      </w:pPr>
      <w:r w:rsidRPr="00A94B81">
        <w:rPr>
          <w:color w:val="000000"/>
          <w:lang w:val="en-GB" w:eastAsia="nl-BE"/>
        </w:rPr>
        <w:t xml:space="preserve">        </w:t>
      </w:r>
      <w:r w:rsidRPr="004C073C">
        <w:rPr>
          <w:color w:val="2B91AF"/>
          <w:lang w:val="en-GB" w:eastAsia="nl-BE"/>
        </w:rPr>
        <w:t>Assert</w:t>
      </w:r>
      <w:r w:rsidRPr="00E036E0">
        <w:rPr>
          <w:color w:val="000000"/>
          <w:lang w:val="en-GB" w:eastAsia="nl-BE"/>
        </w:rPr>
        <w:t>.ThrowsException&lt;</w:t>
      </w:r>
      <w:r w:rsidRPr="00E036E0">
        <w:rPr>
          <w:lang w:val="en-GB" w:eastAsia="nl-BE"/>
        </w:rPr>
        <w:t>ArgumentOutOfRangeException</w:t>
      </w:r>
      <w:r w:rsidRPr="00E036E0">
        <w:rPr>
          <w:color w:val="000000"/>
          <w:lang w:val="en-GB" w:eastAsia="nl-BE"/>
        </w:rPr>
        <w:t xml:space="preserve">&gt;(() =&gt; </w:t>
      </w:r>
    </w:p>
    <w:p w14:paraId="1FA8D2BA" w14:textId="4C1A1BD7" w:rsidR="00025298" w:rsidRPr="00AD1150" w:rsidRDefault="004C073C" w:rsidP="004C073C">
      <w:pPr>
        <w:pStyle w:val="Code"/>
        <w:rPr>
          <w:color w:val="000000"/>
          <w:lang w:val="en-GB" w:eastAsia="nl-BE"/>
        </w:rPr>
      </w:pPr>
      <w:r>
        <w:rPr>
          <w:color w:val="000000"/>
          <w:lang w:val="en-GB" w:eastAsia="nl-BE"/>
        </w:rPr>
        <w:t xml:space="preserve">        </w:t>
      </w:r>
      <w:r w:rsidR="00025298" w:rsidRPr="00AD1150">
        <w:rPr>
          <w:color w:val="000000"/>
          <w:lang w:val="en-GB" w:eastAsia="nl-BE"/>
        </w:rPr>
        <w:t xml:space="preserve">_calculator.CalculateCalculatorResult(-5, </w:t>
      </w:r>
      <w:r w:rsidR="00025298" w:rsidRPr="00AD1150">
        <w:rPr>
          <w:color w:val="0000FF"/>
          <w:lang w:val="en-GB" w:eastAsia="nl-BE"/>
        </w:rPr>
        <w:t>true</w:t>
      </w:r>
      <w:r w:rsidR="00025298" w:rsidRPr="00AD1150">
        <w:rPr>
          <w:color w:val="000000"/>
          <w:lang w:val="en-GB" w:eastAsia="nl-BE"/>
        </w:rPr>
        <w:t>));</w:t>
      </w:r>
    </w:p>
    <w:p w14:paraId="3A30A78B" w14:textId="2AA8E4FD" w:rsidR="00025298" w:rsidRPr="0036164B" w:rsidRDefault="00025298" w:rsidP="004C073C">
      <w:pPr>
        <w:pStyle w:val="Code"/>
        <w:rPr>
          <w:color w:val="000000"/>
          <w:lang w:eastAsia="nl-BE"/>
        </w:rPr>
      </w:pPr>
      <w:r w:rsidRPr="00AD1150">
        <w:rPr>
          <w:color w:val="000000"/>
          <w:lang w:val="en-GB" w:eastAsia="nl-BE"/>
        </w:rPr>
        <w:t xml:space="preserve">    </w:t>
      </w:r>
      <w:r w:rsidRPr="0036164B">
        <w:rPr>
          <w:color w:val="000000"/>
          <w:lang w:eastAsia="nl-BE"/>
        </w:rPr>
        <w:t>}</w:t>
      </w:r>
    </w:p>
    <w:p w14:paraId="3F9A310A" w14:textId="77777777" w:rsidR="00025298" w:rsidRPr="0036164B" w:rsidRDefault="00025298" w:rsidP="00025298"/>
    <w:p w14:paraId="260C6C06" w14:textId="77777777" w:rsidR="00E71D7C" w:rsidRDefault="00106287" w:rsidP="00025298">
      <w:r w:rsidRPr="0036164B">
        <w:t>We zien in deze werking enkele grote verschillen met de Assert.AreEquals werking.</w:t>
      </w:r>
    </w:p>
    <w:p w14:paraId="3E0B3441" w14:textId="4524702B" w:rsidR="00681E8F" w:rsidRPr="00FB43A3" w:rsidRDefault="00EB0208" w:rsidP="00681E8F">
      <w:pPr>
        <w:rPr>
          <w:rFonts w:ascii="Cascadia Mono" w:hAnsi="Cascadia Mono" w:cs="Cascadia Mono"/>
          <w:color w:val="000000"/>
          <w:sz w:val="19"/>
          <w:szCs w:val="19"/>
          <w:lang w:eastAsia="nl-BE"/>
        </w:rPr>
      </w:pPr>
      <w:r w:rsidRPr="0036164B">
        <w:t>Tussen de &lt;&gt; geven mee welk type van exception we verwachten.</w:t>
      </w:r>
      <w:r w:rsidR="005035C3" w:rsidRPr="0036164B">
        <w:t xml:space="preserve"> </w:t>
      </w:r>
      <w:r w:rsidR="00E5128E" w:rsidRPr="0036164B">
        <w:t xml:space="preserve">Als parameter geven we niet langer een waarde mee, maar een delegate. </w:t>
      </w:r>
      <w:r w:rsidR="003A1AE2" w:rsidRPr="0036164B">
        <w:t xml:space="preserve">Een delegate is een manier om een functie door te geven als parameter. </w:t>
      </w:r>
      <w:r w:rsidR="00F77017" w:rsidRPr="0036164B">
        <w:t xml:space="preserve">In dit geval geven we een </w:t>
      </w:r>
      <w:r w:rsidR="00154F86" w:rsidRPr="0036164B">
        <w:t>anonieme</w:t>
      </w:r>
      <w:r w:rsidR="00F77017" w:rsidRPr="0036164B">
        <w:t xml:space="preserve"> functie door (= functie zonder naam) waarvan de uitvoering gelijkgesteld wordt aan de uitvoering van </w:t>
      </w:r>
      <w:r w:rsidR="00F77017" w:rsidRPr="0036164B">
        <w:rPr>
          <w:rFonts w:ascii="Cascadia Mono" w:hAnsi="Cascadia Mono" w:cs="Cascadia Mono"/>
          <w:color w:val="000000"/>
          <w:sz w:val="19"/>
          <w:szCs w:val="19"/>
          <w:lang w:eastAsia="nl-BE"/>
        </w:rPr>
        <w:t xml:space="preserve">_calculator.CalculateCalculatorResult(-5, </w:t>
      </w:r>
      <w:r w:rsidR="00F77017" w:rsidRPr="0036164B">
        <w:rPr>
          <w:rFonts w:ascii="Cascadia Mono" w:hAnsi="Cascadia Mono" w:cs="Cascadia Mono"/>
          <w:color w:val="0000FF"/>
          <w:sz w:val="19"/>
          <w:szCs w:val="19"/>
          <w:lang w:eastAsia="nl-BE"/>
        </w:rPr>
        <w:t>true</w:t>
      </w:r>
      <w:r w:rsidR="00F77017" w:rsidRPr="0036164B">
        <w:rPr>
          <w:rFonts w:ascii="Cascadia Mono" w:hAnsi="Cascadia Mono" w:cs="Cascadia Mono"/>
          <w:color w:val="000000"/>
          <w:sz w:val="19"/>
          <w:szCs w:val="19"/>
          <w:lang w:eastAsia="nl-BE"/>
        </w:rPr>
        <w:t>).</w:t>
      </w:r>
    </w:p>
    <w:p w14:paraId="60FA67B9" w14:textId="468F08CC" w:rsidR="00E72957" w:rsidRPr="0036164B" w:rsidRDefault="00E72957" w:rsidP="00E72957">
      <w:pPr>
        <w:pStyle w:val="Kop2"/>
      </w:pPr>
      <w:bookmarkStart w:id="57" w:name="_Toc106831721"/>
      <w:r w:rsidRPr="0036164B">
        <w:t>Test Driven Development</w:t>
      </w:r>
      <w:bookmarkEnd w:id="57"/>
    </w:p>
    <w:p w14:paraId="21BC636E" w14:textId="70FCD2B9" w:rsidR="00D70A55" w:rsidRPr="0036164B" w:rsidRDefault="00154F86" w:rsidP="00D70A55">
      <w:r w:rsidRPr="0036164B">
        <w:t xml:space="preserve">Unit testing worden vooral na de feiten geschreven. De ontwikkelaar gaat eerst </w:t>
      </w:r>
      <w:r w:rsidR="00CC1A58" w:rsidRPr="0036164B">
        <w:t xml:space="preserve">de code schrijven en hierna deze code </w:t>
      </w:r>
      <w:r w:rsidR="009F60DD" w:rsidRPr="0036164B">
        <w:t>beveiligen door unit testen errond te schrijven.</w:t>
      </w:r>
      <w:r w:rsidR="00AF1471" w:rsidRPr="0036164B">
        <w:t xml:space="preserve"> </w:t>
      </w:r>
      <w:r w:rsidR="000179F5" w:rsidRPr="0036164B">
        <w:t>Test Driven Development (TDD) is een programmeerstijl waarbij we echter eerst de testen gaan schrijven, en hierna pas de eigenlijke code.</w:t>
      </w:r>
    </w:p>
    <w:p w14:paraId="0FE8A4E5" w14:textId="1A068D92" w:rsidR="000179F5" w:rsidRPr="0036164B" w:rsidRDefault="000179F5" w:rsidP="00D70A55">
      <w:r w:rsidRPr="0036164B">
        <w:t xml:space="preserve">Dit verplicht ons om vanaf het eerste moment een duidelijk beeld te hebben wat we willen en waar we heen gaan, en zorgt ervoor dat al onze code onder unit testing komt. Het nadeel is dat deze manier van werking trager is </w:t>
      </w:r>
      <w:r w:rsidR="00F52637" w:rsidRPr="0036164B">
        <w:t>in het begin, en meer moeite van de ontwikkelaar vraagt.</w:t>
      </w:r>
    </w:p>
    <w:p w14:paraId="2E0C26F3" w14:textId="77777777" w:rsidR="00AA6477" w:rsidRDefault="00AA6477">
      <w:pPr>
        <w:spacing w:line="240" w:lineRule="auto"/>
        <w:jc w:val="left"/>
        <w:rPr>
          <w:rFonts w:cstheme="minorHAnsi"/>
          <w:bCs/>
        </w:rPr>
      </w:pPr>
      <w:bookmarkStart w:id="58" w:name="_Toc106831722"/>
      <w:r>
        <w:br w:type="page"/>
      </w:r>
    </w:p>
    <w:p w14:paraId="2A679BBD" w14:textId="7FF3262A" w:rsidR="00D34A8B" w:rsidRPr="0036164B" w:rsidRDefault="00D34A8B" w:rsidP="00D34A8B">
      <w:pPr>
        <w:pStyle w:val="Kop3"/>
      </w:pPr>
      <w:r w:rsidRPr="0036164B">
        <w:lastRenderedPageBreak/>
        <w:t>Praktisch</w:t>
      </w:r>
      <w:bookmarkEnd w:id="58"/>
      <w:r w:rsidR="00D14A15">
        <w:t xml:space="preserve"> voorbeeld</w:t>
      </w:r>
    </w:p>
    <w:p w14:paraId="7C457888" w14:textId="7AECE2F7" w:rsidR="002C061D" w:rsidRPr="0036164B" w:rsidRDefault="006E764C" w:rsidP="00D70A55">
      <w:r w:rsidRPr="0036164B">
        <w:t xml:space="preserve">Stel, </w:t>
      </w:r>
      <w:r w:rsidR="002C061D" w:rsidRPr="0036164B">
        <w:t>we hebben volgende story</w:t>
      </w:r>
      <w:r w:rsidR="007C42F5" w:rsidRPr="0036164B">
        <w:t>.</w:t>
      </w:r>
    </w:p>
    <w:p w14:paraId="6D5A6EEE" w14:textId="21A56BF7" w:rsidR="007C42F5" w:rsidRPr="0036164B" w:rsidRDefault="00DC714C" w:rsidP="00D70A55">
      <w:r>
        <w:t>Een g</w:t>
      </w:r>
      <w:r w:rsidR="00696073" w:rsidRPr="0036164B">
        <w:t xml:space="preserve">ebruiker wil een validatie voor wachtwoorden. Een wachtwoord moet bestaan uit minstens 8 karakters, en moet een hoofdletter en een </w:t>
      </w:r>
      <w:r w:rsidR="009D5700" w:rsidRPr="0036164B">
        <w:t>cijfer bevatten. De validatie is ofwel juist, ofwel fout.</w:t>
      </w:r>
    </w:p>
    <w:p w14:paraId="676A4AD5" w14:textId="68C109B9" w:rsidR="00BB6EFE" w:rsidRPr="00E036E0" w:rsidRDefault="00BB6EFE" w:rsidP="00D70A55">
      <w:pPr>
        <w:rPr>
          <w:lang w:val="en-GB"/>
        </w:rPr>
      </w:pPr>
      <w:r w:rsidRPr="0036164B">
        <w:t>We zouden dit als volgt kunnen oppakken. Nadat we een console app gemaakt hebben, maken we direct ook een unit test project in dezelfde solution.</w:t>
      </w:r>
      <w:r w:rsidR="00E42B0A" w:rsidRPr="0036164B">
        <w:t xml:space="preserve"> Gezien we dit nu manueel doen, kiezen we voor een MSTest Test Project.</w:t>
      </w:r>
      <w:r w:rsidR="00471D67" w:rsidRPr="0036164B">
        <w:t xml:space="preserve"> </w:t>
      </w:r>
      <w:r w:rsidR="00471D67" w:rsidRPr="00E036E0">
        <w:rPr>
          <w:lang w:val="en-GB"/>
        </w:rPr>
        <w:t xml:space="preserve">We maken hierin een class </w:t>
      </w:r>
      <w:r w:rsidR="00106897" w:rsidRPr="00E036E0">
        <w:rPr>
          <w:lang w:val="en-GB"/>
        </w:rPr>
        <w:t>PasswordValidationTests:</w:t>
      </w:r>
    </w:p>
    <w:p w14:paraId="6BC060AE" w14:textId="77777777" w:rsidR="008B48F2" w:rsidRPr="00E036E0" w:rsidRDefault="008B48F2" w:rsidP="00A525D1">
      <w:pPr>
        <w:pStyle w:val="Code"/>
        <w:rPr>
          <w:color w:val="000000"/>
          <w:lang w:val="en-GB" w:eastAsia="nl-BE"/>
        </w:rPr>
      </w:pPr>
      <w:r w:rsidRPr="00E036E0">
        <w:rPr>
          <w:color w:val="000000"/>
          <w:lang w:val="en-GB" w:eastAsia="nl-BE"/>
        </w:rPr>
        <w:t>[</w:t>
      </w:r>
      <w:r w:rsidRPr="00A525D1">
        <w:rPr>
          <w:color w:val="2B91AF"/>
          <w:lang w:val="en-GB" w:eastAsia="nl-BE"/>
        </w:rPr>
        <w:t>TestClass</w:t>
      </w:r>
      <w:r w:rsidRPr="00E036E0">
        <w:rPr>
          <w:color w:val="000000"/>
          <w:lang w:val="en-GB" w:eastAsia="nl-BE"/>
        </w:rPr>
        <w:t>]</w:t>
      </w:r>
    </w:p>
    <w:p w14:paraId="4E49D212" w14:textId="77777777" w:rsidR="008B48F2" w:rsidRPr="00E036E0" w:rsidRDefault="008B48F2" w:rsidP="00A525D1">
      <w:pPr>
        <w:pStyle w:val="Code"/>
        <w:rPr>
          <w:color w:val="000000"/>
          <w:lang w:val="en-GB" w:eastAsia="nl-BE"/>
        </w:rPr>
      </w:pPr>
      <w:r w:rsidRPr="00E036E0">
        <w:rPr>
          <w:color w:val="0000FF"/>
          <w:lang w:val="en-GB" w:eastAsia="nl-BE"/>
        </w:rPr>
        <w:t>public</w:t>
      </w:r>
      <w:r w:rsidRPr="00E036E0">
        <w:rPr>
          <w:color w:val="000000"/>
          <w:lang w:val="en-GB" w:eastAsia="nl-BE"/>
        </w:rPr>
        <w:t xml:space="preserve"> </w:t>
      </w:r>
      <w:r w:rsidRPr="00E036E0">
        <w:rPr>
          <w:color w:val="0000FF"/>
          <w:lang w:val="en-GB" w:eastAsia="nl-BE"/>
        </w:rPr>
        <w:t>class</w:t>
      </w:r>
      <w:r w:rsidRPr="00E036E0">
        <w:rPr>
          <w:color w:val="000000"/>
          <w:lang w:val="en-GB" w:eastAsia="nl-BE"/>
        </w:rPr>
        <w:t xml:space="preserve"> </w:t>
      </w:r>
      <w:r w:rsidRPr="00A525D1">
        <w:rPr>
          <w:color w:val="2B91AF"/>
          <w:lang w:val="en-GB" w:eastAsia="nl-BE"/>
        </w:rPr>
        <w:t>PasswordValidationTests</w:t>
      </w:r>
    </w:p>
    <w:p w14:paraId="010CD4E2" w14:textId="77777777" w:rsidR="008B48F2" w:rsidRPr="00E036E0" w:rsidRDefault="008B48F2" w:rsidP="00A525D1">
      <w:pPr>
        <w:pStyle w:val="Code"/>
        <w:rPr>
          <w:color w:val="000000"/>
          <w:lang w:val="en-GB" w:eastAsia="nl-BE"/>
        </w:rPr>
      </w:pPr>
      <w:r w:rsidRPr="00E036E0">
        <w:rPr>
          <w:color w:val="000000"/>
          <w:lang w:val="en-GB" w:eastAsia="nl-BE"/>
        </w:rPr>
        <w:t>{</w:t>
      </w:r>
    </w:p>
    <w:p w14:paraId="644F9B7F" w14:textId="77777777" w:rsidR="008B48F2" w:rsidRPr="00A94B81" w:rsidRDefault="008B48F2" w:rsidP="00A525D1">
      <w:pPr>
        <w:pStyle w:val="Code"/>
        <w:rPr>
          <w:color w:val="000000"/>
          <w:lang w:val="en-GB" w:eastAsia="nl-BE"/>
        </w:rPr>
      </w:pPr>
      <w:r w:rsidRPr="00E036E0">
        <w:rPr>
          <w:color w:val="000000"/>
          <w:lang w:val="en-GB" w:eastAsia="nl-BE"/>
        </w:rPr>
        <w:t xml:space="preserve">    </w:t>
      </w:r>
      <w:r w:rsidRPr="00A94B81">
        <w:rPr>
          <w:color w:val="000000"/>
          <w:lang w:val="en-GB" w:eastAsia="nl-BE"/>
        </w:rPr>
        <w:t>[</w:t>
      </w:r>
      <w:r w:rsidRPr="00A525D1">
        <w:rPr>
          <w:color w:val="2B91AF"/>
          <w:lang w:val="en-GB" w:eastAsia="nl-BE"/>
        </w:rPr>
        <w:t>TestMethod</w:t>
      </w:r>
      <w:r w:rsidRPr="00A94B81">
        <w:rPr>
          <w:color w:val="000000"/>
          <w:lang w:val="en-GB" w:eastAsia="nl-BE"/>
        </w:rPr>
        <w:t>]</w:t>
      </w:r>
    </w:p>
    <w:p w14:paraId="5D0D3638" w14:textId="77777777" w:rsidR="008B48F2" w:rsidRPr="00A94B81" w:rsidRDefault="008B48F2" w:rsidP="00A525D1">
      <w:pPr>
        <w:pStyle w:val="Code"/>
        <w:rPr>
          <w:color w:val="000000"/>
          <w:lang w:val="en-GB" w:eastAsia="nl-BE"/>
        </w:rPr>
      </w:pPr>
      <w:r w:rsidRPr="00A94B81">
        <w:rPr>
          <w:color w:val="000000"/>
          <w:lang w:val="en-GB" w:eastAsia="nl-BE"/>
        </w:rPr>
        <w:t xml:space="preserve">    </w:t>
      </w:r>
      <w:r w:rsidRPr="00A94B81">
        <w:rPr>
          <w:color w:val="0000FF"/>
          <w:lang w:val="en-GB" w:eastAsia="nl-BE"/>
        </w:rPr>
        <w:t>public</w:t>
      </w:r>
      <w:r w:rsidRPr="00A94B81">
        <w:rPr>
          <w:color w:val="000000"/>
          <w:lang w:val="en-GB" w:eastAsia="nl-BE"/>
        </w:rPr>
        <w:t xml:space="preserve"> </w:t>
      </w:r>
      <w:r w:rsidRPr="00A94B81">
        <w:rPr>
          <w:color w:val="0000FF"/>
          <w:lang w:val="en-GB" w:eastAsia="nl-BE"/>
        </w:rPr>
        <w:t>void</w:t>
      </w:r>
      <w:r w:rsidRPr="00A94B81">
        <w:rPr>
          <w:color w:val="000000"/>
          <w:lang w:val="en-GB" w:eastAsia="nl-BE"/>
        </w:rPr>
        <w:t xml:space="preserve"> </w:t>
      </w:r>
      <w:r w:rsidRPr="00A525D1">
        <w:rPr>
          <w:color w:val="2B91AF"/>
          <w:lang w:val="en-GB" w:eastAsia="nl-BE"/>
        </w:rPr>
        <w:t>PasswordValidationMinimumTest</w:t>
      </w:r>
      <w:r w:rsidRPr="00A94B81">
        <w:rPr>
          <w:color w:val="000000"/>
          <w:lang w:val="en-GB" w:eastAsia="nl-BE"/>
        </w:rPr>
        <w:t>()</w:t>
      </w:r>
    </w:p>
    <w:p w14:paraId="5EE5FAE7" w14:textId="77777777" w:rsidR="008B48F2" w:rsidRPr="00A94B81" w:rsidRDefault="008B48F2" w:rsidP="00A525D1">
      <w:pPr>
        <w:pStyle w:val="Code"/>
        <w:rPr>
          <w:color w:val="000000"/>
          <w:lang w:val="en-GB" w:eastAsia="nl-BE"/>
        </w:rPr>
      </w:pPr>
      <w:r w:rsidRPr="00A94B81">
        <w:rPr>
          <w:color w:val="000000"/>
          <w:lang w:val="en-GB" w:eastAsia="nl-BE"/>
        </w:rPr>
        <w:t xml:space="preserve">    {</w:t>
      </w:r>
    </w:p>
    <w:p w14:paraId="37D753B9" w14:textId="77777777" w:rsidR="008B48F2" w:rsidRPr="00E036E0" w:rsidRDefault="008B48F2" w:rsidP="00A525D1">
      <w:pPr>
        <w:pStyle w:val="Code"/>
        <w:rPr>
          <w:color w:val="000000"/>
          <w:lang w:val="en-GB" w:eastAsia="nl-BE"/>
        </w:rPr>
      </w:pPr>
      <w:r w:rsidRPr="00A94B81">
        <w:rPr>
          <w:color w:val="000000"/>
          <w:lang w:val="en-GB" w:eastAsia="nl-BE"/>
        </w:rPr>
        <w:t xml:space="preserve">        </w:t>
      </w:r>
      <w:r w:rsidRPr="00A525D1">
        <w:rPr>
          <w:color w:val="2B91AF"/>
          <w:lang w:val="en-GB" w:eastAsia="nl-BE"/>
        </w:rPr>
        <w:t xml:space="preserve">PasswordValidator </w:t>
      </w:r>
      <w:r w:rsidRPr="00E036E0">
        <w:rPr>
          <w:color w:val="000000"/>
          <w:lang w:val="en-GB" w:eastAsia="nl-BE"/>
        </w:rPr>
        <w:t xml:space="preserve">validor = </w:t>
      </w:r>
      <w:r w:rsidRPr="00E036E0">
        <w:rPr>
          <w:color w:val="0000FF"/>
          <w:lang w:val="en-GB" w:eastAsia="nl-BE"/>
        </w:rPr>
        <w:t>new</w:t>
      </w:r>
      <w:r w:rsidRPr="00E036E0">
        <w:rPr>
          <w:color w:val="000000"/>
          <w:lang w:val="en-GB" w:eastAsia="nl-BE"/>
        </w:rPr>
        <w:t xml:space="preserve"> </w:t>
      </w:r>
      <w:r w:rsidRPr="00A525D1">
        <w:rPr>
          <w:color w:val="2B91AF"/>
          <w:lang w:val="en-GB" w:eastAsia="nl-BE"/>
        </w:rPr>
        <w:t>PasswordValidator</w:t>
      </w:r>
      <w:r w:rsidRPr="00E036E0">
        <w:rPr>
          <w:color w:val="000000"/>
          <w:lang w:val="en-GB" w:eastAsia="nl-BE"/>
        </w:rPr>
        <w:t>();</w:t>
      </w:r>
    </w:p>
    <w:p w14:paraId="5AB3B7F2" w14:textId="77777777" w:rsidR="008B48F2" w:rsidRPr="00E036E0" w:rsidRDefault="008B48F2" w:rsidP="00A525D1">
      <w:pPr>
        <w:pStyle w:val="Code"/>
        <w:rPr>
          <w:color w:val="000000"/>
          <w:lang w:val="en-GB" w:eastAsia="nl-BE"/>
        </w:rPr>
      </w:pPr>
      <w:r w:rsidRPr="00E036E0">
        <w:rPr>
          <w:color w:val="000000"/>
          <w:lang w:val="en-GB" w:eastAsia="nl-BE"/>
        </w:rPr>
        <w:t xml:space="preserve">        </w:t>
      </w:r>
      <w:r w:rsidRPr="00A525D1">
        <w:rPr>
          <w:color w:val="2B91AF"/>
          <w:lang w:val="en-GB" w:eastAsia="nl-BE"/>
        </w:rPr>
        <w:t>Assert</w:t>
      </w:r>
      <w:r w:rsidRPr="00E036E0">
        <w:rPr>
          <w:color w:val="000000"/>
          <w:lang w:val="en-GB" w:eastAsia="nl-BE"/>
        </w:rPr>
        <w:t>.AreEqual(</w:t>
      </w:r>
      <w:r w:rsidRPr="00E036E0">
        <w:rPr>
          <w:color w:val="0000FF"/>
          <w:lang w:val="en-GB" w:eastAsia="nl-BE"/>
        </w:rPr>
        <w:t>true</w:t>
      </w:r>
      <w:r w:rsidRPr="00E036E0">
        <w:rPr>
          <w:color w:val="000000"/>
          <w:lang w:val="en-GB" w:eastAsia="nl-BE"/>
        </w:rPr>
        <w:t>, validor.Validate(</w:t>
      </w:r>
      <w:r w:rsidRPr="00E036E0">
        <w:rPr>
          <w:color w:val="A31515"/>
          <w:lang w:val="en-GB" w:eastAsia="nl-BE"/>
        </w:rPr>
        <w:t>"Abcdef12"</w:t>
      </w:r>
      <w:r w:rsidRPr="00E036E0">
        <w:rPr>
          <w:color w:val="000000"/>
          <w:lang w:val="en-GB" w:eastAsia="nl-BE"/>
        </w:rPr>
        <w:t>));</w:t>
      </w:r>
    </w:p>
    <w:p w14:paraId="3BA4B3A7" w14:textId="77777777" w:rsidR="008B48F2" w:rsidRPr="0036164B" w:rsidRDefault="008B48F2" w:rsidP="00A525D1">
      <w:pPr>
        <w:pStyle w:val="Code"/>
        <w:rPr>
          <w:color w:val="000000"/>
          <w:lang w:eastAsia="nl-BE"/>
        </w:rPr>
      </w:pPr>
      <w:r w:rsidRPr="00E036E0">
        <w:rPr>
          <w:color w:val="000000"/>
          <w:lang w:val="en-GB" w:eastAsia="nl-BE"/>
        </w:rPr>
        <w:t xml:space="preserve">    </w:t>
      </w:r>
      <w:r w:rsidRPr="0036164B">
        <w:rPr>
          <w:color w:val="000000"/>
          <w:lang w:eastAsia="nl-BE"/>
        </w:rPr>
        <w:t>}</w:t>
      </w:r>
    </w:p>
    <w:p w14:paraId="47947517" w14:textId="388CE75C" w:rsidR="00106897" w:rsidRPr="0036164B" w:rsidRDefault="008B48F2" w:rsidP="00A525D1">
      <w:pPr>
        <w:pStyle w:val="Code"/>
        <w:rPr>
          <w:color w:val="000000"/>
          <w:lang w:eastAsia="nl-BE"/>
        </w:rPr>
      </w:pPr>
      <w:r w:rsidRPr="0036164B">
        <w:rPr>
          <w:color w:val="000000"/>
          <w:lang w:eastAsia="nl-BE"/>
        </w:rPr>
        <w:t>}</w:t>
      </w:r>
    </w:p>
    <w:p w14:paraId="7B555ECC" w14:textId="07DDC48B" w:rsidR="008B48F2" w:rsidRPr="0036164B" w:rsidRDefault="008B48F2" w:rsidP="008B48F2">
      <w:r w:rsidRPr="0036164B">
        <w:t>Bij het schrijven van deze test bestaat onze PasswordValidator class nog niet. We kunnen onze test dus niet runnen. We gaan dus deze class aanmaken in ons hoofdproject.</w:t>
      </w:r>
      <w:r w:rsidR="00E70DEE" w:rsidRPr="0036164B">
        <w:t xml:space="preserve"> We kunnen deze test doen slagen door onderstaande code te implementeren:</w:t>
      </w:r>
    </w:p>
    <w:p w14:paraId="7E9BA486" w14:textId="77777777" w:rsidR="00E70DEE" w:rsidRPr="00A94B81" w:rsidRDefault="00E70DEE" w:rsidP="000353CC">
      <w:pPr>
        <w:pStyle w:val="Code"/>
        <w:rPr>
          <w:color w:val="000000"/>
          <w:lang w:val="en-GB" w:eastAsia="nl-BE"/>
        </w:rPr>
      </w:pPr>
      <w:r w:rsidRPr="00A94B81">
        <w:rPr>
          <w:color w:val="0000FF"/>
          <w:lang w:val="en-GB" w:eastAsia="nl-BE"/>
        </w:rPr>
        <w:t>public</w:t>
      </w:r>
      <w:r w:rsidRPr="00A94B81">
        <w:rPr>
          <w:color w:val="000000"/>
          <w:lang w:val="en-GB" w:eastAsia="nl-BE"/>
        </w:rPr>
        <w:t xml:space="preserve"> </w:t>
      </w:r>
      <w:r w:rsidRPr="00A94B81">
        <w:rPr>
          <w:color w:val="0000FF"/>
          <w:lang w:val="en-GB" w:eastAsia="nl-BE"/>
        </w:rPr>
        <w:t>class</w:t>
      </w:r>
      <w:r w:rsidRPr="00A94B81">
        <w:rPr>
          <w:color w:val="000000"/>
          <w:lang w:val="en-GB" w:eastAsia="nl-BE"/>
        </w:rPr>
        <w:t xml:space="preserve"> </w:t>
      </w:r>
      <w:r w:rsidRPr="000353CC">
        <w:rPr>
          <w:color w:val="2B91AF"/>
          <w:lang w:val="en-GB" w:eastAsia="nl-BE"/>
        </w:rPr>
        <w:t>PasswordValidator</w:t>
      </w:r>
    </w:p>
    <w:p w14:paraId="340394BA" w14:textId="77777777" w:rsidR="00E70DEE" w:rsidRPr="00A94B81" w:rsidRDefault="00E70DEE" w:rsidP="000353CC">
      <w:pPr>
        <w:pStyle w:val="Code"/>
        <w:rPr>
          <w:color w:val="000000"/>
          <w:lang w:val="en-GB" w:eastAsia="nl-BE"/>
        </w:rPr>
      </w:pPr>
      <w:r w:rsidRPr="00A94B81">
        <w:rPr>
          <w:color w:val="000000"/>
          <w:lang w:val="en-GB" w:eastAsia="nl-BE"/>
        </w:rPr>
        <w:t>{</w:t>
      </w:r>
    </w:p>
    <w:p w14:paraId="086D7AB7" w14:textId="77777777" w:rsidR="00E70DEE" w:rsidRPr="00E036E0" w:rsidRDefault="00E70DEE" w:rsidP="000353CC">
      <w:pPr>
        <w:pStyle w:val="Code"/>
        <w:rPr>
          <w:color w:val="000000"/>
          <w:lang w:val="en-GB" w:eastAsia="nl-BE"/>
        </w:rPr>
      </w:pPr>
      <w:r w:rsidRPr="00A94B81">
        <w:rPr>
          <w:color w:val="000000"/>
          <w:lang w:val="en-GB" w:eastAsia="nl-BE"/>
        </w:rPr>
        <w:t xml:space="preserve">    </w:t>
      </w:r>
      <w:r w:rsidRPr="00E036E0">
        <w:rPr>
          <w:color w:val="0000FF"/>
          <w:lang w:val="en-GB" w:eastAsia="nl-BE"/>
        </w:rPr>
        <w:t>public</w:t>
      </w:r>
      <w:r w:rsidRPr="00E036E0">
        <w:rPr>
          <w:color w:val="000000"/>
          <w:lang w:val="en-GB" w:eastAsia="nl-BE"/>
        </w:rPr>
        <w:t xml:space="preserve"> </w:t>
      </w:r>
      <w:r w:rsidRPr="00E036E0">
        <w:rPr>
          <w:color w:val="0000FF"/>
          <w:lang w:val="en-GB" w:eastAsia="nl-BE"/>
        </w:rPr>
        <w:t>bool</w:t>
      </w:r>
      <w:r w:rsidRPr="00E036E0">
        <w:rPr>
          <w:color w:val="000000"/>
          <w:lang w:val="en-GB" w:eastAsia="nl-BE"/>
        </w:rPr>
        <w:t xml:space="preserve"> Validate(</w:t>
      </w:r>
      <w:r w:rsidRPr="00E036E0">
        <w:rPr>
          <w:color w:val="0000FF"/>
          <w:lang w:val="en-GB" w:eastAsia="nl-BE"/>
        </w:rPr>
        <w:t>string</w:t>
      </w:r>
      <w:r w:rsidRPr="00E036E0">
        <w:rPr>
          <w:color w:val="000000"/>
          <w:lang w:val="en-GB" w:eastAsia="nl-BE"/>
        </w:rPr>
        <w:t xml:space="preserve"> password)</w:t>
      </w:r>
    </w:p>
    <w:p w14:paraId="6B097B78" w14:textId="77777777" w:rsidR="00E70DEE" w:rsidRPr="0036164B" w:rsidRDefault="00E70DEE" w:rsidP="000353CC">
      <w:pPr>
        <w:pStyle w:val="Code"/>
        <w:rPr>
          <w:color w:val="000000"/>
          <w:lang w:eastAsia="nl-BE"/>
        </w:rPr>
      </w:pPr>
      <w:r w:rsidRPr="00E036E0">
        <w:rPr>
          <w:color w:val="000000"/>
          <w:lang w:val="en-GB" w:eastAsia="nl-BE"/>
        </w:rPr>
        <w:t xml:space="preserve">    </w:t>
      </w:r>
      <w:r w:rsidRPr="0036164B">
        <w:rPr>
          <w:color w:val="000000"/>
          <w:lang w:eastAsia="nl-BE"/>
        </w:rPr>
        <w:t>{</w:t>
      </w:r>
    </w:p>
    <w:p w14:paraId="65D2A540" w14:textId="77777777" w:rsidR="00E70DEE" w:rsidRPr="0036164B" w:rsidRDefault="00E70DEE" w:rsidP="000353CC">
      <w:pPr>
        <w:pStyle w:val="Code"/>
        <w:rPr>
          <w:color w:val="000000"/>
          <w:lang w:eastAsia="nl-BE"/>
        </w:rPr>
      </w:pPr>
      <w:r w:rsidRPr="0036164B">
        <w:rPr>
          <w:color w:val="000000"/>
          <w:lang w:eastAsia="nl-BE"/>
        </w:rPr>
        <w:t xml:space="preserve">        </w:t>
      </w:r>
      <w:r w:rsidRPr="0036164B">
        <w:rPr>
          <w:color w:val="0000FF"/>
          <w:lang w:eastAsia="nl-BE"/>
        </w:rPr>
        <w:t>return</w:t>
      </w:r>
      <w:r w:rsidRPr="0036164B">
        <w:rPr>
          <w:color w:val="000000"/>
          <w:lang w:eastAsia="nl-BE"/>
        </w:rPr>
        <w:t xml:space="preserve"> </w:t>
      </w:r>
      <w:r w:rsidRPr="0036164B">
        <w:rPr>
          <w:color w:val="0000FF"/>
          <w:lang w:eastAsia="nl-BE"/>
        </w:rPr>
        <w:t>true</w:t>
      </w:r>
      <w:r w:rsidRPr="0036164B">
        <w:rPr>
          <w:color w:val="000000"/>
          <w:lang w:eastAsia="nl-BE"/>
        </w:rPr>
        <w:t>;</w:t>
      </w:r>
    </w:p>
    <w:p w14:paraId="5D1A6F6D" w14:textId="77777777" w:rsidR="00E70DEE" w:rsidRPr="0036164B" w:rsidRDefault="00E70DEE" w:rsidP="000353CC">
      <w:pPr>
        <w:pStyle w:val="Code"/>
        <w:rPr>
          <w:color w:val="000000"/>
          <w:lang w:eastAsia="nl-BE"/>
        </w:rPr>
      </w:pPr>
      <w:r w:rsidRPr="0036164B">
        <w:rPr>
          <w:color w:val="000000"/>
          <w:lang w:eastAsia="nl-BE"/>
        </w:rPr>
        <w:t xml:space="preserve">    }</w:t>
      </w:r>
    </w:p>
    <w:p w14:paraId="5A318702" w14:textId="77777777" w:rsidR="00E70DEE" w:rsidRPr="0036164B" w:rsidRDefault="00E70DEE" w:rsidP="000353CC">
      <w:pPr>
        <w:pStyle w:val="Code"/>
        <w:rPr>
          <w:color w:val="000000"/>
          <w:lang w:eastAsia="nl-BE"/>
        </w:rPr>
      </w:pPr>
      <w:r w:rsidRPr="0036164B">
        <w:rPr>
          <w:color w:val="000000"/>
          <w:lang w:eastAsia="nl-BE"/>
        </w:rPr>
        <w:t>}</w:t>
      </w:r>
    </w:p>
    <w:p w14:paraId="55741941" w14:textId="5C99DDC3" w:rsidR="007263C1" w:rsidRDefault="00F82243" w:rsidP="008B48F2">
      <w:r w:rsidRPr="0036164B">
        <w:t xml:space="preserve">We zien echter al één probleem. Voor de validatie te doen moeten we steeds PasswordValidator initialiseren. Dit is </w:t>
      </w:r>
      <w:r w:rsidR="00D31715" w:rsidRPr="0036164B">
        <w:t>in se niet nodig. We herschrijven onze test dus als volgt:</w:t>
      </w:r>
    </w:p>
    <w:p w14:paraId="15DD62E0" w14:textId="77777777" w:rsidR="007263C1" w:rsidRDefault="007263C1">
      <w:pPr>
        <w:spacing w:line="240" w:lineRule="auto"/>
        <w:jc w:val="left"/>
      </w:pPr>
      <w:r>
        <w:br w:type="page"/>
      </w:r>
    </w:p>
    <w:p w14:paraId="17596C3B" w14:textId="77777777" w:rsidR="00E70DEE" w:rsidRPr="0036164B" w:rsidRDefault="00E70DEE" w:rsidP="008B48F2"/>
    <w:p w14:paraId="5E271F49" w14:textId="77777777" w:rsidR="00D31715" w:rsidRPr="00E036E0" w:rsidRDefault="00D31715" w:rsidP="007263C1">
      <w:pPr>
        <w:pStyle w:val="Code"/>
        <w:rPr>
          <w:color w:val="000000"/>
          <w:lang w:val="en-GB" w:eastAsia="nl-BE"/>
        </w:rPr>
      </w:pPr>
      <w:r w:rsidRPr="0036164B">
        <w:rPr>
          <w:color w:val="000000"/>
          <w:lang w:eastAsia="nl-BE"/>
        </w:rPr>
        <w:t xml:space="preserve">    </w:t>
      </w:r>
      <w:r w:rsidRPr="00E036E0">
        <w:rPr>
          <w:color w:val="000000"/>
          <w:lang w:val="en-GB" w:eastAsia="nl-BE"/>
        </w:rPr>
        <w:t>[</w:t>
      </w:r>
      <w:r w:rsidRPr="007263C1">
        <w:rPr>
          <w:color w:val="2B91AF"/>
          <w:lang w:val="en-GB" w:eastAsia="nl-BE"/>
        </w:rPr>
        <w:t>TestMethod</w:t>
      </w:r>
      <w:r w:rsidRPr="00E036E0">
        <w:rPr>
          <w:color w:val="000000"/>
          <w:lang w:val="en-GB" w:eastAsia="nl-BE"/>
        </w:rPr>
        <w:t>]</w:t>
      </w:r>
    </w:p>
    <w:p w14:paraId="1DE82689" w14:textId="77777777" w:rsidR="00D31715" w:rsidRPr="00E036E0" w:rsidRDefault="00D31715" w:rsidP="007263C1">
      <w:pPr>
        <w:pStyle w:val="Code"/>
        <w:rPr>
          <w:color w:val="000000"/>
          <w:lang w:val="en-GB" w:eastAsia="nl-BE"/>
        </w:rPr>
      </w:pPr>
      <w:r w:rsidRPr="00E036E0">
        <w:rPr>
          <w:color w:val="000000"/>
          <w:lang w:val="en-GB" w:eastAsia="nl-BE"/>
        </w:rPr>
        <w:t xml:space="preserve">    </w:t>
      </w:r>
      <w:r w:rsidRPr="00E036E0">
        <w:rPr>
          <w:color w:val="0000FF"/>
          <w:lang w:val="en-GB" w:eastAsia="nl-BE"/>
        </w:rPr>
        <w:t>public</w:t>
      </w:r>
      <w:r w:rsidRPr="00E036E0">
        <w:rPr>
          <w:color w:val="000000"/>
          <w:lang w:val="en-GB" w:eastAsia="nl-BE"/>
        </w:rPr>
        <w:t xml:space="preserve"> </w:t>
      </w:r>
      <w:r w:rsidRPr="00E036E0">
        <w:rPr>
          <w:color w:val="0000FF"/>
          <w:lang w:val="en-GB" w:eastAsia="nl-BE"/>
        </w:rPr>
        <w:t>void</w:t>
      </w:r>
      <w:r w:rsidRPr="00E036E0">
        <w:rPr>
          <w:color w:val="000000"/>
          <w:lang w:val="en-GB" w:eastAsia="nl-BE"/>
        </w:rPr>
        <w:t xml:space="preserve"> </w:t>
      </w:r>
      <w:r w:rsidRPr="007263C1">
        <w:rPr>
          <w:color w:val="2B91AF"/>
          <w:lang w:val="en-GB" w:eastAsia="nl-BE"/>
        </w:rPr>
        <w:t>PasswordValidationMinimumTest</w:t>
      </w:r>
      <w:r w:rsidRPr="00E036E0">
        <w:rPr>
          <w:color w:val="000000"/>
          <w:lang w:val="en-GB" w:eastAsia="nl-BE"/>
        </w:rPr>
        <w:t>()</w:t>
      </w:r>
    </w:p>
    <w:p w14:paraId="6E1B28A3" w14:textId="77777777" w:rsidR="00D31715" w:rsidRPr="00E036E0" w:rsidRDefault="00D31715" w:rsidP="007263C1">
      <w:pPr>
        <w:pStyle w:val="Code"/>
        <w:rPr>
          <w:color w:val="000000"/>
          <w:lang w:val="en-GB" w:eastAsia="nl-BE"/>
        </w:rPr>
      </w:pPr>
      <w:r w:rsidRPr="00E036E0">
        <w:rPr>
          <w:color w:val="000000"/>
          <w:lang w:val="en-GB" w:eastAsia="nl-BE"/>
        </w:rPr>
        <w:t xml:space="preserve">    {</w:t>
      </w:r>
    </w:p>
    <w:p w14:paraId="22F2F160" w14:textId="77777777" w:rsidR="00D31715" w:rsidRPr="00E036E0" w:rsidRDefault="00D31715" w:rsidP="007263C1">
      <w:pPr>
        <w:pStyle w:val="Code"/>
        <w:rPr>
          <w:color w:val="000000"/>
          <w:lang w:val="en-GB" w:eastAsia="nl-BE"/>
        </w:rPr>
      </w:pPr>
      <w:r w:rsidRPr="00E036E0">
        <w:rPr>
          <w:color w:val="000000"/>
          <w:lang w:val="en-GB" w:eastAsia="nl-BE"/>
        </w:rPr>
        <w:t xml:space="preserve">        </w:t>
      </w:r>
      <w:r w:rsidRPr="007263C1">
        <w:rPr>
          <w:color w:val="2B91AF"/>
          <w:lang w:val="en-GB" w:eastAsia="nl-BE"/>
        </w:rPr>
        <w:t>Assert</w:t>
      </w:r>
      <w:r w:rsidRPr="00E036E0">
        <w:rPr>
          <w:color w:val="000000"/>
          <w:lang w:val="en-GB" w:eastAsia="nl-BE"/>
        </w:rPr>
        <w:t>.AreEqual(</w:t>
      </w:r>
      <w:r w:rsidRPr="00E036E0">
        <w:rPr>
          <w:color w:val="0000FF"/>
          <w:lang w:val="en-GB" w:eastAsia="nl-BE"/>
        </w:rPr>
        <w:t>true</w:t>
      </w:r>
      <w:r w:rsidRPr="00E036E0">
        <w:rPr>
          <w:color w:val="000000"/>
          <w:lang w:val="en-GB" w:eastAsia="nl-BE"/>
        </w:rPr>
        <w:t xml:space="preserve">, </w:t>
      </w:r>
      <w:r w:rsidRPr="007263C1">
        <w:rPr>
          <w:color w:val="2B91AF"/>
          <w:lang w:val="en-GB" w:eastAsia="nl-BE"/>
        </w:rPr>
        <w:t>PasswordValidator</w:t>
      </w:r>
      <w:r w:rsidRPr="00E036E0">
        <w:rPr>
          <w:color w:val="000000"/>
          <w:lang w:val="en-GB" w:eastAsia="nl-BE"/>
        </w:rPr>
        <w:t>.Validate(</w:t>
      </w:r>
      <w:r w:rsidRPr="00E036E0">
        <w:rPr>
          <w:color w:val="A31515"/>
          <w:lang w:val="en-GB" w:eastAsia="nl-BE"/>
        </w:rPr>
        <w:t>"Abcdef12"</w:t>
      </w:r>
      <w:r w:rsidRPr="00E036E0">
        <w:rPr>
          <w:color w:val="000000"/>
          <w:lang w:val="en-GB" w:eastAsia="nl-BE"/>
        </w:rPr>
        <w:t>));</w:t>
      </w:r>
    </w:p>
    <w:p w14:paraId="6569FA09" w14:textId="5D22A29A" w:rsidR="00D31715" w:rsidRPr="0036164B" w:rsidRDefault="00D31715" w:rsidP="007263C1">
      <w:pPr>
        <w:pStyle w:val="Code"/>
        <w:rPr>
          <w:color w:val="000000"/>
          <w:lang w:eastAsia="nl-BE"/>
        </w:rPr>
      </w:pPr>
      <w:r w:rsidRPr="00E036E0">
        <w:rPr>
          <w:color w:val="000000"/>
          <w:lang w:val="en-GB" w:eastAsia="nl-BE"/>
        </w:rPr>
        <w:t xml:space="preserve">    </w:t>
      </w:r>
      <w:r w:rsidRPr="0036164B">
        <w:rPr>
          <w:color w:val="000000"/>
          <w:lang w:eastAsia="nl-BE"/>
        </w:rPr>
        <w:t>}</w:t>
      </w:r>
    </w:p>
    <w:p w14:paraId="2AE2618D" w14:textId="11EDA1D9" w:rsidR="00D31715" w:rsidRPr="0036164B" w:rsidRDefault="00D31715" w:rsidP="00D31715">
      <w:r w:rsidRPr="0036164B">
        <w:t>En passen hierna de code aan (static maken van de class):</w:t>
      </w:r>
    </w:p>
    <w:p w14:paraId="0BDF7FF9" w14:textId="77777777" w:rsidR="00D332F5" w:rsidRPr="00A94B81" w:rsidRDefault="00D332F5" w:rsidP="007263C1">
      <w:pPr>
        <w:pStyle w:val="Code"/>
        <w:rPr>
          <w:color w:val="000000"/>
          <w:lang w:val="en-GB" w:eastAsia="nl-BE"/>
        </w:rPr>
      </w:pPr>
      <w:r w:rsidRPr="007263C1">
        <w:rPr>
          <w:color w:val="0000FF"/>
          <w:lang w:val="en-GB" w:eastAsia="nl-BE"/>
        </w:rPr>
        <w:t xml:space="preserve">public static class </w:t>
      </w:r>
      <w:r w:rsidRPr="00A94B81">
        <w:rPr>
          <w:color w:val="2B91AF"/>
          <w:lang w:val="en-GB" w:eastAsia="nl-BE"/>
        </w:rPr>
        <w:t>PasswordValidator</w:t>
      </w:r>
    </w:p>
    <w:p w14:paraId="183D31F3" w14:textId="77777777" w:rsidR="00D332F5" w:rsidRPr="00A94B81" w:rsidRDefault="00D332F5" w:rsidP="007263C1">
      <w:pPr>
        <w:pStyle w:val="Code"/>
        <w:rPr>
          <w:color w:val="000000"/>
          <w:lang w:val="en-GB" w:eastAsia="nl-BE"/>
        </w:rPr>
      </w:pPr>
      <w:r w:rsidRPr="00A94B81">
        <w:rPr>
          <w:color w:val="000000"/>
          <w:lang w:val="en-GB" w:eastAsia="nl-BE"/>
        </w:rPr>
        <w:t>{</w:t>
      </w:r>
    </w:p>
    <w:p w14:paraId="7EB1FD7B" w14:textId="77777777" w:rsidR="00D332F5" w:rsidRPr="00E036E0" w:rsidRDefault="00D332F5" w:rsidP="007263C1">
      <w:pPr>
        <w:pStyle w:val="Code"/>
        <w:rPr>
          <w:color w:val="000000"/>
          <w:lang w:val="en-GB" w:eastAsia="nl-BE"/>
        </w:rPr>
      </w:pPr>
      <w:r w:rsidRPr="00A94B81">
        <w:rPr>
          <w:color w:val="000000"/>
          <w:lang w:val="en-GB" w:eastAsia="nl-BE"/>
        </w:rPr>
        <w:t xml:space="preserve">    </w:t>
      </w:r>
      <w:r w:rsidRPr="007263C1">
        <w:rPr>
          <w:color w:val="0000FF"/>
          <w:lang w:val="en-GB" w:eastAsia="nl-BE"/>
        </w:rPr>
        <w:t xml:space="preserve">public static bool </w:t>
      </w:r>
      <w:r w:rsidRPr="00E036E0">
        <w:rPr>
          <w:color w:val="000000"/>
          <w:lang w:val="en-GB" w:eastAsia="nl-BE"/>
        </w:rPr>
        <w:t>Validate(</w:t>
      </w:r>
      <w:r w:rsidRPr="007263C1">
        <w:rPr>
          <w:color w:val="0000FF"/>
          <w:lang w:val="en-GB" w:eastAsia="nl-BE"/>
        </w:rPr>
        <w:t xml:space="preserve">string </w:t>
      </w:r>
      <w:r w:rsidRPr="00E036E0">
        <w:rPr>
          <w:color w:val="000000"/>
          <w:lang w:val="en-GB" w:eastAsia="nl-BE"/>
        </w:rPr>
        <w:t>password)</w:t>
      </w:r>
    </w:p>
    <w:p w14:paraId="0D565F75" w14:textId="77777777" w:rsidR="00D332F5" w:rsidRPr="0036164B" w:rsidRDefault="00D332F5" w:rsidP="007263C1">
      <w:pPr>
        <w:pStyle w:val="Code"/>
        <w:rPr>
          <w:color w:val="000000"/>
          <w:lang w:eastAsia="nl-BE"/>
        </w:rPr>
      </w:pPr>
      <w:r w:rsidRPr="00E036E0">
        <w:rPr>
          <w:color w:val="000000"/>
          <w:lang w:val="en-GB" w:eastAsia="nl-BE"/>
        </w:rPr>
        <w:t xml:space="preserve">    </w:t>
      </w:r>
      <w:r w:rsidRPr="0036164B">
        <w:rPr>
          <w:color w:val="000000"/>
          <w:lang w:eastAsia="nl-BE"/>
        </w:rPr>
        <w:t>{</w:t>
      </w:r>
    </w:p>
    <w:p w14:paraId="4598C413" w14:textId="77777777" w:rsidR="00D332F5" w:rsidRPr="0036164B" w:rsidRDefault="00D332F5" w:rsidP="007263C1">
      <w:pPr>
        <w:pStyle w:val="Code"/>
        <w:rPr>
          <w:color w:val="000000"/>
          <w:lang w:eastAsia="nl-BE"/>
        </w:rPr>
      </w:pPr>
      <w:r w:rsidRPr="0036164B">
        <w:rPr>
          <w:color w:val="000000"/>
          <w:lang w:eastAsia="nl-BE"/>
        </w:rPr>
        <w:t xml:space="preserve">        </w:t>
      </w:r>
      <w:r w:rsidRPr="007263C1">
        <w:rPr>
          <w:color w:val="0000FF"/>
          <w:lang w:eastAsia="nl-BE"/>
        </w:rPr>
        <w:t xml:space="preserve">return </w:t>
      </w:r>
      <w:r w:rsidRPr="0036164B">
        <w:rPr>
          <w:lang w:eastAsia="nl-BE"/>
        </w:rPr>
        <w:t>true</w:t>
      </w:r>
      <w:r w:rsidRPr="0036164B">
        <w:rPr>
          <w:color w:val="000000"/>
          <w:lang w:eastAsia="nl-BE"/>
        </w:rPr>
        <w:t>;</w:t>
      </w:r>
    </w:p>
    <w:p w14:paraId="10A6EC11" w14:textId="77777777" w:rsidR="00D332F5" w:rsidRPr="0036164B" w:rsidRDefault="00D332F5" w:rsidP="007263C1">
      <w:pPr>
        <w:pStyle w:val="Code"/>
        <w:rPr>
          <w:color w:val="000000"/>
          <w:lang w:eastAsia="nl-BE"/>
        </w:rPr>
      </w:pPr>
      <w:r w:rsidRPr="0036164B">
        <w:rPr>
          <w:color w:val="000000"/>
          <w:lang w:eastAsia="nl-BE"/>
        </w:rPr>
        <w:t xml:space="preserve">    }</w:t>
      </w:r>
    </w:p>
    <w:p w14:paraId="534F08FB" w14:textId="6EBAEF83" w:rsidR="00D31715" w:rsidRPr="0036164B" w:rsidRDefault="00D332F5" w:rsidP="007263C1">
      <w:pPr>
        <w:pStyle w:val="Code"/>
        <w:rPr>
          <w:color w:val="000000"/>
          <w:lang w:eastAsia="nl-BE"/>
        </w:rPr>
      </w:pPr>
      <w:r w:rsidRPr="0036164B">
        <w:rPr>
          <w:color w:val="000000"/>
          <w:lang w:eastAsia="nl-BE"/>
        </w:rPr>
        <w:t>}</w:t>
      </w:r>
    </w:p>
    <w:p w14:paraId="08EBD5EF" w14:textId="425A9A55" w:rsidR="00113FB7" w:rsidRPr="0036164B" w:rsidRDefault="00113FB7" w:rsidP="00113FB7"/>
    <w:p w14:paraId="207EC42F" w14:textId="3C51028B" w:rsidR="00113FB7" w:rsidRPr="00E036E0" w:rsidRDefault="00113FB7" w:rsidP="00113FB7">
      <w:pPr>
        <w:rPr>
          <w:lang w:val="en-GB"/>
        </w:rPr>
      </w:pPr>
      <w:r w:rsidRPr="0036164B">
        <w:t xml:space="preserve">Natuurlijk geeft deze test een fout beeld terug. Eigenlijk werkt onze code niet </w:t>
      </w:r>
      <w:r w:rsidR="004F324F" w:rsidRPr="0036164B">
        <w:t xml:space="preserve">zoals functioneel gevraagd is. </w:t>
      </w:r>
      <w:r w:rsidR="004F324F" w:rsidRPr="00E036E0">
        <w:rPr>
          <w:lang w:val="en-GB"/>
        </w:rPr>
        <w:t>We introduceren dus een tweede test:</w:t>
      </w:r>
    </w:p>
    <w:p w14:paraId="208DB5DD" w14:textId="77777777" w:rsidR="000E5A26" w:rsidRPr="00E036E0" w:rsidRDefault="000E5A26" w:rsidP="005F71E3">
      <w:pPr>
        <w:pStyle w:val="Code"/>
        <w:rPr>
          <w:color w:val="000000"/>
          <w:lang w:val="en-GB" w:eastAsia="nl-BE"/>
        </w:rPr>
      </w:pPr>
      <w:r w:rsidRPr="00E036E0">
        <w:rPr>
          <w:color w:val="000000"/>
          <w:lang w:val="en-GB" w:eastAsia="nl-BE"/>
        </w:rPr>
        <w:t xml:space="preserve">    [</w:t>
      </w:r>
      <w:r w:rsidRPr="005F71E3">
        <w:rPr>
          <w:color w:val="2B91AF"/>
          <w:lang w:val="en-GB" w:eastAsia="nl-BE"/>
        </w:rPr>
        <w:t>TestMethod</w:t>
      </w:r>
      <w:r w:rsidRPr="00E036E0">
        <w:rPr>
          <w:color w:val="000000"/>
          <w:lang w:val="en-GB" w:eastAsia="nl-BE"/>
        </w:rPr>
        <w:t>]</w:t>
      </w:r>
    </w:p>
    <w:p w14:paraId="77869382" w14:textId="77777777" w:rsidR="000E5A26" w:rsidRPr="00E036E0" w:rsidRDefault="000E5A26" w:rsidP="005F71E3">
      <w:pPr>
        <w:pStyle w:val="Code"/>
        <w:rPr>
          <w:color w:val="000000"/>
          <w:lang w:val="en-GB" w:eastAsia="nl-BE"/>
        </w:rPr>
      </w:pPr>
      <w:r w:rsidRPr="00E036E0">
        <w:rPr>
          <w:color w:val="000000"/>
          <w:lang w:val="en-GB" w:eastAsia="nl-BE"/>
        </w:rPr>
        <w:t xml:space="preserve">    </w:t>
      </w:r>
      <w:r w:rsidRPr="00E036E0">
        <w:rPr>
          <w:color w:val="0000FF"/>
          <w:lang w:val="en-GB" w:eastAsia="nl-BE"/>
        </w:rPr>
        <w:t>public</w:t>
      </w:r>
      <w:r w:rsidRPr="00E036E0">
        <w:rPr>
          <w:color w:val="000000"/>
          <w:lang w:val="en-GB" w:eastAsia="nl-BE"/>
        </w:rPr>
        <w:t xml:space="preserve"> </w:t>
      </w:r>
      <w:r w:rsidRPr="00E036E0">
        <w:rPr>
          <w:color w:val="0000FF"/>
          <w:lang w:val="en-GB" w:eastAsia="nl-BE"/>
        </w:rPr>
        <w:t>void</w:t>
      </w:r>
      <w:r w:rsidRPr="00E036E0">
        <w:rPr>
          <w:color w:val="000000"/>
          <w:lang w:val="en-GB" w:eastAsia="nl-BE"/>
        </w:rPr>
        <w:t xml:space="preserve"> </w:t>
      </w:r>
      <w:r w:rsidRPr="005F71E3">
        <w:rPr>
          <w:color w:val="2B91AF"/>
          <w:lang w:val="en-GB" w:eastAsia="nl-BE"/>
        </w:rPr>
        <w:t>PasswordValidationTooShortTest</w:t>
      </w:r>
      <w:r w:rsidRPr="00E036E0">
        <w:rPr>
          <w:color w:val="000000"/>
          <w:lang w:val="en-GB" w:eastAsia="nl-BE"/>
        </w:rPr>
        <w:t>()</w:t>
      </w:r>
    </w:p>
    <w:p w14:paraId="00D5D339" w14:textId="77777777" w:rsidR="000E5A26" w:rsidRPr="00E036E0" w:rsidRDefault="000E5A26" w:rsidP="005F71E3">
      <w:pPr>
        <w:pStyle w:val="Code"/>
        <w:rPr>
          <w:color w:val="000000"/>
          <w:lang w:val="en-GB" w:eastAsia="nl-BE"/>
        </w:rPr>
      </w:pPr>
      <w:r w:rsidRPr="00E036E0">
        <w:rPr>
          <w:color w:val="000000"/>
          <w:lang w:val="en-GB" w:eastAsia="nl-BE"/>
        </w:rPr>
        <w:t xml:space="preserve">    {</w:t>
      </w:r>
    </w:p>
    <w:p w14:paraId="2614E1E3" w14:textId="77777777" w:rsidR="000E5A26" w:rsidRPr="00E036E0" w:rsidRDefault="000E5A26" w:rsidP="005F71E3">
      <w:pPr>
        <w:pStyle w:val="Code"/>
        <w:rPr>
          <w:color w:val="000000"/>
          <w:lang w:val="en-GB" w:eastAsia="nl-BE"/>
        </w:rPr>
      </w:pPr>
      <w:r w:rsidRPr="00E036E0">
        <w:rPr>
          <w:color w:val="000000"/>
          <w:lang w:val="en-GB" w:eastAsia="nl-BE"/>
        </w:rPr>
        <w:t xml:space="preserve">        </w:t>
      </w:r>
      <w:r w:rsidRPr="005F71E3">
        <w:rPr>
          <w:color w:val="2B91AF"/>
          <w:lang w:val="en-GB" w:eastAsia="nl-BE"/>
        </w:rPr>
        <w:t>Assert</w:t>
      </w:r>
      <w:r w:rsidRPr="00E036E0">
        <w:rPr>
          <w:color w:val="000000"/>
          <w:lang w:val="en-GB" w:eastAsia="nl-BE"/>
        </w:rPr>
        <w:t>.AreEqual(</w:t>
      </w:r>
      <w:r w:rsidRPr="00E036E0">
        <w:rPr>
          <w:color w:val="0000FF"/>
          <w:lang w:val="en-GB" w:eastAsia="nl-BE"/>
        </w:rPr>
        <w:t>false</w:t>
      </w:r>
      <w:r w:rsidRPr="00E036E0">
        <w:rPr>
          <w:color w:val="000000"/>
          <w:lang w:val="en-GB" w:eastAsia="nl-BE"/>
        </w:rPr>
        <w:t xml:space="preserve">, </w:t>
      </w:r>
      <w:r w:rsidRPr="00E036E0">
        <w:rPr>
          <w:lang w:val="en-GB" w:eastAsia="nl-BE"/>
        </w:rPr>
        <w:t>PasswordValidator</w:t>
      </w:r>
      <w:r w:rsidRPr="00E036E0">
        <w:rPr>
          <w:color w:val="000000"/>
          <w:lang w:val="en-GB" w:eastAsia="nl-BE"/>
        </w:rPr>
        <w:t>.Validate(</w:t>
      </w:r>
      <w:r w:rsidRPr="00E036E0">
        <w:rPr>
          <w:color w:val="A31515"/>
          <w:lang w:val="en-GB" w:eastAsia="nl-BE"/>
        </w:rPr>
        <w:t>"Abcd12"</w:t>
      </w:r>
      <w:r w:rsidRPr="00E036E0">
        <w:rPr>
          <w:color w:val="000000"/>
          <w:lang w:val="en-GB" w:eastAsia="nl-BE"/>
        </w:rPr>
        <w:t>));</w:t>
      </w:r>
    </w:p>
    <w:p w14:paraId="1E89398E" w14:textId="0A2A9371" w:rsidR="004F324F" w:rsidRPr="0036164B" w:rsidRDefault="000E5A26" w:rsidP="005F71E3">
      <w:pPr>
        <w:pStyle w:val="Code"/>
        <w:rPr>
          <w:color w:val="000000"/>
          <w:lang w:eastAsia="nl-BE"/>
        </w:rPr>
      </w:pPr>
      <w:r w:rsidRPr="00E036E0">
        <w:rPr>
          <w:color w:val="000000"/>
          <w:lang w:val="en-GB" w:eastAsia="nl-BE"/>
        </w:rPr>
        <w:t xml:space="preserve">    </w:t>
      </w:r>
      <w:r w:rsidRPr="0036164B">
        <w:rPr>
          <w:color w:val="000000"/>
          <w:lang w:eastAsia="nl-BE"/>
        </w:rPr>
        <w:t>}</w:t>
      </w:r>
    </w:p>
    <w:p w14:paraId="2D0C51BF" w14:textId="75134A56" w:rsidR="000E5A26" w:rsidRPr="0036164B" w:rsidRDefault="000E5A26" w:rsidP="000E5A26">
      <w:r w:rsidRPr="0036164B">
        <w:t>Als we deze nu runnen, zal deze test falen. We zullen onze code dus moeten aanpassen om ook deze test te doen slagen.</w:t>
      </w:r>
    </w:p>
    <w:p w14:paraId="1F6CD8BF" w14:textId="77777777" w:rsidR="004F7487" w:rsidRPr="00E036E0" w:rsidRDefault="004F7487" w:rsidP="00792EF6">
      <w:pPr>
        <w:pStyle w:val="Code"/>
        <w:rPr>
          <w:lang w:val="en-GB" w:eastAsia="nl-BE"/>
        </w:rPr>
      </w:pPr>
      <w:r w:rsidRPr="0036164B">
        <w:rPr>
          <w:lang w:eastAsia="nl-BE"/>
        </w:rPr>
        <w:t xml:space="preserve">    </w:t>
      </w:r>
      <w:r w:rsidRPr="00E036E0">
        <w:rPr>
          <w:color w:val="0000FF"/>
          <w:lang w:val="en-GB" w:eastAsia="nl-BE"/>
        </w:rPr>
        <w:t>public</w:t>
      </w:r>
      <w:r w:rsidRPr="00E036E0">
        <w:rPr>
          <w:lang w:val="en-GB" w:eastAsia="nl-BE"/>
        </w:rPr>
        <w:t xml:space="preserve"> </w:t>
      </w:r>
      <w:r w:rsidRPr="00E036E0">
        <w:rPr>
          <w:color w:val="0000FF"/>
          <w:lang w:val="en-GB" w:eastAsia="nl-BE"/>
        </w:rPr>
        <w:t>static</w:t>
      </w:r>
      <w:r w:rsidRPr="00E036E0">
        <w:rPr>
          <w:lang w:val="en-GB" w:eastAsia="nl-BE"/>
        </w:rPr>
        <w:t xml:space="preserve"> </w:t>
      </w:r>
      <w:r w:rsidRPr="00E036E0">
        <w:rPr>
          <w:color w:val="0000FF"/>
          <w:lang w:val="en-GB" w:eastAsia="nl-BE"/>
        </w:rPr>
        <w:t>bool</w:t>
      </w:r>
      <w:r w:rsidRPr="00E036E0">
        <w:rPr>
          <w:lang w:val="en-GB" w:eastAsia="nl-BE"/>
        </w:rPr>
        <w:t xml:space="preserve"> Validate(</w:t>
      </w:r>
      <w:r w:rsidRPr="00E036E0">
        <w:rPr>
          <w:color w:val="0000FF"/>
          <w:lang w:val="en-GB" w:eastAsia="nl-BE"/>
        </w:rPr>
        <w:t>string</w:t>
      </w:r>
      <w:r w:rsidRPr="00E036E0">
        <w:rPr>
          <w:lang w:val="en-GB" w:eastAsia="nl-BE"/>
        </w:rPr>
        <w:t xml:space="preserve"> password)</w:t>
      </w:r>
    </w:p>
    <w:p w14:paraId="2DC3D50E" w14:textId="77777777" w:rsidR="004F7487" w:rsidRPr="00A94B81" w:rsidRDefault="004F7487" w:rsidP="00792EF6">
      <w:pPr>
        <w:pStyle w:val="Code"/>
        <w:rPr>
          <w:lang w:val="en-GB" w:eastAsia="nl-BE"/>
        </w:rPr>
      </w:pPr>
      <w:r w:rsidRPr="00E036E0">
        <w:rPr>
          <w:lang w:val="en-GB" w:eastAsia="nl-BE"/>
        </w:rPr>
        <w:t xml:space="preserve">    </w:t>
      </w:r>
      <w:r w:rsidRPr="00A94B81">
        <w:rPr>
          <w:lang w:val="en-GB" w:eastAsia="nl-BE"/>
        </w:rPr>
        <w:t>{</w:t>
      </w:r>
    </w:p>
    <w:p w14:paraId="4CD1405E" w14:textId="77777777" w:rsidR="004F7487" w:rsidRPr="00E036E0" w:rsidRDefault="004F7487" w:rsidP="00792EF6">
      <w:pPr>
        <w:pStyle w:val="Code"/>
        <w:rPr>
          <w:lang w:val="en-GB" w:eastAsia="nl-BE"/>
        </w:rPr>
      </w:pPr>
      <w:r w:rsidRPr="00A94B81">
        <w:rPr>
          <w:lang w:val="en-GB" w:eastAsia="nl-BE"/>
        </w:rPr>
        <w:t xml:space="preserve">        </w:t>
      </w:r>
      <w:r w:rsidRPr="00E036E0">
        <w:rPr>
          <w:color w:val="0000FF"/>
          <w:lang w:val="en-GB" w:eastAsia="nl-BE"/>
        </w:rPr>
        <w:t>if</w:t>
      </w:r>
      <w:r w:rsidRPr="00E036E0">
        <w:rPr>
          <w:lang w:val="en-GB" w:eastAsia="nl-BE"/>
        </w:rPr>
        <w:t xml:space="preserve"> (password.Length &lt; 8) </w:t>
      </w:r>
      <w:r w:rsidRPr="00E036E0">
        <w:rPr>
          <w:color w:val="0000FF"/>
          <w:lang w:val="en-GB" w:eastAsia="nl-BE"/>
        </w:rPr>
        <w:t>return</w:t>
      </w:r>
      <w:r w:rsidRPr="00E036E0">
        <w:rPr>
          <w:lang w:val="en-GB" w:eastAsia="nl-BE"/>
        </w:rPr>
        <w:t xml:space="preserve"> </w:t>
      </w:r>
      <w:r w:rsidRPr="00E036E0">
        <w:rPr>
          <w:color w:val="0000FF"/>
          <w:lang w:val="en-GB" w:eastAsia="nl-BE"/>
        </w:rPr>
        <w:t>false</w:t>
      </w:r>
      <w:r w:rsidRPr="00E036E0">
        <w:rPr>
          <w:lang w:val="en-GB" w:eastAsia="nl-BE"/>
        </w:rPr>
        <w:t>;</w:t>
      </w:r>
    </w:p>
    <w:p w14:paraId="129F3E87" w14:textId="77777777" w:rsidR="004F7487" w:rsidRPr="0036164B" w:rsidRDefault="004F7487" w:rsidP="00792EF6">
      <w:pPr>
        <w:pStyle w:val="Code"/>
        <w:rPr>
          <w:lang w:eastAsia="nl-BE"/>
        </w:rPr>
      </w:pPr>
      <w:r w:rsidRPr="00E036E0">
        <w:rPr>
          <w:lang w:val="en-GB" w:eastAsia="nl-BE"/>
        </w:rPr>
        <w:t xml:space="preserve">        </w:t>
      </w:r>
      <w:r w:rsidRPr="0036164B">
        <w:rPr>
          <w:color w:val="0000FF"/>
          <w:lang w:eastAsia="nl-BE"/>
        </w:rPr>
        <w:t>return</w:t>
      </w:r>
      <w:r w:rsidRPr="0036164B">
        <w:rPr>
          <w:lang w:eastAsia="nl-BE"/>
        </w:rPr>
        <w:t xml:space="preserve"> </w:t>
      </w:r>
      <w:r w:rsidRPr="0036164B">
        <w:rPr>
          <w:color w:val="0000FF"/>
          <w:lang w:eastAsia="nl-BE"/>
        </w:rPr>
        <w:t>true</w:t>
      </w:r>
      <w:r w:rsidRPr="0036164B">
        <w:rPr>
          <w:lang w:eastAsia="nl-BE"/>
        </w:rPr>
        <w:t>;</w:t>
      </w:r>
    </w:p>
    <w:p w14:paraId="48947D59" w14:textId="022E757F" w:rsidR="004F7487" w:rsidRPr="0036164B" w:rsidRDefault="004F7487" w:rsidP="00792EF6">
      <w:pPr>
        <w:pStyle w:val="Code"/>
        <w:rPr>
          <w:lang w:eastAsia="nl-BE"/>
        </w:rPr>
      </w:pPr>
      <w:r w:rsidRPr="0036164B">
        <w:rPr>
          <w:lang w:eastAsia="nl-BE"/>
        </w:rPr>
        <w:t xml:space="preserve">    }</w:t>
      </w:r>
    </w:p>
    <w:p w14:paraId="0EE8E1B4" w14:textId="77777777" w:rsidR="004F7487" w:rsidRPr="0036164B" w:rsidRDefault="004F7487" w:rsidP="004F7487"/>
    <w:p w14:paraId="3DD742D2" w14:textId="69736F52" w:rsidR="00792EF6" w:rsidRDefault="004F7487" w:rsidP="004F7487">
      <w:r w:rsidRPr="0036164B">
        <w:t xml:space="preserve">We hadden echter ook de </w:t>
      </w:r>
      <w:r w:rsidR="00C1305D" w:rsidRPr="0036164B">
        <w:t>noodzaak dat het paswoord een numerieke waarde zou bevatten. We schrijven hiervoor dus een nieuwe test:</w:t>
      </w:r>
    </w:p>
    <w:p w14:paraId="0C828AB6" w14:textId="77777777" w:rsidR="00792EF6" w:rsidRDefault="00792EF6">
      <w:pPr>
        <w:spacing w:line="240" w:lineRule="auto"/>
        <w:jc w:val="left"/>
      </w:pPr>
      <w:r>
        <w:br w:type="page"/>
      </w:r>
    </w:p>
    <w:p w14:paraId="7EED1CB6" w14:textId="77777777" w:rsidR="004F7487" w:rsidRPr="0036164B" w:rsidRDefault="004F7487" w:rsidP="004F7487"/>
    <w:p w14:paraId="798746F5" w14:textId="77777777" w:rsidR="00A4771E" w:rsidRPr="0036164B" w:rsidRDefault="00A4771E" w:rsidP="00792EF6">
      <w:pPr>
        <w:pStyle w:val="Code"/>
        <w:rPr>
          <w:color w:val="000000"/>
          <w:lang w:eastAsia="nl-BE"/>
        </w:rPr>
      </w:pPr>
      <w:r w:rsidRPr="0036164B">
        <w:rPr>
          <w:color w:val="000000"/>
          <w:lang w:eastAsia="nl-BE"/>
        </w:rPr>
        <w:t xml:space="preserve">    [</w:t>
      </w:r>
      <w:r w:rsidRPr="00792EF6">
        <w:rPr>
          <w:color w:val="2B91AF"/>
          <w:lang w:eastAsia="nl-BE"/>
        </w:rPr>
        <w:t>TestMethod</w:t>
      </w:r>
      <w:r w:rsidRPr="0036164B">
        <w:rPr>
          <w:color w:val="000000"/>
          <w:lang w:eastAsia="nl-BE"/>
        </w:rPr>
        <w:t>]</w:t>
      </w:r>
    </w:p>
    <w:p w14:paraId="55BA2A27" w14:textId="5632C4B6" w:rsidR="00A4771E" w:rsidRPr="0036164B" w:rsidRDefault="00A4771E" w:rsidP="00792EF6">
      <w:pPr>
        <w:pStyle w:val="Code"/>
        <w:rPr>
          <w:color w:val="000000"/>
          <w:lang w:eastAsia="nl-BE"/>
        </w:rPr>
      </w:pPr>
      <w:r w:rsidRPr="0036164B">
        <w:rPr>
          <w:color w:val="000000"/>
          <w:lang w:eastAsia="nl-BE"/>
        </w:rPr>
        <w:t xml:space="preserve">    </w:t>
      </w:r>
      <w:r w:rsidRPr="0036164B">
        <w:rPr>
          <w:color w:val="0000FF"/>
          <w:lang w:eastAsia="nl-BE"/>
        </w:rPr>
        <w:t>public</w:t>
      </w:r>
      <w:r w:rsidRPr="0036164B">
        <w:rPr>
          <w:color w:val="000000"/>
          <w:lang w:eastAsia="nl-BE"/>
        </w:rPr>
        <w:t xml:space="preserve"> </w:t>
      </w:r>
      <w:r w:rsidRPr="0036164B">
        <w:rPr>
          <w:color w:val="0000FF"/>
          <w:lang w:eastAsia="nl-BE"/>
        </w:rPr>
        <w:t>void</w:t>
      </w:r>
      <w:r w:rsidRPr="0036164B">
        <w:rPr>
          <w:color w:val="000000"/>
          <w:lang w:eastAsia="nl-BE"/>
        </w:rPr>
        <w:t xml:space="preserve"> </w:t>
      </w:r>
      <w:r w:rsidRPr="00792EF6">
        <w:rPr>
          <w:color w:val="2B91AF"/>
          <w:lang w:eastAsia="nl-BE"/>
        </w:rPr>
        <w:t>PasswordValidation</w:t>
      </w:r>
      <w:r w:rsidR="008729F4" w:rsidRPr="00792EF6">
        <w:rPr>
          <w:color w:val="2B91AF"/>
          <w:lang w:eastAsia="nl-BE"/>
        </w:rPr>
        <w:t>N</w:t>
      </w:r>
      <w:r w:rsidRPr="00792EF6">
        <w:rPr>
          <w:color w:val="2B91AF"/>
          <w:lang w:eastAsia="nl-BE"/>
        </w:rPr>
        <w:t>oDigitTest</w:t>
      </w:r>
      <w:r w:rsidRPr="0036164B">
        <w:rPr>
          <w:color w:val="000000"/>
          <w:lang w:eastAsia="nl-BE"/>
        </w:rPr>
        <w:t>()</w:t>
      </w:r>
    </w:p>
    <w:p w14:paraId="61EFEB77" w14:textId="77777777" w:rsidR="00A4771E" w:rsidRPr="00AD1150" w:rsidRDefault="00A4771E" w:rsidP="00792EF6">
      <w:pPr>
        <w:pStyle w:val="Code"/>
        <w:rPr>
          <w:color w:val="000000"/>
          <w:lang w:eastAsia="nl-BE"/>
        </w:rPr>
      </w:pPr>
      <w:r w:rsidRPr="0036164B">
        <w:rPr>
          <w:color w:val="000000"/>
          <w:lang w:eastAsia="nl-BE"/>
        </w:rPr>
        <w:t xml:space="preserve">    </w:t>
      </w:r>
      <w:r w:rsidRPr="00AD1150">
        <w:rPr>
          <w:color w:val="000000"/>
          <w:lang w:eastAsia="nl-BE"/>
        </w:rPr>
        <w:t>{</w:t>
      </w:r>
    </w:p>
    <w:p w14:paraId="4C291124" w14:textId="77777777" w:rsidR="00A4771E" w:rsidRPr="00E036E0" w:rsidRDefault="00A4771E" w:rsidP="00792EF6">
      <w:pPr>
        <w:pStyle w:val="Code"/>
        <w:rPr>
          <w:color w:val="000000"/>
          <w:lang w:val="en-GB" w:eastAsia="nl-BE"/>
        </w:rPr>
      </w:pPr>
      <w:r w:rsidRPr="00AD1150">
        <w:rPr>
          <w:color w:val="000000"/>
          <w:lang w:eastAsia="nl-BE"/>
        </w:rPr>
        <w:t xml:space="preserve">        </w:t>
      </w:r>
      <w:r w:rsidRPr="00792EF6">
        <w:rPr>
          <w:color w:val="2B91AF"/>
          <w:lang w:val="en-GB" w:eastAsia="nl-BE"/>
        </w:rPr>
        <w:t>Assert</w:t>
      </w:r>
      <w:r w:rsidRPr="00E036E0">
        <w:rPr>
          <w:color w:val="000000"/>
          <w:lang w:val="en-GB" w:eastAsia="nl-BE"/>
        </w:rPr>
        <w:t>.AreEqual(</w:t>
      </w:r>
      <w:r w:rsidRPr="00E036E0">
        <w:rPr>
          <w:color w:val="0000FF"/>
          <w:lang w:val="en-GB" w:eastAsia="nl-BE"/>
        </w:rPr>
        <w:t>false</w:t>
      </w:r>
      <w:r w:rsidRPr="00E036E0">
        <w:rPr>
          <w:color w:val="000000"/>
          <w:lang w:val="en-GB" w:eastAsia="nl-BE"/>
        </w:rPr>
        <w:t xml:space="preserve">, </w:t>
      </w:r>
      <w:r w:rsidRPr="00792EF6">
        <w:rPr>
          <w:color w:val="2B91AF"/>
          <w:lang w:val="en-GB" w:eastAsia="nl-BE"/>
        </w:rPr>
        <w:t>PasswordValidator</w:t>
      </w:r>
      <w:r w:rsidRPr="00E036E0">
        <w:rPr>
          <w:color w:val="000000"/>
          <w:lang w:val="en-GB" w:eastAsia="nl-BE"/>
        </w:rPr>
        <w:t>.Validate(</w:t>
      </w:r>
      <w:r w:rsidRPr="00E036E0">
        <w:rPr>
          <w:color w:val="A31515"/>
          <w:lang w:val="en-GB" w:eastAsia="nl-BE"/>
        </w:rPr>
        <w:t>"Abcdefgh"</w:t>
      </w:r>
      <w:r w:rsidRPr="00E036E0">
        <w:rPr>
          <w:color w:val="000000"/>
          <w:lang w:val="en-GB" w:eastAsia="nl-BE"/>
        </w:rPr>
        <w:t>));</w:t>
      </w:r>
    </w:p>
    <w:p w14:paraId="3CFDD7BF" w14:textId="5E8374E8" w:rsidR="00C1305D" w:rsidRPr="0036164B" w:rsidRDefault="00A4771E" w:rsidP="00792EF6">
      <w:pPr>
        <w:pStyle w:val="Code"/>
        <w:rPr>
          <w:color w:val="000000"/>
          <w:lang w:eastAsia="nl-BE"/>
        </w:rPr>
      </w:pPr>
      <w:r w:rsidRPr="00E036E0">
        <w:rPr>
          <w:color w:val="000000"/>
          <w:lang w:val="en-GB" w:eastAsia="nl-BE"/>
        </w:rPr>
        <w:t xml:space="preserve">    </w:t>
      </w:r>
      <w:r w:rsidRPr="0036164B">
        <w:rPr>
          <w:color w:val="000000"/>
          <w:lang w:eastAsia="nl-BE"/>
        </w:rPr>
        <w:t>}</w:t>
      </w:r>
    </w:p>
    <w:p w14:paraId="47EE95F0" w14:textId="1BF419A8" w:rsidR="00A4771E" w:rsidRPr="0036164B" w:rsidRDefault="00A4771E" w:rsidP="00A4771E">
      <w:r w:rsidRPr="0036164B">
        <w:t>We zorgen ervoor dat de lengte van het paswoord wel correct is, zodat we niet in het vaarwater komen van onze eerdere test.</w:t>
      </w:r>
      <w:r w:rsidR="00B252E2" w:rsidRPr="0036164B">
        <w:t xml:space="preserve"> Zoals verwacht faalt deze test ook. We passen wederom onze code aan</w:t>
      </w:r>
      <w:r w:rsidR="00E507F4" w:rsidRPr="0036164B">
        <w:t>:</w:t>
      </w:r>
    </w:p>
    <w:p w14:paraId="2CCFAE02" w14:textId="77777777" w:rsidR="00E507F4" w:rsidRPr="00AD1150" w:rsidRDefault="00E507F4" w:rsidP="00361CBC">
      <w:pPr>
        <w:pStyle w:val="Code"/>
        <w:rPr>
          <w:lang w:val="en-GB" w:eastAsia="nl-BE"/>
        </w:rPr>
      </w:pPr>
      <w:r w:rsidRPr="0036164B">
        <w:rPr>
          <w:lang w:eastAsia="nl-BE"/>
        </w:rPr>
        <w:t xml:space="preserve">    </w:t>
      </w:r>
      <w:r w:rsidRPr="00AD1150">
        <w:rPr>
          <w:color w:val="0000FF"/>
          <w:lang w:val="en-GB" w:eastAsia="nl-BE"/>
        </w:rPr>
        <w:t>public</w:t>
      </w:r>
      <w:r w:rsidRPr="00AD1150">
        <w:rPr>
          <w:lang w:val="en-GB" w:eastAsia="nl-BE"/>
        </w:rPr>
        <w:t xml:space="preserve"> </w:t>
      </w:r>
      <w:r w:rsidRPr="00AD1150">
        <w:rPr>
          <w:color w:val="0000FF"/>
          <w:lang w:val="en-GB" w:eastAsia="nl-BE"/>
        </w:rPr>
        <w:t>static</w:t>
      </w:r>
      <w:r w:rsidRPr="00AD1150">
        <w:rPr>
          <w:lang w:val="en-GB" w:eastAsia="nl-BE"/>
        </w:rPr>
        <w:t xml:space="preserve"> </w:t>
      </w:r>
      <w:r w:rsidRPr="00AD1150">
        <w:rPr>
          <w:color w:val="0000FF"/>
          <w:lang w:val="en-GB" w:eastAsia="nl-BE"/>
        </w:rPr>
        <w:t>bool</w:t>
      </w:r>
      <w:r w:rsidRPr="00AD1150">
        <w:rPr>
          <w:lang w:val="en-GB" w:eastAsia="nl-BE"/>
        </w:rPr>
        <w:t xml:space="preserve"> Validate(</w:t>
      </w:r>
      <w:r w:rsidRPr="00AD1150">
        <w:rPr>
          <w:color w:val="0000FF"/>
          <w:lang w:val="en-GB" w:eastAsia="nl-BE"/>
        </w:rPr>
        <w:t>string</w:t>
      </w:r>
      <w:r w:rsidRPr="00AD1150">
        <w:rPr>
          <w:lang w:val="en-GB" w:eastAsia="nl-BE"/>
        </w:rPr>
        <w:t xml:space="preserve"> password)</w:t>
      </w:r>
    </w:p>
    <w:p w14:paraId="365344AA" w14:textId="77777777" w:rsidR="00E507F4" w:rsidRPr="00A94B81" w:rsidRDefault="00E507F4" w:rsidP="00361CBC">
      <w:pPr>
        <w:pStyle w:val="Code"/>
        <w:rPr>
          <w:lang w:val="en-GB" w:eastAsia="nl-BE"/>
        </w:rPr>
      </w:pPr>
      <w:r w:rsidRPr="00AD1150">
        <w:rPr>
          <w:lang w:val="en-GB" w:eastAsia="nl-BE"/>
        </w:rPr>
        <w:t xml:space="preserve">    </w:t>
      </w:r>
      <w:r w:rsidRPr="00A94B81">
        <w:rPr>
          <w:lang w:val="en-GB" w:eastAsia="nl-BE"/>
        </w:rPr>
        <w:t>{</w:t>
      </w:r>
    </w:p>
    <w:p w14:paraId="337E019B" w14:textId="77777777" w:rsidR="00E507F4" w:rsidRPr="00E036E0" w:rsidRDefault="00E507F4" w:rsidP="00361CBC">
      <w:pPr>
        <w:pStyle w:val="Code"/>
        <w:rPr>
          <w:lang w:val="en-GB" w:eastAsia="nl-BE"/>
        </w:rPr>
      </w:pPr>
      <w:r w:rsidRPr="00A94B81">
        <w:rPr>
          <w:lang w:val="en-GB" w:eastAsia="nl-BE"/>
        </w:rPr>
        <w:t xml:space="preserve">        </w:t>
      </w:r>
      <w:r w:rsidRPr="00E036E0">
        <w:rPr>
          <w:color w:val="0000FF"/>
          <w:lang w:val="en-GB" w:eastAsia="nl-BE"/>
        </w:rPr>
        <w:t>if</w:t>
      </w:r>
      <w:r w:rsidRPr="00E036E0">
        <w:rPr>
          <w:lang w:val="en-GB" w:eastAsia="nl-BE"/>
        </w:rPr>
        <w:t xml:space="preserve"> (password.Length &lt; 8) </w:t>
      </w:r>
      <w:r w:rsidRPr="00E036E0">
        <w:rPr>
          <w:color w:val="0000FF"/>
          <w:lang w:val="en-GB" w:eastAsia="nl-BE"/>
        </w:rPr>
        <w:t>return</w:t>
      </w:r>
      <w:r w:rsidRPr="00E036E0">
        <w:rPr>
          <w:lang w:val="en-GB" w:eastAsia="nl-BE"/>
        </w:rPr>
        <w:t xml:space="preserve"> </w:t>
      </w:r>
      <w:r w:rsidRPr="00E036E0">
        <w:rPr>
          <w:color w:val="0000FF"/>
          <w:lang w:val="en-GB" w:eastAsia="nl-BE"/>
        </w:rPr>
        <w:t>false</w:t>
      </w:r>
      <w:r w:rsidRPr="00E036E0">
        <w:rPr>
          <w:lang w:val="en-GB" w:eastAsia="nl-BE"/>
        </w:rPr>
        <w:t>;</w:t>
      </w:r>
    </w:p>
    <w:p w14:paraId="0410549B" w14:textId="77777777" w:rsidR="00E507F4" w:rsidRPr="00E036E0" w:rsidRDefault="00E507F4" w:rsidP="00361CBC">
      <w:pPr>
        <w:pStyle w:val="Code"/>
        <w:rPr>
          <w:lang w:val="en-GB" w:eastAsia="nl-BE"/>
        </w:rPr>
      </w:pPr>
      <w:r w:rsidRPr="00E036E0">
        <w:rPr>
          <w:lang w:val="en-GB" w:eastAsia="nl-BE"/>
        </w:rPr>
        <w:t xml:space="preserve">        </w:t>
      </w:r>
      <w:r w:rsidRPr="00E036E0">
        <w:rPr>
          <w:color w:val="0000FF"/>
          <w:lang w:val="en-GB" w:eastAsia="nl-BE"/>
        </w:rPr>
        <w:t>if</w:t>
      </w:r>
      <w:r w:rsidRPr="00E036E0">
        <w:rPr>
          <w:lang w:val="en-GB" w:eastAsia="nl-BE"/>
        </w:rPr>
        <w:t xml:space="preserve"> (password.Any(</w:t>
      </w:r>
      <w:r w:rsidRPr="00E036E0">
        <w:rPr>
          <w:color w:val="0000FF"/>
          <w:lang w:val="en-GB" w:eastAsia="nl-BE"/>
        </w:rPr>
        <w:t>char</w:t>
      </w:r>
      <w:r w:rsidRPr="00E036E0">
        <w:rPr>
          <w:lang w:val="en-GB" w:eastAsia="nl-BE"/>
        </w:rPr>
        <w:t xml:space="preserve">.IsDigit) </w:t>
      </w:r>
      <w:r w:rsidRPr="00E036E0">
        <w:rPr>
          <w:color w:val="0000FF"/>
          <w:lang w:val="en-GB" w:eastAsia="nl-BE"/>
        </w:rPr>
        <w:t>is</w:t>
      </w:r>
      <w:r w:rsidRPr="00E036E0">
        <w:rPr>
          <w:lang w:val="en-GB" w:eastAsia="nl-BE"/>
        </w:rPr>
        <w:t xml:space="preserve"> </w:t>
      </w:r>
      <w:r w:rsidRPr="00E036E0">
        <w:rPr>
          <w:color w:val="0000FF"/>
          <w:lang w:val="en-GB" w:eastAsia="nl-BE"/>
        </w:rPr>
        <w:t>false</w:t>
      </w:r>
      <w:r w:rsidRPr="00E036E0">
        <w:rPr>
          <w:lang w:val="en-GB" w:eastAsia="nl-BE"/>
        </w:rPr>
        <w:t xml:space="preserve">) </w:t>
      </w:r>
      <w:r w:rsidRPr="00E036E0">
        <w:rPr>
          <w:color w:val="0000FF"/>
          <w:lang w:val="en-GB" w:eastAsia="nl-BE"/>
        </w:rPr>
        <w:t>return</w:t>
      </w:r>
      <w:r w:rsidRPr="00E036E0">
        <w:rPr>
          <w:lang w:val="en-GB" w:eastAsia="nl-BE"/>
        </w:rPr>
        <w:t xml:space="preserve"> </w:t>
      </w:r>
      <w:r w:rsidRPr="00E036E0">
        <w:rPr>
          <w:color w:val="0000FF"/>
          <w:lang w:val="en-GB" w:eastAsia="nl-BE"/>
        </w:rPr>
        <w:t>false</w:t>
      </w:r>
      <w:r w:rsidRPr="00E036E0">
        <w:rPr>
          <w:lang w:val="en-GB" w:eastAsia="nl-BE"/>
        </w:rPr>
        <w:t>;</w:t>
      </w:r>
    </w:p>
    <w:p w14:paraId="018A61C1" w14:textId="77777777" w:rsidR="00E507F4" w:rsidRPr="0036164B" w:rsidRDefault="00E507F4" w:rsidP="00361CBC">
      <w:pPr>
        <w:pStyle w:val="Code"/>
        <w:rPr>
          <w:lang w:eastAsia="nl-BE"/>
        </w:rPr>
      </w:pPr>
      <w:r w:rsidRPr="00E036E0">
        <w:rPr>
          <w:lang w:val="en-GB" w:eastAsia="nl-BE"/>
        </w:rPr>
        <w:t xml:space="preserve">        </w:t>
      </w:r>
      <w:r w:rsidRPr="0036164B">
        <w:rPr>
          <w:color w:val="0000FF"/>
          <w:lang w:eastAsia="nl-BE"/>
        </w:rPr>
        <w:t>return</w:t>
      </w:r>
      <w:r w:rsidRPr="0036164B">
        <w:rPr>
          <w:lang w:eastAsia="nl-BE"/>
        </w:rPr>
        <w:t xml:space="preserve"> </w:t>
      </w:r>
      <w:r w:rsidRPr="0036164B">
        <w:rPr>
          <w:color w:val="0000FF"/>
          <w:lang w:eastAsia="nl-BE"/>
        </w:rPr>
        <w:t>true</w:t>
      </w:r>
      <w:r w:rsidRPr="0036164B">
        <w:rPr>
          <w:lang w:eastAsia="nl-BE"/>
        </w:rPr>
        <w:t>;</w:t>
      </w:r>
    </w:p>
    <w:p w14:paraId="66A9D49F" w14:textId="34D4D95E" w:rsidR="00E507F4" w:rsidRPr="0036164B" w:rsidRDefault="00E507F4" w:rsidP="00361CBC">
      <w:pPr>
        <w:pStyle w:val="Code"/>
        <w:rPr>
          <w:lang w:eastAsia="nl-BE"/>
        </w:rPr>
      </w:pPr>
      <w:r w:rsidRPr="0036164B">
        <w:rPr>
          <w:lang w:eastAsia="nl-BE"/>
        </w:rPr>
        <w:t xml:space="preserve">    }</w:t>
      </w:r>
    </w:p>
    <w:p w14:paraId="5BE9D922" w14:textId="75969F9A" w:rsidR="00E507F4" w:rsidRPr="0036164B" w:rsidRDefault="00E507F4" w:rsidP="00E507F4">
      <w:r w:rsidRPr="0036164B">
        <w:t xml:space="preserve">We gebruiken LINQ om </w:t>
      </w:r>
      <w:r w:rsidR="00091DE9" w:rsidRPr="0036164B">
        <w:t>ons paswoord te valideren. Via de Any functie kunnen meegeven of een char in de string een digit is. Als dit niet zo is, geven we false terug.</w:t>
      </w:r>
    </w:p>
    <w:p w14:paraId="7744DBB9" w14:textId="71BF6EEC" w:rsidR="00091DE9" w:rsidRPr="0036164B" w:rsidRDefault="00662C47" w:rsidP="00E507F4">
      <w:r w:rsidRPr="0036164B">
        <w:t>Een laatste vereiste was dat we een hoofdletter moest hebben in onze string. We schrijven dus een nieuwe test:</w:t>
      </w:r>
    </w:p>
    <w:p w14:paraId="25EB4890" w14:textId="77777777" w:rsidR="008729F4" w:rsidRPr="0036164B" w:rsidRDefault="008729F4" w:rsidP="00361CBC">
      <w:pPr>
        <w:pStyle w:val="Code"/>
        <w:rPr>
          <w:color w:val="000000"/>
          <w:lang w:eastAsia="nl-BE"/>
        </w:rPr>
      </w:pPr>
      <w:r w:rsidRPr="0036164B">
        <w:rPr>
          <w:color w:val="000000"/>
          <w:lang w:eastAsia="nl-BE"/>
        </w:rPr>
        <w:t xml:space="preserve">    [</w:t>
      </w:r>
      <w:r w:rsidRPr="00361CBC">
        <w:rPr>
          <w:color w:val="2B91AF"/>
          <w:lang w:eastAsia="nl-BE"/>
        </w:rPr>
        <w:t>TestMethod</w:t>
      </w:r>
      <w:r w:rsidRPr="0036164B">
        <w:rPr>
          <w:color w:val="000000"/>
          <w:lang w:eastAsia="nl-BE"/>
        </w:rPr>
        <w:t>]</w:t>
      </w:r>
    </w:p>
    <w:p w14:paraId="4E4B90AE" w14:textId="77777777" w:rsidR="008729F4" w:rsidRPr="0036164B" w:rsidRDefault="008729F4" w:rsidP="00361CBC">
      <w:pPr>
        <w:pStyle w:val="Code"/>
        <w:rPr>
          <w:color w:val="000000"/>
          <w:lang w:eastAsia="nl-BE"/>
        </w:rPr>
      </w:pPr>
      <w:r w:rsidRPr="0036164B">
        <w:rPr>
          <w:color w:val="000000"/>
          <w:lang w:eastAsia="nl-BE"/>
        </w:rPr>
        <w:t xml:space="preserve">    </w:t>
      </w:r>
      <w:r w:rsidRPr="0036164B">
        <w:rPr>
          <w:color w:val="0000FF"/>
          <w:lang w:eastAsia="nl-BE"/>
        </w:rPr>
        <w:t>public</w:t>
      </w:r>
      <w:r w:rsidRPr="0036164B">
        <w:rPr>
          <w:color w:val="000000"/>
          <w:lang w:eastAsia="nl-BE"/>
        </w:rPr>
        <w:t xml:space="preserve"> </w:t>
      </w:r>
      <w:r w:rsidRPr="0036164B">
        <w:rPr>
          <w:color w:val="0000FF"/>
          <w:lang w:eastAsia="nl-BE"/>
        </w:rPr>
        <w:t>void</w:t>
      </w:r>
      <w:r w:rsidRPr="0036164B">
        <w:rPr>
          <w:color w:val="000000"/>
          <w:lang w:eastAsia="nl-BE"/>
        </w:rPr>
        <w:t xml:space="preserve"> </w:t>
      </w:r>
      <w:r w:rsidRPr="00361CBC">
        <w:rPr>
          <w:color w:val="2B91AF"/>
          <w:lang w:eastAsia="nl-BE"/>
        </w:rPr>
        <w:t>PasswordValidationNoUppercaseTest</w:t>
      </w:r>
      <w:r w:rsidRPr="0036164B">
        <w:rPr>
          <w:color w:val="000000"/>
          <w:lang w:eastAsia="nl-BE"/>
        </w:rPr>
        <w:t>()</w:t>
      </w:r>
    </w:p>
    <w:p w14:paraId="43FA5148" w14:textId="77777777" w:rsidR="008729F4" w:rsidRPr="00AD1150" w:rsidRDefault="008729F4" w:rsidP="00361CBC">
      <w:pPr>
        <w:pStyle w:val="Code"/>
        <w:rPr>
          <w:color w:val="000000"/>
          <w:lang w:eastAsia="nl-BE"/>
        </w:rPr>
      </w:pPr>
      <w:r w:rsidRPr="0036164B">
        <w:rPr>
          <w:color w:val="000000"/>
          <w:lang w:eastAsia="nl-BE"/>
        </w:rPr>
        <w:t xml:space="preserve">    </w:t>
      </w:r>
      <w:r w:rsidRPr="00AD1150">
        <w:rPr>
          <w:color w:val="000000"/>
          <w:lang w:eastAsia="nl-BE"/>
        </w:rPr>
        <w:t>{</w:t>
      </w:r>
    </w:p>
    <w:p w14:paraId="750D0A79" w14:textId="77777777" w:rsidR="008729F4" w:rsidRPr="00E036E0" w:rsidRDefault="008729F4" w:rsidP="00361CBC">
      <w:pPr>
        <w:pStyle w:val="Code"/>
        <w:rPr>
          <w:color w:val="000000"/>
          <w:lang w:val="en-GB" w:eastAsia="nl-BE"/>
        </w:rPr>
      </w:pPr>
      <w:r w:rsidRPr="00AD1150">
        <w:rPr>
          <w:color w:val="000000"/>
          <w:lang w:eastAsia="nl-BE"/>
        </w:rPr>
        <w:t xml:space="preserve">        </w:t>
      </w:r>
      <w:r w:rsidRPr="00361CBC">
        <w:rPr>
          <w:color w:val="2B91AF"/>
          <w:lang w:val="en-GB" w:eastAsia="nl-BE"/>
        </w:rPr>
        <w:t>Assert</w:t>
      </w:r>
      <w:r w:rsidRPr="00E036E0">
        <w:rPr>
          <w:color w:val="000000"/>
          <w:lang w:val="en-GB" w:eastAsia="nl-BE"/>
        </w:rPr>
        <w:t>.AreEqual(</w:t>
      </w:r>
      <w:r w:rsidRPr="00E036E0">
        <w:rPr>
          <w:color w:val="0000FF"/>
          <w:lang w:val="en-GB" w:eastAsia="nl-BE"/>
        </w:rPr>
        <w:t>false</w:t>
      </w:r>
      <w:r w:rsidRPr="00E036E0">
        <w:rPr>
          <w:color w:val="000000"/>
          <w:lang w:val="en-GB" w:eastAsia="nl-BE"/>
        </w:rPr>
        <w:t xml:space="preserve">, </w:t>
      </w:r>
      <w:r w:rsidRPr="00361CBC">
        <w:rPr>
          <w:color w:val="2B91AF"/>
          <w:lang w:val="en-GB" w:eastAsia="nl-BE"/>
        </w:rPr>
        <w:t>PasswordValidator</w:t>
      </w:r>
      <w:r w:rsidRPr="00E036E0">
        <w:rPr>
          <w:color w:val="000000"/>
          <w:lang w:val="en-GB" w:eastAsia="nl-BE"/>
        </w:rPr>
        <w:t>.Validate(</w:t>
      </w:r>
      <w:r w:rsidRPr="00E036E0">
        <w:rPr>
          <w:color w:val="A31515"/>
          <w:lang w:val="en-GB" w:eastAsia="nl-BE"/>
        </w:rPr>
        <w:t>"abcdefgh"</w:t>
      </w:r>
      <w:r w:rsidRPr="00E036E0">
        <w:rPr>
          <w:color w:val="000000"/>
          <w:lang w:val="en-GB" w:eastAsia="nl-BE"/>
        </w:rPr>
        <w:t>));</w:t>
      </w:r>
    </w:p>
    <w:p w14:paraId="602503B9" w14:textId="1057C390" w:rsidR="00662C47" w:rsidRPr="0036164B" w:rsidRDefault="008729F4" w:rsidP="00361CBC">
      <w:pPr>
        <w:pStyle w:val="Code"/>
        <w:rPr>
          <w:color w:val="000000"/>
          <w:lang w:eastAsia="nl-BE"/>
        </w:rPr>
      </w:pPr>
      <w:r w:rsidRPr="00E036E0">
        <w:rPr>
          <w:color w:val="000000"/>
          <w:lang w:val="en-GB" w:eastAsia="nl-BE"/>
        </w:rPr>
        <w:t xml:space="preserve">    </w:t>
      </w:r>
      <w:r w:rsidRPr="0036164B">
        <w:rPr>
          <w:color w:val="000000"/>
          <w:lang w:eastAsia="nl-BE"/>
        </w:rPr>
        <w:t>}</w:t>
      </w:r>
    </w:p>
    <w:p w14:paraId="48122BB3" w14:textId="162411ED" w:rsidR="001C5221" w:rsidRPr="0036164B" w:rsidRDefault="001C5221" w:rsidP="001C5221">
      <w:r w:rsidRPr="0036164B">
        <w:t>En passen nog eens onze code aan:</w:t>
      </w:r>
    </w:p>
    <w:p w14:paraId="660545B8" w14:textId="77777777" w:rsidR="001C5221" w:rsidRPr="00E036E0" w:rsidRDefault="001C5221" w:rsidP="00361CBC">
      <w:pPr>
        <w:pStyle w:val="Code"/>
        <w:rPr>
          <w:lang w:val="en-GB" w:eastAsia="nl-BE"/>
        </w:rPr>
      </w:pPr>
      <w:r w:rsidRPr="0036164B">
        <w:rPr>
          <w:lang w:eastAsia="nl-BE"/>
        </w:rPr>
        <w:t xml:space="preserve">    </w:t>
      </w:r>
      <w:r w:rsidRPr="00E036E0">
        <w:rPr>
          <w:color w:val="0000FF"/>
          <w:lang w:val="en-GB" w:eastAsia="nl-BE"/>
        </w:rPr>
        <w:t>public</w:t>
      </w:r>
      <w:r w:rsidRPr="00E036E0">
        <w:rPr>
          <w:lang w:val="en-GB" w:eastAsia="nl-BE"/>
        </w:rPr>
        <w:t xml:space="preserve"> </w:t>
      </w:r>
      <w:r w:rsidRPr="00E036E0">
        <w:rPr>
          <w:color w:val="0000FF"/>
          <w:lang w:val="en-GB" w:eastAsia="nl-BE"/>
        </w:rPr>
        <w:t>static</w:t>
      </w:r>
      <w:r w:rsidRPr="00E036E0">
        <w:rPr>
          <w:lang w:val="en-GB" w:eastAsia="nl-BE"/>
        </w:rPr>
        <w:t xml:space="preserve"> </w:t>
      </w:r>
      <w:r w:rsidRPr="00E036E0">
        <w:rPr>
          <w:color w:val="0000FF"/>
          <w:lang w:val="en-GB" w:eastAsia="nl-BE"/>
        </w:rPr>
        <w:t>bool</w:t>
      </w:r>
      <w:r w:rsidRPr="00E036E0">
        <w:rPr>
          <w:lang w:val="en-GB" w:eastAsia="nl-BE"/>
        </w:rPr>
        <w:t xml:space="preserve"> Validate(</w:t>
      </w:r>
      <w:r w:rsidRPr="00E036E0">
        <w:rPr>
          <w:color w:val="0000FF"/>
          <w:lang w:val="en-GB" w:eastAsia="nl-BE"/>
        </w:rPr>
        <w:t>string</w:t>
      </w:r>
      <w:r w:rsidRPr="00E036E0">
        <w:rPr>
          <w:lang w:val="en-GB" w:eastAsia="nl-BE"/>
        </w:rPr>
        <w:t xml:space="preserve"> password)</w:t>
      </w:r>
    </w:p>
    <w:p w14:paraId="7350828D" w14:textId="77777777" w:rsidR="001C5221" w:rsidRPr="00A94B81" w:rsidRDefault="001C5221" w:rsidP="00361CBC">
      <w:pPr>
        <w:pStyle w:val="Code"/>
        <w:rPr>
          <w:lang w:val="en-GB" w:eastAsia="nl-BE"/>
        </w:rPr>
      </w:pPr>
      <w:r w:rsidRPr="00E036E0">
        <w:rPr>
          <w:lang w:val="en-GB" w:eastAsia="nl-BE"/>
        </w:rPr>
        <w:t xml:space="preserve">    </w:t>
      </w:r>
      <w:r w:rsidRPr="00A94B81">
        <w:rPr>
          <w:lang w:val="en-GB" w:eastAsia="nl-BE"/>
        </w:rPr>
        <w:t>{</w:t>
      </w:r>
    </w:p>
    <w:p w14:paraId="72AD4BD6" w14:textId="77777777" w:rsidR="001C5221" w:rsidRPr="00E036E0" w:rsidRDefault="001C5221" w:rsidP="00361CBC">
      <w:pPr>
        <w:pStyle w:val="Code"/>
        <w:rPr>
          <w:lang w:val="en-GB" w:eastAsia="nl-BE"/>
        </w:rPr>
      </w:pPr>
      <w:r w:rsidRPr="00A94B81">
        <w:rPr>
          <w:lang w:val="en-GB" w:eastAsia="nl-BE"/>
        </w:rPr>
        <w:t xml:space="preserve">        </w:t>
      </w:r>
      <w:r w:rsidRPr="00E036E0">
        <w:rPr>
          <w:color w:val="0000FF"/>
          <w:lang w:val="en-GB" w:eastAsia="nl-BE"/>
        </w:rPr>
        <w:t>if</w:t>
      </w:r>
      <w:r w:rsidRPr="00E036E0">
        <w:rPr>
          <w:lang w:val="en-GB" w:eastAsia="nl-BE"/>
        </w:rPr>
        <w:t xml:space="preserve"> (password.Length &lt; 8) </w:t>
      </w:r>
      <w:r w:rsidRPr="00E036E0">
        <w:rPr>
          <w:color w:val="0000FF"/>
          <w:lang w:val="en-GB" w:eastAsia="nl-BE"/>
        </w:rPr>
        <w:t>return</w:t>
      </w:r>
      <w:r w:rsidRPr="00E036E0">
        <w:rPr>
          <w:lang w:val="en-GB" w:eastAsia="nl-BE"/>
        </w:rPr>
        <w:t xml:space="preserve"> </w:t>
      </w:r>
      <w:r w:rsidRPr="00E036E0">
        <w:rPr>
          <w:color w:val="0000FF"/>
          <w:lang w:val="en-GB" w:eastAsia="nl-BE"/>
        </w:rPr>
        <w:t>false</w:t>
      </w:r>
      <w:r w:rsidRPr="00E036E0">
        <w:rPr>
          <w:lang w:val="en-GB" w:eastAsia="nl-BE"/>
        </w:rPr>
        <w:t>;</w:t>
      </w:r>
    </w:p>
    <w:p w14:paraId="7D43513E" w14:textId="77777777" w:rsidR="001C5221" w:rsidRPr="00E036E0" w:rsidRDefault="001C5221" w:rsidP="00361CBC">
      <w:pPr>
        <w:pStyle w:val="Code"/>
        <w:rPr>
          <w:lang w:val="en-GB" w:eastAsia="nl-BE"/>
        </w:rPr>
      </w:pPr>
      <w:r w:rsidRPr="00E036E0">
        <w:rPr>
          <w:lang w:val="en-GB" w:eastAsia="nl-BE"/>
        </w:rPr>
        <w:t xml:space="preserve">        </w:t>
      </w:r>
      <w:r w:rsidRPr="00E036E0">
        <w:rPr>
          <w:color w:val="0000FF"/>
          <w:lang w:val="en-GB" w:eastAsia="nl-BE"/>
        </w:rPr>
        <w:t>if</w:t>
      </w:r>
      <w:r w:rsidRPr="00E036E0">
        <w:rPr>
          <w:lang w:val="en-GB" w:eastAsia="nl-BE"/>
        </w:rPr>
        <w:t xml:space="preserve"> (password.Any(</w:t>
      </w:r>
      <w:r w:rsidRPr="00E036E0">
        <w:rPr>
          <w:color w:val="0000FF"/>
          <w:lang w:val="en-GB" w:eastAsia="nl-BE"/>
        </w:rPr>
        <w:t>char</w:t>
      </w:r>
      <w:r w:rsidRPr="00E036E0">
        <w:rPr>
          <w:lang w:val="en-GB" w:eastAsia="nl-BE"/>
        </w:rPr>
        <w:t xml:space="preserve">.IsDigit) </w:t>
      </w:r>
      <w:r w:rsidRPr="00E036E0">
        <w:rPr>
          <w:color w:val="0000FF"/>
          <w:lang w:val="en-GB" w:eastAsia="nl-BE"/>
        </w:rPr>
        <w:t>is</w:t>
      </w:r>
      <w:r w:rsidRPr="00E036E0">
        <w:rPr>
          <w:lang w:val="en-GB" w:eastAsia="nl-BE"/>
        </w:rPr>
        <w:t xml:space="preserve"> </w:t>
      </w:r>
      <w:r w:rsidRPr="00E036E0">
        <w:rPr>
          <w:color w:val="0000FF"/>
          <w:lang w:val="en-GB" w:eastAsia="nl-BE"/>
        </w:rPr>
        <w:t>false</w:t>
      </w:r>
      <w:r w:rsidRPr="00E036E0">
        <w:rPr>
          <w:lang w:val="en-GB" w:eastAsia="nl-BE"/>
        </w:rPr>
        <w:t xml:space="preserve">) </w:t>
      </w:r>
      <w:r w:rsidRPr="00E036E0">
        <w:rPr>
          <w:color w:val="0000FF"/>
          <w:lang w:val="en-GB" w:eastAsia="nl-BE"/>
        </w:rPr>
        <w:t>return</w:t>
      </w:r>
      <w:r w:rsidRPr="00E036E0">
        <w:rPr>
          <w:lang w:val="en-GB" w:eastAsia="nl-BE"/>
        </w:rPr>
        <w:t xml:space="preserve"> </w:t>
      </w:r>
      <w:r w:rsidRPr="00E036E0">
        <w:rPr>
          <w:color w:val="0000FF"/>
          <w:lang w:val="en-GB" w:eastAsia="nl-BE"/>
        </w:rPr>
        <w:t>false</w:t>
      </w:r>
      <w:r w:rsidRPr="00E036E0">
        <w:rPr>
          <w:lang w:val="en-GB" w:eastAsia="nl-BE"/>
        </w:rPr>
        <w:t>;</w:t>
      </w:r>
    </w:p>
    <w:p w14:paraId="1A90A525" w14:textId="77777777" w:rsidR="001C5221" w:rsidRPr="00E036E0" w:rsidRDefault="001C5221" w:rsidP="00361CBC">
      <w:pPr>
        <w:pStyle w:val="Code"/>
        <w:rPr>
          <w:lang w:val="en-GB" w:eastAsia="nl-BE"/>
        </w:rPr>
      </w:pPr>
      <w:r w:rsidRPr="00E036E0">
        <w:rPr>
          <w:lang w:val="en-GB" w:eastAsia="nl-BE"/>
        </w:rPr>
        <w:t xml:space="preserve">        </w:t>
      </w:r>
      <w:r w:rsidRPr="00E036E0">
        <w:rPr>
          <w:color w:val="0000FF"/>
          <w:lang w:val="en-GB" w:eastAsia="nl-BE"/>
        </w:rPr>
        <w:t>if</w:t>
      </w:r>
      <w:r w:rsidRPr="00E036E0">
        <w:rPr>
          <w:lang w:val="en-GB" w:eastAsia="nl-BE"/>
        </w:rPr>
        <w:t xml:space="preserve"> (password.Any(</w:t>
      </w:r>
      <w:r w:rsidRPr="00E036E0">
        <w:rPr>
          <w:color w:val="0000FF"/>
          <w:lang w:val="en-GB" w:eastAsia="nl-BE"/>
        </w:rPr>
        <w:t>char</w:t>
      </w:r>
      <w:r w:rsidRPr="00E036E0">
        <w:rPr>
          <w:lang w:val="en-GB" w:eastAsia="nl-BE"/>
        </w:rPr>
        <w:t xml:space="preserve">.IsUpper) </w:t>
      </w:r>
      <w:r w:rsidRPr="00E036E0">
        <w:rPr>
          <w:color w:val="0000FF"/>
          <w:lang w:val="en-GB" w:eastAsia="nl-BE"/>
        </w:rPr>
        <w:t>is</w:t>
      </w:r>
      <w:r w:rsidRPr="00E036E0">
        <w:rPr>
          <w:lang w:val="en-GB" w:eastAsia="nl-BE"/>
        </w:rPr>
        <w:t xml:space="preserve"> </w:t>
      </w:r>
      <w:r w:rsidRPr="00E036E0">
        <w:rPr>
          <w:color w:val="0000FF"/>
          <w:lang w:val="en-GB" w:eastAsia="nl-BE"/>
        </w:rPr>
        <w:t>false</w:t>
      </w:r>
      <w:r w:rsidRPr="00E036E0">
        <w:rPr>
          <w:lang w:val="en-GB" w:eastAsia="nl-BE"/>
        </w:rPr>
        <w:t xml:space="preserve">) </w:t>
      </w:r>
      <w:r w:rsidRPr="00E036E0">
        <w:rPr>
          <w:color w:val="0000FF"/>
          <w:lang w:val="en-GB" w:eastAsia="nl-BE"/>
        </w:rPr>
        <w:t>return</w:t>
      </w:r>
      <w:r w:rsidRPr="00E036E0">
        <w:rPr>
          <w:lang w:val="en-GB" w:eastAsia="nl-BE"/>
        </w:rPr>
        <w:t xml:space="preserve"> </w:t>
      </w:r>
      <w:r w:rsidRPr="00E036E0">
        <w:rPr>
          <w:color w:val="0000FF"/>
          <w:lang w:val="en-GB" w:eastAsia="nl-BE"/>
        </w:rPr>
        <w:t>false</w:t>
      </w:r>
      <w:r w:rsidRPr="00E036E0">
        <w:rPr>
          <w:lang w:val="en-GB" w:eastAsia="nl-BE"/>
        </w:rPr>
        <w:t>;</w:t>
      </w:r>
    </w:p>
    <w:p w14:paraId="3A1C4C64" w14:textId="77777777" w:rsidR="001C5221" w:rsidRPr="0036164B" w:rsidRDefault="001C5221" w:rsidP="00361CBC">
      <w:pPr>
        <w:pStyle w:val="Code"/>
        <w:rPr>
          <w:lang w:eastAsia="nl-BE"/>
        </w:rPr>
      </w:pPr>
      <w:r w:rsidRPr="00E036E0">
        <w:rPr>
          <w:lang w:val="en-GB" w:eastAsia="nl-BE"/>
        </w:rPr>
        <w:t xml:space="preserve">        </w:t>
      </w:r>
      <w:r w:rsidRPr="0036164B">
        <w:rPr>
          <w:color w:val="0000FF"/>
          <w:lang w:eastAsia="nl-BE"/>
        </w:rPr>
        <w:t>return</w:t>
      </w:r>
      <w:r w:rsidRPr="0036164B">
        <w:rPr>
          <w:lang w:eastAsia="nl-BE"/>
        </w:rPr>
        <w:t xml:space="preserve"> </w:t>
      </w:r>
      <w:r w:rsidRPr="0036164B">
        <w:rPr>
          <w:color w:val="0000FF"/>
          <w:lang w:eastAsia="nl-BE"/>
        </w:rPr>
        <w:t>true</w:t>
      </w:r>
      <w:r w:rsidRPr="0036164B">
        <w:rPr>
          <w:lang w:eastAsia="nl-BE"/>
        </w:rPr>
        <w:t>;</w:t>
      </w:r>
    </w:p>
    <w:p w14:paraId="577558A4" w14:textId="6AAB6AE6" w:rsidR="001C5221" w:rsidRPr="0036164B" w:rsidRDefault="001C5221" w:rsidP="00361CBC">
      <w:pPr>
        <w:pStyle w:val="Code"/>
        <w:rPr>
          <w:lang w:eastAsia="nl-BE"/>
        </w:rPr>
      </w:pPr>
      <w:r w:rsidRPr="0036164B">
        <w:rPr>
          <w:lang w:eastAsia="nl-BE"/>
        </w:rPr>
        <w:t xml:space="preserve">    }</w:t>
      </w:r>
    </w:p>
    <w:p w14:paraId="3E4DC422" w14:textId="77777777" w:rsidR="00530437" w:rsidRPr="0036164B" w:rsidRDefault="00530437" w:rsidP="001C5221">
      <w:pPr>
        <w:rPr>
          <w:rFonts w:ascii="Cascadia Mono" w:hAnsi="Cascadia Mono" w:cs="Cascadia Mono"/>
          <w:color w:val="000000"/>
          <w:sz w:val="19"/>
          <w:szCs w:val="19"/>
          <w:lang w:eastAsia="nl-BE"/>
        </w:rPr>
      </w:pPr>
    </w:p>
    <w:p w14:paraId="095CAFF1" w14:textId="723C768D" w:rsidR="00690CC2" w:rsidRPr="0036164B" w:rsidRDefault="00530437" w:rsidP="002956C7">
      <w:pPr>
        <w:rPr>
          <w:rFonts w:ascii="Cascadia Mono" w:hAnsi="Cascadia Mono" w:cs="Cascadia Mono"/>
          <w:color w:val="000000"/>
          <w:sz w:val="19"/>
          <w:szCs w:val="19"/>
          <w:lang w:eastAsia="nl-BE"/>
        </w:rPr>
      </w:pPr>
      <w:r w:rsidRPr="0036164B">
        <w:lastRenderedPageBreak/>
        <w:t>We merken ook op dat onze bestaande testen blijven werken. We weten dus dat onze ontwikkeling de juiste kant aan het uitgaan is.</w:t>
      </w:r>
      <w:r w:rsidR="009F499A" w:rsidRPr="0036164B">
        <w:t xml:space="preserve"> We kunnen nu enkele edge cases bekijken. Wat met een string dat alleen maar uit nummers bestaat?</w:t>
      </w:r>
      <w:r w:rsidR="002956C7" w:rsidRPr="0036164B">
        <w:t xml:space="preserve"> </w:t>
      </w:r>
      <w:r w:rsidR="00690CC2" w:rsidRPr="0036164B">
        <w:rPr>
          <w:rFonts w:ascii="Cascadia Mono" w:hAnsi="Cascadia Mono" w:cs="Cascadia Mono"/>
          <w:color w:val="000000"/>
          <w:sz w:val="19"/>
          <w:szCs w:val="19"/>
          <w:lang w:eastAsia="nl-BE"/>
        </w:rPr>
        <w:t xml:space="preserve">  </w:t>
      </w:r>
    </w:p>
    <w:p w14:paraId="1132E474" w14:textId="149CFEAE" w:rsidR="00690CC2" w:rsidRPr="0036164B" w:rsidRDefault="00690CC2">
      <w:pPr>
        <w:spacing w:line="240" w:lineRule="auto"/>
        <w:jc w:val="left"/>
        <w:rPr>
          <w:rFonts w:ascii="Cascadia Mono" w:hAnsi="Cascadia Mono" w:cs="Cascadia Mono"/>
          <w:color w:val="000000"/>
          <w:sz w:val="19"/>
          <w:szCs w:val="19"/>
          <w:lang w:eastAsia="nl-BE"/>
        </w:rPr>
      </w:pPr>
    </w:p>
    <w:p w14:paraId="22EE16E7" w14:textId="15BB0957" w:rsidR="00690CC2" w:rsidRPr="00E036E0" w:rsidRDefault="00A37844" w:rsidP="00361CBC">
      <w:pPr>
        <w:pStyle w:val="Code"/>
        <w:rPr>
          <w:color w:val="000000"/>
          <w:lang w:val="en-GB" w:eastAsia="nl-BE"/>
        </w:rPr>
      </w:pPr>
      <w:r w:rsidRPr="0036164B">
        <w:rPr>
          <w:color w:val="000000"/>
          <w:lang w:eastAsia="nl-BE"/>
        </w:rPr>
        <w:t xml:space="preserve">    </w:t>
      </w:r>
      <w:r w:rsidR="00690CC2" w:rsidRPr="00E036E0">
        <w:rPr>
          <w:color w:val="000000"/>
          <w:lang w:val="en-GB" w:eastAsia="nl-BE"/>
        </w:rPr>
        <w:t>[</w:t>
      </w:r>
      <w:r w:rsidR="00690CC2" w:rsidRPr="00361CBC">
        <w:rPr>
          <w:color w:val="2B91AF"/>
          <w:lang w:val="en-GB" w:eastAsia="nl-BE"/>
        </w:rPr>
        <w:t>TestMethod</w:t>
      </w:r>
      <w:r w:rsidR="00690CC2" w:rsidRPr="00E036E0">
        <w:rPr>
          <w:color w:val="000000"/>
          <w:lang w:val="en-GB" w:eastAsia="nl-BE"/>
        </w:rPr>
        <w:t>]</w:t>
      </w:r>
    </w:p>
    <w:p w14:paraId="22F16F9D" w14:textId="77777777" w:rsidR="00690CC2" w:rsidRPr="00E036E0" w:rsidRDefault="00690CC2" w:rsidP="00361CBC">
      <w:pPr>
        <w:pStyle w:val="Code"/>
        <w:rPr>
          <w:color w:val="000000"/>
          <w:lang w:val="en-GB" w:eastAsia="nl-BE"/>
        </w:rPr>
      </w:pPr>
      <w:r w:rsidRPr="00E036E0">
        <w:rPr>
          <w:color w:val="000000"/>
          <w:lang w:val="en-GB" w:eastAsia="nl-BE"/>
        </w:rPr>
        <w:t xml:space="preserve">    </w:t>
      </w:r>
      <w:r w:rsidRPr="00E036E0">
        <w:rPr>
          <w:color w:val="0000FF"/>
          <w:lang w:val="en-GB" w:eastAsia="nl-BE"/>
        </w:rPr>
        <w:t>public</w:t>
      </w:r>
      <w:r w:rsidRPr="00E036E0">
        <w:rPr>
          <w:color w:val="000000"/>
          <w:lang w:val="en-GB" w:eastAsia="nl-BE"/>
        </w:rPr>
        <w:t xml:space="preserve"> </w:t>
      </w:r>
      <w:r w:rsidRPr="00E036E0">
        <w:rPr>
          <w:color w:val="0000FF"/>
          <w:lang w:val="en-GB" w:eastAsia="nl-BE"/>
        </w:rPr>
        <w:t>void</w:t>
      </w:r>
      <w:r w:rsidRPr="00E036E0">
        <w:rPr>
          <w:color w:val="000000"/>
          <w:lang w:val="en-GB" w:eastAsia="nl-BE"/>
        </w:rPr>
        <w:t xml:space="preserve"> </w:t>
      </w:r>
      <w:r w:rsidRPr="00361CBC">
        <w:rPr>
          <w:color w:val="2B91AF"/>
          <w:lang w:val="en-GB" w:eastAsia="nl-BE"/>
        </w:rPr>
        <w:t>PasswordValidationOnlyDigitsTest</w:t>
      </w:r>
      <w:r w:rsidRPr="00E036E0">
        <w:rPr>
          <w:color w:val="000000"/>
          <w:lang w:val="en-GB" w:eastAsia="nl-BE"/>
        </w:rPr>
        <w:t>()</w:t>
      </w:r>
    </w:p>
    <w:p w14:paraId="2353AFC1" w14:textId="77777777" w:rsidR="00690CC2" w:rsidRPr="00E036E0" w:rsidRDefault="00690CC2" w:rsidP="00361CBC">
      <w:pPr>
        <w:pStyle w:val="Code"/>
        <w:rPr>
          <w:color w:val="000000"/>
          <w:lang w:val="en-GB" w:eastAsia="nl-BE"/>
        </w:rPr>
      </w:pPr>
      <w:r w:rsidRPr="00E036E0">
        <w:rPr>
          <w:color w:val="000000"/>
          <w:lang w:val="en-GB" w:eastAsia="nl-BE"/>
        </w:rPr>
        <w:t xml:space="preserve">    {</w:t>
      </w:r>
    </w:p>
    <w:p w14:paraId="5C8A5129" w14:textId="77777777" w:rsidR="00690CC2" w:rsidRPr="00E036E0" w:rsidRDefault="00690CC2" w:rsidP="00361CBC">
      <w:pPr>
        <w:pStyle w:val="Code"/>
        <w:rPr>
          <w:color w:val="000000"/>
          <w:lang w:val="en-GB" w:eastAsia="nl-BE"/>
        </w:rPr>
      </w:pPr>
      <w:r w:rsidRPr="00E036E0">
        <w:rPr>
          <w:color w:val="000000"/>
          <w:lang w:val="en-GB" w:eastAsia="nl-BE"/>
        </w:rPr>
        <w:t xml:space="preserve">        </w:t>
      </w:r>
      <w:r w:rsidRPr="00361CBC">
        <w:rPr>
          <w:color w:val="2B91AF"/>
          <w:lang w:val="en-GB" w:eastAsia="nl-BE"/>
        </w:rPr>
        <w:t>Assert</w:t>
      </w:r>
      <w:r w:rsidRPr="00E036E0">
        <w:rPr>
          <w:color w:val="000000"/>
          <w:lang w:val="en-GB" w:eastAsia="nl-BE"/>
        </w:rPr>
        <w:t>.AreEqual(</w:t>
      </w:r>
      <w:r w:rsidRPr="00E036E0">
        <w:rPr>
          <w:color w:val="0000FF"/>
          <w:lang w:val="en-GB" w:eastAsia="nl-BE"/>
        </w:rPr>
        <w:t>false</w:t>
      </w:r>
      <w:r w:rsidRPr="00E036E0">
        <w:rPr>
          <w:color w:val="000000"/>
          <w:lang w:val="en-GB" w:eastAsia="nl-BE"/>
        </w:rPr>
        <w:t xml:space="preserve">, </w:t>
      </w:r>
      <w:r w:rsidRPr="00361CBC">
        <w:rPr>
          <w:color w:val="2B91AF"/>
          <w:lang w:val="en-GB" w:eastAsia="nl-BE"/>
        </w:rPr>
        <w:t>PasswordValidator</w:t>
      </w:r>
      <w:r w:rsidRPr="00E036E0">
        <w:rPr>
          <w:color w:val="000000"/>
          <w:lang w:val="en-GB" w:eastAsia="nl-BE"/>
        </w:rPr>
        <w:t>.Validate(</w:t>
      </w:r>
      <w:r w:rsidRPr="00E036E0">
        <w:rPr>
          <w:color w:val="A31515"/>
          <w:lang w:val="en-GB" w:eastAsia="nl-BE"/>
        </w:rPr>
        <w:t>"12345678"</w:t>
      </w:r>
      <w:r w:rsidRPr="00E036E0">
        <w:rPr>
          <w:color w:val="000000"/>
          <w:lang w:val="en-GB" w:eastAsia="nl-BE"/>
        </w:rPr>
        <w:t>));</w:t>
      </w:r>
    </w:p>
    <w:p w14:paraId="30D71FF7" w14:textId="415867C3" w:rsidR="009F499A" w:rsidRPr="0036164B" w:rsidRDefault="00690CC2" w:rsidP="00361CBC">
      <w:pPr>
        <w:pStyle w:val="Code"/>
        <w:rPr>
          <w:color w:val="000000"/>
          <w:lang w:eastAsia="nl-BE"/>
        </w:rPr>
      </w:pPr>
      <w:r w:rsidRPr="00E036E0">
        <w:rPr>
          <w:color w:val="000000"/>
          <w:lang w:val="en-GB" w:eastAsia="nl-BE"/>
        </w:rPr>
        <w:t xml:space="preserve">    </w:t>
      </w:r>
      <w:r w:rsidRPr="0036164B">
        <w:rPr>
          <w:color w:val="000000"/>
          <w:lang w:eastAsia="nl-BE"/>
        </w:rPr>
        <w:t>}</w:t>
      </w:r>
    </w:p>
    <w:p w14:paraId="238BFF11" w14:textId="35C75FFF" w:rsidR="00A37844" w:rsidRPr="0036164B" w:rsidRDefault="00A37844" w:rsidP="00A37844">
      <w:r w:rsidRPr="0036164B">
        <w:t>Of een test met enkel hoofdletters:</w:t>
      </w:r>
    </w:p>
    <w:p w14:paraId="3C8515C4" w14:textId="77777777" w:rsidR="00A37844" w:rsidRPr="00E036E0" w:rsidRDefault="00A37844" w:rsidP="00361CBC">
      <w:pPr>
        <w:pStyle w:val="Code"/>
        <w:rPr>
          <w:color w:val="000000"/>
          <w:lang w:val="en-GB" w:eastAsia="nl-BE"/>
        </w:rPr>
      </w:pPr>
      <w:r w:rsidRPr="0036164B">
        <w:rPr>
          <w:color w:val="000000"/>
          <w:lang w:eastAsia="nl-BE"/>
        </w:rPr>
        <w:t xml:space="preserve">    </w:t>
      </w:r>
      <w:r w:rsidRPr="00E036E0">
        <w:rPr>
          <w:color w:val="000000"/>
          <w:lang w:val="en-GB" w:eastAsia="nl-BE"/>
        </w:rPr>
        <w:t>[</w:t>
      </w:r>
      <w:r w:rsidRPr="00361CBC">
        <w:rPr>
          <w:color w:val="2B91AF"/>
          <w:lang w:val="en-GB" w:eastAsia="nl-BE"/>
        </w:rPr>
        <w:t>TestMethod</w:t>
      </w:r>
      <w:r w:rsidRPr="00E036E0">
        <w:rPr>
          <w:color w:val="000000"/>
          <w:lang w:val="en-GB" w:eastAsia="nl-BE"/>
        </w:rPr>
        <w:t>]</w:t>
      </w:r>
    </w:p>
    <w:p w14:paraId="58A0D240" w14:textId="77777777" w:rsidR="00A37844" w:rsidRPr="00E036E0" w:rsidRDefault="00A37844" w:rsidP="00361CBC">
      <w:pPr>
        <w:pStyle w:val="Code"/>
        <w:rPr>
          <w:color w:val="000000"/>
          <w:lang w:val="en-GB" w:eastAsia="nl-BE"/>
        </w:rPr>
      </w:pPr>
      <w:r w:rsidRPr="00E036E0">
        <w:rPr>
          <w:color w:val="000000"/>
          <w:lang w:val="en-GB" w:eastAsia="nl-BE"/>
        </w:rPr>
        <w:t xml:space="preserve">    </w:t>
      </w:r>
      <w:r w:rsidRPr="00E036E0">
        <w:rPr>
          <w:color w:val="0000FF"/>
          <w:lang w:val="en-GB" w:eastAsia="nl-BE"/>
        </w:rPr>
        <w:t>public</w:t>
      </w:r>
      <w:r w:rsidRPr="00E036E0">
        <w:rPr>
          <w:color w:val="000000"/>
          <w:lang w:val="en-GB" w:eastAsia="nl-BE"/>
        </w:rPr>
        <w:t xml:space="preserve"> </w:t>
      </w:r>
      <w:r w:rsidRPr="00E036E0">
        <w:rPr>
          <w:color w:val="0000FF"/>
          <w:lang w:val="en-GB" w:eastAsia="nl-BE"/>
        </w:rPr>
        <w:t>void</w:t>
      </w:r>
      <w:r w:rsidRPr="00E036E0">
        <w:rPr>
          <w:color w:val="000000"/>
          <w:lang w:val="en-GB" w:eastAsia="nl-BE"/>
        </w:rPr>
        <w:t xml:space="preserve"> </w:t>
      </w:r>
      <w:r w:rsidRPr="00361CBC">
        <w:rPr>
          <w:color w:val="2B91AF"/>
          <w:lang w:val="en-GB" w:eastAsia="nl-BE"/>
        </w:rPr>
        <w:t>PasswordValidationOnlyUppercaseTest</w:t>
      </w:r>
      <w:r w:rsidRPr="00E036E0">
        <w:rPr>
          <w:color w:val="000000"/>
          <w:lang w:val="en-GB" w:eastAsia="nl-BE"/>
        </w:rPr>
        <w:t>()</w:t>
      </w:r>
    </w:p>
    <w:p w14:paraId="2CAEB71F" w14:textId="77777777" w:rsidR="00A37844" w:rsidRPr="00E036E0" w:rsidRDefault="00A37844" w:rsidP="00361CBC">
      <w:pPr>
        <w:pStyle w:val="Code"/>
        <w:rPr>
          <w:color w:val="000000"/>
          <w:lang w:val="en-GB" w:eastAsia="nl-BE"/>
        </w:rPr>
      </w:pPr>
      <w:r w:rsidRPr="00E036E0">
        <w:rPr>
          <w:color w:val="000000"/>
          <w:lang w:val="en-GB" w:eastAsia="nl-BE"/>
        </w:rPr>
        <w:t xml:space="preserve">    {</w:t>
      </w:r>
    </w:p>
    <w:p w14:paraId="45B3D9E2" w14:textId="77777777" w:rsidR="00A37844" w:rsidRPr="00E036E0" w:rsidRDefault="00A37844" w:rsidP="00361CBC">
      <w:pPr>
        <w:pStyle w:val="Code"/>
        <w:rPr>
          <w:color w:val="000000"/>
          <w:lang w:val="en-GB" w:eastAsia="nl-BE"/>
        </w:rPr>
      </w:pPr>
      <w:r w:rsidRPr="00E036E0">
        <w:rPr>
          <w:color w:val="000000"/>
          <w:lang w:val="en-GB" w:eastAsia="nl-BE"/>
        </w:rPr>
        <w:t xml:space="preserve">        </w:t>
      </w:r>
      <w:r w:rsidRPr="00361CBC">
        <w:rPr>
          <w:color w:val="2B91AF"/>
          <w:lang w:val="en-GB" w:eastAsia="nl-BE"/>
        </w:rPr>
        <w:t>Assert</w:t>
      </w:r>
      <w:r w:rsidRPr="00E036E0">
        <w:rPr>
          <w:color w:val="000000"/>
          <w:lang w:val="en-GB" w:eastAsia="nl-BE"/>
        </w:rPr>
        <w:t>.AreEqual(</w:t>
      </w:r>
      <w:r w:rsidRPr="00E036E0">
        <w:rPr>
          <w:color w:val="0000FF"/>
          <w:lang w:val="en-GB" w:eastAsia="nl-BE"/>
        </w:rPr>
        <w:t>false</w:t>
      </w:r>
      <w:r w:rsidRPr="00E036E0">
        <w:rPr>
          <w:color w:val="000000"/>
          <w:lang w:val="en-GB" w:eastAsia="nl-BE"/>
        </w:rPr>
        <w:t xml:space="preserve">, </w:t>
      </w:r>
      <w:r w:rsidRPr="00361CBC">
        <w:rPr>
          <w:color w:val="2B91AF"/>
          <w:lang w:val="en-GB" w:eastAsia="nl-BE"/>
        </w:rPr>
        <w:t>PasswordValidator</w:t>
      </w:r>
      <w:r w:rsidRPr="00E036E0">
        <w:rPr>
          <w:color w:val="000000"/>
          <w:lang w:val="en-GB" w:eastAsia="nl-BE"/>
        </w:rPr>
        <w:t>.Validate(</w:t>
      </w:r>
      <w:r w:rsidRPr="00E036E0">
        <w:rPr>
          <w:color w:val="A31515"/>
          <w:lang w:val="en-GB" w:eastAsia="nl-BE"/>
        </w:rPr>
        <w:t>"ABCDEFGH"</w:t>
      </w:r>
      <w:r w:rsidRPr="00E036E0">
        <w:rPr>
          <w:color w:val="000000"/>
          <w:lang w:val="en-GB" w:eastAsia="nl-BE"/>
        </w:rPr>
        <w:t>));</w:t>
      </w:r>
    </w:p>
    <w:p w14:paraId="5A657BC3" w14:textId="1FBA80BB" w:rsidR="00A37844" w:rsidRPr="0036164B" w:rsidRDefault="00A37844" w:rsidP="00361CBC">
      <w:pPr>
        <w:pStyle w:val="Code"/>
        <w:rPr>
          <w:color w:val="000000"/>
          <w:lang w:eastAsia="nl-BE"/>
        </w:rPr>
      </w:pPr>
      <w:r w:rsidRPr="00E036E0">
        <w:rPr>
          <w:color w:val="000000"/>
          <w:lang w:val="en-GB" w:eastAsia="nl-BE"/>
        </w:rPr>
        <w:t xml:space="preserve">    </w:t>
      </w:r>
      <w:r w:rsidRPr="0036164B">
        <w:rPr>
          <w:color w:val="000000"/>
          <w:lang w:eastAsia="nl-BE"/>
        </w:rPr>
        <w:t>}</w:t>
      </w:r>
    </w:p>
    <w:p w14:paraId="4F0D9BBA" w14:textId="77777777" w:rsidR="00A37844" w:rsidRPr="0036164B" w:rsidRDefault="00A37844" w:rsidP="00A37844">
      <w:pPr>
        <w:rPr>
          <w:rFonts w:ascii="Cascadia Mono" w:hAnsi="Cascadia Mono" w:cs="Cascadia Mono"/>
          <w:color w:val="000000"/>
          <w:sz w:val="19"/>
          <w:szCs w:val="19"/>
          <w:lang w:eastAsia="nl-BE"/>
        </w:rPr>
      </w:pPr>
    </w:p>
    <w:p w14:paraId="4824E2AD" w14:textId="5415F745" w:rsidR="00A37844" w:rsidRPr="0036164B" w:rsidRDefault="00A37844" w:rsidP="00A37844">
      <w:r w:rsidRPr="0036164B">
        <w:t xml:space="preserve">Beide testen geven inderdaad false </w:t>
      </w:r>
      <w:r w:rsidR="002C2B1C" w:rsidRPr="0036164B">
        <w:t>terug. Een andere edge case zou een paswoord zijn met enkel hoofdletters en nummers:</w:t>
      </w:r>
    </w:p>
    <w:p w14:paraId="227E8EC7" w14:textId="77777777" w:rsidR="00A0085E" w:rsidRPr="0036164B" w:rsidRDefault="00A0085E" w:rsidP="00361CBC">
      <w:pPr>
        <w:pStyle w:val="Code"/>
        <w:rPr>
          <w:color w:val="000000"/>
          <w:lang w:eastAsia="nl-BE"/>
        </w:rPr>
      </w:pPr>
      <w:r w:rsidRPr="0036164B">
        <w:rPr>
          <w:color w:val="000000"/>
          <w:lang w:eastAsia="nl-BE"/>
        </w:rPr>
        <w:t xml:space="preserve">    [</w:t>
      </w:r>
      <w:r w:rsidRPr="00361CBC">
        <w:rPr>
          <w:color w:val="2B91AF"/>
          <w:lang w:eastAsia="nl-BE"/>
        </w:rPr>
        <w:t>TestMethod</w:t>
      </w:r>
      <w:r w:rsidRPr="0036164B">
        <w:rPr>
          <w:color w:val="000000"/>
          <w:lang w:eastAsia="nl-BE"/>
        </w:rPr>
        <w:t>]</w:t>
      </w:r>
    </w:p>
    <w:p w14:paraId="6C3821E9" w14:textId="77777777" w:rsidR="00A0085E" w:rsidRPr="0036164B" w:rsidRDefault="00A0085E" w:rsidP="00361CBC">
      <w:pPr>
        <w:pStyle w:val="Code"/>
        <w:rPr>
          <w:color w:val="000000"/>
          <w:lang w:eastAsia="nl-BE"/>
        </w:rPr>
      </w:pPr>
      <w:r w:rsidRPr="0036164B">
        <w:rPr>
          <w:color w:val="000000"/>
          <w:lang w:eastAsia="nl-BE"/>
        </w:rPr>
        <w:t xml:space="preserve">    </w:t>
      </w:r>
      <w:r w:rsidRPr="0036164B">
        <w:rPr>
          <w:color w:val="0000FF"/>
          <w:lang w:eastAsia="nl-BE"/>
        </w:rPr>
        <w:t>public</w:t>
      </w:r>
      <w:r w:rsidRPr="0036164B">
        <w:rPr>
          <w:color w:val="000000"/>
          <w:lang w:eastAsia="nl-BE"/>
        </w:rPr>
        <w:t xml:space="preserve"> </w:t>
      </w:r>
      <w:r w:rsidRPr="0036164B">
        <w:rPr>
          <w:color w:val="0000FF"/>
          <w:lang w:eastAsia="nl-BE"/>
        </w:rPr>
        <w:t>void</w:t>
      </w:r>
      <w:r w:rsidRPr="0036164B">
        <w:rPr>
          <w:color w:val="000000"/>
          <w:lang w:eastAsia="nl-BE"/>
        </w:rPr>
        <w:t xml:space="preserve"> </w:t>
      </w:r>
      <w:r w:rsidRPr="00361CBC">
        <w:rPr>
          <w:color w:val="2B91AF"/>
          <w:lang w:eastAsia="nl-BE"/>
        </w:rPr>
        <w:t>PasswordValidationOnlyUppercaseAndDigitsTest</w:t>
      </w:r>
      <w:r w:rsidRPr="0036164B">
        <w:rPr>
          <w:color w:val="000000"/>
          <w:lang w:eastAsia="nl-BE"/>
        </w:rPr>
        <w:t>()</w:t>
      </w:r>
    </w:p>
    <w:p w14:paraId="4079DBA2" w14:textId="77777777" w:rsidR="00A0085E" w:rsidRPr="0036164B" w:rsidRDefault="00A0085E" w:rsidP="00361CBC">
      <w:pPr>
        <w:pStyle w:val="Code"/>
        <w:rPr>
          <w:color w:val="000000"/>
          <w:lang w:eastAsia="nl-BE"/>
        </w:rPr>
      </w:pPr>
      <w:r w:rsidRPr="0036164B">
        <w:rPr>
          <w:color w:val="000000"/>
          <w:lang w:eastAsia="nl-BE"/>
        </w:rPr>
        <w:t xml:space="preserve">    {</w:t>
      </w:r>
    </w:p>
    <w:p w14:paraId="1DEBB696" w14:textId="77777777" w:rsidR="00A0085E" w:rsidRPr="0036164B" w:rsidRDefault="00A0085E" w:rsidP="00361CBC">
      <w:pPr>
        <w:pStyle w:val="Code"/>
        <w:rPr>
          <w:color w:val="000000"/>
          <w:lang w:eastAsia="nl-BE"/>
        </w:rPr>
      </w:pPr>
      <w:r w:rsidRPr="0036164B">
        <w:rPr>
          <w:color w:val="000000"/>
          <w:lang w:eastAsia="nl-BE"/>
        </w:rPr>
        <w:t xml:space="preserve">        </w:t>
      </w:r>
      <w:r w:rsidRPr="00361CBC">
        <w:rPr>
          <w:color w:val="2B91AF"/>
          <w:lang w:eastAsia="nl-BE"/>
        </w:rPr>
        <w:t>Assert</w:t>
      </w:r>
      <w:r w:rsidRPr="0036164B">
        <w:rPr>
          <w:color w:val="000000"/>
          <w:lang w:eastAsia="nl-BE"/>
        </w:rPr>
        <w:t>.AreEqual(</w:t>
      </w:r>
      <w:r w:rsidRPr="0036164B">
        <w:rPr>
          <w:color w:val="0000FF"/>
          <w:lang w:eastAsia="nl-BE"/>
        </w:rPr>
        <w:t>false</w:t>
      </w:r>
      <w:r w:rsidRPr="0036164B">
        <w:rPr>
          <w:color w:val="000000"/>
          <w:lang w:eastAsia="nl-BE"/>
        </w:rPr>
        <w:t xml:space="preserve">, </w:t>
      </w:r>
      <w:r w:rsidRPr="00361CBC">
        <w:rPr>
          <w:color w:val="2B91AF"/>
          <w:lang w:eastAsia="nl-BE"/>
        </w:rPr>
        <w:t>PasswordValidator</w:t>
      </w:r>
      <w:r w:rsidRPr="0036164B">
        <w:rPr>
          <w:color w:val="000000"/>
          <w:lang w:eastAsia="nl-BE"/>
        </w:rPr>
        <w:t>.Validate(</w:t>
      </w:r>
      <w:r w:rsidRPr="0036164B">
        <w:rPr>
          <w:color w:val="A31515"/>
          <w:lang w:eastAsia="nl-BE"/>
        </w:rPr>
        <w:t>"ABCD1234"</w:t>
      </w:r>
      <w:r w:rsidRPr="0036164B">
        <w:rPr>
          <w:color w:val="000000"/>
          <w:lang w:eastAsia="nl-BE"/>
        </w:rPr>
        <w:t>));</w:t>
      </w:r>
    </w:p>
    <w:p w14:paraId="6B445EB5" w14:textId="76C85F12" w:rsidR="002C2B1C" w:rsidRPr="0036164B" w:rsidRDefault="00A0085E" w:rsidP="00361CBC">
      <w:pPr>
        <w:pStyle w:val="Code"/>
        <w:rPr>
          <w:color w:val="000000"/>
          <w:lang w:eastAsia="nl-BE"/>
        </w:rPr>
      </w:pPr>
      <w:r w:rsidRPr="0036164B">
        <w:rPr>
          <w:color w:val="000000"/>
          <w:lang w:eastAsia="nl-BE"/>
        </w:rPr>
        <w:t xml:space="preserve">    }</w:t>
      </w:r>
    </w:p>
    <w:p w14:paraId="18623A0F" w14:textId="77777777" w:rsidR="00A0085E" w:rsidRPr="0036164B" w:rsidRDefault="00A0085E" w:rsidP="00A0085E">
      <w:pPr>
        <w:rPr>
          <w:rFonts w:ascii="Cascadia Mono" w:hAnsi="Cascadia Mono" w:cs="Cascadia Mono"/>
          <w:color w:val="000000"/>
          <w:sz w:val="19"/>
          <w:szCs w:val="19"/>
          <w:lang w:eastAsia="nl-BE"/>
        </w:rPr>
      </w:pPr>
    </w:p>
    <w:p w14:paraId="72DC5F5F" w14:textId="5743A290" w:rsidR="00A0085E" w:rsidRPr="0036164B" w:rsidRDefault="00A0085E" w:rsidP="00A0085E">
      <w:r w:rsidRPr="0036164B">
        <w:t>Deze test faalt! We zullen dus onze code terug moeten aanpassen:</w:t>
      </w:r>
    </w:p>
    <w:p w14:paraId="670DD13F" w14:textId="77777777" w:rsidR="0075777A" w:rsidRPr="00E036E0" w:rsidRDefault="0075777A" w:rsidP="005A3F43">
      <w:pPr>
        <w:pStyle w:val="Code"/>
        <w:rPr>
          <w:lang w:val="en-GB" w:eastAsia="nl-BE"/>
        </w:rPr>
      </w:pPr>
      <w:r w:rsidRPr="0036164B">
        <w:rPr>
          <w:lang w:eastAsia="nl-BE"/>
        </w:rPr>
        <w:t xml:space="preserve">    </w:t>
      </w:r>
      <w:r w:rsidRPr="00E036E0">
        <w:rPr>
          <w:color w:val="0000FF"/>
          <w:lang w:val="en-GB" w:eastAsia="nl-BE"/>
        </w:rPr>
        <w:t>public</w:t>
      </w:r>
      <w:r w:rsidRPr="00E036E0">
        <w:rPr>
          <w:lang w:val="en-GB" w:eastAsia="nl-BE"/>
        </w:rPr>
        <w:t xml:space="preserve"> </w:t>
      </w:r>
      <w:r w:rsidRPr="00E036E0">
        <w:rPr>
          <w:color w:val="0000FF"/>
          <w:lang w:val="en-GB" w:eastAsia="nl-BE"/>
        </w:rPr>
        <w:t>static</w:t>
      </w:r>
      <w:r w:rsidRPr="00E036E0">
        <w:rPr>
          <w:lang w:val="en-GB" w:eastAsia="nl-BE"/>
        </w:rPr>
        <w:t xml:space="preserve"> </w:t>
      </w:r>
      <w:r w:rsidRPr="00E036E0">
        <w:rPr>
          <w:color w:val="0000FF"/>
          <w:lang w:val="en-GB" w:eastAsia="nl-BE"/>
        </w:rPr>
        <w:t>bool</w:t>
      </w:r>
      <w:r w:rsidRPr="00E036E0">
        <w:rPr>
          <w:lang w:val="en-GB" w:eastAsia="nl-BE"/>
        </w:rPr>
        <w:t xml:space="preserve"> Validate(</w:t>
      </w:r>
      <w:r w:rsidRPr="00E036E0">
        <w:rPr>
          <w:color w:val="0000FF"/>
          <w:lang w:val="en-GB" w:eastAsia="nl-BE"/>
        </w:rPr>
        <w:t>string</w:t>
      </w:r>
      <w:r w:rsidRPr="00E036E0">
        <w:rPr>
          <w:lang w:val="en-GB" w:eastAsia="nl-BE"/>
        </w:rPr>
        <w:t xml:space="preserve"> password)</w:t>
      </w:r>
    </w:p>
    <w:p w14:paraId="18215566" w14:textId="77777777" w:rsidR="0075777A" w:rsidRPr="00A94B81" w:rsidRDefault="0075777A" w:rsidP="005A3F43">
      <w:pPr>
        <w:pStyle w:val="Code"/>
        <w:rPr>
          <w:lang w:val="en-GB" w:eastAsia="nl-BE"/>
        </w:rPr>
      </w:pPr>
      <w:r w:rsidRPr="00E036E0">
        <w:rPr>
          <w:lang w:val="en-GB" w:eastAsia="nl-BE"/>
        </w:rPr>
        <w:t xml:space="preserve">    </w:t>
      </w:r>
      <w:r w:rsidRPr="00A94B81">
        <w:rPr>
          <w:lang w:val="en-GB" w:eastAsia="nl-BE"/>
        </w:rPr>
        <w:t>{</w:t>
      </w:r>
    </w:p>
    <w:p w14:paraId="51D5F907" w14:textId="77777777" w:rsidR="0075777A" w:rsidRPr="00E036E0" w:rsidRDefault="0075777A" w:rsidP="005A3F43">
      <w:pPr>
        <w:pStyle w:val="Code"/>
        <w:rPr>
          <w:lang w:val="en-GB" w:eastAsia="nl-BE"/>
        </w:rPr>
      </w:pPr>
      <w:r w:rsidRPr="00A94B81">
        <w:rPr>
          <w:lang w:val="en-GB" w:eastAsia="nl-BE"/>
        </w:rPr>
        <w:t xml:space="preserve">        </w:t>
      </w:r>
      <w:r w:rsidRPr="00E036E0">
        <w:rPr>
          <w:color w:val="0000FF"/>
          <w:lang w:val="en-GB" w:eastAsia="nl-BE"/>
        </w:rPr>
        <w:t>if</w:t>
      </w:r>
      <w:r w:rsidRPr="00E036E0">
        <w:rPr>
          <w:lang w:val="en-GB" w:eastAsia="nl-BE"/>
        </w:rPr>
        <w:t xml:space="preserve"> (password.Length &lt; 8) </w:t>
      </w:r>
      <w:r w:rsidRPr="00E036E0">
        <w:rPr>
          <w:color w:val="0000FF"/>
          <w:lang w:val="en-GB" w:eastAsia="nl-BE"/>
        </w:rPr>
        <w:t>return</w:t>
      </w:r>
      <w:r w:rsidRPr="00E036E0">
        <w:rPr>
          <w:lang w:val="en-GB" w:eastAsia="nl-BE"/>
        </w:rPr>
        <w:t xml:space="preserve"> </w:t>
      </w:r>
      <w:r w:rsidRPr="00E036E0">
        <w:rPr>
          <w:color w:val="0000FF"/>
          <w:lang w:val="en-GB" w:eastAsia="nl-BE"/>
        </w:rPr>
        <w:t>false</w:t>
      </w:r>
      <w:r w:rsidRPr="00E036E0">
        <w:rPr>
          <w:lang w:val="en-GB" w:eastAsia="nl-BE"/>
        </w:rPr>
        <w:t>;</w:t>
      </w:r>
    </w:p>
    <w:p w14:paraId="18BF6C9E" w14:textId="77777777" w:rsidR="0075777A" w:rsidRPr="00E036E0" w:rsidRDefault="0075777A" w:rsidP="005A3F43">
      <w:pPr>
        <w:pStyle w:val="Code"/>
        <w:rPr>
          <w:lang w:val="en-GB" w:eastAsia="nl-BE"/>
        </w:rPr>
      </w:pPr>
      <w:r w:rsidRPr="00E036E0">
        <w:rPr>
          <w:lang w:val="en-GB" w:eastAsia="nl-BE"/>
        </w:rPr>
        <w:t xml:space="preserve">        </w:t>
      </w:r>
      <w:r w:rsidRPr="00E036E0">
        <w:rPr>
          <w:color w:val="0000FF"/>
          <w:lang w:val="en-GB" w:eastAsia="nl-BE"/>
        </w:rPr>
        <w:t>if</w:t>
      </w:r>
      <w:r w:rsidRPr="00E036E0">
        <w:rPr>
          <w:lang w:val="en-GB" w:eastAsia="nl-BE"/>
        </w:rPr>
        <w:t xml:space="preserve"> (password.Any(</w:t>
      </w:r>
      <w:r w:rsidRPr="00E036E0">
        <w:rPr>
          <w:color w:val="0000FF"/>
          <w:lang w:val="en-GB" w:eastAsia="nl-BE"/>
        </w:rPr>
        <w:t>char</w:t>
      </w:r>
      <w:r w:rsidRPr="00E036E0">
        <w:rPr>
          <w:lang w:val="en-GB" w:eastAsia="nl-BE"/>
        </w:rPr>
        <w:t xml:space="preserve">.IsDigit) </w:t>
      </w:r>
      <w:r w:rsidRPr="00E036E0">
        <w:rPr>
          <w:color w:val="0000FF"/>
          <w:lang w:val="en-GB" w:eastAsia="nl-BE"/>
        </w:rPr>
        <w:t>is</w:t>
      </w:r>
      <w:r w:rsidRPr="00E036E0">
        <w:rPr>
          <w:lang w:val="en-GB" w:eastAsia="nl-BE"/>
        </w:rPr>
        <w:t xml:space="preserve"> </w:t>
      </w:r>
      <w:r w:rsidRPr="00E036E0">
        <w:rPr>
          <w:color w:val="0000FF"/>
          <w:lang w:val="en-GB" w:eastAsia="nl-BE"/>
        </w:rPr>
        <w:t>false</w:t>
      </w:r>
      <w:r w:rsidRPr="00E036E0">
        <w:rPr>
          <w:lang w:val="en-GB" w:eastAsia="nl-BE"/>
        </w:rPr>
        <w:t xml:space="preserve">) </w:t>
      </w:r>
      <w:r w:rsidRPr="00E036E0">
        <w:rPr>
          <w:color w:val="0000FF"/>
          <w:lang w:val="en-GB" w:eastAsia="nl-BE"/>
        </w:rPr>
        <w:t>return</w:t>
      </w:r>
      <w:r w:rsidRPr="00E036E0">
        <w:rPr>
          <w:lang w:val="en-GB" w:eastAsia="nl-BE"/>
        </w:rPr>
        <w:t xml:space="preserve"> </w:t>
      </w:r>
      <w:r w:rsidRPr="00E036E0">
        <w:rPr>
          <w:color w:val="0000FF"/>
          <w:lang w:val="en-GB" w:eastAsia="nl-BE"/>
        </w:rPr>
        <w:t>false</w:t>
      </w:r>
      <w:r w:rsidRPr="00E036E0">
        <w:rPr>
          <w:lang w:val="en-GB" w:eastAsia="nl-BE"/>
        </w:rPr>
        <w:t>;</w:t>
      </w:r>
    </w:p>
    <w:p w14:paraId="02B6B288" w14:textId="77777777" w:rsidR="0075777A" w:rsidRPr="00E036E0" w:rsidRDefault="0075777A" w:rsidP="005A3F43">
      <w:pPr>
        <w:pStyle w:val="Code"/>
        <w:rPr>
          <w:lang w:val="en-GB" w:eastAsia="nl-BE"/>
        </w:rPr>
      </w:pPr>
      <w:r w:rsidRPr="00E036E0">
        <w:rPr>
          <w:lang w:val="en-GB" w:eastAsia="nl-BE"/>
        </w:rPr>
        <w:t xml:space="preserve">        </w:t>
      </w:r>
      <w:r w:rsidRPr="00E036E0">
        <w:rPr>
          <w:color w:val="0000FF"/>
          <w:lang w:val="en-GB" w:eastAsia="nl-BE"/>
        </w:rPr>
        <w:t>if</w:t>
      </w:r>
      <w:r w:rsidRPr="00E036E0">
        <w:rPr>
          <w:lang w:val="en-GB" w:eastAsia="nl-BE"/>
        </w:rPr>
        <w:t xml:space="preserve"> (password.Any(</w:t>
      </w:r>
      <w:r w:rsidRPr="00E036E0">
        <w:rPr>
          <w:color w:val="0000FF"/>
          <w:lang w:val="en-GB" w:eastAsia="nl-BE"/>
        </w:rPr>
        <w:t>char</w:t>
      </w:r>
      <w:r w:rsidRPr="00E036E0">
        <w:rPr>
          <w:lang w:val="en-GB" w:eastAsia="nl-BE"/>
        </w:rPr>
        <w:t xml:space="preserve">.IsUpper) </w:t>
      </w:r>
      <w:r w:rsidRPr="00E036E0">
        <w:rPr>
          <w:color w:val="0000FF"/>
          <w:lang w:val="en-GB" w:eastAsia="nl-BE"/>
        </w:rPr>
        <w:t>is</w:t>
      </w:r>
      <w:r w:rsidRPr="00E036E0">
        <w:rPr>
          <w:lang w:val="en-GB" w:eastAsia="nl-BE"/>
        </w:rPr>
        <w:t xml:space="preserve"> </w:t>
      </w:r>
      <w:r w:rsidRPr="00E036E0">
        <w:rPr>
          <w:color w:val="0000FF"/>
          <w:lang w:val="en-GB" w:eastAsia="nl-BE"/>
        </w:rPr>
        <w:t>false</w:t>
      </w:r>
      <w:r w:rsidRPr="00E036E0">
        <w:rPr>
          <w:lang w:val="en-GB" w:eastAsia="nl-BE"/>
        </w:rPr>
        <w:t xml:space="preserve">) </w:t>
      </w:r>
      <w:r w:rsidRPr="00E036E0">
        <w:rPr>
          <w:color w:val="0000FF"/>
          <w:lang w:val="en-GB" w:eastAsia="nl-BE"/>
        </w:rPr>
        <w:t>return</w:t>
      </w:r>
      <w:r w:rsidRPr="00E036E0">
        <w:rPr>
          <w:lang w:val="en-GB" w:eastAsia="nl-BE"/>
        </w:rPr>
        <w:t xml:space="preserve"> </w:t>
      </w:r>
      <w:r w:rsidRPr="00E036E0">
        <w:rPr>
          <w:color w:val="0000FF"/>
          <w:lang w:val="en-GB" w:eastAsia="nl-BE"/>
        </w:rPr>
        <w:t>false</w:t>
      </w:r>
      <w:r w:rsidRPr="00E036E0">
        <w:rPr>
          <w:lang w:val="en-GB" w:eastAsia="nl-BE"/>
        </w:rPr>
        <w:t>;</w:t>
      </w:r>
    </w:p>
    <w:p w14:paraId="35EBC9AC" w14:textId="77777777" w:rsidR="0075777A" w:rsidRPr="00E036E0" w:rsidRDefault="0075777A" w:rsidP="005A3F43">
      <w:pPr>
        <w:pStyle w:val="Code"/>
        <w:rPr>
          <w:lang w:val="en-GB" w:eastAsia="nl-BE"/>
        </w:rPr>
      </w:pPr>
      <w:r w:rsidRPr="00E036E0">
        <w:rPr>
          <w:lang w:val="en-GB" w:eastAsia="nl-BE"/>
        </w:rPr>
        <w:t xml:space="preserve">        </w:t>
      </w:r>
      <w:r w:rsidRPr="00E036E0">
        <w:rPr>
          <w:color w:val="0000FF"/>
          <w:lang w:val="en-GB" w:eastAsia="nl-BE"/>
        </w:rPr>
        <w:t>if</w:t>
      </w:r>
      <w:r w:rsidRPr="00E036E0">
        <w:rPr>
          <w:lang w:val="en-GB" w:eastAsia="nl-BE"/>
        </w:rPr>
        <w:t xml:space="preserve"> (password.Any(</w:t>
      </w:r>
      <w:r w:rsidRPr="00E036E0">
        <w:rPr>
          <w:color w:val="0000FF"/>
          <w:lang w:val="en-GB" w:eastAsia="nl-BE"/>
        </w:rPr>
        <w:t>char</w:t>
      </w:r>
      <w:r w:rsidRPr="00E036E0">
        <w:rPr>
          <w:lang w:val="en-GB" w:eastAsia="nl-BE"/>
        </w:rPr>
        <w:t xml:space="preserve">.IsLower) </w:t>
      </w:r>
      <w:r w:rsidRPr="00E036E0">
        <w:rPr>
          <w:color w:val="0000FF"/>
          <w:lang w:val="en-GB" w:eastAsia="nl-BE"/>
        </w:rPr>
        <w:t>is</w:t>
      </w:r>
      <w:r w:rsidRPr="00E036E0">
        <w:rPr>
          <w:lang w:val="en-GB" w:eastAsia="nl-BE"/>
        </w:rPr>
        <w:t xml:space="preserve"> </w:t>
      </w:r>
      <w:r w:rsidRPr="00E036E0">
        <w:rPr>
          <w:color w:val="0000FF"/>
          <w:lang w:val="en-GB" w:eastAsia="nl-BE"/>
        </w:rPr>
        <w:t>false</w:t>
      </w:r>
      <w:r w:rsidRPr="00E036E0">
        <w:rPr>
          <w:lang w:val="en-GB" w:eastAsia="nl-BE"/>
        </w:rPr>
        <w:t xml:space="preserve">) </w:t>
      </w:r>
      <w:r w:rsidRPr="00E036E0">
        <w:rPr>
          <w:color w:val="0000FF"/>
          <w:lang w:val="en-GB" w:eastAsia="nl-BE"/>
        </w:rPr>
        <w:t>return</w:t>
      </w:r>
      <w:r w:rsidRPr="00E036E0">
        <w:rPr>
          <w:lang w:val="en-GB" w:eastAsia="nl-BE"/>
        </w:rPr>
        <w:t xml:space="preserve"> </w:t>
      </w:r>
      <w:r w:rsidRPr="00E036E0">
        <w:rPr>
          <w:color w:val="0000FF"/>
          <w:lang w:val="en-GB" w:eastAsia="nl-BE"/>
        </w:rPr>
        <w:t>false</w:t>
      </w:r>
      <w:r w:rsidRPr="00E036E0">
        <w:rPr>
          <w:lang w:val="en-GB" w:eastAsia="nl-BE"/>
        </w:rPr>
        <w:t>;</w:t>
      </w:r>
    </w:p>
    <w:p w14:paraId="31A4A327" w14:textId="77777777" w:rsidR="0075777A" w:rsidRPr="00E036E0" w:rsidRDefault="0075777A" w:rsidP="005A3F43">
      <w:pPr>
        <w:pStyle w:val="Code"/>
        <w:rPr>
          <w:lang w:val="en-GB" w:eastAsia="nl-BE"/>
        </w:rPr>
      </w:pPr>
    </w:p>
    <w:p w14:paraId="1413ED95" w14:textId="77777777" w:rsidR="0075777A" w:rsidRPr="0036164B" w:rsidRDefault="0075777A" w:rsidP="005A3F43">
      <w:pPr>
        <w:pStyle w:val="Code"/>
        <w:rPr>
          <w:lang w:eastAsia="nl-BE"/>
        </w:rPr>
      </w:pPr>
      <w:r w:rsidRPr="00E036E0">
        <w:rPr>
          <w:lang w:val="en-GB" w:eastAsia="nl-BE"/>
        </w:rPr>
        <w:t xml:space="preserve">        </w:t>
      </w:r>
      <w:r w:rsidRPr="0036164B">
        <w:rPr>
          <w:color w:val="0000FF"/>
          <w:lang w:eastAsia="nl-BE"/>
        </w:rPr>
        <w:t>return</w:t>
      </w:r>
      <w:r w:rsidRPr="0036164B">
        <w:rPr>
          <w:lang w:eastAsia="nl-BE"/>
        </w:rPr>
        <w:t xml:space="preserve"> </w:t>
      </w:r>
      <w:r w:rsidRPr="0036164B">
        <w:rPr>
          <w:color w:val="0000FF"/>
          <w:lang w:eastAsia="nl-BE"/>
        </w:rPr>
        <w:t>true</w:t>
      </w:r>
      <w:r w:rsidRPr="0036164B">
        <w:rPr>
          <w:lang w:eastAsia="nl-BE"/>
        </w:rPr>
        <w:t>;</w:t>
      </w:r>
    </w:p>
    <w:p w14:paraId="66B34E46" w14:textId="5B8E1B82" w:rsidR="00A0085E" w:rsidRPr="0036164B" w:rsidRDefault="0075777A" w:rsidP="005A3F43">
      <w:pPr>
        <w:pStyle w:val="Code"/>
        <w:rPr>
          <w:lang w:eastAsia="nl-BE"/>
        </w:rPr>
      </w:pPr>
      <w:r w:rsidRPr="0036164B">
        <w:rPr>
          <w:lang w:eastAsia="nl-BE"/>
        </w:rPr>
        <w:t xml:space="preserve">    }</w:t>
      </w:r>
    </w:p>
    <w:p w14:paraId="35793248" w14:textId="77777777" w:rsidR="00B8355D" w:rsidRPr="0036164B" w:rsidRDefault="00B8355D" w:rsidP="0075777A">
      <w:pPr>
        <w:rPr>
          <w:rFonts w:ascii="Cascadia Mono" w:hAnsi="Cascadia Mono" w:cs="Cascadia Mono"/>
          <w:color w:val="000000"/>
          <w:sz w:val="19"/>
          <w:szCs w:val="19"/>
          <w:lang w:eastAsia="nl-BE"/>
        </w:rPr>
      </w:pPr>
    </w:p>
    <w:p w14:paraId="3907C191" w14:textId="10700E87" w:rsidR="00B8355D" w:rsidRPr="0036164B" w:rsidRDefault="00B8355D" w:rsidP="00B8355D">
      <w:r w:rsidRPr="0036164B">
        <w:t xml:space="preserve">Dit is een zeer </w:t>
      </w:r>
      <w:r w:rsidR="000011FD" w:rsidRPr="0036164B">
        <w:t>eenvoudig voorbeeld van hoe we TDD kunnen doen. We schrijven eerst onze testen, waarna we de code maken. We zorgen er steeds voor dat we de meest eenvoudige code schrijven om de test te doen slagen</w:t>
      </w:r>
      <w:r w:rsidR="0060663F" w:rsidRPr="0036164B">
        <w:t>. Per verfijning (refactoring) wordt onze code dan complexer.</w:t>
      </w:r>
      <w:r w:rsidR="00D555A8" w:rsidRPr="0036164B">
        <w:t xml:space="preserve"> Doordat we testen hebben, zien we ook de edge cases en de verwachte resultaten voor deze edge cases. </w:t>
      </w:r>
      <w:r w:rsidR="00331BBF" w:rsidRPr="0036164B">
        <w:t xml:space="preserve">Onze unit testing zijn eigenlijk de </w:t>
      </w:r>
      <w:r w:rsidR="00456B5E" w:rsidRPr="0036164B">
        <w:t>acceptatiecriteria</w:t>
      </w:r>
      <w:r w:rsidR="00331BBF" w:rsidRPr="0036164B">
        <w:t xml:space="preserve"> van onze code.</w:t>
      </w:r>
      <w:r w:rsidR="00456B5E" w:rsidRPr="0036164B">
        <w:t xml:space="preserve"> We kunnen zelfs onze code refactoren naar een andere vorm:</w:t>
      </w:r>
    </w:p>
    <w:p w14:paraId="3C699833" w14:textId="709A83B2" w:rsidR="002956C7" w:rsidRPr="0036164B" w:rsidRDefault="00456B5E" w:rsidP="00613CCD">
      <w:pPr>
        <w:autoSpaceDE w:val="0"/>
        <w:autoSpaceDN w:val="0"/>
        <w:adjustRightInd w:val="0"/>
        <w:spacing w:line="240" w:lineRule="auto"/>
        <w:jc w:val="left"/>
        <w:rPr>
          <w:rFonts w:ascii="Cascadia Mono" w:hAnsi="Cascadia Mono" w:cs="Cascadia Mono"/>
          <w:color w:val="000000"/>
          <w:sz w:val="19"/>
          <w:szCs w:val="19"/>
          <w:lang w:eastAsia="nl-BE"/>
        </w:rPr>
      </w:pPr>
      <w:r w:rsidRPr="0036164B">
        <w:rPr>
          <w:rFonts w:ascii="Cascadia Mono" w:hAnsi="Cascadia Mono" w:cs="Cascadia Mono"/>
          <w:color w:val="000000"/>
          <w:sz w:val="19"/>
          <w:szCs w:val="19"/>
          <w:lang w:eastAsia="nl-BE"/>
        </w:rPr>
        <w:t xml:space="preserve">    </w:t>
      </w:r>
    </w:p>
    <w:p w14:paraId="1AA63A52" w14:textId="54EDA897" w:rsidR="00456B5E" w:rsidRPr="00E036E0" w:rsidRDefault="00456B5E" w:rsidP="00613CCD">
      <w:pPr>
        <w:pStyle w:val="Code"/>
        <w:rPr>
          <w:lang w:val="en-GB" w:eastAsia="nl-BE"/>
        </w:rPr>
      </w:pPr>
      <w:r w:rsidRPr="00E036E0">
        <w:rPr>
          <w:color w:val="0000FF"/>
          <w:lang w:val="en-GB" w:eastAsia="nl-BE"/>
        </w:rPr>
        <w:t>public</w:t>
      </w:r>
      <w:r w:rsidRPr="00E036E0">
        <w:rPr>
          <w:lang w:val="en-GB" w:eastAsia="nl-BE"/>
        </w:rPr>
        <w:t xml:space="preserve"> </w:t>
      </w:r>
      <w:r w:rsidRPr="00E036E0">
        <w:rPr>
          <w:color w:val="0000FF"/>
          <w:lang w:val="en-GB" w:eastAsia="nl-BE"/>
        </w:rPr>
        <w:t>static</w:t>
      </w:r>
      <w:r w:rsidRPr="00E036E0">
        <w:rPr>
          <w:lang w:val="en-GB" w:eastAsia="nl-BE"/>
        </w:rPr>
        <w:t xml:space="preserve"> </w:t>
      </w:r>
      <w:r w:rsidRPr="00E036E0">
        <w:rPr>
          <w:color w:val="0000FF"/>
          <w:lang w:val="en-GB" w:eastAsia="nl-BE"/>
        </w:rPr>
        <w:t>bool</w:t>
      </w:r>
      <w:r w:rsidRPr="00E036E0">
        <w:rPr>
          <w:lang w:val="en-GB" w:eastAsia="nl-BE"/>
        </w:rPr>
        <w:t xml:space="preserve"> Validate(</w:t>
      </w:r>
      <w:r w:rsidRPr="00E036E0">
        <w:rPr>
          <w:color w:val="0000FF"/>
          <w:lang w:val="en-GB" w:eastAsia="nl-BE"/>
        </w:rPr>
        <w:t>string</w:t>
      </w:r>
      <w:r w:rsidRPr="00E036E0">
        <w:rPr>
          <w:lang w:val="en-GB" w:eastAsia="nl-BE"/>
        </w:rPr>
        <w:t xml:space="preserve"> password)</w:t>
      </w:r>
    </w:p>
    <w:p w14:paraId="76182D62" w14:textId="72BB26B7" w:rsidR="00456B5E" w:rsidRPr="00A94B81" w:rsidRDefault="00456B5E" w:rsidP="00613CCD">
      <w:pPr>
        <w:pStyle w:val="Code"/>
        <w:rPr>
          <w:lang w:val="en-GB" w:eastAsia="nl-BE"/>
        </w:rPr>
      </w:pPr>
      <w:r w:rsidRPr="00A94B81">
        <w:rPr>
          <w:lang w:val="en-GB" w:eastAsia="nl-BE"/>
        </w:rPr>
        <w:t>{</w:t>
      </w:r>
    </w:p>
    <w:p w14:paraId="18920164" w14:textId="13A09488" w:rsidR="00456B5E" w:rsidRPr="00E036E0" w:rsidRDefault="00456B5E" w:rsidP="00613CCD">
      <w:pPr>
        <w:pStyle w:val="Code"/>
        <w:ind w:firstLine="595"/>
        <w:rPr>
          <w:lang w:val="en-GB" w:eastAsia="nl-BE"/>
        </w:rPr>
      </w:pPr>
      <w:r w:rsidRPr="00E036E0">
        <w:rPr>
          <w:color w:val="0000FF"/>
          <w:lang w:val="en-GB" w:eastAsia="nl-BE"/>
        </w:rPr>
        <w:t>return</w:t>
      </w:r>
      <w:r w:rsidRPr="00E036E0">
        <w:rPr>
          <w:lang w:val="en-GB" w:eastAsia="nl-BE"/>
        </w:rPr>
        <w:t xml:space="preserve"> password.Length &gt;= 8 &amp;&amp;</w:t>
      </w:r>
    </w:p>
    <w:p w14:paraId="344C0550" w14:textId="77777777" w:rsidR="00456B5E" w:rsidRPr="00E036E0" w:rsidRDefault="00456B5E" w:rsidP="00613CCD">
      <w:pPr>
        <w:pStyle w:val="Code"/>
        <w:rPr>
          <w:lang w:val="en-GB" w:eastAsia="nl-BE"/>
        </w:rPr>
      </w:pPr>
      <w:r w:rsidRPr="00E036E0">
        <w:rPr>
          <w:lang w:val="en-GB" w:eastAsia="nl-BE"/>
        </w:rPr>
        <w:t xml:space="preserve">            password.Any(</w:t>
      </w:r>
      <w:r w:rsidRPr="00E036E0">
        <w:rPr>
          <w:color w:val="0000FF"/>
          <w:lang w:val="en-GB" w:eastAsia="nl-BE"/>
        </w:rPr>
        <w:t>char</w:t>
      </w:r>
      <w:r w:rsidRPr="00E036E0">
        <w:rPr>
          <w:lang w:val="en-GB" w:eastAsia="nl-BE"/>
        </w:rPr>
        <w:t>.IsDigit) &amp;&amp;</w:t>
      </w:r>
    </w:p>
    <w:p w14:paraId="63749970" w14:textId="77777777" w:rsidR="00456B5E" w:rsidRPr="00E036E0" w:rsidRDefault="00456B5E" w:rsidP="00613CCD">
      <w:pPr>
        <w:pStyle w:val="Code"/>
        <w:rPr>
          <w:lang w:val="en-GB" w:eastAsia="nl-BE"/>
        </w:rPr>
      </w:pPr>
      <w:r w:rsidRPr="00E036E0">
        <w:rPr>
          <w:lang w:val="en-GB" w:eastAsia="nl-BE"/>
        </w:rPr>
        <w:t xml:space="preserve">            password.Any(</w:t>
      </w:r>
      <w:r w:rsidRPr="00E036E0">
        <w:rPr>
          <w:color w:val="0000FF"/>
          <w:lang w:val="en-GB" w:eastAsia="nl-BE"/>
        </w:rPr>
        <w:t>char</w:t>
      </w:r>
      <w:r w:rsidRPr="00E036E0">
        <w:rPr>
          <w:lang w:val="en-GB" w:eastAsia="nl-BE"/>
        </w:rPr>
        <w:t>.IsUpper) &amp;&amp;</w:t>
      </w:r>
    </w:p>
    <w:p w14:paraId="0B2F538E" w14:textId="77777777" w:rsidR="00456B5E" w:rsidRPr="00E036E0" w:rsidRDefault="00456B5E" w:rsidP="00613CCD">
      <w:pPr>
        <w:pStyle w:val="Code"/>
        <w:rPr>
          <w:lang w:val="en-GB" w:eastAsia="nl-BE"/>
        </w:rPr>
      </w:pPr>
      <w:r w:rsidRPr="00E036E0">
        <w:rPr>
          <w:lang w:val="en-GB" w:eastAsia="nl-BE"/>
        </w:rPr>
        <w:t xml:space="preserve">            password.Any(</w:t>
      </w:r>
      <w:r w:rsidRPr="00E036E0">
        <w:rPr>
          <w:color w:val="0000FF"/>
          <w:lang w:val="en-GB" w:eastAsia="nl-BE"/>
        </w:rPr>
        <w:t>char</w:t>
      </w:r>
      <w:r w:rsidRPr="00E036E0">
        <w:rPr>
          <w:lang w:val="en-GB" w:eastAsia="nl-BE"/>
        </w:rPr>
        <w:t>.IsLower);</w:t>
      </w:r>
    </w:p>
    <w:p w14:paraId="505326AE" w14:textId="10C93FC8" w:rsidR="00456B5E" w:rsidRPr="0036164B" w:rsidRDefault="00456B5E" w:rsidP="00613CCD">
      <w:pPr>
        <w:pStyle w:val="Code"/>
        <w:rPr>
          <w:lang w:eastAsia="nl-BE"/>
        </w:rPr>
      </w:pPr>
      <w:r w:rsidRPr="0036164B">
        <w:rPr>
          <w:lang w:eastAsia="nl-BE"/>
        </w:rPr>
        <w:t>}</w:t>
      </w:r>
    </w:p>
    <w:p w14:paraId="3A0D611F" w14:textId="77777777" w:rsidR="00456B5E" w:rsidRPr="0036164B" w:rsidRDefault="00456B5E" w:rsidP="00456B5E">
      <w:pPr>
        <w:rPr>
          <w:rFonts w:ascii="Cascadia Mono" w:hAnsi="Cascadia Mono" w:cs="Cascadia Mono"/>
          <w:color w:val="000000"/>
          <w:sz w:val="19"/>
          <w:szCs w:val="19"/>
          <w:lang w:eastAsia="nl-BE"/>
        </w:rPr>
      </w:pPr>
    </w:p>
    <w:p w14:paraId="5A0889C9" w14:textId="6F0EEDF5" w:rsidR="00456B5E" w:rsidRDefault="00456B5E" w:rsidP="00456B5E">
      <w:r w:rsidRPr="0036164B">
        <w:t>We zien door onze testen opnieuw te runnen, dat deze allemaal groen blijven. We kunnen er dus zeker van zijn dat de bestaande functionaliteit niet in het gedrang komt.</w:t>
      </w:r>
    </w:p>
    <w:p w14:paraId="7A623D84" w14:textId="77777777" w:rsidR="00766346" w:rsidRPr="0036164B" w:rsidRDefault="00766346" w:rsidP="00456B5E"/>
    <w:tbl>
      <w:tblPr>
        <w:tblStyle w:val="TableGrid-GreyHeader1"/>
        <w:tblW w:w="9072" w:type="dxa"/>
        <w:tblInd w:w="-5" w:type="dxa"/>
        <w:tblBorders>
          <w:top w:val="none" w:sz="0" w:space="0" w:color="auto"/>
          <w:left w:val="none" w:sz="0" w:space="0" w:color="auto"/>
          <w:bottom w:val="none" w:sz="0" w:space="0" w:color="auto"/>
          <w:right w:val="none" w:sz="0" w:space="0" w:color="auto"/>
          <w:insideV w:val="none" w:sz="0" w:space="0" w:color="auto"/>
        </w:tblBorders>
        <w:tblLayout w:type="fixed"/>
        <w:tblCellMar>
          <w:top w:w="108" w:type="dxa"/>
          <w:bottom w:w="108" w:type="dxa"/>
        </w:tblCellMar>
        <w:tblLook w:val="04A0" w:firstRow="1" w:lastRow="0" w:firstColumn="1" w:lastColumn="0" w:noHBand="0" w:noVBand="1"/>
      </w:tblPr>
      <w:tblGrid>
        <w:gridCol w:w="1276"/>
        <w:gridCol w:w="7796"/>
      </w:tblGrid>
      <w:tr w:rsidR="00766346" w:rsidRPr="00BB08E4" w14:paraId="081A88E1" w14:textId="77777777" w:rsidTr="008E6954">
        <w:trPr>
          <w:trHeight w:val="397"/>
        </w:trPr>
        <w:tc>
          <w:tcPr>
            <w:tcW w:w="1276" w:type="dxa"/>
            <w:shd w:val="clear" w:color="auto" w:fill="auto"/>
          </w:tcPr>
          <w:p w14:paraId="59AB14B5" w14:textId="77777777" w:rsidR="00766346" w:rsidRPr="003F53DB" w:rsidRDefault="00766346" w:rsidP="008E6954">
            <w:pPr>
              <w:jc w:val="center"/>
              <w:rPr>
                <w:lang w:val="nl-BE" w:eastAsia="en-GB"/>
              </w:rPr>
            </w:pPr>
            <w:r w:rsidRPr="0036164B">
              <w:rPr>
                <w:noProof/>
                <w:szCs w:val="22"/>
                <w:lang w:eastAsia="en-GB"/>
              </w:rPr>
              <w:drawing>
                <wp:inline distT="0" distB="0" distL="0" distR="0" wp14:anchorId="7D01CB1E" wp14:editId="48DA449F">
                  <wp:extent cx="360000" cy="360000"/>
                  <wp:effectExtent l="0" t="0" r="2540" b="2540"/>
                  <wp:docPr id="37" name="Picture 68" descr="Icon&#10;&#10;Description automatically generated">
                    <a:extLst xmlns:a="http://schemas.openxmlformats.org/drawingml/2006/main">
                      <a:ext uri="{FF2B5EF4-FFF2-40B4-BE49-F238E27FC236}">
                        <a16:creationId xmlns:a16="http://schemas.microsoft.com/office/drawing/2014/main" id="{E2420161-A894-4238-9328-8E4B97EFDB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8" descr="Icon&#10;&#10;Description automatically generated">
                            <a:extLst>
                              <a:ext uri="{FF2B5EF4-FFF2-40B4-BE49-F238E27FC236}">
                                <a16:creationId xmlns:a16="http://schemas.microsoft.com/office/drawing/2014/main" id="{E2420161-A894-4238-9328-8E4B97EFDBB4}"/>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7796" w:type="dxa"/>
            <w:shd w:val="clear" w:color="auto" w:fill="F2F2F2" w:themeFill="background1" w:themeFillShade="F2"/>
          </w:tcPr>
          <w:p w14:paraId="1346398D" w14:textId="18664F33" w:rsidR="00766346" w:rsidRPr="00766346" w:rsidRDefault="00766346" w:rsidP="008E6954">
            <w:pPr>
              <w:rPr>
                <w:b/>
                <w:bCs/>
                <w:lang w:val="nl-BE"/>
              </w:rPr>
            </w:pPr>
            <w:r>
              <w:rPr>
                <w:rFonts w:eastAsiaTheme="majorEastAsia"/>
                <w:lang w:val="nl-BE"/>
              </w:rPr>
              <w:t xml:space="preserve">Dit voorbeeld gebruikt de code van </w:t>
            </w:r>
            <w:r w:rsidRPr="00265A63">
              <w:rPr>
                <w:rFonts w:eastAsiaTheme="majorEastAsia"/>
                <w:lang w:val="nl-BE"/>
              </w:rPr>
              <w:t xml:space="preserve">de solution </w:t>
            </w:r>
            <w:r w:rsidRPr="00766346">
              <w:rPr>
                <w:rFonts w:eastAsiaTheme="majorEastAsia"/>
                <w:b/>
                <w:bCs/>
                <w:lang w:val="nl-BE"/>
              </w:rPr>
              <w:t>Ucll.OOD.TDD.</w:t>
            </w:r>
          </w:p>
        </w:tc>
      </w:tr>
    </w:tbl>
    <w:p w14:paraId="339F12EC" w14:textId="77777777" w:rsidR="002956C7" w:rsidRPr="0036164B" w:rsidRDefault="002956C7" w:rsidP="00456B5E"/>
    <w:p w14:paraId="6322820B" w14:textId="4543FEC1" w:rsidR="00E72957" w:rsidRPr="0036164B" w:rsidRDefault="00967844" w:rsidP="00967844">
      <w:pPr>
        <w:pStyle w:val="Kop2"/>
      </w:pPr>
      <w:bookmarkStart w:id="59" w:name="_Toc106831723"/>
      <w:r w:rsidRPr="0036164B">
        <w:t>Mocking</w:t>
      </w:r>
      <w:bookmarkEnd w:id="59"/>
    </w:p>
    <w:p w14:paraId="78DB8E36" w14:textId="7986BF0D" w:rsidR="00DC5FFE" w:rsidRPr="0036164B" w:rsidRDefault="00DC5FFE" w:rsidP="00DC5FFE">
      <w:r w:rsidRPr="0036164B">
        <w:t xml:space="preserve">Tot zo ver hebben we ons beperkt om unit testen te schrijven voor methodes die geen afhankelijkheden hebben. Deze methodes krijgen parameters binnen, doen hun ding en geven een resultaat terug. </w:t>
      </w:r>
      <w:r w:rsidR="000D7983" w:rsidRPr="000D7983">
        <w:t>Denk even terug aan de ViewModel les</w:t>
      </w:r>
      <w:r w:rsidR="00AE0F33" w:rsidRPr="0036164B">
        <w:t>. Hierin nam een methode (een action op onze controller) een parameter binnen, maar ging op basis van deze parameter gegevens ophalen uit een databank. Deze gegevens werden dan getransformeerd naar onze ViewModel.</w:t>
      </w:r>
    </w:p>
    <w:p w14:paraId="5A9C3173" w14:textId="0A5B0288" w:rsidR="00AE0F33" w:rsidRDefault="00AE0F33" w:rsidP="00DC5FFE">
      <w:r w:rsidRPr="0036164B">
        <w:t>Als we unit testen, kunnen we geen calls naar databanken of filesystemen doen. We willen enkel de functionaliteit van onze methode testen, niet</w:t>
      </w:r>
      <w:r w:rsidR="006370FC">
        <w:t xml:space="preserve"> van</w:t>
      </w:r>
      <w:r w:rsidRPr="0036164B">
        <w:t xml:space="preserve"> zijn afhankelijkheden. We zullen deze afhankelijkheden dus moeten nabootsen. Dit doen noemen we mocking.</w:t>
      </w:r>
    </w:p>
    <w:tbl>
      <w:tblPr>
        <w:tblStyle w:val="TableGrid-GreyHeader1"/>
        <w:tblW w:w="9072" w:type="dxa"/>
        <w:tblInd w:w="-5" w:type="dxa"/>
        <w:tblBorders>
          <w:top w:val="none" w:sz="0" w:space="0" w:color="auto"/>
          <w:left w:val="none" w:sz="0" w:space="0" w:color="auto"/>
          <w:bottom w:val="none" w:sz="0" w:space="0" w:color="auto"/>
          <w:right w:val="none" w:sz="0" w:space="0" w:color="auto"/>
          <w:insideV w:val="none" w:sz="0" w:space="0" w:color="auto"/>
        </w:tblBorders>
        <w:tblLayout w:type="fixed"/>
        <w:tblCellMar>
          <w:top w:w="108" w:type="dxa"/>
          <w:bottom w:w="108" w:type="dxa"/>
        </w:tblCellMar>
        <w:tblLook w:val="04A0" w:firstRow="1" w:lastRow="0" w:firstColumn="1" w:lastColumn="0" w:noHBand="0" w:noVBand="1"/>
      </w:tblPr>
      <w:tblGrid>
        <w:gridCol w:w="1276"/>
        <w:gridCol w:w="7796"/>
      </w:tblGrid>
      <w:tr w:rsidR="00766346" w:rsidRPr="00BB08E4" w14:paraId="678A7ED4" w14:textId="77777777" w:rsidTr="008E6954">
        <w:trPr>
          <w:trHeight w:val="397"/>
        </w:trPr>
        <w:tc>
          <w:tcPr>
            <w:tcW w:w="1276" w:type="dxa"/>
            <w:shd w:val="clear" w:color="auto" w:fill="auto"/>
          </w:tcPr>
          <w:p w14:paraId="799A8C44" w14:textId="77777777" w:rsidR="00766346" w:rsidRPr="003F53DB" w:rsidRDefault="00766346" w:rsidP="008E6954">
            <w:pPr>
              <w:jc w:val="center"/>
              <w:rPr>
                <w:lang w:val="nl-BE" w:eastAsia="en-GB"/>
              </w:rPr>
            </w:pPr>
            <w:r w:rsidRPr="0036164B">
              <w:rPr>
                <w:noProof/>
                <w:szCs w:val="22"/>
                <w:lang w:eastAsia="en-GB"/>
              </w:rPr>
              <w:lastRenderedPageBreak/>
              <w:drawing>
                <wp:inline distT="0" distB="0" distL="0" distR="0" wp14:anchorId="47306EF8" wp14:editId="281E05C6">
                  <wp:extent cx="360000" cy="360000"/>
                  <wp:effectExtent l="0" t="0" r="2540" b="2540"/>
                  <wp:docPr id="1276047375" name="Picture 68" descr="Icon&#10;&#10;Description automatically generated">
                    <a:extLst xmlns:a="http://schemas.openxmlformats.org/drawingml/2006/main">
                      <a:ext uri="{FF2B5EF4-FFF2-40B4-BE49-F238E27FC236}">
                        <a16:creationId xmlns:a16="http://schemas.microsoft.com/office/drawing/2014/main" id="{E2420161-A894-4238-9328-8E4B97EFDB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8" descr="Icon&#10;&#10;Description automatically generated">
                            <a:extLst>
                              <a:ext uri="{FF2B5EF4-FFF2-40B4-BE49-F238E27FC236}">
                                <a16:creationId xmlns:a16="http://schemas.microsoft.com/office/drawing/2014/main" id="{E2420161-A894-4238-9328-8E4B97EFDBB4}"/>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7796" w:type="dxa"/>
            <w:shd w:val="clear" w:color="auto" w:fill="F2F2F2" w:themeFill="background1" w:themeFillShade="F2"/>
          </w:tcPr>
          <w:p w14:paraId="3903F2E8" w14:textId="471C554E" w:rsidR="00766346" w:rsidRPr="00766346" w:rsidRDefault="00766346" w:rsidP="008E6954">
            <w:pPr>
              <w:rPr>
                <w:b/>
                <w:bCs/>
                <w:lang w:val="nl-BE"/>
              </w:rPr>
            </w:pPr>
            <w:r w:rsidRPr="00766346">
              <w:rPr>
                <w:lang w:val="nl-BE"/>
              </w:rPr>
              <w:t xml:space="preserve">Om dit te demonstreren is een </w:t>
            </w:r>
            <w:r w:rsidRPr="00766346">
              <w:rPr>
                <w:b/>
                <w:bCs/>
                <w:lang w:val="nl-BE"/>
              </w:rPr>
              <w:t>ASP.NET Core MVC</w:t>
            </w:r>
            <w:r w:rsidRPr="00766346">
              <w:rPr>
                <w:lang w:val="nl-BE"/>
              </w:rPr>
              <w:t xml:space="preserve"> project dat je kan vinden onder </w:t>
            </w:r>
            <w:r w:rsidRPr="00766346">
              <w:rPr>
                <w:b/>
                <w:bCs/>
                <w:lang w:val="nl-BE"/>
              </w:rPr>
              <w:t>Uccl.OOD.Mocking</w:t>
            </w:r>
          </w:p>
        </w:tc>
      </w:tr>
    </w:tbl>
    <w:p w14:paraId="72B63865" w14:textId="77777777" w:rsidR="006476C0" w:rsidRPr="0036164B" w:rsidRDefault="006476C0" w:rsidP="00DC5FFE"/>
    <w:p w14:paraId="4D840F6C" w14:textId="77777777" w:rsidR="002F471A" w:rsidRDefault="006476C0" w:rsidP="00DC5FFE">
      <w:r w:rsidRPr="0036164B">
        <w:t xml:space="preserve">Dit project werkt met een SQLite databank. In plaats van Entity Framework, wordt er </w:t>
      </w:r>
      <w:r w:rsidRPr="007E7F2C">
        <w:rPr>
          <w:i/>
          <w:iCs/>
        </w:rPr>
        <w:t>Dapper</w:t>
      </w:r>
      <w:r w:rsidRPr="0036164B">
        <w:t xml:space="preserve"> gebruikt. </w:t>
      </w:r>
      <w:r w:rsidRPr="002F471A">
        <w:rPr>
          <w:i/>
          <w:iCs/>
        </w:rPr>
        <w:t>Dapper</w:t>
      </w:r>
      <w:r w:rsidRPr="0036164B">
        <w:t xml:space="preserve"> is ook een ORM</w:t>
      </w:r>
      <w:r w:rsidR="00A75E19" w:rsidRPr="0036164B">
        <w:t xml:space="preserve"> (object-relational mapping)</w:t>
      </w:r>
      <w:r w:rsidR="00725F6D" w:rsidRPr="0036164B">
        <w:t xml:space="preserve"> tool</w:t>
      </w:r>
      <w:r w:rsidR="00A75E19" w:rsidRPr="0036164B">
        <w:t xml:space="preserve">. </w:t>
      </w:r>
    </w:p>
    <w:p w14:paraId="455B1712" w14:textId="2CAD796C" w:rsidR="00647290" w:rsidRPr="0036164B" w:rsidRDefault="00A75E19" w:rsidP="00DC5FFE">
      <w:r w:rsidRPr="0036164B">
        <w:t>Dit wil zeggen dat, net zoals Entity Framework, Dapper ervoor gaat zorgen dat we records uit tabellen van de databank gaan kunnen gebruiken als objecten in onze code.</w:t>
      </w:r>
      <w:r w:rsidR="00FD7744">
        <w:t xml:space="preserve"> </w:t>
      </w:r>
      <w:r w:rsidR="00647290" w:rsidRPr="0036164B">
        <w:t>Het project heeft twee repositories die via dependency injection toegevoegd worden (via de IoC container onder Program.cs).</w:t>
      </w:r>
    </w:p>
    <w:p w14:paraId="6A8BA426" w14:textId="02234607" w:rsidR="000152FB" w:rsidRPr="0036164B" w:rsidRDefault="000152FB" w:rsidP="00DC5FFE">
      <w:r w:rsidRPr="0036164B">
        <w:t>We zien dat in de</w:t>
      </w:r>
      <w:r w:rsidR="004D2076" w:rsidRPr="0036164B">
        <w:t xml:space="preserve"> </w:t>
      </w:r>
      <w:r w:rsidRPr="0036164B">
        <w:t xml:space="preserve">HomeController een action Details bestaat. Deze action gaat twee modellen combineren naar een CustomerDetailModel. Hierbij zijn enkele basis berekeningen nodig. We willen er echter zeker van zijn dat deze berekeningen kloppen en dat dit ViewModel dus wel degelijk de juiste resultaten zal tonen. Hiervoor zullen we onze databank dus moeten </w:t>
      </w:r>
      <w:r w:rsidRPr="00194F00">
        <w:rPr>
          <w:b/>
          <w:bCs/>
        </w:rPr>
        <w:t>mocken</w:t>
      </w:r>
      <w:r w:rsidRPr="0036164B">
        <w:t>.</w:t>
      </w:r>
    </w:p>
    <w:p w14:paraId="69B7E8B7" w14:textId="2C49A0F4" w:rsidR="001A54C9" w:rsidRPr="0036164B" w:rsidRDefault="005B7451" w:rsidP="00BE3616">
      <w:pPr>
        <w:pStyle w:val="Kop3"/>
      </w:pPr>
      <w:r>
        <w:t>Moq Framework</w:t>
      </w:r>
    </w:p>
    <w:p w14:paraId="712CC1EF" w14:textId="7ACF707D" w:rsidR="001A54C9" w:rsidRPr="0036164B" w:rsidRDefault="001A54C9" w:rsidP="00DC5FFE">
      <w:r w:rsidRPr="0036164B">
        <w:t xml:space="preserve">We hebben dit makkelijker gemaakt door de logica te separeren van de controller. We hebben een </w:t>
      </w:r>
      <w:r w:rsidR="00F473C9" w:rsidRPr="0036164B">
        <w:t>CustomerOrderService class gemaakt, die gaat fungeren als tussenlaag tussen onze data en de controllers. Dit maakt het zo dat we deze service class kunnen unit testen, zonder dat we rekening moeten houden met de functionaliteit van de controllers.</w:t>
      </w:r>
      <w:r w:rsidR="002F3BAD" w:rsidRPr="0036164B">
        <w:t xml:space="preserve"> We hebben dus een methode die een concreet resultaat teruggeeft (class CustomerDetailModel</w:t>
      </w:r>
      <w:r w:rsidR="005C75CB" w:rsidRPr="0036164B">
        <w:t>, methode GetCustomerDetailModel</w:t>
      </w:r>
      <w:r w:rsidR="002F3BAD" w:rsidRPr="0036164B">
        <w:t>) die we kunnen unit testen.</w:t>
      </w:r>
      <w:r w:rsidR="005C75CB" w:rsidRPr="0036164B">
        <w:t xml:space="preserve"> </w:t>
      </w:r>
    </w:p>
    <w:p w14:paraId="166DF28C" w14:textId="453F69AE" w:rsidR="002F3BAD" w:rsidRPr="0036164B" w:rsidRDefault="009407D4" w:rsidP="00DC5FFE">
      <w:r w:rsidRPr="0036164B">
        <w:t>We maken een test class CustomerOrderServiceTests aan, die deze methode gaat testen:</w:t>
      </w:r>
    </w:p>
    <w:p w14:paraId="2587BD69" w14:textId="77777777" w:rsidR="009407D4" w:rsidRPr="00A94B81" w:rsidRDefault="009407D4" w:rsidP="00EE30E1">
      <w:pPr>
        <w:pStyle w:val="Code"/>
        <w:rPr>
          <w:color w:val="000000"/>
          <w:lang w:val="en-GB" w:eastAsia="nl-BE"/>
        </w:rPr>
      </w:pPr>
      <w:r w:rsidRPr="00A94B81">
        <w:rPr>
          <w:color w:val="000000"/>
          <w:lang w:val="en-GB" w:eastAsia="nl-BE"/>
        </w:rPr>
        <w:t>[</w:t>
      </w:r>
      <w:r w:rsidRPr="00EE30E1">
        <w:rPr>
          <w:color w:val="2B91AF"/>
          <w:lang w:val="en-GB" w:eastAsia="nl-BE"/>
        </w:rPr>
        <w:t>TestClass</w:t>
      </w:r>
      <w:r w:rsidRPr="00A94B81">
        <w:rPr>
          <w:color w:val="000000"/>
          <w:lang w:val="en-GB" w:eastAsia="nl-BE"/>
        </w:rPr>
        <w:t>()]</w:t>
      </w:r>
    </w:p>
    <w:p w14:paraId="637A2ECC" w14:textId="77777777" w:rsidR="009407D4" w:rsidRPr="00A94B81" w:rsidRDefault="009407D4" w:rsidP="00EE30E1">
      <w:pPr>
        <w:pStyle w:val="Code"/>
        <w:rPr>
          <w:color w:val="000000"/>
          <w:lang w:val="en-GB" w:eastAsia="nl-BE"/>
        </w:rPr>
      </w:pPr>
      <w:r w:rsidRPr="00A94B81">
        <w:rPr>
          <w:color w:val="0000FF"/>
          <w:lang w:val="en-GB" w:eastAsia="nl-BE"/>
        </w:rPr>
        <w:t>public</w:t>
      </w:r>
      <w:r w:rsidRPr="00A94B81">
        <w:rPr>
          <w:color w:val="000000"/>
          <w:lang w:val="en-GB" w:eastAsia="nl-BE"/>
        </w:rPr>
        <w:t xml:space="preserve"> </w:t>
      </w:r>
      <w:r w:rsidRPr="00A94B81">
        <w:rPr>
          <w:color w:val="0000FF"/>
          <w:lang w:val="en-GB" w:eastAsia="nl-BE"/>
        </w:rPr>
        <w:t>class</w:t>
      </w:r>
      <w:r w:rsidRPr="00A94B81">
        <w:rPr>
          <w:color w:val="000000"/>
          <w:lang w:val="en-GB" w:eastAsia="nl-BE"/>
        </w:rPr>
        <w:t xml:space="preserve"> </w:t>
      </w:r>
      <w:r w:rsidRPr="00EE30E1">
        <w:rPr>
          <w:color w:val="2B91AF"/>
          <w:lang w:val="en-GB" w:eastAsia="nl-BE"/>
        </w:rPr>
        <w:t>CustomerOrderServiceTests</w:t>
      </w:r>
    </w:p>
    <w:p w14:paraId="61623727" w14:textId="77777777" w:rsidR="009407D4" w:rsidRPr="00A94B81" w:rsidRDefault="009407D4" w:rsidP="00EE30E1">
      <w:pPr>
        <w:pStyle w:val="Code"/>
        <w:rPr>
          <w:color w:val="000000"/>
          <w:lang w:val="en-GB" w:eastAsia="nl-BE"/>
        </w:rPr>
      </w:pPr>
      <w:r w:rsidRPr="00A94B81">
        <w:rPr>
          <w:color w:val="000000"/>
          <w:lang w:val="en-GB" w:eastAsia="nl-BE"/>
        </w:rPr>
        <w:t>{</w:t>
      </w:r>
    </w:p>
    <w:p w14:paraId="3A6B39D0" w14:textId="68669CEF" w:rsidR="009407D4" w:rsidRPr="00E036E0" w:rsidRDefault="009407D4" w:rsidP="00EE30E1">
      <w:pPr>
        <w:pStyle w:val="Code"/>
        <w:rPr>
          <w:color w:val="000000"/>
          <w:lang w:val="en-GB" w:eastAsia="nl-BE"/>
        </w:rPr>
      </w:pPr>
      <w:r w:rsidRPr="00A94B81">
        <w:rPr>
          <w:color w:val="000000"/>
          <w:lang w:val="en-GB" w:eastAsia="nl-BE"/>
        </w:rPr>
        <w:t xml:space="preserve">    </w:t>
      </w:r>
      <w:r w:rsidRPr="00E036E0">
        <w:rPr>
          <w:color w:val="0000FF"/>
          <w:lang w:val="en-GB" w:eastAsia="nl-BE"/>
        </w:rPr>
        <w:t>public</w:t>
      </w:r>
      <w:r w:rsidRPr="00E036E0">
        <w:rPr>
          <w:color w:val="000000"/>
          <w:lang w:val="en-GB" w:eastAsia="nl-BE"/>
        </w:rPr>
        <w:t xml:space="preserve"> </w:t>
      </w:r>
      <w:r w:rsidRPr="00EE30E1">
        <w:rPr>
          <w:color w:val="2B91AF"/>
          <w:lang w:val="en-GB" w:eastAsia="nl-BE"/>
        </w:rPr>
        <w:t>CustomerOrderServiceTests</w:t>
      </w:r>
      <w:r w:rsidRPr="00E036E0">
        <w:rPr>
          <w:color w:val="000000"/>
          <w:lang w:val="en-GB" w:eastAsia="nl-BE"/>
        </w:rPr>
        <w:t>()    {    }</w:t>
      </w:r>
    </w:p>
    <w:p w14:paraId="439F5F6E" w14:textId="77777777" w:rsidR="009407D4" w:rsidRPr="00EE30E1" w:rsidRDefault="009407D4" w:rsidP="00EE30E1">
      <w:pPr>
        <w:pStyle w:val="Code"/>
        <w:rPr>
          <w:color w:val="2B91AF"/>
          <w:lang w:val="en-GB" w:eastAsia="nl-BE"/>
        </w:rPr>
      </w:pPr>
    </w:p>
    <w:p w14:paraId="3E95A26D" w14:textId="77777777" w:rsidR="009407D4" w:rsidRPr="00E036E0" w:rsidRDefault="009407D4" w:rsidP="00EE30E1">
      <w:pPr>
        <w:pStyle w:val="Code"/>
        <w:rPr>
          <w:color w:val="000000"/>
          <w:lang w:val="en-GB" w:eastAsia="nl-BE"/>
        </w:rPr>
      </w:pPr>
      <w:r w:rsidRPr="00E036E0">
        <w:rPr>
          <w:color w:val="000000"/>
          <w:lang w:val="en-GB" w:eastAsia="nl-BE"/>
        </w:rPr>
        <w:t xml:space="preserve">    [</w:t>
      </w:r>
      <w:r w:rsidRPr="00EE30E1">
        <w:rPr>
          <w:color w:val="2B91AF"/>
          <w:lang w:val="en-GB" w:eastAsia="nl-BE"/>
        </w:rPr>
        <w:t>TestMethod</w:t>
      </w:r>
      <w:r w:rsidRPr="00E036E0">
        <w:rPr>
          <w:color w:val="000000"/>
          <w:lang w:val="en-GB" w:eastAsia="nl-BE"/>
        </w:rPr>
        <w:t>()]</w:t>
      </w:r>
    </w:p>
    <w:p w14:paraId="0D84FC7A" w14:textId="77777777" w:rsidR="009407D4" w:rsidRPr="00E036E0" w:rsidRDefault="009407D4" w:rsidP="00EE30E1">
      <w:pPr>
        <w:pStyle w:val="Code"/>
        <w:rPr>
          <w:color w:val="000000"/>
          <w:lang w:val="en-GB" w:eastAsia="nl-BE"/>
        </w:rPr>
      </w:pPr>
      <w:r w:rsidRPr="00E036E0">
        <w:rPr>
          <w:color w:val="000000"/>
          <w:lang w:val="en-GB" w:eastAsia="nl-BE"/>
        </w:rPr>
        <w:t xml:space="preserve">    </w:t>
      </w:r>
      <w:r w:rsidRPr="00E036E0">
        <w:rPr>
          <w:color w:val="0000FF"/>
          <w:lang w:val="en-GB" w:eastAsia="nl-BE"/>
        </w:rPr>
        <w:t>public</w:t>
      </w:r>
      <w:r w:rsidRPr="00E036E0">
        <w:rPr>
          <w:color w:val="000000"/>
          <w:lang w:val="en-GB" w:eastAsia="nl-BE"/>
        </w:rPr>
        <w:t xml:space="preserve"> </w:t>
      </w:r>
      <w:r w:rsidRPr="00E036E0">
        <w:rPr>
          <w:color w:val="0000FF"/>
          <w:lang w:val="en-GB" w:eastAsia="nl-BE"/>
        </w:rPr>
        <w:t>void</w:t>
      </w:r>
      <w:r w:rsidRPr="00E036E0">
        <w:rPr>
          <w:color w:val="000000"/>
          <w:lang w:val="en-GB" w:eastAsia="nl-BE"/>
        </w:rPr>
        <w:t xml:space="preserve"> GetCustomerDetailModelTest()</w:t>
      </w:r>
    </w:p>
    <w:p w14:paraId="41D695BC" w14:textId="77777777" w:rsidR="009407D4" w:rsidRPr="00AD1150" w:rsidRDefault="009407D4" w:rsidP="00EE30E1">
      <w:pPr>
        <w:pStyle w:val="Code"/>
        <w:rPr>
          <w:color w:val="000000"/>
          <w:lang w:eastAsia="nl-BE"/>
        </w:rPr>
      </w:pPr>
      <w:r w:rsidRPr="00E036E0">
        <w:rPr>
          <w:color w:val="000000"/>
          <w:lang w:val="en-GB" w:eastAsia="nl-BE"/>
        </w:rPr>
        <w:t xml:space="preserve">    </w:t>
      </w:r>
      <w:r w:rsidRPr="00AD1150">
        <w:rPr>
          <w:color w:val="000000"/>
          <w:lang w:eastAsia="nl-BE"/>
        </w:rPr>
        <w:t>{</w:t>
      </w:r>
    </w:p>
    <w:p w14:paraId="2A507FB2" w14:textId="0BFD64A6" w:rsidR="009407D4" w:rsidRPr="00AD1150" w:rsidRDefault="009407D4" w:rsidP="00EE30E1">
      <w:pPr>
        <w:pStyle w:val="Code"/>
        <w:rPr>
          <w:color w:val="000000"/>
          <w:lang w:eastAsia="nl-BE"/>
        </w:rPr>
      </w:pPr>
      <w:r w:rsidRPr="00AD1150">
        <w:rPr>
          <w:color w:val="000000"/>
          <w:lang w:eastAsia="nl-BE"/>
        </w:rPr>
        <w:t xml:space="preserve">        </w:t>
      </w:r>
      <w:r w:rsidRPr="00AD1150">
        <w:rPr>
          <w:color w:val="2B91AF"/>
          <w:lang w:eastAsia="nl-BE"/>
        </w:rPr>
        <w:t>Assert</w:t>
      </w:r>
      <w:r w:rsidRPr="00AD1150">
        <w:rPr>
          <w:color w:val="000000"/>
          <w:lang w:eastAsia="nl-BE"/>
        </w:rPr>
        <w:t>.Fail();</w:t>
      </w:r>
    </w:p>
    <w:p w14:paraId="6D3F9AAA" w14:textId="77777777" w:rsidR="009407D4" w:rsidRPr="0036164B" w:rsidRDefault="009407D4" w:rsidP="00EE30E1">
      <w:pPr>
        <w:pStyle w:val="Code"/>
        <w:rPr>
          <w:color w:val="000000"/>
          <w:lang w:eastAsia="nl-BE"/>
        </w:rPr>
      </w:pPr>
      <w:r w:rsidRPr="00AD1150">
        <w:rPr>
          <w:color w:val="000000"/>
          <w:lang w:eastAsia="nl-BE"/>
        </w:rPr>
        <w:t xml:space="preserve">    </w:t>
      </w:r>
      <w:r w:rsidRPr="0036164B">
        <w:rPr>
          <w:color w:val="000000"/>
          <w:lang w:eastAsia="nl-BE"/>
        </w:rPr>
        <w:t>}</w:t>
      </w:r>
    </w:p>
    <w:p w14:paraId="2CC6242F" w14:textId="3C1D6524" w:rsidR="009407D4" w:rsidRPr="0036164B" w:rsidRDefault="009407D4" w:rsidP="00EE30E1">
      <w:pPr>
        <w:pStyle w:val="Code"/>
      </w:pPr>
      <w:r w:rsidRPr="0036164B">
        <w:rPr>
          <w:color w:val="000000"/>
          <w:lang w:eastAsia="nl-BE"/>
        </w:rPr>
        <w:lastRenderedPageBreak/>
        <w:t>}</w:t>
      </w:r>
    </w:p>
    <w:p w14:paraId="4381AE66" w14:textId="77777777" w:rsidR="00F473C9" w:rsidRPr="0036164B" w:rsidRDefault="00F473C9" w:rsidP="009407D4"/>
    <w:p w14:paraId="479AD428" w14:textId="0E0EDAC3" w:rsidR="009407D4" w:rsidRPr="0036164B" w:rsidRDefault="009407D4" w:rsidP="009407D4">
      <w:r w:rsidRPr="0036164B">
        <w:t>Als we een CustomerOrderService object wensen aan te maken, zien we echter dat de constructor twee andere classes verwacht:</w:t>
      </w:r>
    </w:p>
    <w:p w14:paraId="6AEB3158" w14:textId="3CD323AE" w:rsidR="009407D4" w:rsidRPr="0036164B" w:rsidRDefault="009407D4" w:rsidP="00E836F9">
      <w:pPr>
        <w:pStyle w:val="Lijstalinea"/>
        <w:numPr>
          <w:ilvl w:val="0"/>
          <w:numId w:val="34"/>
        </w:numPr>
      </w:pPr>
      <w:r w:rsidRPr="0036164B">
        <w:t>ICustomerRepository</w:t>
      </w:r>
    </w:p>
    <w:p w14:paraId="0B0C92BF" w14:textId="1E2119AB" w:rsidR="009407D4" w:rsidRPr="0036164B" w:rsidRDefault="009407D4" w:rsidP="00E836F9">
      <w:pPr>
        <w:pStyle w:val="Lijstalinea"/>
        <w:numPr>
          <w:ilvl w:val="0"/>
          <w:numId w:val="34"/>
        </w:numPr>
      </w:pPr>
      <w:r w:rsidRPr="0036164B">
        <w:t>IOrderRepository</w:t>
      </w:r>
    </w:p>
    <w:p w14:paraId="76E27E40" w14:textId="79765331" w:rsidR="009407D4" w:rsidRPr="0036164B" w:rsidRDefault="009407D4" w:rsidP="009407D4"/>
    <w:p w14:paraId="4B6272A4" w14:textId="2102E3E8" w:rsidR="00B53062" w:rsidRPr="0036164B" w:rsidRDefault="009407D4" w:rsidP="009407D4">
      <w:r w:rsidRPr="0036164B">
        <w:t>Dit zijn twee repositories met connecties naar de databank. Deze connectie wensen we niet te testen, dus we zullen deze twee objecten moeten nabootsen. Gelukkig gaat het hier over interfaces, dus kunnen we zelf een mock object aanmaken, die deze interfaces volgen.</w:t>
      </w:r>
      <w:r w:rsidR="00B53062" w:rsidRPr="0036164B">
        <w:t xml:space="preserve"> Via het </w:t>
      </w:r>
      <w:r w:rsidR="00B53062" w:rsidRPr="005B7451">
        <w:rPr>
          <w:b/>
          <w:bCs/>
        </w:rPr>
        <w:t>Moq framework</w:t>
      </w:r>
      <w:r w:rsidR="00283B9D">
        <w:t xml:space="preserve"> (te installeren via NuGet, </w:t>
      </w:r>
      <w:r w:rsidR="000439EA">
        <w:t>zoeken op Moq)</w:t>
      </w:r>
      <w:r w:rsidR="00B53062" w:rsidRPr="0036164B">
        <w:t xml:space="preserve"> kunnen we dit als volgt implementeren:</w:t>
      </w:r>
    </w:p>
    <w:p w14:paraId="77F7D936" w14:textId="77777777" w:rsidR="00B53062" w:rsidRPr="00E036E0" w:rsidRDefault="00B53062" w:rsidP="00630ACE">
      <w:pPr>
        <w:pStyle w:val="Code"/>
        <w:rPr>
          <w:rFonts w:ascii="Cascadia Mono" w:hAnsi="Cascadia Mono" w:cs="Cascadia Mono"/>
          <w:color w:val="000000"/>
          <w:sz w:val="19"/>
          <w:szCs w:val="19"/>
          <w:lang w:val="en-GB" w:eastAsia="nl-BE"/>
        </w:rPr>
      </w:pPr>
      <w:r w:rsidRPr="00E036E0">
        <w:rPr>
          <w:rFonts w:ascii="Cascadia Mono" w:hAnsi="Cascadia Mono" w:cs="Cascadia Mono"/>
          <w:color w:val="0000FF"/>
          <w:sz w:val="19"/>
          <w:szCs w:val="19"/>
          <w:lang w:val="en-GB" w:eastAsia="nl-BE"/>
        </w:rPr>
        <w:t>private</w:t>
      </w:r>
      <w:r w:rsidRPr="00E036E0">
        <w:rPr>
          <w:rFonts w:ascii="Cascadia Mono" w:hAnsi="Cascadia Mono" w:cs="Cascadia Mono"/>
          <w:color w:val="000000"/>
          <w:sz w:val="19"/>
          <w:szCs w:val="19"/>
          <w:lang w:val="en-GB" w:eastAsia="nl-BE"/>
        </w:rPr>
        <w:t xml:space="preserve"> </w:t>
      </w:r>
      <w:r w:rsidRPr="00E036E0">
        <w:rPr>
          <w:rFonts w:ascii="Cascadia Mono" w:hAnsi="Cascadia Mono" w:cs="Cascadia Mono"/>
          <w:color w:val="0000FF"/>
          <w:sz w:val="19"/>
          <w:szCs w:val="19"/>
          <w:lang w:val="en-GB" w:eastAsia="nl-BE"/>
        </w:rPr>
        <w:t>readonly</w:t>
      </w:r>
      <w:r w:rsidRPr="00E036E0">
        <w:rPr>
          <w:rFonts w:ascii="Cascadia Mono" w:hAnsi="Cascadia Mono" w:cs="Cascadia Mono"/>
          <w:color w:val="000000"/>
          <w:sz w:val="19"/>
          <w:szCs w:val="19"/>
          <w:lang w:val="en-GB" w:eastAsia="nl-BE"/>
        </w:rPr>
        <w:t xml:space="preserve"> </w:t>
      </w:r>
      <w:r w:rsidRPr="00E036E0">
        <w:rPr>
          <w:rFonts w:ascii="Cascadia Mono" w:hAnsi="Cascadia Mono" w:cs="Cascadia Mono"/>
          <w:color w:val="2B91AF"/>
          <w:sz w:val="19"/>
          <w:szCs w:val="19"/>
          <w:lang w:val="en-GB" w:eastAsia="nl-BE"/>
        </w:rPr>
        <w:t>Mock</w:t>
      </w:r>
      <w:r w:rsidRPr="00E036E0">
        <w:rPr>
          <w:rFonts w:ascii="Cascadia Mono" w:hAnsi="Cascadia Mono" w:cs="Cascadia Mono"/>
          <w:color w:val="000000"/>
          <w:sz w:val="19"/>
          <w:szCs w:val="19"/>
          <w:lang w:val="en-GB" w:eastAsia="nl-BE"/>
        </w:rPr>
        <w:t>&lt;</w:t>
      </w:r>
      <w:r w:rsidRPr="00E036E0">
        <w:rPr>
          <w:rFonts w:ascii="Cascadia Mono" w:hAnsi="Cascadia Mono" w:cs="Cascadia Mono"/>
          <w:color w:val="2B91AF"/>
          <w:sz w:val="19"/>
          <w:szCs w:val="19"/>
          <w:lang w:val="en-GB" w:eastAsia="nl-BE"/>
        </w:rPr>
        <w:t>IOrderRepository</w:t>
      </w:r>
      <w:r w:rsidRPr="00E036E0">
        <w:rPr>
          <w:rFonts w:ascii="Cascadia Mono" w:hAnsi="Cascadia Mono" w:cs="Cascadia Mono"/>
          <w:color w:val="000000"/>
          <w:sz w:val="19"/>
          <w:szCs w:val="19"/>
          <w:lang w:val="en-GB" w:eastAsia="nl-BE"/>
        </w:rPr>
        <w:t xml:space="preserve">&gt; _orderRepositoryMock = </w:t>
      </w:r>
      <w:r w:rsidRPr="00E036E0">
        <w:rPr>
          <w:rFonts w:ascii="Cascadia Mono" w:hAnsi="Cascadia Mono" w:cs="Cascadia Mono"/>
          <w:color w:val="0000FF"/>
          <w:sz w:val="19"/>
          <w:szCs w:val="19"/>
          <w:lang w:val="en-GB" w:eastAsia="nl-BE"/>
        </w:rPr>
        <w:t>new</w:t>
      </w:r>
      <w:r w:rsidRPr="00E036E0">
        <w:rPr>
          <w:rFonts w:ascii="Cascadia Mono" w:hAnsi="Cascadia Mono" w:cs="Cascadia Mono"/>
          <w:color w:val="000000"/>
          <w:sz w:val="19"/>
          <w:szCs w:val="19"/>
          <w:lang w:val="en-GB" w:eastAsia="nl-BE"/>
        </w:rPr>
        <w:t xml:space="preserve"> </w:t>
      </w:r>
    </w:p>
    <w:p w14:paraId="59148699" w14:textId="7A54E71F" w:rsidR="00B53062" w:rsidRPr="00E036E0" w:rsidRDefault="00B53062" w:rsidP="00630ACE">
      <w:pPr>
        <w:pStyle w:val="Code"/>
        <w:rPr>
          <w:rFonts w:ascii="Cascadia Mono" w:hAnsi="Cascadia Mono" w:cs="Cascadia Mono"/>
          <w:color w:val="000000"/>
          <w:sz w:val="19"/>
          <w:szCs w:val="19"/>
          <w:lang w:val="en-GB" w:eastAsia="nl-BE"/>
        </w:rPr>
      </w:pPr>
      <w:r w:rsidRPr="00E036E0">
        <w:rPr>
          <w:rFonts w:ascii="Cascadia Mono" w:hAnsi="Cascadia Mono" w:cs="Cascadia Mono"/>
          <w:color w:val="2B91AF"/>
          <w:sz w:val="19"/>
          <w:szCs w:val="19"/>
          <w:lang w:val="en-GB" w:eastAsia="nl-BE"/>
        </w:rPr>
        <w:t>Mock</w:t>
      </w:r>
      <w:r w:rsidRPr="00E036E0">
        <w:rPr>
          <w:rFonts w:ascii="Cascadia Mono" w:hAnsi="Cascadia Mono" w:cs="Cascadia Mono"/>
          <w:color w:val="000000"/>
          <w:sz w:val="19"/>
          <w:szCs w:val="19"/>
          <w:lang w:val="en-GB" w:eastAsia="nl-BE"/>
        </w:rPr>
        <w:t>&lt;</w:t>
      </w:r>
      <w:r w:rsidRPr="00E036E0">
        <w:rPr>
          <w:rFonts w:ascii="Cascadia Mono" w:hAnsi="Cascadia Mono" w:cs="Cascadia Mono"/>
          <w:color w:val="2B91AF"/>
          <w:sz w:val="19"/>
          <w:szCs w:val="19"/>
          <w:lang w:val="en-GB" w:eastAsia="nl-BE"/>
        </w:rPr>
        <w:t>IOrderRepository</w:t>
      </w:r>
      <w:r w:rsidRPr="00E036E0">
        <w:rPr>
          <w:rFonts w:ascii="Cascadia Mono" w:hAnsi="Cascadia Mono" w:cs="Cascadia Mono"/>
          <w:color w:val="000000"/>
          <w:sz w:val="19"/>
          <w:szCs w:val="19"/>
          <w:lang w:val="en-GB" w:eastAsia="nl-BE"/>
        </w:rPr>
        <w:t>&gt;();</w:t>
      </w:r>
    </w:p>
    <w:p w14:paraId="26338FDE" w14:textId="77777777" w:rsidR="00B53062" w:rsidRPr="00E036E0" w:rsidRDefault="00B53062" w:rsidP="00630ACE">
      <w:pPr>
        <w:pStyle w:val="Code"/>
        <w:rPr>
          <w:rFonts w:ascii="Cascadia Mono" w:hAnsi="Cascadia Mono" w:cs="Cascadia Mono"/>
          <w:color w:val="000000"/>
          <w:sz w:val="19"/>
          <w:szCs w:val="19"/>
          <w:lang w:val="en-GB" w:eastAsia="nl-BE"/>
        </w:rPr>
      </w:pPr>
    </w:p>
    <w:p w14:paraId="037C86F5" w14:textId="5032B61A" w:rsidR="00B53062" w:rsidRPr="00E036E0" w:rsidRDefault="00B53062" w:rsidP="00630ACE">
      <w:pPr>
        <w:pStyle w:val="Code"/>
        <w:rPr>
          <w:rFonts w:ascii="Cascadia Mono" w:hAnsi="Cascadia Mono" w:cs="Cascadia Mono"/>
          <w:color w:val="000000"/>
          <w:sz w:val="19"/>
          <w:szCs w:val="19"/>
          <w:lang w:val="en-GB" w:eastAsia="nl-BE"/>
        </w:rPr>
      </w:pPr>
      <w:r w:rsidRPr="00E036E0">
        <w:rPr>
          <w:rFonts w:ascii="Cascadia Mono" w:hAnsi="Cascadia Mono" w:cs="Cascadia Mono"/>
          <w:color w:val="0000FF"/>
          <w:sz w:val="19"/>
          <w:szCs w:val="19"/>
          <w:lang w:val="en-GB" w:eastAsia="nl-BE"/>
        </w:rPr>
        <w:t>private</w:t>
      </w:r>
      <w:r w:rsidRPr="00E036E0">
        <w:rPr>
          <w:rFonts w:ascii="Cascadia Mono" w:hAnsi="Cascadia Mono" w:cs="Cascadia Mono"/>
          <w:color w:val="000000"/>
          <w:sz w:val="19"/>
          <w:szCs w:val="19"/>
          <w:lang w:val="en-GB" w:eastAsia="nl-BE"/>
        </w:rPr>
        <w:t xml:space="preserve"> </w:t>
      </w:r>
      <w:r w:rsidRPr="00E036E0">
        <w:rPr>
          <w:rFonts w:ascii="Cascadia Mono" w:hAnsi="Cascadia Mono" w:cs="Cascadia Mono"/>
          <w:color w:val="0000FF"/>
          <w:sz w:val="19"/>
          <w:szCs w:val="19"/>
          <w:lang w:val="en-GB" w:eastAsia="nl-BE"/>
        </w:rPr>
        <w:t>readonly</w:t>
      </w:r>
      <w:r w:rsidRPr="00E036E0">
        <w:rPr>
          <w:rFonts w:ascii="Cascadia Mono" w:hAnsi="Cascadia Mono" w:cs="Cascadia Mono"/>
          <w:color w:val="000000"/>
          <w:sz w:val="19"/>
          <w:szCs w:val="19"/>
          <w:lang w:val="en-GB" w:eastAsia="nl-BE"/>
        </w:rPr>
        <w:t xml:space="preserve"> </w:t>
      </w:r>
      <w:r w:rsidRPr="00E036E0">
        <w:rPr>
          <w:rFonts w:ascii="Cascadia Mono" w:hAnsi="Cascadia Mono" w:cs="Cascadia Mono"/>
          <w:color w:val="2B91AF"/>
          <w:sz w:val="19"/>
          <w:szCs w:val="19"/>
          <w:lang w:val="en-GB" w:eastAsia="nl-BE"/>
        </w:rPr>
        <w:t>Mock</w:t>
      </w:r>
      <w:r w:rsidRPr="00E036E0">
        <w:rPr>
          <w:rFonts w:ascii="Cascadia Mono" w:hAnsi="Cascadia Mono" w:cs="Cascadia Mono"/>
          <w:color w:val="000000"/>
          <w:sz w:val="19"/>
          <w:szCs w:val="19"/>
          <w:lang w:val="en-GB" w:eastAsia="nl-BE"/>
        </w:rPr>
        <w:t>&lt;</w:t>
      </w:r>
      <w:r w:rsidRPr="00E036E0">
        <w:rPr>
          <w:rFonts w:ascii="Cascadia Mono" w:hAnsi="Cascadia Mono" w:cs="Cascadia Mono"/>
          <w:color w:val="2B91AF"/>
          <w:sz w:val="19"/>
          <w:szCs w:val="19"/>
          <w:lang w:val="en-GB" w:eastAsia="nl-BE"/>
        </w:rPr>
        <w:t>ICustomerRepository</w:t>
      </w:r>
      <w:r w:rsidRPr="00E036E0">
        <w:rPr>
          <w:rFonts w:ascii="Cascadia Mono" w:hAnsi="Cascadia Mono" w:cs="Cascadia Mono"/>
          <w:color w:val="000000"/>
          <w:sz w:val="19"/>
          <w:szCs w:val="19"/>
          <w:lang w:val="en-GB" w:eastAsia="nl-BE"/>
        </w:rPr>
        <w:t xml:space="preserve">&gt; _customerRepositoryMock = </w:t>
      </w:r>
      <w:r w:rsidRPr="00E036E0">
        <w:rPr>
          <w:rFonts w:ascii="Cascadia Mono" w:hAnsi="Cascadia Mono" w:cs="Cascadia Mono"/>
          <w:color w:val="0000FF"/>
          <w:sz w:val="19"/>
          <w:szCs w:val="19"/>
          <w:lang w:val="en-GB" w:eastAsia="nl-BE"/>
        </w:rPr>
        <w:t>new</w:t>
      </w:r>
      <w:r w:rsidRPr="00E036E0">
        <w:rPr>
          <w:rFonts w:ascii="Cascadia Mono" w:hAnsi="Cascadia Mono" w:cs="Cascadia Mono"/>
          <w:color w:val="000000"/>
          <w:sz w:val="19"/>
          <w:szCs w:val="19"/>
          <w:lang w:val="en-GB" w:eastAsia="nl-BE"/>
        </w:rPr>
        <w:t xml:space="preserve"> </w:t>
      </w:r>
      <w:r w:rsidRPr="00E036E0">
        <w:rPr>
          <w:rFonts w:ascii="Cascadia Mono" w:hAnsi="Cascadia Mono" w:cs="Cascadia Mono"/>
          <w:color w:val="2B91AF"/>
          <w:sz w:val="19"/>
          <w:szCs w:val="19"/>
          <w:lang w:val="en-GB" w:eastAsia="nl-BE"/>
        </w:rPr>
        <w:t>Mock</w:t>
      </w:r>
      <w:r w:rsidRPr="00E036E0">
        <w:rPr>
          <w:rFonts w:ascii="Cascadia Mono" w:hAnsi="Cascadia Mono" w:cs="Cascadia Mono"/>
          <w:color w:val="000000"/>
          <w:sz w:val="19"/>
          <w:szCs w:val="19"/>
          <w:lang w:val="en-GB" w:eastAsia="nl-BE"/>
        </w:rPr>
        <w:t>&lt;</w:t>
      </w:r>
      <w:r w:rsidRPr="00E036E0">
        <w:rPr>
          <w:rFonts w:ascii="Cascadia Mono" w:hAnsi="Cascadia Mono" w:cs="Cascadia Mono"/>
          <w:color w:val="2B91AF"/>
          <w:sz w:val="19"/>
          <w:szCs w:val="19"/>
          <w:lang w:val="en-GB" w:eastAsia="nl-BE"/>
        </w:rPr>
        <w:t>ICustomerRepository</w:t>
      </w:r>
      <w:r w:rsidRPr="00E036E0">
        <w:rPr>
          <w:rFonts w:ascii="Cascadia Mono" w:hAnsi="Cascadia Mono" w:cs="Cascadia Mono"/>
          <w:color w:val="000000"/>
          <w:sz w:val="19"/>
          <w:szCs w:val="19"/>
          <w:lang w:val="en-GB" w:eastAsia="nl-BE"/>
        </w:rPr>
        <w:t>&gt;();</w:t>
      </w:r>
    </w:p>
    <w:p w14:paraId="5280AFF7" w14:textId="4480D74A" w:rsidR="00B53062" w:rsidRPr="00E036E0" w:rsidRDefault="00B53062" w:rsidP="009407D4">
      <w:pPr>
        <w:rPr>
          <w:lang w:val="en-GB"/>
        </w:rPr>
      </w:pPr>
    </w:p>
    <w:p w14:paraId="26B2B7B8" w14:textId="77777777" w:rsidR="000E37FE" w:rsidRPr="0036164B" w:rsidRDefault="00B53062" w:rsidP="00B53062">
      <w:r w:rsidRPr="0036164B">
        <w:t>We zeggen hier dat we een object gaan aanmaken dat de logica nabootst van de twee interfaces die we mocken.</w:t>
      </w:r>
      <w:r w:rsidR="00214F40" w:rsidRPr="0036164B">
        <w:t xml:space="preserve"> We gaan dus objecten krijgen waarvan de verschillende methodes die </w:t>
      </w:r>
      <w:r w:rsidR="00884D71" w:rsidRPr="0036164B">
        <w:t>gedefinieerd</w:t>
      </w:r>
      <w:r w:rsidR="00214F40" w:rsidRPr="0036164B">
        <w:t xml:space="preserve"> zijn op onze interface kunnen aanspreken.</w:t>
      </w:r>
      <w:r w:rsidR="000E37FE" w:rsidRPr="0036164B">
        <w:t xml:space="preserve"> Hierna kunnen we onze service class dan aanmaken met deze twee objecten:</w:t>
      </w:r>
    </w:p>
    <w:p w14:paraId="50C76A3C" w14:textId="51F36AFD" w:rsidR="000E37FE" w:rsidRPr="00E036E0" w:rsidRDefault="000E37FE" w:rsidP="00414025">
      <w:pPr>
        <w:pStyle w:val="Code"/>
        <w:rPr>
          <w:lang w:val="en-GB" w:eastAsia="nl-BE"/>
        </w:rPr>
      </w:pPr>
      <w:r w:rsidRPr="00E036E0">
        <w:rPr>
          <w:lang w:val="en-GB" w:eastAsia="nl-BE"/>
        </w:rPr>
        <w:t xml:space="preserve">_customerOrderService = </w:t>
      </w:r>
      <w:r w:rsidRPr="00E036E0">
        <w:rPr>
          <w:color w:val="0000FF"/>
          <w:lang w:val="en-GB" w:eastAsia="nl-BE"/>
        </w:rPr>
        <w:t>new</w:t>
      </w:r>
      <w:r w:rsidRPr="00E036E0">
        <w:rPr>
          <w:lang w:val="en-GB" w:eastAsia="nl-BE"/>
        </w:rPr>
        <w:t xml:space="preserve"> </w:t>
      </w:r>
      <w:r w:rsidRPr="00E036E0">
        <w:rPr>
          <w:color w:val="2B91AF"/>
          <w:lang w:val="en-GB" w:eastAsia="nl-BE"/>
        </w:rPr>
        <w:t>CustomerOrderService</w:t>
      </w:r>
      <w:r w:rsidRPr="00E036E0">
        <w:rPr>
          <w:lang w:val="en-GB" w:eastAsia="nl-BE"/>
        </w:rPr>
        <w:t>(_customerRepositoryMock.Object, _orderRepositoryMock.Object);</w:t>
      </w:r>
    </w:p>
    <w:p w14:paraId="025C4B00" w14:textId="29B5DF5F" w:rsidR="000E37FE" w:rsidRPr="00E036E0" w:rsidRDefault="000E37FE" w:rsidP="000E37FE">
      <w:pPr>
        <w:autoSpaceDE w:val="0"/>
        <w:autoSpaceDN w:val="0"/>
        <w:adjustRightInd w:val="0"/>
        <w:spacing w:line="240" w:lineRule="auto"/>
        <w:jc w:val="left"/>
        <w:rPr>
          <w:rFonts w:ascii="Cascadia Mono" w:hAnsi="Cascadia Mono" w:cs="Cascadia Mono"/>
          <w:color w:val="000000"/>
          <w:sz w:val="19"/>
          <w:szCs w:val="19"/>
          <w:lang w:val="en-GB" w:eastAsia="nl-BE"/>
        </w:rPr>
      </w:pPr>
    </w:p>
    <w:p w14:paraId="414704F9" w14:textId="61DB9606" w:rsidR="000E37FE" w:rsidRPr="0036164B" w:rsidRDefault="000E37FE" w:rsidP="000E37FE">
      <w:pPr>
        <w:rPr>
          <w:lang w:eastAsia="nl-BE"/>
        </w:rPr>
      </w:pPr>
      <w:r w:rsidRPr="0036164B">
        <w:rPr>
          <w:lang w:eastAsia="nl-BE"/>
        </w:rPr>
        <w:t>Deze objecten implementeren de nodige interfaces, dus dit lukt perfect.</w:t>
      </w:r>
    </w:p>
    <w:p w14:paraId="05782E8A" w14:textId="77777777" w:rsidR="000E37FE" w:rsidRPr="0036164B" w:rsidRDefault="000E37FE" w:rsidP="00B53062">
      <w:pPr>
        <w:rPr>
          <w:lang w:eastAsia="nl-BE"/>
        </w:rPr>
      </w:pPr>
    </w:p>
    <w:p w14:paraId="47950AB0" w14:textId="78913CAB" w:rsidR="009407D4" w:rsidRPr="0036164B" w:rsidRDefault="000E37FE" w:rsidP="009407D4">
      <w:r w:rsidRPr="0036164B">
        <w:rPr>
          <w:lang w:eastAsia="nl-BE"/>
        </w:rPr>
        <w:t>Onze mock objecten hebben echter geen echte</w:t>
      </w:r>
      <w:r w:rsidR="00884D71" w:rsidRPr="0036164B">
        <w:t xml:space="preserve"> implementatie achter de </w:t>
      </w:r>
      <w:r w:rsidR="00C34820" w:rsidRPr="0036164B">
        <w:t>nagebootste methodes zit, zullen we deze ook moeten definiëren.</w:t>
      </w:r>
    </w:p>
    <w:p w14:paraId="3AFF8486" w14:textId="3EBBDEDE" w:rsidR="00C34820" w:rsidRPr="0036164B" w:rsidRDefault="00C34820" w:rsidP="009407D4">
      <w:r w:rsidRPr="0036164B">
        <w:t>De methode GetCustomerDetailModel gebruikt twee methodes van de repositories:</w:t>
      </w:r>
    </w:p>
    <w:p w14:paraId="4861C576" w14:textId="3B0D62B5" w:rsidR="00C34820" w:rsidRPr="0036164B" w:rsidRDefault="00C34820" w:rsidP="00E836F9">
      <w:pPr>
        <w:pStyle w:val="Lijstalinea"/>
        <w:numPr>
          <w:ilvl w:val="0"/>
          <w:numId w:val="35"/>
        </w:numPr>
      </w:pPr>
      <w:r w:rsidRPr="0036164B">
        <w:t>_customerRepository.GetCustomerById(customerId)</w:t>
      </w:r>
    </w:p>
    <w:p w14:paraId="0B908523" w14:textId="2FF62CD6" w:rsidR="00C34820" w:rsidRPr="0036164B" w:rsidRDefault="00C34820" w:rsidP="00E836F9">
      <w:pPr>
        <w:pStyle w:val="Lijstalinea"/>
        <w:numPr>
          <w:ilvl w:val="0"/>
          <w:numId w:val="35"/>
        </w:numPr>
      </w:pPr>
      <w:r w:rsidRPr="0036164B">
        <w:t>_orderRepository.ForCustomer(customerId);</w:t>
      </w:r>
    </w:p>
    <w:p w14:paraId="69A0E4BC" w14:textId="708C7ECF" w:rsidR="00C34820" w:rsidRPr="0036164B" w:rsidRDefault="00C34820" w:rsidP="00C34820"/>
    <w:p w14:paraId="58E9CCD3" w14:textId="15D53E3D" w:rsidR="00C34820" w:rsidRPr="0036164B" w:rsidRDefault="00C34820" w:rsidP="00C34820">
      <w:r w:rsidRPr="0036164B">
        <w:t>We focussen eerst op de GetCustomerById. De eerste stap is een object aanmaken dat zal dienen als het resultaat van deze functie:</w:t>
      </w:r>
    </w:p>
    <w:p w14:paraId="6CEEBCA7" w14:textId="77777777" w:rsidR="00C34820" w:rsidRPr="008B6884" w:rsidRDefault="00C34820" w:rsidP="00414025">
      <w:pPr>
        <w:pStyle w:val="Code"/>
        <w:rPr>
          <w:lang w:val="en-GB" w:eastAsia="nl-BE"/>
        </w:rPr>
      </w:pPr>
      <w:r w:rsidRPr="0036164B">
        <w:rPr>
          <w:lang w:eastAsia="nl-BE"/>
        </w:rPr>
        <w:t xml:space="preserve">        </w:t>
      </w:r>
      <w:r w:rsidRPr="008B6884">
        <w:rPr>
          <w:color w:val="0000FF"/>
          <w:lang w:val="en-GB" w:eastAsia="nl-BE"/>
        </w:rPr>
        <w:t>var</w:t>
      </w:r>
      <w:r w:rsidRPr="008B6884">
        <w:rPr>
          <w:lang w:val="en-GB" w:eastAsia="nl-BE"/>
        </w:rPr>
        <w:t xml:space="preserve"> customer = </w:t>
      </w:r>
      <w:r w:rsidRPr="008B6884">
        <w:rPr>
          <w:color w:val="0000FF"/>
          <w:lang w:val="en-GB" w:eastAsia="nl-BE"/>
        </w:rPr>
        <w:t>new</w:t>
      </w:r>
      <w:r w:rsidRPr="008B6884">
        <w:rPr>
          <w:lang w:val="en-GB" w:eastAsia="nl-BE"/>
        </w:rPr>
        <w:t xml:space="preserve"> </w:t>
      </w:r>
      <w:r w:rsidRPr="008B6884">
        <w:rPr>
          <w:color w:val="2B91AF"/>
          <w:lang w:val="en-GB" w:eastAsia="nl-BE"/>
        </w:rPr>
        <w:t>Customer</w:t>
      </w:r>
    </w:p>
    <w:p w14:paraId="1DC851AD" w14:textId="77777777" w:rsidR="00C34820" w:rsidRPr="008B6884" w:rsidRDefault="00C34820" w:rsidP="00414025">
      <w:pPr>
        <w:pStyle w:val="Code"/>
        <w:rPr>
          <w:lang w:val="en-GB" w:eastAsia="nl-BE"/>
        </w:rPr>
      </w:pPr>
      <w:r w:rsidRPr="008B6884">
        <w:rPr>
          <w:lang w:val="en-GB" w:eastAsia="nl-BE"/>
        </w:rPr>
        <w:t xml:space="preserve">        {</w:t>
      </w:r>
    </w:p>
    <w:p w14:paraId="28F208D4" w14:textId="77777777" w:rsidR="00C34820" w:rsidRPr="008B6884" w:rsidRDefault="00C34820" w:rsidP="00414025">
      <w:pPr>
        <w:pStyle w:val="Code"/>
        <w:rPr>
          <w:lang w:val="en-GB" w:eastAsia="nl-BE"/>
        </w:rPr>
      </w:pPr>
      <w:r w:rsidRPr="008B6884">
        <w:rPr>
          <w:lang w:val="en-GB" w:eastAsia="nl-BE"/>
        </w:rPr>
        <w:t xml:space="preserve">            Id = 1,</w:t>
      </w:r>
    </w:p>
    <w:p w14:paraId="68498295" w14:textId="77777777" w:rsidR="00C34820" w:rsidRPr="0036164B" w:rsidRDefault="00C34820" w:rsidP="00414025">
      <w:pPr>
        <w:pStyle w:val="Code"/>
        <w:rPr>
          <w:lang w:eastAsia="nl-BE"/>
        </w:rPr>
      </w:pPr>
      <w:r w:rsidRPr="008B6884">
        <w:rPr>
          <w:lang w:val="en-GB" w:eastAsia="nl-BE"/>
        </w:rPr>
        <w:t xml:space="preserve">            </w:t>
      </w:r>
      <w:r w:rsidRPr="0036164B">
        <w:rPr>
          <w:lang w:eastAsia="nl-BE"/>
        </w:rPr>
        <w:t xml:space="preserve">Name = </w:t>
      </w:r>
      <w:r w:rsidRPr="0036164B">
        <w:rPr>
          <w:color w:val="A31515"/>
          <w:lang w:eastAsia="nl-BE"/>
        </w:rPr>
        <w:t>"Wim Vanden Broeck"</w:t>
      </w:r>
      <w:r w:rsidRPr="0036164B">
        <w:rPr>
          <w:lang w:eastAsia="nl-BE"/>
        </w:rPr>
        <w:t>,</w:t>
      </w:r>
    </w:p>
    <w:p w14:paraId="6723789A" w14:textId="77777777" w:rsidR="00C34820" w:rsidRPr="0036164B" w:rsidRDefault="00C34820" w:rsidP="00414025">
      <w:pPr>
        <w:pStyle w:val="Code"/>
        <w:rPr>
          <w:lang w:eastAsia="nl-BE"/>
        </w:rPr>
      </w:pPr>
      <w:r w:rsidRPr="0036164B">
        <w:rPr>
          <w:lang w:eastAsia="nl-BE"/>
        </w:rPr>
        <w:t xml:space="preserve">            Email = </w:t>
      </w:r>
      <w:r w:rsidRPr="0036164B">
        <w:rPr>
          <w:color w:val="A31515"/>
          <w:lang w:eastAsia="nl-BE"/>
        </w:rPr>
        <w:t>"wim.vandenbroeck@ucll.be"</w:t>
      </w:r>
    </w:p>
    <w:p w14:paraId="30C15492" w14:textId="04983701" w:rsidR="00C34820" w:rsidRPr="0036164B" w:rsidRDefault="00C34820" w:rsidP="00414025">
      <w:pPr>
        <w:pStyle w:val="Code"/>
        <w:rPr>
          <w:lang w:eastAsia="nl-BE"/>
        </w:rPr>
      </w:pPr>
      <w:r w:rsidRPr="0036164B">
        <w:rPr>
          <w:lang w:eastAsia="nl-BE"/>
        </w:rPr>
        <w:t xml:space="preserve">        };</w:t>
      </w:r>
    </w:p>
    <w:p w14:paraId="5E82C614" w14:textId="59F5C741" w:rsidR="00C34820" w:rsidRPr="0036164B" w:rsidRDefault="00C34820" w:rsidP="00C34820">
      <w:pPr>
        <w:rPr>
          <w:rFonts w:ascii="Cascadia Mono" w:hAnsi="Cascadia Mono" w:cs="Cascadia Mono"/>
          <w:color w:val="000000"/>
          <w:sz w:val="19"/>
          <w:szCs w:val="19"/>
          <w:lang w:eastAsia="nl-BE"/>
        </w:rPr>
      </w:pPr>
    </w:p>
    <w:p w14:paraId="34DB8B65" w14:textId="77777777" w:rsidR="00C34820" w:rsidRPr="0036164B" w:rsidRDefault="00C34820" w:rsidP="00C34820">
      <w:r w:rsidRPr="0036164B">
        <w:t>Hierna zullen we dan de methode GetCustomerById nabootsen, waarbij we zelf het resultaat meegeven:</w:t>
      </w:r>
    </w:p>
    <w:p w14:paraId="5A515986" w14:textId="77777777" w:rsidR="00414025" w:rsidRPr="00AD1150" w:rsidRDefault="00C34820" w:rsidP="00414025">
      <w:pPr>
        <w:pStyle w:val="Code"/>
        <w:rPr>
          <w:lang w:eastAsia="nl-BE"/>
        </w:rPr>
      </w:pPr>
      <w:r w:rsidRPr="00AD1150">
        <w:rPr>
          <w:lang w:eastAsia="nl-BE"/>
        </w:rPr>
        <w:t xml:space="preserve">_customerRepositoryMock.Setup(x =&gt; </w:t>
      </w:r>
    </w:p>
    <w:p w14:paraId="71C28D53" w14:textId="257D7DD7" w:rsidR="00C34820" w:rsidRPr="00AD1150" w:rsidRDefault="00C34820" w:rsidP="00414025">
      <w:pPr>
        <w:pStyle w:val="Code"/>
        <w:ind w:firstLine="595"/>
      </w:pPr>
      <w:r w:rsidRPr="00AD1150">
        <w:rPr>
          <w:lang w:eastAsia="nl-BE"/>
        </w:rPr>
        <w:t>x.GetCustomerById(1)).Returns(customer);</w:t>
      </w:r>
    </w:p>
    <w:p w14:paraId="4BE23A1B" w14:textId="657F7469" w:rsidR="00C34820" w:rsidRPr="00AD1150" w:rsidRDefault="00C34820" w:rsidP="00C34820"/>
    <w:p w14:paraId="65A1CE5D" w14:textId="71215BA9" w:rsidR="00C34820" w:rsidRPr="0036164B" w:rsidRDefault="00C34820" w:rsidP="00C34820">
      <w:r w:rsidRPr="0036164B">
        <w:t xml:space="preserve">Hier zeggen we dus: voor onze CustomerRepository die we nabootsen, zullen we voor de </w:t>
      </w:r>
      <w:r w:rsidR="00F609D0" w:rsidRPr="0036164B">
        <w:t>methode</w:t>
      </w:r>
      <w:r w:rsidRPr="0036164B">
        <w:t xml:space="preserve"> GetCustomerById het object customer teruggeven. </w:t>
      </w:r>
    </w:p>
    <w:p w14:paraId="64346134" w14:textId="373E8F7C" w:rsidR="00F609D0" w:rsidRPr="0036164B" w:rsidRDefault="00F609D0" w:rsidP="00C34820">
      <w:r w:rsidRPr="0036164B">
        <w:t>Voor de ForCustomer methode is de werking identiek. We maken eerst het object dat we wensen terug te geven:</w:t>
      </w:r>
    </w:p>
    <w:p w14:paraId="0E4638ED" w14:textId="6437CB1B" w:rsidR="00F609D0" w:rsidRPr="00E036E0" w:rsidRDefault="00F609D0" w:rsidP="00D415BF">
      <w:pPr>
        <w:pStyle w:val="Code"/>
        <w:rPr>
          <w:lang w:val="en-GB" w:eastAsia="nl-BE"/>
        </w:rPr>
      </w:pPr>
      <w:r w:rsidRPr="00E036E0">
        <w:rPr>
          <w:color w:val="0000FF"/>
          <w:lang w:val="en-GB" w:eastAsia="nl-BE"/>
        </w:rPr>
        <w:t>var</w:t>
      </w:r>
      <w:r w:rsidRPr="00E036E0">
        <w:rPr>
          <w:lang w:val="en-GB" w:eastAsia="nl-BE"/>
        </w:rPr>
        <w:t xml:space="preserve"> orders = </w:t>
      </w:r>
      <w:r w:rsidRPr="00E036E0">
        <w:rPr>
          <w:color w:val="0000FF"/>
          <w:lang w:val="en-GB" w:eastAsia="nl-BE"/>
        </w:rPr>
        <w:t>new</w:t>
      </w:r>
      <w:r w:rsidRPr="00E036E0">
        <w:rPr>
          <w:lang w:val="en-GB" w:eastAsia="nl-BE"/>
        </w:rPr>
        <w:t xml:space="preserve"> </w:t>
      </w:r>
      <w:r w:rsidRPr="00E036E0">
        <w:rPr>
          <w:color w:val="2B91AF"/>
          <w:lang w:val="en-GB" w:eastAsia="nl-BE"/>
        </w:rPr>
        <w:t>List</w:t>
      </w:r>
      <w:r w:rsidRPr="00E036E0">
        <w:rPr>
          <w:lang w:val="en-GB" w:eastAsia="nl-BE"/>
        </w:rPr>
        <w:t>&lt;</w:t>
      </w:r>
      <w:r w:rsidRPr="00E036E0">
        <w:rPr>
          <w:color w:val="2B91AF"/>
          <w:lang w:val="en-GB" w:eastAsia="nl-BE"/>
        </w:rPr>
        <w:t>Order</w:t>
      </w:r>
      <w:r w:rsidRPr="00E036E0">
        <w:rPr>
          <w:lang w:val="en-GB" w:eastAsia="nl-BE"/>
        </w:rPr>
        <w:t>&gt;</w:t>
      </w:r>
    </w:p>
    <w:p w14:paraId="37029E1C" w14:textId="4B77BAFA" w:rsidR="00F609D0" w:rsidRPr="00A94B81" w:rsidRDefault="00F609D0" w:rsidP="00D415BF">
      <w:pPr>
        <w:pStyle w:val="Code"/>
        <w:rPr>
          <w:lang w:val="en-GB" w:eastAsia="nl-BE"/>
        </w:rPr>
      </w:pPr>
      <w:r w:rsidRPr="00A94B81">
        <w:rPr>
          <w:lang w:val="en-GB" w:eastAsia="nl-BE"/>
        </w:rPr>
        <w:t>{</w:t>
      </w:r>
    </w:p>
    <w:p w14:paraId="2A234B4E" w14:textId="7A737DFA" w:rsidR="00D415BF" w:rsidRDefault="00F609D0" w:rsidP="00D415BF">
      <w:pPr>
        <w:pStyle w:val="Code"/>
        <w:ind w:firstLine="595"/>
        <w:rPr>
          <w:lang w:val="en-GB" w:eastAsia="nl-BE"/>
        </w:rPr>
      </w:pPr>
      <w:r w:rsidRPr="00E036E0">
        <w:rPr>
          <w:color w:val="0000FF"/>
          <w:lang w:val="en-GB" w:eastAsia="nl-BE"/>
        </w:rPr>
        <w:t>new</w:t>
      </w:r>
      <w:r w:rsidRPr="00E036E0">
        <w:rPr>
          <w:lang w:val="en-GB" w:eastAsia="nl-BE"/>
        </w:rPr>
        <w:t xml:space="preserve"> </w:t>
      </w:r>
      <w:r w:rsidRPr="00E036E0">
        <w:rPr>
          <w:color w:val="2B91AF"/>
          <w:lang w:val="en-GB" w:eastAsia="nl-BE"/>
        </w:rPr>
        <w:t>Order</w:t>
      </w:r>
      <w:r w:rsidRPr="00E036E0">
        <w:rPr>
          <w:lang w:val="en-GB" w:eastAsia="nl-BE"/>
        </w:rPr>
        <w:t xml:space="preserve"> { Id = 1, ProductName = </w:t>
      </w:r>
      <w:r w:rsidRPr="00E036E0">
        <w:rPr>
          <w:color w:val="A31515"/>
          <w:lang w:val="en-GB" w:eastAsia="nl-BE"/>
        </w:rPr>
        <w:t>"Laptop"</w:t>
      </w:r>
      <w:r w:rsidRPr="00E036E0">
        <w:rPr>
          <w:lang w:val="en-GB" w:eastAsia="nl-BE"/>
        </w:rPr>
        <w:t xml:space="preserve">, Price = 1250, </w:t>
      </w:r>
    </w:p>
    <w:p w14:paraId="7A7872FB" w14:textId="5FA27BD9" w:rsidR="00F609D0" w:rsidRPr="00E036E0" w:rsidRDefault="00D415BF" w:rsidP="00D415BF">
      <w:pPr>
        <w:pStyle w:val="Code"/>
        <w:ind w:firstLine="595"/>
        <w:rPr>
          <w:lang w:val="en-GB" w:eastAsia="nl-BE"/>
        </w:rPr>
      </w:pPr>
      <w:r>
        <w:rPr>
          <w:lang w:val="en-GB" w:eastAsia="nl-BE"/>
        </w:rPr>
        <w:t xml:space="preserve">   </w:t>
      </w:r>
      <w:r w:rsidR="00F609D0" w:rsidRPr="00E036E0">
        <w:rPr>
          <w:lang w:val="en-GB" w:eastAsia="nl-BE"/>
        </w:rPr>
        <w:t>Quantity =  1, CustomerId = 1 },</w:t>
      </w:r>
    </w:p>
    <w:p w14:paraId="6DDD2135" w14:textId="719BBAE1" w:rsidR="00F609D0" w:rsidRDefault="00F609D0" w:rsidP="00D415BF">
      <w:pPr>
        <w:pStyle w:val="Code"/>
        <w:ind w:firstLine="595"/>
        <w:rPr>
          <w:lang w:val="en-GB" w:eastAsia="nl-BE"/>
        </w:rPr>
      </w:pPr>
      <w:r w:rsidRPr="00E036E0">
        <w:rPr>
          <w:color w:val="0000FF"/>
          <w:lang w:val="en-GB" w:eastAsia="nl-BE"/>
        </w:rPr>
        <w:t>new</w:t>
      </w:r>
      <w:r w:rsidRPr="00E036E0">
        <w:rPr>
          <w:lang w:val="en-GB" w:eastAsia="nl-BE"/>
        </w:rPr>
        <w:t xml:space="preserve"> </w:t>
      </w:r>
      <w:r w:rsidRPr="00E036E0">
        <w:rPr>
          <w:color w:val="2B91AF"/>
          <w:lang w:val="en-GB" w:eastAsia="nl-BE"/>
        </w:rPr>
        <w:t>Order</w:t>
      </w:r>
      <w:r w:rsidRPr="00E036E0">
        <w:rPr>
          <w:lang w:val="en-GB" w:eastAsia="nl-BE"/>
        </w:rPr>
        <w:t xml:space="preserve"> { Id = 1, ProductName = </w:t>
      </w:r>
      <w:r w:rsidRPr="00E036E0">
        <w:rPr>
          <w:color w:val="A31515"/>
          <w:lang w:val="en-GB" w:eastAsia="nl-BE"/>
        </w:rPr>
        <w:t>"Keyboard"</w:t>
      </w:r>
      <w:r w:rsidRPr="00E036E0">
        <w:rPr>
          <w:lang w:val="en-GB" w:eastAsia="nl-BE"/>
        </w:rPr>
        <w:t xml:space="preserve">, Price = 33.33, </w:t>
      </w:r>
    </w:p>
    <w:p w14:paraId="79E00D14" w14:textId="66E21510" w:rsidR="00F609D0" w:rsidRPr="0036164B" w:rsidRDefault="00D415BF" w:rsidP="00D415BF">
      <w:pPr>
        <w:pStyle w:val="Code"/>
        <w:rPr>
          <w:lang w:eastAsia="nl-BE"/>
        </w:rPr>
      </w:pPr>
      <w:r w:rsidRPr="00171DAF">
        <w:rPr>
          <w:lang w:val="en-GB" w:eastAsia="nl-BE"/>
        </w:rPr>
        <w:t xml:space="preserve">        </w:t>
      </w:r>
      <w:r w:rsidR="00F609D0" w:rsidRPr="0036164B">
        <w:rPr>
          <w:lang w:eastAsia="nl-BE"/>
        </w:rPr>
        <w:t>Quantity = 2, CustomerId = 1}</w:t>
      </w:r>
    </w:p>
    <w:p w14:paraId="3DFC23B9" w14:textId="5C0BE85D" w:rsidR="00F609D0" w:rsidRPr="0036164B" w:rsidRDefault="00F609D0" w:rsidP="00D415BF">
      <w:pPr>
        <w:pStyle w:val="Code"/>
        <w:rPr>
          <w:lang w:eastAsia="nl-BE"/>
        </w:rPr>
      </w:pPr>
      <w:r w:rsidRPr="0036164B">
        <w:rPr>
          <w:lang w:eastAsia="nl-BE"/>
        </w:rPr>
        <w:t>};</w:t>
      </w:r>
    </w:p>
    <w:p w14:paraId="4FDE0F3A" w14:textId="14FAFCF0" w:rsidR="00F609D0" w:rsidRPr="0036164B" w:rsidRDefault="00F609D0" w:rsidP="00F609D0">
      <w:pPr>
        <w:rPr>
          <w:rFonts w:ascii="Cascadia Mono" w:hAnsi="Cascadia Mono" w:cs="Cascadia Mono"/>
          <w:color w:val="000000"/>
          <w:sz w:val="19"/>
          <w:szCs w:val="19"/>
          <w:lang w:eastAsia="nl-BE"/>
        </w:rPr>
      </w:pPr>
    </w:p>
    <w:p w14:paraId="7BC646FF" w14:textId="747B3A44" w:rsidR="00F609D0" w:rsidRPr="0036164B" w:rsidRDefault="00F609D0" w:rsidP="00F609D0">
      <w:r w:rsidRPr="0036164B">
        <w:t xml:space="preserve">En hierna </w:t>
      </w:r>
      <w:r w:rsidR="007857E1">
        <w:t>definiëren</w:t>
      </w:r>
      <w:r w:rsidRPr="0036164B">
        <w:t xml:space="preserve"> we dat de specifieke methode dit object teruggeeft:</w:t>
      </w:r>
    </w:p>
    <w:p w14:paraId="40359108" w14:textId="68517BCB" w:rsidR="00F609D0" w:rsidRPr="00E036E0" w:rsidRDefault="00F609D0" w:rsidP="003E5F50">
      <w:pPr>
        <w:pStyle w:val="Code"/>
        <w:rPr>
          <w:lang w:val="en-GB" w:eastAsia="nl-BE"/>
        </w:rPr>
      </w:pPr>
      <w:r w:rsidRPr="00E036E0">
        <w:rPr>
          <w:lang w:val="en-GB" w:eastAsia="nl-BE"/>
        </w:rPr>
        <w:t>_orderRepositoryMock.Setup(x =&gt; x.ForCustomer(1)).Returns(orders);</w:t>
      </w:r>
    </w:p>
    <w:p w14:paraId="707B15EC" w14:textId="67A53AA1" w:rsidR="00F609D0" w:rsidRPr="00E036E0" w:rsidRDefault="00F609D0" w:rsidP="00F609D0">
      <w:pPr>
        <w:rPr>
          <w:lang w:val="en-GB"/>
        </w:rPr>
      </w:pPr>
    </w:p>
    <w:p w14:paraId="48C711B9" w14:textId="665AC056" w:rsidR="00F609D0" w:rsidRPr="0036164B" w:rsidRDefault="00F609D0" w:rsidP="00F609D0">
      <w:r w:rsidRPr="0036164B">
        <w:t>Door dan onze te testen methode uit te voeren:</w:t>
      </w:r>
    </w:p>
    <w:p w14:paraId="65B8A62C" w14:textId="77777777" w:rsidR="00F609D0" w:rsidRPr="0036164B" w:rsidRDefault="00F609D0" w:rsidP="00A5638A">
      <w:pPr>
        <w:pStyle w:val="Code"/>
        <w:rPr>
          <w:lang w:eastAsia="nl-BE"/>
        </w:rPr>
      </w:pPr>
      <w:r w:rsidRPr="0036164B">
        <w:rPr>
          <w:lang w:eastAsia="nl-BE"/>
        </w:rPr>
        <w:t xml:space="preserve">        </w:t>
      </w:r>
      <w:r w:rsidRPr="0036164B">
        <w:rPr>
          <w:color w:val="0000FF"/>
          <w:lang w:eastAsia="nl-BE"/>
        </w:rPr>
        <w:t>var</w:t>
      </w:r>
      <w:r w:rsidRPr="0036164B">
        <w:rPr>
          <w:lang w:eastAsia="nl-BE"/>
        </w:rPr>
        <w:t xml:space="preserve"> model = _customerOrderService.GetCustomerDetailModel(1);</w:t>
      </w:r>
    </w:p>
    <w:p w14:paraId="0F9D2047" w14:textId="77777777" w:rsidR="008905BE" w:rsidRPr="0036164B" w:rsidRDefault="008905BE" w:rsidP="00F609D0"/>
    <w:p w14:paraId="48C01C7C" w14:textId="0F102986" w:rsidR="001450D9" w:rsidRPr="0036164B" w:rsidRDefault="00F609D0" w:rsidP="00F609D0">
      <w:r w:rsidRPr="0036164B">
        <w:t>gaan we achterliggend de gemockte</w:t>
      </w:r>
      <w:r w:rsidR="008905BE" w:rsidRPr="0036164B">
        <w:t xml:space="preserve"> objecten aanspreken. We weten dus welke objecten we gaan terugkrijgen in de aangesproken methode.</w:t>
      </w:r>
      <w:r w:rsidR="001450D9" w:rsidRPr="0036164B">
        <w:t xml:space="preserve"> We kunnen dus een bepaalde property van ons model vergelijken met wat we verwachten:</w:t>
      </w:r>
    </w:p>
    <w:p w14:paraId="0B20DF8E" w14:textId="77777777" w:rsidR="001450D9" w:rsidRPr="0036164B" w:rsidRDefault="001450D9" w:rsidP="0082576C">
      <w:pPr>
        <w:pStyle w:val="Code"/>
        <w:rPr>
          <w:lang w:eastAsia="nl-BE"/>
        </w:rPr>
      </w:pPr>
      <w:r w:rsidRPr="0036164B">
        <w:rPr>
          <w:lang w:eastAsia="nl-BE"/>
        </w:rPr>
        <w:t xml:space="preserve">        </w:t>
      </w:r>
      <w:r w:rsidRPr="0036164B">
        <w:rPr>
          <w:color w:val="2B91AF"/>
          <w:lang w:eastAsia="nl-BE"/>
        </w:rPr>
        <w:t>Assert</w:t>
      </w:r>
      <w:r w:rsidRPr="0036164B">
        <w:rPr>
          <w:lang w:eastAsia="nl-BE"/>
        </w:rPr>
        <w:t>.AreEqual(1316.66, model.TotalPrice);</w:t>
      </w:r>
    </w:p>
    <w:p w14:paraId="7A15A8F5" w14:textId="094BBCBB" w:rsidR="001450D9" w:rsidRPr="0036164B" w:rsidRDefault="006661F8" w:rsidP="00F609D0">
      <w:r w:rsidRPr="0036164B">
        <w:t xml:space="preserve"> </w:t>
      </w:r>
    </w:p>
    <w:p w14:paraId="3993FA9F" w14:textId="0710843D" w:rsidR="006661F8" w:rsidRPr="0036164B" w:rsidRDefault="006661F8" w:rsidP="00F609D0">
      <w:r w:rsidRPr="0036164B">
        <w:t>De ganse class ziet er dan als volgt uit:</w:t>
      </w:r>
    </w:p>
    <w:p w14:paraId="452FA5EC" w14:textId="77777777" w:rsidR="006661F8" w:rsidRPr="00A94B81" w:rsidRDefault="006661F8" w:rsidP="0082576C">
      <w:pPr>
        <w:pStyle w:val="Code"/>
        <w:rPr>
          <w:color w:val="000000"/>
          <w:lang w:val="en-GB" w:eastAsia="nl-BE"/>
        </w:rPr>
      </w:pPr>
      <w:r w:rsidRPr="00A94B81">
        <w:rPr>
          <w:color w:val="000000"/>
          <w:lang w:val="en-GB" w:eastAsia="nl-BE"/>
        </w:rPr>
        <w:t>[</w:t>
      </w:r>
      <w:r w:rsidRPr="004554C0">
        <w:rPr>
          <w:color w:val="2B91AF"/>
          <w:lang w:val="en-GB" w:eastAsia="nl-BE"/>
        </w:rPr>
        <w:t>TestClass</w:t>
      </w:r>
      <w:r w:rsidRPr="00A94B81">
        <w:rPr>
          <w:color w:val="000000"/>
          <w:lang w:val="en-GB" w:eastAsia="nl-BE"/>
        </w:rPr>
        <w:t>()]</w:t>
      </w:r>
    </w:p>
    <w:p w14:paraId="4FFD3529" w14:textId="77777777" w:rsidR="006661F8" w:rsidRPr="00A94B81" w:rsidRDefault="006661F8" w:rsidP="0082576C">
      <w:pPr>
        <w:pStyle w:val="Code"/>
        <w:rPr>
          <w:color w:val="000000"/>
          <w:lang w:val="en-GB" w:eastAsia="nl-BE"/>
        </w:rPr>
      </w:pPr>
      <w:r w:rsidRPr="00A94B81">
        <w:rPr>
          <w:color w:val="0000FF"/>
          <w:lang w:val="en-GB" w:eastAsia="nl-BE"/>
        </w:rPr>
        <w:t>public</w:t>
      </w:r>
      <w:r w:rsidRPr="00A94B81">
        <w:rPr>
          <w:color w:val="000000"/>
          <w:lang w:val="en-GB" w:eastAsia="nl-BE"/>
        </w:rPr>
        <w:t xml:space="preserve"> </w:t>
      </w:r>
      <w:r w:rsidRPr="00A94B81">
        <w:rPr>
          <w:color w:val="0000FF"/>
          <w:lang w:val="en-GB" w:eastAsia="nl-BE"/>
        </w:rPr>
        <w:t>class</w:t>
      </w:r>
      <w:r w:rsidRPr="00A94B81">
        <w:rPr>
          <w:color w:val="000000"/>
          <w:lang w:val="en-GB" w:eastAsia="nl-BE"/>
        </w:rPr>
        <w:t xml:space="preserve"> </w:t>
      </w:r>
      <w:r w:rsidRPr="004554C0">
        <w:rPr>
          <w:color w:val="2B91AF"/>
          <w:lang w:val="en-GB" w:eastAsia="nl-BE"/>
        </w:rPr>
        <w:t>CustomerOrderServiceTests</w:t>
      </w:r>
    </w:p>
    <w:p w14:paraId="3FED4B59" w14:textId="77777777" w:rsidR="006661F8" w:rsidRPr="00A94B81" w:rsidRDefault="006661F8" w:rsidP="0082576C">
      <w:pPr>
        <w:pStyle w:val="Code"/>
        <w:rPr>
          <w:color w:val="000000"/>
          <w:lang w:val="en-GB" w:eastAsia="nl-BE"/>
        </w:rPr>
      </w:pPr>
      <w:r w:rsidRPr="00A94B81">
        <w:rPr>
          <w:color w:val="000000"/>
          <w:lang w:val="en-GB" w:eastAsia="nl-BE"/>
        </w:rPr>
        <w:t>{</w:t>
      </w:r>
    </w:p>
    <w:p w14:paraId="0D706CED" w14:textId="77777777" w:rsidR="006661F8" w:rsidRPr="00E036E0" w:rsidRDefault="006661F8" w:rsidP="0082576C">
      <w:pPr>
        <w:pStyle w:val="Code"/>
        <w:rPr>
          <w:color w:val="000000"/>
          <w:lang w:val="en-GB" w:eastAsia="nl-BE"/>
        </w:rPr>
      </w:pPr>
      <w:r w:rsidRPr="00A94B81">
        <w:rPr>
          <w:color w:val="000000"/>
          <w:lang w:val="en-GB" w:eastAsia="nl-BE"/>
        </w:rPr>
        <w:t xml:space="preserve">    </w:t>
      </w:r>
      <w:r w:rsidRPr="00E036E0">
        <w:rPr>
          <w:color w:val="0000FF"/>
          <w:lang w:val="en-GB" w:eastAsia="nl-BE"/>
        </w:rPr>
        <w:t>private</w:t>
      </w:r>
      <w:r w:rsidRPr="00E036E0">
        <w:rPr>
          <w:color w:val="000000"/>
          <w:lang w:val="en-GB" w:eastAsia="nl-BE"/>
        </w:rPr>
        <w:t xml:space="preserve"> </w:t>
      </w:r>
      <w:r w:rsidRPr="00E036E0">
        <w:rPr>
          <w:color w:val="0000FF"/>
          <w:lang w:val="en-GB" w:eastAsia="nl-BE"/>
        </w:rPr>
        <w:t>readonly</w:t>
      </w:r>
      <w:r w:rsidRPr="00E036E0">
        <w:rPr>
          <w:color w:val="000000"/>
          <w:lang w:val="en-GB" w:eastAsia="nl-BE"/>
        </w:rPr>
        <w:t xml:space="preserve"> </w:t>
      </w:r>
      <w:r w:rsidRPr="004554C0">
        <w:rPr>
          <w:color w:val="2B91AF"/>
          <w:lang w:val="en-GB" w:eastAsia="nl-BE"/>
        </w:rPr>
        <w:t xml:space="preserve">CustomerOrderService </w:t>
      </w:r>
      <w:r w:rsidRPr="00E036E0">
        <w:rPr>
          <w:color w:val="000000"/>
          <w:lang w:val="en-GB" w:eastAsia="nl-BE"/>
        </w:rPr>
        <w:t>_customerOrderService;</w:t>
      </w:r>
    </w:p>
    <w:p w14:paraId="5888CAB3" w14:textId="77777777" w:rsidR="001C6E5A" w:rsidRDefault="006661F8" w:rsidP="0082576C">
      <w:pPr>
        <w:pStyle w:val="Code"/>
        <w:rPr>
          <w:color w:val="000000"/>
          <w:lang w:val="en-GB" w:eastAsia="nl-BE"/>
        </w:rPr>
      </w:pPr>
      <w:r w:rsidRPr="00E036E0">
        <w:rPr>
          <w:color w:val="000000"/>
          <w:lang w:val="en-GB" w:eastAsia="nl-BE"/>
        </w:rPr>
        <w:t xml:space="preserve">    </w:t>
      </w:r>
      <w:r w:rsidRPr="00E036E0">
        <w:rPr>
          <w:color w:val="0000FF"/>
          <w:lang w:val="en-GB" w:eastAsia="nl-BE"/>
        </w:rPr>
        <w:t>private</w:t>
      </w:r>
      <w:r w:rsidRPr="00E036E0">
        <w:rPr>
          <w:color w:val="000000"/>
          <w:lang w:val="en-GB" w:eastAsia="nl-BE"/>
        </w:rPr>
        <w:t xml:space="preserve"> </w:t>
      </w:r>
      <w:r w:rsidRPr="00E036E0">
        <w:rPr>
          <w:color w:val="0000FF"/>
          <w:lang w:val="en-GB" w:eastAsia="nl-BE"/>
        </w:rPr>
        <w:t>readonly</w:t>
      </w:r>
      <w:r w:rsidRPr="00E036E0">
        <w:rPr>
          <w:color w:val="000000"/>
          <w:lang w:val="en-GB" w:eastAsia="nl-BE"/>
        </w:rPr>
        <w:t xml:space="preserve"> </w:t>
      </w:r>
      <w:r w:rsidRPr="004554C0">
        <w:rPr>
          <w:color w:val="2B91AF"/>
          <w:lang w:val="en-GB" w:eastAsia="nl-BE"/>
        </w:rPr>
        <w:t>Mock</w:t>
      </w:r>
      <w:r w:rsidRPr="00E036E0">
        <w:rPr>
          <w:color w:val="000000"/>
          <w:lang w:val="en-GB" w:eastAsia="nl-BE"/>
        </w:rPr>
        <w:t>&lt;</w:t>
      </w:r>
      <w:r w:rsidRPr="004554C0">
        <w:rPr>
          <w:color w:val="2B91AF"/>
          <w:lang w:val="en-GB" w:eastAsia="nl-BE"/>
        </w:rPr>
        <w:t>IOrderRepository</w:t>
      </w:r>
      <w:r w:rsidRPr="00E036E0">
        <w:rPr>
          <w:color w:val="000000"/>
          <w:lang w:val="en-GB" w:eastAsia="nl-BE"/>
        </w:rPr>
        <w:t xml:space="preserve">&gt; _orderRepositoryMock = </w:t>
      </w:r>
    </w:p>
    <w:p w14:paraId="2D0F808A" w14:textId="2FFF9DA7" w:rsidR="006661F8" w:rsidRPr="00E036E0" w:rsidRDefault="001C6E5A" w:rsidP="0082576C">
      <w:pPr>
        <w:pStyle w:val="Code"/>
        <w:rPr>
          <w:color w:val="000000"/>
          <w:lang w:val="en-GB" w:eastAsia="nl-BE"/>
        </w:rPr>
      </w:pPr>
      <w:r>
        <w:rPr>
          <w:color w:val="0000FF"/>
          <w:lang w:val="en-GB" w:eastAsia="nl-BE"/>
        </w:rPr>
        <w:t xml:space="preserve">        </w:t>
      </w:r>
      <w:r w:rsidR="006661F8" w:rsidRPr="00E036E0">
        <w:rPr>
          <w:color w:val="0000FF"/>
          <w:lang w:val="en-GB" w:eastAsia="nl-BE"/>
        </w:rPr>
        <w:t>new</w:t>
      </w:r>
      <w:r w:rsidR="006661F8" w:rsidRPr="00E036E0">
        <w:rPr>
          <w:color w:val="000000"/>
          <w:lang w:val="en-GB" w:eastAsia="nl-BE"/>
        </w:rPr>
        <w:t xml:space="preserve"> </w:t>
      </w:r>
      <w:r w:rsidR="006661F8" w:rsidRPr="004554C0">
        <w:rPr>
          <w:color w:val="2B91AF"/>
          <w:lang w:val="en-GB" w:eastAsia="nl-BE"/>
        </w:rPr>
        <w:t>Mock</w:t>
      </w:r>
      <w:r w:rsidR="006661F8" w:rsidRPr="00E036E0">
        <w:rPr>
          <w:color w:val="000000"/>
          <w:lang w:val="en-GB" w:eastAsia="nl-BE"/>
        </w:rPr>
        <w:t>&lt;</w:t>
      </w:r>
      <w:r w:rsidR="006661F8" w:rsidRPr="004554C0">
        <w:rPr>
          <w:color w:val="2B91AF"/>
          <w:lang w:val="en-GB" w:eastAsia="nl-BE"/>
        </w:rPr>
        <w:t>IOrderRepository</w:t>
      </w:r>
      <w:r w:rsidR="006661F8" w:rsidRPr="00E036E0">
        <w:rPr>
          <w:color w:val="000000"/>
          <w:lang w:val="en-GB" w:eastAsia="nl-BE"/>
        </w:rPr>
        <w:t>&gt;();</w:t>
      </w:r>
    </w:p>
    <w:p w14:paraId="0E24CCC2" w14:textId="77777777" w:rsidR="004554C0" w:rsidRDefault="006661F8" w:rsidP="0082576C">
      <w:pPr>
        <w:pStyle w:val="Code"/>
        <w:rPr>
          <w:color w:val="000000"/>
          <w:lang w:val="en-GB" w:eastAsia="nl-BE"/>
        </w:rPr>
      </w:pPr>
      <w:r w:rsidRPr="00E036E0">
        <w:rPr>
          <w:color w:val="000000"/>
          <w:lang w:val="en-GB" w:eastAsia="nl-BE"/>
        </w:rPr>
        <w:t xml:space="preserve">    </w:t>
      </w:r>
      <w:r w:rsidRPr="00E036E0">
        <w:rPr>
          <w:color w:val="0000FF"/>
          <w:lang w:val="en-GB" w:eastAsia="nl-BE"/>
        </w:rPr>
        <w:t>private</w:t>
      </w:r>
      <w:r w:rsidRPr="00E036E0">
        <w:rPr>
          <w:color w:val="000000"/>
          <w:lang w:val="en-GB" w:eastAsia="nl-BE"/>
        </w:rPr>
        <w:t xml:space="preserve"> </w:t>
      </w:r>
      <w:r w:rsidRPr="00E036E0">
        <w:rPr>
          <w:color w:val="0000FF"/>
          <w:lang w:val="en-GB" w:eastAsia="nl-BE"/>
        </w:rPr>
        <w:t>readonly</w:t>
      </w:r>
      <w:r w:rsidRPr="00E036E0">
        <w:rPr>
          <w:color w:val="000000"/>
          <w:lang w:val="en-GB" w:eastAsia="nl-BE"/>
        </w:rPr>
        <w:t xml:space="preserve"> </w:t>
      </w:r>
      <w:r w:rsidRPr="004554C0">
        <w:rPr>
          <w:color w:val="2B91AF"/>
          <w:lang w:val="en-GB" w:eastAsia="nl-BE"/>
        </w:rPr>
        <w:t>Mock</w:t>
      </w:r>
      <w:r w:rsidRPr="00E036E0">
        <w:rPr>
          <w:color w:val="000000"/>
          <w:lang w:val="en-GB" w:eastAsia="nl-BE"/>
        </w:rPr>
        <w:t>&lt;</w:t>
      </w:r>
      <w:r w:rsidRPr="004554C0">
        <w:rPr>
          <w:color w:val="2B91AF"/>
          <w:lang w:val="en-GB" w:eastAsia="nl-BE"/>
        </w:rPr>
        <w:t>ICustomerRepository</w:t>
      </w:r>
      <w:r w:rsidRPr="00E036E0">
        <w:rPr>
          <w:color w:val="000000"/>
          <w:lang w:val="en-GB" w:eastAsia="nl-BE"/>
        </w:rPr>
        <w:t xml:space="preserve">&gt; _customerRepositoryMock = </w:t>
      </w:r>
      <w:r w:rsidR="004554C0">
        <w:rPr>
          <w:color w:val="000000"/>
          <w:lang w:val="en-GB" w:eastAsia="nl-BE"/>
        </w:rPr>
        <w:t xml:space="preserve"> </w:t>
      </w:r>
    </w:p>
    <w:p w14:paraId="46C2E9B3" w14:textId="49E47101" w:rsidR="006661F8" w:rsidRPr="00E036E0" w:rsidRDefault="004554C0" w:rsidP="0082576C">
      <w:pPr>
        <w:pStyle w:val="Code"/>
        <w:rPr>
          <w:color w:val="000000"/>
          <w:lang w:val="en-GB" w:eastAsia="nl-BE"/>
        </w:rPr>
      </w:pPr>
      <w:r>
        <w:rPr>
          <w:color w:val="0000FF"/>
          <w:lang w:val="en-GB" w:eastAsia="nl-BE"/>
        </w:rPr>
        <w:t xml:space="preserve">        </w:t>
      </w:r>
      <w:r w:rsidR="006661F8" w:rsidRPr="00E036E0">
        <w:rPr>
          <w:color w:val="0000FF"/>
          <w:lang w:val="en-GB" w:eastAsia="nl-BE"/>
        </w:rPr>
        <w:t>new</w:t>
      </w:r>
      <w:r w:rsidR="006661F8" w:rsidRPr="00E036E0">
        <w:rPr>
          <w:color w:val="000000"/>
          <w:lang w:val="en-GB" w:eastAsia="nl-BE"/>
        </w:rPr>
        <w:t xml:space="preserve"> </w:t>
      </w:r>
      <w:r w:rsidR="006661F8" w:rsidRPr="004554C0">
        <w:rPr>
          <w:color w:val="2B91AF"/>
          <w:lang w:val="en-GB" w:eastAsia="nl-BE"/>
        </w:rPr>
        <w:t>Mock</w:t>
      </w:r>
      <w:r w:rsidR="006661F8" w:rsidRPr="00E036E0">
        <w:rPr>
          <w:color w:val="000000"/>
          <w:lang w:val="en-GB" w:eastAsia="nl-BE"/>
        </w:rPr>
        <w:t>&lt;</w:t>
      </w:r>
      <w:r w:rsidR="006661F8" w:rsidRPr="004554C0">
        <w:rPr>
          <w:color w:val="2B91AF"/>
          <w:lang w:val="en-GB" w:eastAsia="nl-BE"/>
        </w:rPr>
        <w:t>ICustomerRepository</w:t>
      </w:r>
      <w:r w:rsidR="006661F8" w:rsidRPr="00E036E0">
        <w:rPr>
          <w:color w:val="000000"/>
          <w:lang w:val="en-GB" w:eastAsia="nl-BE"/>
        </w:rPr>
        <w:t>&gt;();</w:t>
      </w:r>
    </w:p>
    <w:p w14:paraId="3E8C6160" w14:textId="77777777" w:rsidR="006661F8" w:rsidRPr="00E036E0" w:rsidRDefault="006661F8" w:rsidP="0082576C">
      <w:pPr>
        <w:pStyle w:val="Code"/>
        <w:rPr>
          <w:color w:val="000000"/>
          <w:lang w:val="en-GB" w:eastAsia="nl-BE"/>
        </w:rPr>
      </w:pPr>
    </w:p>
    <w:p w14:paraId="2A80888D" w14:textId="77777777" w:rsidR="006661F8" w:rsidRPr="00A94B81" w:rsidRDefault="006661F8" w:rsidP="0082576C">
      <w:pPr>
        <w:pStyle w:val="Code"/>
        <w:rPr>
          <w:color w:val="000000"/>
          <w:lang w:val="en-GB" w:eastAsia="nl-BE"/>
        </w:rPr>
      </w:pPr>
      <w:r w:rsidRPr="00E036E0">
        <w:rPr>
          <w:color w:val="000000"/>
          <w:lang w:val="en-GB" w:eastAsia="nl-BE"/>
        </w:rPr>
        <w:t xml:space="preserve">    </w:t>
      </w:r>
      <w:r w:rsidRPr="00A94B81">
        <w:rPr>
          <w:color w:val="0000FF"/>
          <w:lang w:val="en-GB" w:eastAsia="nl-BE"/>
        </w:rPr>
        <w:t>public</w:t>
      </w:r>
      <w:r w:rsidRPr="00A94B81">
        <w:rPr>
          <w:color w:val="000000"/>
          <w:lang w:val="en-GB" w:eastAsia="nl-BE"/>
        </w:rPr>
        <w:t xml:space="preserve"> </w:t>
      </w:r>
      <w:r w:rsidRPr="004554C0">
        <w:rPr>
          <w:color w:val="2B91AF"/>
          <w:lang w:val="en-GB" w:eastAsia="nl-BE"/>
        </w:rPr>
        <w:t>CustomerOrderServiceTests</w:t>
      </w:r>
      <w:r w:rsidRPr="00A94B81">
        <w:rPr>
          <w:color w:val="000000"/>
          <w:lang w:val="en-GB" w:eastAsia="nl-BE"/>
        </w:rPr>
        <w:t>()</w:t>
      </w:r>
    </w:p>
    <w:p w14:paraId="73316D29" w14:textId="1A24C3D6" w:rsidR="006661F8" w:rsidRPr="00A94B81" w:rsidRDefault="006661F8" w:rsidP="001C6E5A">
      <w:pPr>
        <w:pStyle w:val="Code"/>
        <w:rPr>
          <w:color w:val="000000"/>
          <w:lang w:val="en-GB" w:eastAsia="nl-BE"/>
        </w:rPr>
      </w:pPr>
      <w:r w:rsidRPr="00A94B81">
        <w:rPr>
          <w:color w:val="000000"/>
          <w:lang w:val="en-GB" w:eastAsia="nl-BE"/>
        </w:rPr>
        <w:t xml:space="preserve">    {</w:t>
      </w:r>
    </w:p>
    <w:p w14:paraId="513AB203" w14:textId="77777777" w:rsidR="001C6E5A" w:rsidRDefault="001C6E5A" w:rsidP="001C6E5A">
      <w:pPr>
        <w:pStyle w:val="Code"/>
        <w:ind w:firstLine="595"/>
        <w:rPr>
          <w:color w:val="000000"/>
          <w:lang w:val="en-GB" w:eastAsia="nl-BE"/>
        </w:rPr>
      </w:pPr>
      <w:r>
        <w:rPr>
          <w:color w:val="000000"/>
          <w:lang w:val="en-GB" w:eastAsia="nl-BE"/>
        </w:rPr>
        <w:t xml:space="preserve"> </w:t>
      </w:r>
      <w:r w:rsidR="006661F8" w:rsidRPr="00E036E0">
        <w:rPr>
          <w:color w:val="000000"/>
          <w:lang w:val="en-GB" w:eastAsia="nl-BE"/>
        </w:rPr>
        <w:t xml:space="preserve">_customerOrderService = </w:t>
      </w:r>
      <w:r w:rsidR="006661F8" w:rsidRPr="00E036E0">
        <w:rPr>
          <w:color w:val="0000FF"/>
          <w:lang w:val="en-GB" w:eastAsia="nl-BE"/>
        </w:rPr>
        <w:t>new</w:t>
      </w:r>
      <w:r w:rsidR="006661F8" w:rsidRPr="00E036E0">
        <w:rPr>
          <w:color w:val="000000"/>
          <w:lang w:val="en-GB" w:eastAsia="nl-BE"/>
        </w:rPr>
        <w:t xml:space="preserve"> </w:t>
      </w:r>
    </w:p>
    <w:p w14:paraId="36A41402" w14:textId="77777777" w:rsidR="001C6E5A" w:rsidRDefault="001C6E5A" w:rsidP="001C6E5A">
      <w:pPr>
        <w:pStyle w:val="Code"/>
        <w:ind w:firstLine="595"/>
        <w:rPr>
          <w:color w:val="000000"/>
          <w:lang w:val="en-GB" w:eastAsia="nl-BE"/>
        </w:rPr>
      </w:pPr>
      <w:r>
        <w:rPr>
          <w:color w:val="000000"/>
          <w:lang w:val="en-GB" w:eastAsia="nl-BE"/>
        </w:rPr>
        <w:t xml:space="preserve">     </w:t>
      </w:r>
      <w:r w:rsidR="006661F8" w:rsidRPr="00E036E0">
        <w:rPr>
          <w:lang w:val="en-GB" w:eastAsia="nl-BE"/>
        </w:rPr>
        <w:t>CustomerOrderService</w:t>
      </w:r>
      <w:r w:rsidR="006661F8" w:rsidRPr="00E036E0">
        <w:rPr>
          <w:color w:val="000000"/>
          <w:lang w:val="en-GB" w:eastAsia="nl-BE"/>
        </w:rPr>
        <w:t xml:space="preserve">(_customerRepositoryMock.Object, </w:t>
      </w:r>
    </w:p>
    <w:p w14:paraId="3B8F1EE9" w14:textId="1EB1A993" w:rsidR="006661F8" w:rsidRPr="00E036E0" w:rsidRDefault="001C6E5A" w:rsidP="001C6E5A">
      <w:pPr>
        <w:pStyle w:val="Code"/>
        <w:ind w:firstLine="595"/>
        <w:rPr>
          <w:color w:val="000000"/>
          <w:lang w:val="en-GB" w:eastAsia="nl-BE"/>
        </w:rPr>
      </w:pPr>
      <w:r>
        <w:rPr>
          <w:lang w:val="en-GB" w:eastAsia="nl-BE"/>
        </w:rPr>
        <w:t xml:space="preserve">     </w:t>
      </w:r>
      <w:r w:rsidR="006661F8" w:rsidRPr="00E036E0">
        <w:rPr>
          <w:color w:val="000000"/>
          <w:lang w:val="en-GB" w:eastAsia="nl-BE"/>
        </w:rPr>
        <w:t>_orderRepositoryMock.Object);</w:t>
      </w:r>
    </w:p>
    <w:p w14:paraId="7CA19C52" w14:textId="4A35AF09" w:rsidR="006661F8" w:rsidRPr="008B6884" w:rsidRDefault="006661F8" w:rsidP="0082576C">
      <w:pPr>
        <w:pStyle w:val="Code"/>
        <w:rPr>
          <w:color w:val="000000"/>
          <w:lang w:val="en-GB" w:eastAsia="nl-BE"/>
        </w:rPr>
      </w:pPr>
      <w:r w:rsidRPr="00E036E0">
        <w:rPr>
          <w:color w:val="000000"/>
          <w:lang w:val="en-GB" w:eastAsia="nl-BE"/>
        </w:rPr>
        <w:t xml:space="preserve">    </w:t>
      </w:r>
      <w:r w:rsidRPr="008B6884">
        <w:rPr>
          <w:color w:val="000000"/>
          <w:lang w:val="en-GB" w:eastAsia="nl-BE"/>
        </w:rPr>
        <w:t>}</w:t>
      </w:r>
    </w:p>
    <w:p w14:paraId="0888D0E7" w14:textId="77777777" w:rsidR="006661F8" w:rsidRPr="008B6884" w:rsidRDefault="006661F8" w:rsidP="0082576C">
      <w:pPr>
        <w:pStyle w:val="Code"/>
        <w:rPr>
          <w:color w:val="000000"/>
          <w:lang w:val="en-GB" w:eastAsia="nl-BE"/>
        </w:rPr>
      </w:pPr>
    </w:p>
    <w:p w14:paraId="5EF6E129" w14:textId="77777777" w:rsidR="006661F8" w:rsidRPr="008B6884" w:rsidRDefault="006661F8" w:rsidP="0082576C">
      <w:pPr>
        <w:pStyle w:val="Code"/>
        <w:rPr>
          <w:color w:val="000000"/>
          <w:lang w:val="en-GB" w:eastAsia="nl-BE"/>
        </w:rPr>
      </w:pPr>
      <w:r w:rsidRPr="008B6884">
        <w:rPr>
          <w:color w:val="000000"/>
          <w:lang w:val="en-GB" w:eastAsia="nl-BE"/>
        </w:rPr>
        <w:t xml:space="preserve">    [</w:t>
      </w:r>
      <w:r w:rsidRPr="004554C0">
        <w:rPr>
          <w:color w:val="2B91AF"/>
          <w:lang w:val="en-GB" w:eastAsia="nl-BE"/>
        </w:rPr>
        <w:t>TestMethod</w:t>
      </w:r>
      <w:r w:rsidRPr="008B6884">
        <w:rPr>
          <w:color w:val="000000"/>
          <w:lang w:val="en-GB" w:eastAsia="nl-BE"/>
        </w:rPr>
        <w:t>()]</w:t>
      </w:r>
    </w:p>
    <w:p w14:paraId="4028C6F9" w14:textId="77777777" w:rsidR="006661F8" w:rsidRPr="008B6884" w:rsidRDefault="006661F8" w:rsidP="0082576C">
      <w:pPr>
        <w:pStyle w:val="Code"/>
        <w:rPr>
          <w:color w:val="000000"/>
          <w:lang w:val="en-GB" w:eastAsia="nl-BE"/>
        </w:rPr>
      </w:pPr>
      <w:r w:rsidRPr="008B6884">
        <w:rPr>
          <w:color w:val="000000"/>
          <w:lang w:val="en-GB" w:eastAsia="nl-BE"/>
        </w:rPr>
        <w:t xml:space="preserve">    </w:t>
      </w:r>
      <w:r w:rsidRPr="008B6884">
        <w:rPr>
          <w:color w:val="0000FF"/>
          <w:lang w:val="en-GB" w:eastAsia="nl-BE"/>
        </w:rPr>
        <w:t>public</w:t>
      </w:r>
      <w:r w:rsidRPr="008B6884">
        <w:rPr>
          <w:color w:val="000000"/>
          <w:lang w:val="en-GB" w:eastAsia="nl-BE"/>
        </w:rPr>
        <w:t xml:space="preserve"> </w:t>
      </w:r>
      <w:r w:rsidRPr="008B6884">
        <w:rPr>
          <w:color w:val="0000FF"/>
          <w:lang w:val="en-GB" w:eastAsia="nl-BE"/>
        </w:rPr>
        <w:t>void</w:t>
      </w:r>
      <w:r w:rsidRPr="008B6884">
        <w:rPr>
          <w:color w:val="000000"/>
          <w:lang w:val="en-GB" w:eastAsia="nl-BE"/>
        </w:rPr>
        <w:t xml:space="preserve"> GetCustomerDetailModelTotalPriceTest()</w:t>
      </w:r>
    </w:p>
    <w:p w14:paraId="3CDF4867" w14:textId="50B243D2" w:rsidR="006661F8" w:rsidRPr="008B6884" w:rsidRDefault="006661F8" w:rsidP="0082576C">
      <w:pPr>
        <w:pStyle w:val="Code"/>
        <w:rPr>
          <w:color w:val="000000"/>
          <w:lang w:val="en-GB" w:eastAsia="nl-BE"/>
        </w:rPr>
      </w:pPr>
      <w:r w:rsidRPr="008B6884">
        <w:rPr>
          <w:color w:val="000000"/>
          <w:lang w:val="en-GB" w:eastAsia="nl-BE"/>
        </w:rPr>
        <w:t xml:space="preserve">    {</w:t>
      </w:r>
    </w:p>
    <w:p w14:paraId="663C8C18" w14:textId="77777777" w:rsidR="006661F8" w:rsidRPr="008B6884" w:rsidRDefault="006661F8" w:rsidP="0082576C">
      <w:pPr>
        <w:pStyle w:val="Code"/>
        <w:rPr>
          <w:color w:val="000000"/>
          <w:lang w:val="en-GB" w:eastAsia="nl-BE"/>
        </w:rPr>
      </w:pPr>
      <w:r w:rsidRPr="008B6884">
        <w:rPr>
          <w:color w:val="000000"/>
          <w:lang w:val="en-GB" w:eastAsia="nl-BE"/>
        </w:rPr>
        <w:t xml:space="preserve">        </w:t>
      </w:r>
    </w:p>
    <w:p w14:paraId="501E1C67" w14:textId="77777777" w:rsidR="006661F8" w:rsidRPr="008B6884" w:rsidRDefault="006661F8" w:rsidP="006C2B54">
      <w:pPr>
        <w:pStyle w:val="Code"/>
        <w:pBdr>
          <w:bottom w:val="single" w:sz="4" w:space="0" w:color="auto"/>
        </w:pBdr>
        <w:rPr>
          <w:color w:val="000000"/>
          <w:lang w:val="en-GB" w:eastAsia="nl-BE"/>
        </w:rPr>
      </w:pPr>
      <w:r w:rsidRPr="008B6884">
        <w:rPr>
          <w:color w:val="000000"/>
          <w:lang w:val="en-GB" w:eastAsia="nl-BE"/>
        </w:rPr>
        <w:br w:type="page"/>
      </w:r>
    </w:p>
    <w:p w14:paraId="5CE96FE8" w14:textId="3BD75D2B" w:rsidR="006661F8" w:rsidRPr="008B6884" w:rsidRDefault="006661F8" w:rsidP="006C2B54">
      <w:pPr>
        <w:pStyle w:val="Code"/>
        <w:pBdr>
          <w:bottom w:val="single" w:sz="4" w:space="0" w:color="auto"/>
        </w:pBdr>
        <w:rPr>
          <w:color w:val="000000"/>
          <w:lang w:val="en-GB" w:eastAsia="nl-BE"/>
        </w:rPr>
      </w:pPr>
      <w:r w:rsidRPr="008B6884">
        <w:rPr>
          <w:color w:val="008000"/>
          <w:lang w:val="en-GB" w:eastAsia="nl-BE"/>
        </w:rPr>
        <w:lastRenderedPageBreak/>
        <w:t>//1. Create the object that we will return</w:t>
      </w:r>
    </w:p>
    <w:p w14:paraId="027704FB" w14:textId="77777777" w:rsidR="006661F8" w:rsidRPr="008B6884" w:rsidRDefault="006661F8" w:rsidP="006C2B54">
      <w:pPr>
        <w:pStyle w:val="Code"/>
        <w:pBdr>
          <w:bottom w:val="single" w:sz="4" w:space="0" w:color="auto"/>
        </w:pBdr>
        <w:rPr>
          <w:color w:val="000000"/>
          <w:lang w:val="en-GB" w:eastAsia="nl-BE"/>
        </w:rPr>
      </w:pPr>
      <w:r w:rsidRPr="008B6884">
        <w:rPr>
          <w:color w:val="000000"/>
          <w:lang w:val="en-GB" w:eastAsia="nl-BE"/>
        </w:rPr>
        <w:t xml:space="preserve">        </w:t>
      </w:r>
      <w:r w:rsidRPr="008B6884">
        <w:rPr>
          <w:color w:val="0000FF"/>
          <w:lang w:val="en-GB" w:eastAsia="nl-BE"/>
        </w:rPr>
        <w:t>var</w:t>
      </w:r>
      <w:r w:rsidRPr="008B6884">
        <w:rPr>
          <w:color w:val="000000"/>
          <w:lang w:val="en-GB" w:eastAsia="nl-BE"/>
        </w:rPr>
        <w:t xml:space="preserve"> customer = </w:t>
      </w:r>
      <w:r w:rsidRPr="008B6884">
        <w:rPr>
          <w:color w:val="0000FF"/>
          <w:lang w:val="en-GB" w:eastAsia="nl-BE"/>
        </w:rPr>
        <w:t>new</w:t>
      </w:r>
      <w:r w:rsidRPr="008B6884">
        <w:rPr>
          <w:color w:val="000000"/>
          <w:lang w:val="en-GB" w:eastAsia="nl-BE"/>
        </w:rPr>
        <w:t xml:space="preserve"> </w:t>
      </w:r>
      <w:r w:rsidRPr="004554C0">
        <w:rPr>
          <w:color w:val="2B91AF"/>
          <w:lang w:val="en-GB" w:eastAsia="nl-BE"/>
        </w:rPr>
        <w:t>Customer</w:t>
      </w:r>
    </w:p>
    <w:p w14:paraId="2B06C1AA" w14:textId="77777777" w:rsidR="006661F8" w:rsidRPr="008B6884" w:rsidRDefault="006661F8" w:rsidP="006C2B54">
      <w:pPr>
        <w:pStyle w:val="Code"/>
        <w:pBdr>
          <w:bottom w:val="single" w:sz="4" w:space="0" w:color="auto"/>
        </w:pBdr>
        <w:rPr>
          <w:color w:val="000000"/>
          <w:lang w:val="en-GB" w:eastAsia="nl-BE"/>
        </w:rPr>
      </w:pPr>
      <w:r w:rsidRPr="008B6884">
        <w:rPr>
          <w:color w:val="000000"/>
          <w:lang w:val="en-GB" w:eastAsia="nl-BE"/>
        </w:rPr>
        <w:t xml:space="preserve">        {</w:t>
      </w:r>
    </w:p>
    <w:p w14:paraId="3D405E3E" w14:textId="77777777" w:rsidR="006661F8" w:rsidRPr="008B6884" w:rsidRDefault="006661F8" w:rsidP="006C2B54">
      <w:pPr>
        <w:pStyle w:val="Code"/>
        <w:pBdr>
          <w:bottom w:val="single" w:sz="4" w:space="0" w:color="auto"/>
        </w:pBdr>
        <w:rPr>
          <w:color w:val="000000"/>
          <w:lang w:val="en-GB" w:eastAsia="nl-BE"/>
        </w:rPr>
      </w:pPr>
      <w:r w:rsidRPr="008B6884">
        <w:rPr>
          <w:color w:val="000000"/>
          <w:lang w:val="en-GB" w:eastAsia="nl-BE"/>
        </w:rPr>
        <w:t xml:space="preserve">            Id = 1,</w:t>
      </w:r>
    </w:p>
    <w:p w14:paraId="696C45F1" w14:textId="77777777" w:rsidR="006661F8" w:rsidRPr="008B6884" w:rsidRDefault="006661F8" w:rsidP="006C2B54">
      <w:pPr>
        <w:pStyle w:val="Code"/>
        <w:pBdr>
          <w:bottom w:val="single" w:sz="4" w:space="0" w:color="auto"/>
        </w:pBdr>
        <w:rPr>
          <w:color w:val="000000"/>
          <w:lang w:val="en-GB" w:eastAsia="nl-BE"/>
        </w:rPr>
      </w:pPr>
      <w:r w:rsidRPr="008B6884">
        <w:rPr>
          <w:color w:val="000000"/>
          <w:lang w:val="en-GB" w:eastAsia="nl-BE"/>
        </w:rPr>
        <w:t xml:space="preserve">            Name = </w:t>
      </w:r>
      <w:r w:rsidRPr="008B6884">
        <w:rPr>
          <w:color w:val="A31515"/>
          <w:lang w:val="en-GB" w:eastAsia="nl-BE"/>
        </w:rPr>
        <w:t>"Wim Vanden Broeck"</w:t>
      </w:r>
      <w:r w:rsidRPr="008B6884">
        <w:rPr>
          <w:color w:val="000000"/>
          <w:lang w:val="en-GB" w:eastAsia="nl-BE"/>
        </w:rPr>
        <w:t>,</w:t>
      </w:r>
    </w:p>
    <w:p w14:paraId="79C40B16" w14:textId="77777777" w:rsidR="006661F8" w:rsidRPr="008B6884" w:rsidRDefault="006661F8" w:rsidP="006C2B54">
      <w:pPr>
        <w:pStyle w:val="Code"/>
        <w:pBdr>
          <w:bottom w:val="single" w:sz="4" w:space="0" w:color="auto"/>
        </w:pBdr>
        <w:rPr>
          <w:color w:val="000000"/>
          <w:lang w:val="en-GB" w:eastAsia="nl-BE"/>
        </w:rPr>
      </w:pPr>
      <w:r w:rsidRPr="008B6884">
        <w:rPr>
          <w:color w:val="000000"/>
          <w:lang w:val="en-GB" w:eastAsia="nl-BE"/>
        </w:rPr>
        <w:t xml:space="preserve">            Email = </w:t>
      </w:r>
      <w:r w:rsidRPr="008B6884">
        <w:rPr>
          <w:color w:val="A31515"/>
          <w:lang w:val="en-GB" w:eastAsia="nl-BE"/>
        </w:rPr>
        <w:t>"wim.vandenbroeck@ucll.be"</w:t>
      </w:r>
    </w:p>
    <w:p w14:paraId="70EA3157" w14:textId="2E3476D5" w:rsidR="006661F8" w:rsidRPr="008B6884" w:rsidRDefault="006661F8" w:rsidP="006C2B54">
      <w:pPr>
        <w:pStyle w:val="Code"/>
        <w:pBdr>
          <w:bottom w:val="single" w:sz="4" w:space="0" w:color="auto"/>
        </w:pBdr>
        <w:rPr>
          <w:color w:val="000000"/>
          <w:lang w:val="en-GB" w:eastAsia="nl-BE"/>
        </w:rPr>
      </w:pPr>
      <w:r w:rsidRPr="008B6884">
        <w:rPr>
          <w:color w:val="000000"/>
          <w:lang w:val="en-GB" w:eastAsia="nl-BE"/>
        </w:rPr>
        <w:t xml:space="preserve">        };</w:t>
      </w:r>
    </w:p>
    <w:p w14:paraId="2DBF93EF" w14:textId="77777777" w:rsidR="006661F8" w:rsidRPr="008B6884" w:rsidRDefault="006661F8" w:rsidP="006C2B54">
      <w:pPr>
        <w:pStyle w:val="Code"/>
        <w:pBdr>
          <w:bottom w:val="single" w:sz="4" w:space="0" w:color="auto"/>
        </w:pBdr>
        <w:rPr>
          <w:color w:val="000000"/>
          <w:lang w:val="en-GB" w:eastAsia="nl-BE"/>
        </w:rPr>
      </w:pPr>
    </w:p>
    <w:p w14:paraId="6373DB9A" w14:textId="77777777" w:rsidR="006661F8" w:rsidRPr="008B6884" w:rsidRDefault="006661F8" w:rsidP="006C2B54">
      <w:pPr>
        <w:pStyle w:val="Code"/>
        <w:pBdr>
          <w:bottom w:val="single" w:sz="4" w:space="0" w:color="auto"/>
        </w:pBdr>
        <w:rPr>
          <w:color w:val="000000"/>
          <w:lang w:val="en-GB" w:eastAsia="nl-BE"/>
        </w:rPr>
      </w:pPr>
    </w:p>
    <w:p w14:paraId="6EBC8CAB" w14:textId="77777777" w:rsidR="006661F8" w:rsidRPr="008B6884" w:rsidRDefault="006661F8" w:rsidP="006C2B54">
      <w:pPr>
        <w:pStyle w:val="Code"/>
        <w:pBdr>
          <w:bottom w:val="single" w:sz="4" w:space="0" w:color="auto"/>
        </w:pBdr>
        <w:rPr>
          <w:color w:val="000000"/>
          <w:lang w:val="en-GB" w:eastAsia="nl-BE"/>
        </w:rPr>
      </w:pPr>
      <w:r w:rsidRPr="008B6884">
        <w:rPr>
          <w:color w:val="000000"/>
          <w:lang w:val="en-GB" w:eastAsia="nl-BE"/>
        </w:rPr>
        <w:t xml:space="preserve">        </w:t>
      </w:r>
      <w:r w:rsidRPr="008B6884">
        <w:rPr>
          <w:color w:val="008000"/>
          <w:lang w:val="en-GB" w:eastAsia="nl-BE"/>
        </w:rPr>
        <w:t>//2. Mock the method</w:t>
      </w:r>
    </w:p>
    <w:p w14:paraId="4A3CA148" w14:textId="77777777" w:rsidR="00260C42" w:rsidRDefault="006661F8" w:rsidP="006C2B54">
      <w:pPr>
        <w:pStyle w:val="Code"/>
        <w:pBdr>
          <w:bottom w:val="single" w:sz="4" w:space="0" w:color="auto"/>
        </w:pBdr>
        <w:rPr>
          <w:color w:val="000000"/>
          <w:lang w:val="en-GB" w:eastAsia="nl-BE"/>
        </w:rPr>
      </w:pPr>
      <w:r w:rsidRPr="008B6884">
        <w:rPr>
          <w:color w:val="000000"/>
          <w:lang w:val="en-GB" w:eastAsia="nl-BE"/>
        </w:rPr>
        <w:t xml:space="preserve">        </w:t>
      </w:r>
      <w:r w:rsidRPr="00E036E0">
        <w:rPr>
          <w:color w:val="000000"/>
          <w:lang w:val="en-GB" w:eastAsia="nl-BE"/>
        </w:rPr>
        <w:t xml:space="preserve">_customerRepositoryMock.Setup(x =&gt; </w:t>
      </w:r>
    </w:p>
    <w:p w14:paraId="526D6146" w14:textId="7F52A3A0" w:rsidR="006661F8" w:rsidRPr="00E036E0" w:rsidRDefault="00260C42" w:rsidP="006C2B54">
      <w:pPr>
        <w:pStyle w:val="Code"/>
        <w:pBdr>
          <w:bottom w:val="single" w:sz="4" w:space="0" w:color="auto"/>
        </w:pBdr>
        <w:rPr>
          <w:color w:val="000000"/>
          <w:lang w:val="en-GB" w:eastAsia="nl-BE"/>
        </w:rPr>
      </w:pPr>
      <w:r>
        <w:rPr>
          <w:color w:val="000000"/>
          <w:lang w:val="en-GB" w:eastAsia="nl-BE"/>
        </w:rPr>
        <w:t xml:space="preserve">            </w:t>
      </w:r>
      <w:r w:rsidR="006661F8" w:rsidRPr="00E036E0">
        <w:rPr>
          <w:color w:val="000000"/>
          <w:lang w:val="en-GB" w:eastAsia="nl-BE"/>
        </w:rPr>
        <w:t>x.GetCustomerById(1)).Returns(customer);</w:t>
      </w:r>
    </w:p>
    <w:p w14:paraId="49399CA9" w14:textId="77777777" w:rsidR="006661F8" w:rsidRPr="00E036E0" w:rsidRDefault="006661F8" w:rsidP="006C2B54">
      <w:pPr>
        <w:pStyle w:val="Code"/>
        <w:pBdr>
          <w:bottom w:val="single" w:sz="4" w:space="0" w:color="auto"/>
        </w:pBdr>
        <w:rPr>
          <w:color w:val="000000"/>
          <w:lang w:val="en-GB" w:eastAsia="nl-BE"/>
        </w:rPr>
      </w:pPr>
    </w:p>
    <w:p w14:paraId="0DCA3BCF" w14:textId="77777777" w:rsidR="006661F8" w:rsidRPr="008B6884" w:rsidRDefault="006661F8" w:rsidP="006C2B54">
      <w:pPr>
        <w:pStyle w:val="Code"/>
        <w:pBdr>
          <w:bottom w:val="single" w:sz="4" w:space="0" w:color="auto"/>
        </w:pBdr>
        <w:rPr>
          <w:color w:val="000000"/>
          <w:lang w:val="en-GB" w:eastAsia="nl-BE"/>
        </w:rPr>
      </w:pPr>
      <w:r w:rsidRPr="008B6884">
        <w:rPr>
          <w:color w:val="000000"/>
          <w:lang w:val="en-GB" w:eastAsia="nl-BE"/>
        </w:rPr>
        <w:t xml:space="preserve">        </w:t>
      </w:r>
      <w:r w:rsidRPr="008B6884">
        <w:rPr>
          <w:color w:val="008000"/>
          <w:lang w:val="en-GB" w:eastAsia="nl-BE"/>
        </w:rPr>
        <w:t>//We will also mock this method</w:t>
      </w:r>
    </w:p>
    <w:p w14:paraId="22651FA9" w14:textId="77777777" w:rsidR="006661F8" w:rsidRPr="008B6884" w:rsidRDefault="006661F8" w:rsidP="006C2B54">
      <w:pPr>
        <w:pStyle w:val="Code"/>
        <w:pBdr>
          <w:bottom w:val="single" w:sz="4" w:space="0" w:color="auto"/>
        </w:pBdr>
        <w:rPr>
          <w:color w:val="000000"/>
          <w:lang w:val="en-GB" w:eastAsia="nl-BE"/>
        </w:rPr>
      </w:pPr>
    </w:p>
    <w:p w14:paraId="1C7C575C" w14:textId="77777777" w:rsidR="006661F8" w:rsidRPr="008B6884" w:rsidRDefault="006661F8" w:rsidP="006C2B54">
      <w:pPr>
        <w:pStyle w:val="Code"/>
        <w:pBdr>
          <w:bottom w:val="single" w:sz="4" w:space="0" w:color="auto"/>
        </w:pBdr>
        <w:rPr>
          <w:color w:val="000000"/>
          <w:lang w:val="en-GB" w:eastAsia="nl-BE"/>
        </w:rPr>
      </w:pPr>
      <w:r w:rsidRPr="008B6884">
        <w:rPr>
          <w:color w:val="000000"/>
          <w:lang w:val="en-GB" w:eastAsia="nl-BE"/>
        </w:rPr>
        <w:t xml:space="preserve">        </w:t>
      </w:r>
      <w:r w:rsidRPr="008B6884">
        <w:rPr>
          <w:color w:val="008000"/>
          <w:lang w:val="en-GB" w:eastAsia="nl-BE"/>
        </w:rPr>
        <w:t>//1. Create the object that we will return</w:t>
      </w:r>
    </w:p>
    <w:p w14:paraId="69302A67" w14:textId="77777777" w:rsidR="006661F8" w:rsidRPr="00E036E0" w:rsidRDefault="006661F8" w:rsidP="006C2B54">
      <w:pPr>
        <w:pStyle w:val="Code"/>
        <w:pBdr>
          <w:bottom w:val="single" w:sz="4" w:space="0" w:color="auto"/>
        </w:pBdr>
        <w:rPr>
          <w:color w:val="000000"/>
          <w:lang w:val="en-GB" w:eastAsia="nl-BE"/>
        </w:rPr>
      </w:pPr>
      <w:r w:rsidRPr="008B6884">
        <w:rPr>
          <w:color w:val="000000"/>
          <w:lang w:val="en-GB" w:eastAsia="nl-BE"/>
        </w:rPr>
        <w:t xml:space="preserve">        </w:t>
      </w:r>
      <w:r w:rsidRPr="00E036E0">
        <w:rPr>
          <w:color w:val="0000FF"/>
          <w:lang w:val="en-GB" w:eastAsia="nl-BE"/>
        </w:rPr>
        <w:t>var</w:t>
      </w:r>
      <w:r w:rsidRPr="00E036E0">
        <w:rPr>
          <w:color w:val="000000"/>
          <w:lang w:val="en-GB" w:eastAsia="nl-BE"/>
        </w:rPr>
        <w:t xml:space="preserve"> orders = </w:t>
      </w:r>
      <w:r w:rsidRPr="00E036E0">
        <w:rPr>
          <w:color w:val="0000FF"/>
          <w:lang w:val="en-GB" w:eastAsia="nl-BE"/>
        </w:rPr>
        <w:t>new</w:t>
      </w:r>
      <w:r w:rsidRPr="00E036E0">
        <w:rPr>
          <w:color w:val="000000"/>
          <w:lang w:val="en-GB" w:eastAsia="nl-BE"/>
        </w:rPr>
        <w:t xml:space="preserve"> </w:t>
      </w:r>
      <w:r w:rsidRPr="004554C0">
        <w:rPr>
          <w:color w:val="2B91AF"/>
          <w:lang w:val="en-GB" w:eastAsia="nl-BE"/>
        </w:rPr>
        <w:t>List</w:t>
      </w:r>
      <w:r w:rsidRPr="00E036E0">
        <w:rPr>
          <w:color w:val="000000"/>
          <w:lang w:val="en-GB" w:eastAsia="nl-BE"/>
        </w:rPr>
        <w:t>&lt;</w:t>
      </w:r>
      <w:r w:rsidRPr="004554C0">
        <w:rPr>
          <w:color w:val="2B91AF"/>
          <w:lang w:val="en-GB" w:eastAsia="nl-BE"/>
        </w:rPr>
        <w:t>Order</w:t>
      </w:r>
      <w:r w:rsidRPr="00E036E0">
        <w:rPr>
          <w:color w:val="000000"/>
          <w:lang w:val="en-GB" w:eastAsia="nl-BE"/>
        </w:rPr>
        <w:t>&gt;</w:t>
      </w:r>
    </w:p>
    <w:p w14:paraId="77D7A448" w14:textId="77777777" w:rsidR="006661F8" w:rsidRPr="00A94B81" w:rsidRDefault="006661F8" w:rsidP="006C2B54">
      <w:pPr>
        <w:pStyle w:val="Code"/>
        <w:pBdr>
          <w:bottom w:val="single" w:sz="4" w:space="0" w:color="auto"/>
        </w:pBdr>
        <w:rPr>
          <w:color w:val="000000"/>
          <w:lang w:val="en-GB" w:eastAsia="nl-BE"/>
        </w:rPr>
      </w:pPr>
      <w:r w:rsidRPr="00E036E0">
        <w:rPr>
          <w:color w:val="000000"/>
          <w:lang w:val="en-GB" w:eastAsia="nl-BE"/>
        </w:rPr>
        <w:t xml:space="preserve">        </w:t>
      </w:r>
      <w:r w:rsidRPr="00A94B81">
        <w:rPr>
          <w:color w:val="000000"/>
          <w:lang w:val="en-GB" w:eastAsia="nl-BE"/>
        </w:rPr>
        <w:t>{</w:t>
      </w:r>
    </w:p>
    <w:p w14:paraId="0A6D45D2" w14:textId="77777777" w:rsidR="00260C42" w:rsidRDefault="006661F8" w:rsidP="006C2B54">
      <w:pPr>
        <w:pStyle w:val="Code"/>
        <w:pBdr>
          <w:bottom w:val="single" w:sz="4" w:space="0" w:color="auto"/>
        </w:pBdr>
        <w:rPr>
          <w:color w:val="000000"/>
          <w:lang w:val="en-GB" w:eastAsia="nl-BE"/>
        </w:rPr>
      </w:pPr>
      <w:r w:rsidRPr="00A94B81">
        <w:rPr>
          <w:color w:val="000000"/>
          <w:lang w:val="en-GB" w:eastAsia="nl-BE"/>
        </w:rPr>
        <w:t xml:space="preserve">            </w:t>
      </w:r>
      <w:r w:rsidRPr="00E036E0">
        <w:rPr>
          <w:color w:val="0000FF"/>
          <w:lang w:val="en-GB" w:eastAsia="nl-BE"/>
        </w:rPr>
        <w:t>new</w:t>
      </w:r>
      <w:r w:rsidRPr="00E036E0">
        <w:rPr>
          <w:color w:val="000000"/>
          <w:lang w:val="en-GB" w:eastAsia="nl-BE"/>
        </w:rPr>
        <w:t xml:space="preserve"> </w:t>
      </w:r>
      <w:r w:rsidRPr="004554C0">
        <w:rPr>
          <w:color w:val="2B91AF"/>
          <w:lang w:val="en-GB" w:eastAsia="nl-BE"/>
        </w:rPr>
        <w:t xml:space="preserve">Order </w:t>
      </w:r>
      <w:r w:rsidRPr="00E036E0">
        <w:rPr>
          <w:color w:val="000000"/>
          <w:lang w:val="en-GB" w:eastAsia="nl-BE"/>
        </w:rPr>
        <w:t xml:space="preserve">{ Id = 1, ProductName = </w:t>
      </w:r>
      <w:r w:rsidRPr="00E036E0">
        <w:rPr>
          <w:color w:val="A31515"/>
          <w:lang w:val="en-GB" w:eastAsia="nl-BE"/>
        </w:rPr>
        <w:t>"Laptop"</w:t>
      </w:r>
      <w:r w:rsidRPr="00E036E0">
        <w:rPr>
          <w:color w:val="000000"/>
          <w:lang w:val="en-GB" w:eastAsia="nl-BE"/>
        </w:rPr>
        <w:t xml:space="preserve">, </w:t>
      </w:r>
    </w:p>
    <w:p w14:paraId="26C64975" w14:textId="56757D7F" w:rsidR="006661F8" w:rsidRPr="00E036E0" w:rsidRDefault="00260C42" w:rsidP="006C2B54">
      <w:pPr>
        <w:pStyle w:val="Code"/>
        <w:pBdr>
          <w:bottom w:val="single" w:sz="4" w:space="0" w:color="auto"/>
        </w:pBdr>
        <w:rPr>
          <w:color w:val="000000"/>
          <w:lang w:val="en-GB" w:eastAsia="nl-BE"/>
        </w:rPr>
      </w:pPr>
      <w:r>
        <w:rPr>
          <w:color w:val="0000FF"/>
          <w:lang w:val="en-GB" w:eastAsia="nl-BE"/>
        </w:rPr>
        <w:t xml:space="preserve">               </w:t>
      </w:r>
      <w:r w:rsidR="006661F8" w:rsidRPr="00E036E0">
        <w:rPr>
          <w:color w:val="000000"/>
          <w:lang w:val="en-GB" w:eastAsia="nl-BE"/>
        </w:rPr>
        <w:t>Price = 1250, Quantity = 1, CustomerId = 1 },</w:t>
      </w:r>
    </w:p>
    <w:p w14:paraId="12E913AD" w14:textId="77777777" w:rsidR="00260C42" w:rsidRDefault="006661F8" w:rsidP="006C2B54">
      <w:pPr>
        <w:pStyle w:val="Code"/>
        <w:pBdr>
          <w:bottom w:val="single" w:sz="4" w:space="0" w:color="auto"/>
        </w:pBdr>
        <w:rPr>
          <w:color w:val="000000"/>
          <w:lang w:val="en-GB" w:eastAsia="nl-BE"/>
        </w:rPr>
      </w:pPr>
      <w:r w:rsidRPr="00E036E0">
        <w:rPr>
          <w:color w:val="000000"/>
          <w:lang w:val="en-GB" w:eastAsia="nl-BE"/>
        </w:rPr>
        <w:t xml:space="preserve">            </w:t>
      </w:r>
      <w:r w:rsidRPr="00E036E0">
        <w:rPr>
          <w:color w:val="0000FF"/>
          <w:lang w:val="en-GB" w:eastAsia="nl-BE"/>
        </w:rPr>
        <w:t>new</w:t>
      </w:r>
      <w:r w:rsidRPr="00E036E0">
        <w:rPr>
          <w:color w:val="000000"/>
          <w:lang w:val="en-GB" w:eastAsia="nl-BE"/>
        </w:rPr>
        <w:t xml:space="preserve"> </w:t>
      </w:r>
      <w:r w:rsidRPr="004554C0">
        <w:rPr>
          <w:color w:val="2B91AF"/>
          <w:lang w:val="en-GB" w:eastAsia="nl-BE"/>
        </w:rPr>
        <w:t xml:space="preserve">Order </w:t>
      </w:r>
      <w:r w:rsidRPr="00E036E0">
        <w:rPr>
          <w:color w:val="000000"/>
          <w:lang w:val="en-GB" w:eastAsia="nl-BE"/>
        </w:rPr>
        <w:t xml:space="preserve">{ Id = 1, ProductName = </w:t>
      </w:r>
      <w:r w:rsidRPr="00E036E0">
        <w:rPr>
          <w:color w:val="A31515"/>
          <w:lang w:val="en-GB" w:eastAsia="nl-BE"/>
        </w:rPr>
        <w:t>"Keyboard"</w:t>
      </w:r>
      <w:r w:rsidRPr="00E036E0">
        <w:rPr>
          <w:color w:val="000000"/>
          <w:lang w:val="en-GB" w:eastAsia="nl-BE"/>
        </w:rPr>
        <w:t xml:space="preserve">, </w:t>
      </w:r>
    </w:p>
    <w:p w14:paraId="1FFCC52E" w14:textId="27887ED4" w:rsidR="006661F8" w:rsidRPr="00E036E0" w:rsidRDefault="00260C42" w:rsidP="006C2B54">
      <w:pPr>
        <w:pStyle w:val="Code"/>
        <w:pBdr>
          <w:bottom w:val="single" w:sz="4" w:space="0" w:color="auto"/>
        </w:pBdr>
        <w:rPr>
          <w:color w:val="000000"/>
          <w:lang w:val="en-GB" w:eastAsia="nl-BE"/>
        </w:rPr>
      </w:pPr>
      <w:r>
        <w:rPr>
          <w:color w:val="0000FF"/>
          <w:lang w:val="en-GB" w:eastAsia="nl-BE"/>
        </w:rPr>
        <w:t xml:space="preserve">               </w:t>
      </w:r>
      <w:r w:rsidR="006661F8" w:rsidRPr="00E036E0">
        <w:rPr>
          <w:color w:val="000000"/>
          <w:lang w:val="en-GB" w:eastAsia="nl-BE"/>
        </w:rPr>
        <w:t>Price = 33.33, Quantity = 2, CustomerId = 1}</w:t>
      </w:r>
    </w:p>
    <w:p w14:paraId="3F25279D" w14:textId="77777777" w:rsidR="006661F8" w:rsidRPr="00A94B81" w:rsidRDefault="006661F8" w:rsidP="006C2B54">
      <w:pPr>
        <w:pStyle w:val="Code"/>
        <w:pBdr>
          <w:bottom w:val="single" w:sz="4" w:space="0" w:color="auto"/>
        </w:pBdr>
        <w:rPr>
          <w:color w:val="000000"/>
          <w:lang w:val="en-GB" w:eastAsia="nl-BE"/>
        </w:rPr>
      </w:pPr>
      <w:r w:rsidRPr="00E036E0">
        <w:rPr>
          <w:color w:val="000000"/>
          <w:lang w:val="en-GB" w:eastAsia="nl-BE"/>
        </w:rPr>
        <w:t xml:space="preserve">        </w:t>
      </w:r>
      <w:r w:rsidRPr="00A94B81">
        <w:rPr>
          <w:color w:val="000000"/>
          <w:lang w:val="en-GB" w:eastAsia="nl-BE"/>
        </w:rPr>
        <w:t>};</w:t>
      </w:r>
    </w:p>
    <w:p w14:paraId="0F6D8AD4" w14:textId="77777777" w:rsidR="006661F8" w:rsidRPr="00A94B81" w:rsidRDefault="006661F8" w:rsidP="006C2B54">
      <w:pPr>
        <w:pStyle w:val="Code"/>
        <w:pBdr>
          <w:bottom w:val="single" w:sz="4" w:space="0" w:color="auto"/>
        </w:pBdr>
        <w:rPr>
          <w:color w:val="000000"/>
          <w:lang w:val="en-GB" w:eastAsia="nl-BE"/>
        </w:rPr>
      </w:pPr>
    </w:p>
    <w:p w14:paraId="7873A3DB" w14:textId="77777777" w:rsidR="006661F8" w:rsidRPr="00A94B81" w:rsidRDefault="006661F8" w:rsidP="006C2B54">
      <w:pPr>
        <w:pStyle w:val="Code"/>
        <w:pBdr>
          <w:bottom w:val="single" w:sz="4" w:space="0" w:color="auto"/>
        </w:pBdr>
        <w:rPr>
          <w:color w:val="000000"/>
          <w:lang w:val="en-GB" w:eastAsia="nl-BE"/>
        </w:rPr>
      </w:pPr>
      <w:r w:rsidRPr="00A94B81">
        <w:rPr>
          <w:color w:val="000000"/>
          <w:lang w:val="en-GB" w:eastAsia="nl-BE"/>
        </w:rPr>
        <w:t xml:space="preserve">        </w:t>
      </w:r>
      <w:r w:rsidRPr="00A94B81">
        <w:rPr>
          <w:color w:val="008000"/>
          <w:lang w:val="en-GB" w:eastAsia="nl-BE"/>
        </w:rPr>
        <w:t>//2. Mock the method</w:t>
      </w:r>
    </w:p>
    <w:p w14:paraId="66DD8735" w14:textId="77777777" w:rsidR="00260C42" w:rsidRDefault="006661F8" w:rsidP="006C2B54">
      <w:pPr>
        <w:pStyle w:val="Code"/>
        <w:pBdr>
          <w:bottom w:val="single" w:sz="4" w:space="0" w:color="auto"/>
        </w:pBdr>
        <w:rPr>
          <w:color w:val="000000"/>
          <w:lang w:val="en-GB" w:eastAsia="nl-BE"/>
        </w:rPr>
      </w:pPr>
      <w:r w:rsidRPr="00A94B81">
        <w:rPr>
          <w:color w:val="000000"/>
          <w:lang w:val="en-GB" w:eastAsia="nl-BE"/>
        </w:rPr>
        <w:t xml:space="preserve">        </w:t>
      </w:r>
      <w:r w:rsidRPr="00E036E0">
        <w:rPr>
          <w:color w:val="000000"/>
          <w:lang w:val="en-GB" w:eastAsia="nl-BE"/>
        </w:rPr>
        <w:t xml:space="preserve">_orderRepositoryMock.Setup(x =&gt; </w:t>
      </w:r>
    </w:p>
    <w:p w14:paraId="5B41B947" w14:textId="57CF157F" w:rsidR="006661F8" w:rsidRPr="00E036E0" w:rsidRDefault="00260C42" w:rsidP="006C2B54">
      <w:pPr>
        <w:pStyle w:val="Code"/>
        <w:pBdr>
          <w:bottom w:val="single" w:sz="4" w:space="0" w:color="auto"/>
        </w:pBdr>
        <w:rPr>
          <w:color w:val="000000"/>
          <w:lang w:val="en-GB" w:eastAsia="nl-BE"/>
        </w:rPr>
      </w:pPr>
      <w:r>
        <w:rPr>
          <w:color w:val="000000"/>
          <w:lang w:val="en-GB" w:eastAsia="nl-BE"/>
        </w:rPr>
        <w:t xml:space="preserve">               </w:t>
      </w:r>
      <w:r w:rsidR="006661F8" w:rsidRPr="00E036E0">
        <w:rPr>
          <w:color w:val="000000"/>
          <w:lang w:val="en-GB" w:eastAsia="nl-BE"/>
        </w:rPr>
        <w:t>x.ForCustomer(1)).Returns(orders);</w:t>
      </w:r>
    </w:p>
    <w:p w14:paraId="036DB496" w14:textId="77777777" w:rsidR="006661F8" w:rsidRPr="00E036E0" w:rsidRDefault="006661F8" w:rsidP="006C2B54">
      <w:pPr>
        <w:pStyle w:val="Code"/>
        <w:pBdr>
          <w:bottom w:val="single" w:sz="4" w:space="0" w:color="auto"/>
        </w:pBdr>
        <w:rPr>
          <w:lang w:val="en-GB" w:eastAsia="nl-BE"/>
        </w:rPr>
      </w:pPr>
      <w:r w:rsidRPr="00E036E0">
        <w:rPr>
          <w:lang w:val="en-GB" w:eastAsia="nl-BE"/>
        </w:rPr>
        <w:t xml:space="preserve">        </w:t>
      </w:r>
      <w:r w:rsidRPr="00E036E0">
        <w:rPr>
          <w:color w:val="0000FF"/>
          <w:lang w:val="en-GB" w:eastAsia="nl-BE"/>
        </w:rPr>
        <w:t>var</w:t>
      </w:r>
      <w:r w:rsidRPr="00E036E0">
        <w:rPr>
          <w:lang w:val="en-GB" w:eastAsia="nl-BE"/>
        </w:rPr>
        <w:t xml:space="preserve"> model = _customerOrderService.GetCustomerDetailModel(1);</w:t>
      </w:r>
    </w:p>
    <w:p w14:paraId="22B57F2A" w14:textId="77777777" w:rsidR="006661F8" w:rsidRPr="00AD1150" w:rsidRDefault="006661F8" w:rsidP="006C2B54">
      <w:pPr>
        <w:pStyle w:val="Code"/>
        <w:pBdr>
          <w:bottom w:val="single" w:sz="4" w:space="0" w:color="auto"/>
        </w:pBdr>
        <w:rPr>
          <w:lang w:eastAsia="nl-BE"/>
        </w:rPr>
      </w:pPr>
      <w:r w:rsidRPr="00E036E0">
        <w:rPr>
          <w:lang w:val="en-GB" w:eastAsia="nl-BE"/>
        </w:rPr>
        <w:t xml:space="preserve">        </w:t>
      </w:r>
      <w:r w:rsidRPr="00AD1150">
        <w:rPr>
          <w:color w:val="2B91AF"/>
          <w:lang w:eastAsia="nl-BE"/>
        </w:rPr>
        <w:t>Assert</w:t>
      </w:r>
      <w:r w:rsidRPr="00AD1150">
        <w:rPr>
          <w:lang w:eastAsia="nl-BE"/>
        </w:rPr>
        <w:t>.AreEqual(1316.66, model.TotalPrice);</w:t>
      </w:r>
    </w:p>
    <w:p w14:paraId="27DC293A" w14:textId="77777777" w:rsidR="006661F8" w:rsidRPr="0036164B" w:rsidRDefault="006661F8" w:rsidP="006C2B54">
      <w:pPr>
        <w:pStyle w:val="Code"/>
        <w:pBdr>
          <w:bottom w:val="single" w:sz="4" w:space="0" w:color="auto"/>
        </w:pBdr>
        <w:rPr>
          <w:lang w:eastAsia="nl-BE"/>
        </w:rPr>
      </w:pPr>
      <w:r w:rsidRPr="00AD1150">
        <w:rPr>
          <w:lang w:eastAsia="nl-BE"/>
        </w:rPr>
        <w:t xml:space="preserve">    </w:t>
      </w:r>
      <w:r w:rsidRPr="0036164B">
        <w:rPr>
          <w:lang w:eastAsia="nl-BE"/>
        </w:rPr>
        <w:t>}</w:t>
      </w:r>
    </w:p>
    <w:p w14:paraId="1FADBAEE" w14:textId="299B0766" w:rsidR="006661F8" w:rsidRPr="0082576C" w:rsidRDefault="006661F8" w:rsidP="006C2B54">
      <w:pPr>
        <w:pStyle w:val="Code"/>
        <w:pBdr>
          <w:bottom w:val="single" w:sz="4" w:space="0" w:color="auto"/>
        </w:pBdr>
        <w:rPr>
          <w:rFonts w:cs="Cascadia Mono"/>
          <w:szCs w:val="22"/>
          <w:lang w:eastAsia="nl-BE"/>
        </w:rPr>
      </w:pPr>
      <w:r w:rsidRPr="0082576C">
        <w:rPr>
          <w:rFonts w:cs="Cascadia Mono"/>
          <w:szCs w:val="22"/>
          <w:lang w:eastAsia="nl-BE"/>
        </w:rPr>
        <w:t>}</w:t>
      </w:r>
    </w:p>
    <w:p w14:paraId="3B77AA26" w14:textId="78C74254" w:rsidR="006661F8" w:rsidRPr="0036164B" w:rsidRDefault="006661F8" w:rsidP="006661F8">
      <w:pPr>
        <w:rPr>
          <w:rFonts w:ascii="Cascadia Mono" w:hAnsi="Cascadia Mono" w:cs="Cascadia Mono"/>
          <w:color w:val="000000"/>
          <w:sz w:val="19"/>
          <w:szCs w:val="19"/>
          <w:lang w:eastAsia="nl-BE"/>
        </w:rPr>
      </w:pPr>
    </w:p>
    <w:p w14:paraId="0F487825" w14:textId="6A3BF667" w:rsidR="006661F8" w:rsidRPr="0036164B" w:rsidRDefault="006661F8" w:rsidP="006661F8">
      <w:r w:rsidRPr="0036164B">
        <w:t>Zo kunnen we dus code testen die leunt op externe factoren waar we geen macht over hebben.</w:t>
      </w:r>
    </w:p>
    <w:p w14:paraId="3305AB13" w14:textId="77777777" w:rsidR="00864D58" w:rsidRDefault="00864D58" w:rsidP="00864D58">
      <w:bookmarkStart w:id="60" w:name="_Toc106831724"/>
    </w:p>
    <w:p w14:paraId="04AF5E9B" w14:textId="5F4346F2" w:rsidR="0029567B" w:rsidRPr="0036164B" w:rsidRDefault="001C2F66" w:rsidP="0029567B">
      <w:pPr>
        <w:pStyle w:val="Kop2"/>
      </w:pPr>
      <w:r w:rsidRPr="0036164B">
        <w:lastRenderedPageBreak/>
        <w:t>Code coverage</w:t>
      </w:r>
      <w:bookmarkEnd w:id="60"/>
    </w:p>
    <w:p w14:paraId="57CBEFA8" w14:textId="287812B8" w:rsidR="001C2F66" w:rsidRPr="0036164B" w:rsidRDefault="00301D32" w:rsidP="001C2F66">
      <w:r w:rsidRPr="0036164B">
        <w:t xml:space="preserve">Code coverage is een term om aan te duiden </w:t>
      </w:r>
      <w:r w:rsidR="00C0576B" w:rsidRPr="0036164B">
        <w:t>voor hoeveel van de code er unit tests bestaan.</w:t>
      </w:r>
      <w:r w:rsidR="00877A2C" w:rsidRPr="0036164B">
        <w:t xml:space="preserve"> </w:t>
      </w:r>
      <w:r w:rsidR="00181E42" w:rsidRPr="0036164B">
        <w:t xml:space="preserve">Het wordt uitgedrukt in een percentage. Voor Visual Studio is deze optie enkel beschikbaar in de (betalende) </w:t>
      </w:r>
      <w:r w:rsidR="005D6E0A" w:rsidRPr="0036164B">
        <w:t>Enterprise Edition.</w:t>
      </w:r>
    </w:p>
    <w:p w14:paraId="4FF05663" w14:textId="0C2117D4" w:rsidR="0081606C" w:rsidRPr="0036164B" w:rsidRDefault="002E52FF" w:rsidP="001C2F66">
      <w:r w:rsidRPr="0036164B">
        <w:t xml:space="preserve">Het grootste voordeel van code coverage is dat het aantoont welke methodes er </w:t>
      </w:r>
      <w:r w:rsidRPr="0036164B">
        <w:rPr>
          <w:i/>
          <w:iCs/>
        </w:rPr>
        <w:t>niet</w:t>
      </w:r>
      <w:r w:rsidRPr="0036164B">
        <w:t xml:space="preserve"> ge-unit test zijn. Dit kan ons helpen eventuele blinde vlakken te identificeren. </w:t>
      </w:r>
    </w:p>
    <w:p w14:paraId="1711ABB6" w14:textId="77777777" w:rsidR="00023BB7" w:rsidRPr="0036164B" w:rsidRDefault="00023BB7" w:rsidP="001C2F66"/>
    <w:p w14:paraId="27DF4CCF" w14:textId="4FD2BB30" w:rsidR="00023BB7" w:rsidRPr="0036164B" w:rsidRDefault="00023BB7" w:rsidP="001C2F66">
      <w:r w:rsidRPr="0036164B">
        <w:t xml:space="preserve">Vaak wordt er een bepaald percentage gehanteerd om te bewijzen dat de code voldoende automatische testen heeft. Dit percentage wordt door het team zelf bepaald en zit tussen de 80% en 90%. </w:t>
      </w:r>
    </w:p>
    <w:p w14:paraId="21634834" w14:textId="1EB813EE" w:rsidR="00803001" w:rsidRPr="0036164B" w:rsidRDefault="00803001" w:rsidP="001C2F66">
      <w:r w:rsidRPr="0036164B">
        <w:t xml:space="preserve">Code coverage werkt op basis van de paden in je code. Stel, je heb een if-structuur in je code, dan heb je eigenlijk 2 paden: één voor wanneer we </w:t>
      </w:r>
      <w:r w:rsidRPr="0036164B">
        <w:rPr>
          <w:i/>
          <w:iCs/>
        </w:rPr>
        <w:t>true</w:t>
      </w:r>
      <w:r w:rsidRPr="0036164B">
        <w:t xml:space="preserve"> moeten evalueren en één voor het </w:t>
      </w:r>
      <w:r w:rsidRPr="0036164B">
        <w:rPr>
          <w:i/>
          <w:iCs/>
        </w:rPr>
        <w:t>false</w:t>
      </w:r>
      <w:r w:rsidRPr="0036164B">
        <w:t xml:space="preserve"> pad. Code coverage zal dus nagaan of er voor elk pad een test bestaat.</w:t>
      </w:r>
    </w:p>
    <w:p w14:paraId="4DB9EBC5" w14:textId="77777777" w:rsidR="00803001" w:rsidRPr="0036164B" w:rsidRDefault="00803001" w:rsidP="001C2F66"/>
    <w:p w14:paraId="23CF8AEE" w14:textId="4DD179AD" w:rsidR="008333EE" w:rsidRPr="0036164B" w:rsidRDefault="008333EE" w:rsidP="001C2F66">
      <w:r w:rsidRPr="0036164B">
        <w:t>Code coverage gaat enkele dingen niet doen:</w:t>
      </w:r>
    </w:p>
    <w:p w14:paraId="40FAFA46" w14:textId="490BBBBE" w:rsidR="008333EE" w:rsidRPr="0036164B" w:rsidRDefault="008333EE" w:rsidP="00E836F9">
      <w:pPr>
        <w:pStyle w:val="Lijstalinea"/>
        <w:numPr>
          <w:ilvl w:val="0"/>
          <w:numId w:val="36"/>
        </w:numPr>
      </w:pPr>
      <w:r w:rsidRPr="0036164B">
        <w:t>Kan niet controleren of de testen juist zijn</w:t>
      </w:r>
    </w:p>
    <w:p w14:paraId="561E8652" w14:textId="474EE8A8" w:rsidR="00803001" w:rsidRPr="0036164B" w:rsidRDefault="00803001" w:rsidP="00E836F9">
      <w:pPr>
        <w:pStyle w:val="Lijstalinea"/>
        <w:numPr>
          <w:ilvl w:val="1"/>
          <w:numId w:val="36"/>
        </w:numPr>
      </w:pPr>
      <w:r w:rsidRPr="0036164B">
        <w:t>Testen kunnen zelf fouten bevatten</w:t>
      </w:r>
    </w:p>
    <w:p w14:paraId="71D9C14B" w14:textId="40FFFCE0" w:rsidR="00803001" w:rsidRPr="0036164B" w:rsidRDefault="00803001" w:rsidP="00E836F9">
      <w:pPr>
        <w:pStyle w:val="Lijstalinea"/>
        <w:numPr>
          <w:ilvl w:val="1"/>
          <w:numId w:val="36"/>
        </w:numPr>
      </w:pPr>
      <w:r w:rsidRPr="0036164B">
        <w:t>Testen kunnen geschreven zijn op foutieve analyse</w:t>
      </w:r>
    </w:p>
    <w:p w14:paraId="25C69442" w14:textId="2F0AA72D" w:rsidR="008333EE" w:rsidRPr="0036164B" w:rsidRDefault="008333EE" w:rsidP="00E836F9">
      <w:pPr>
        <w:pStyle w:val="Lijstalinea"/>
        <w:numPr>
          <w:ilvl w:val="0"/>
          <w:numId w:val="36"/>
        </w:numPr>
      </w:pPr>
      <w:r w:rsidRPr="0036164B">
        <w:t>Kan niet controleren of alle testen gedaan zijn</w:t>
      </w:r>
      <w:r w:rsidR="00803001" w:rsidRPr="0036164B">
        <w:t xml:space="preserve"> voor een bepaald pad</w:t>
      </w:r>
    </w:p>
    <w:p w14:paraId="3ACCEF43" w14:textId="519E827A" w:rsidR="00803001" w:rsidRPr="0036164B" w:rsidRDefault="00110ADA" w:rsidP="00E836F9">
      <w:pPr>
        <w:pStyle w:val="Lijstalinea"/>
        <w:numPr>
          <w:ilvl w:val="1"/>
          <w:numId w:val="36"/>
        </w:numPr>
      </w:pPr>
      <w:r w:rsidRPr="0036164B">
        <w:t xml:space="preserve">Zeker bij complexe return types zoals objecten gaat code coverage enkel zien dat er een object moet teruggeven worden. </w:t>
      </w:r>
      <w:r w:rsidR="00D6630D" w:rsidRPr="0036164B">
        <w:t>Met het</w:t>
      </w:r>
      <w:r w:rsidRPr="0036164B">
        <w:t xml:space="preserve"> veelvoud aan </w:t>
      </w:r>
      <w:r w:rsidR="00D6630D" w:rsidRPr="0036164B">
        <w:t>mogelijkheden wordt geen rekening gehouden</w:t>
      </w:r>
    </w:p>
    <w:p w14:paraId="1968C6F4" w14:textId="556DD850" w:rsidR="004F5176" w:rsidRPr="0036164B" w:rsidRDefault="004F5176" w:rsidP="004F5176">
      <w:pPr>
        <w:pStyle w:val="Kop1"/>
      </w:pPr>
      <w:bookmarkStart w:id="61" w:name="_Toc106831725"/>
      <w:r w:rsidRPr="0036164B">
        <w:lastRenderedPageBreak/>
        <w:t>Asynchroon programmeren</w:t>
      </w:r>
      <w:bookmarkEnd w:id="61"/>
    </w:p>
    <w:p w14:paraId="2AF0B488" w14:textId="6AD69702" w:rsidR="002F6247" w:rsidRPr="0036164B" w:rsidRDefault="00517FEE" w:rsidP="00333AD5">
      <w:r w:rsidRPr="0036164B">
        <w:t>De code die we tot nu toe in onze console applicaties geschreven hebben kunnen we zien als synchroon programmeren. We voeren een statement uit, wachten tot deze voltooid is en voeren dan de volgende lijn code uit.</w:t>
      </w:r>
      <w:r w:rsidR="000D60C3" w:rsidRPr="0036164B">
        <w:t xml:space="preserve"> </w:t>
      </w:r>
      <w:r w:rsidR="00333AD5" w:rsidRPr="0036164B">
        <w:t xml:space="preserve">In onze GUI betekent dit bijvoorbeeld dat je niets </w:t>
      </w:r>
      <w:r w:rsidR="002E14E6">
        <w:t>kan</w:t>
      </w:r>
      <w:r w:rsidR="00333AD5" w:rsidRPr="0036164B">
        <w:t xml:space="preserve"> intypen terwijl er een berekening bezig is. </w:t>
      </w:r>
      <w:r w:rsidR="00F55E18" w:rsidRPr="0036164B">
        <w:t xml:space="preserve">Deze werking </w:t>
      </w:r>
      <w:r w:rsidR="003C680E">
        <w:t>heet</w:t>
      </w:r>
      <w:r w:rsidR="00F55E18" w:rsidRPr="0036164B">
        <w:t xml:space="preserve"> </w:t>
      </w:r>
      <w:r w:rsidR="00F55E18" w:rsidRPr="006823AC">
        <w:rPr>
          <w:b/>
          <w:bCs/>
        </w:rPr>
        <w:t>synchroon programmeren</w:t>
      </w:r>
      <w:r w:rsidR="00F55E18" w:rsidRPr="0036164B">
        <w:t xml:space="preserve">. </w:t>
      </w:r>
      <w:r w:rsidR="00333AD5" w:rsidRPr="0036164B">
        <w:t xml:space="preserve">Met de komst van het web is deze werking echter achterhaald. We willen natuurlijk niet dat onze website helemaal vastloopt terwijl er een berekening loopt </w:t>
      </w:r>
      <w:r w:rsidR="00831014" w:rsidRPr="0036164B">
        <w:t>of terwijl we wachten op data vanuit de databank.</w:t>
      </w:r>
    </w:p>
    <w:p w14:paraId="28B01FB2" w14:textId="2C0C54C6" w:rsidR="00831014" w:rsidRPr="0036164B" w:rsidRDefault="00831014" w:rsidP="00333AD5">
      <w:r w:rsidRPr="0036164B">
        <w:t xml:space="preserve">We gaan dus </w:t>
      </w:r>
      <w:r w:rsidRPr="006823AC">
        <w:rPr>
          <w:b/>
          <w:bCs/>
        </w:rPr>
        <w:t>asynchroon</w:t>
      </w:r>
      <w:r w:rsidRPr="0036164B">
        <w:t xml:space="preserve"> willen werken: terwijl het programma bezig is met de data op te halen, </w:t>
      </w:r>
      <w:r w:rsidR="006F0108" w:rsidRPr="0036164B">
        <w:t xml:space="preserve">willen we gewoon kunnen scrollen en eventueel op andere links duwen. </w:t>
      </w:r>
    </w:p>
    <w:p w14:paraId="701D0A37" w14:textId="251DDB77" w:rsidR="0059453A" w:rsidRPr="0036164B" w:rsidRDefault="0059453A" w:rsidP="00333AD5"/>
    <w:p w14:paraId="057924E6" w14:textId="23DB7D99" w:rsidR="0059453A" w:rsidRPr="0036164B" w:rsidRDefault="0059453A" w:rsidP="00333AD5">
      <w:r w:rsidRPr="0036164B">
        <w:t xml:space="preserve">Asynchroon werken maakt gebruikt van de processerkracht. Er gaan statements uitgevoerd worden op de verschillende cores, waardoor deze </w:t>
      </w:r>
      <w:r w:rsidRPr="00B8573B">
        <w:rPr>
          <w:b/>
          <w:bCs/>
        </w:rPr>
        <w:t>tegelijkertijd</w:t>
      </w:r>
      <w:r w:rsidRPr="0036164B">
        <w:t xml:space="preserve"> uitgevoerd kunnen worden. Hoe sterker je pc dus, hoe meer voordeel er gehaald kan worden uit asynchroon werken.</w:t>
      </w:r>
    </w:p>
    <w:p w14:paraId="366E2C73" w14:textId="3BAC17C3" w:rsidR="00843588" w:rsidRPr="0036164B" w:rsidRDefault="00843588" w:rsidP="00333AD5"/>
    <w:p w14:paraId="54186177" w14:textId="4D17923A" w:rsidR="00843588" w:rsidRPr="0036164B" w:rsidRDefault="00843588" w:rsidP="00333AD5">
      <w:r w:rsidRPr="0036164B">
        <w:t xml:space="preserve">Asynchroon programmeren kan echter niet in elke situatie gebruikt worden. Bij sommige code is de volgorde natuurlijk belangrijk. We gaan dus selectief moeten zijn in de use-cases waarin we asynchroon programmeren gebruiken. </w:t>
      </w:r>
    </w:p>
    <w:p w14:paraId="1C5186FA" w14:textId="7EB3D85E" w:rsidR="00835687" w:rsidRPr="0036164B" w:rsidRDefault="00835687" w:rsidP="00333AD5"/>
    <w:p w14:paraId="54808D27" w14:textId="7A5FD34C" w:rsidR="00835687" w:rsidRPr="0036164B" w:rsidRDefault="00835687" w:rsidP="00333AD5">
      <w:r w:rsidRPr="0036164B">
        <w:t>Een laatste puntje dat we graag meegeven is de naamconventie. Asynchrone methodes krijgen de suffix Async. Dit passen we overal toe, behalve bij events als we GUI applicaties maken.</w:t>
      </w:r>
    </w:p>
    <w:p w14:paraId="607B6C21" w14:textId="59A01C93" w:rsidR="00E7534B" w:rsidRPr="0036164B" w:rsidRDefault="00D47474" w:rsidP="00D47474">
      <w:pPr>
        <w:pStyle w:val="Kop2"/>
        <w:rPr>
          <w:lang w:eastAsia="nl-BE"/>
        </w:rPr>
      </w:pPr>
      <w:bookmarkStart w:id="62" w:name="_Toc106831727"/>
      <w:r w:rsidRPr="0036164B">
        <w:rPr>
          <w:lang w:eastAsia="nl-BE"/>
        </w:rPr>
        <w:t xml:space="preserve">Praktisch: van </w:t>
      </w:r>
      <w:r w:rsidR="00171DAF">
        <w:rPr>
          <w:lang w:eastAsia="nl-BE"/>
        </w:rPr>
        <w:t>S</w:t>
      </w:r>
      <w:r w:rsidRPr="0036164B">
        <w:rPr>
          <w:lang w:eastAsia="nl-BE"/>
        </w:rPr>
        <w:t xml:space="preserve">ync naar </w:t>
      </w:r>
      <w:r w:rsidR="00171DAF">
        <w:rPr>
          <w:lang w:eastAsia="nl-BE"/>
        </w:rPr>
        <w:t>A</w:t>
      </w:r>
      <w:r w:rsidRPr="0036164B">
        <w:rPr>
          <w:lang w:eastAsia="nl-BE"/>
        </w:rPr>
        <w:t>sync</w:t>
      </w:r>
      <w:bookmarkEnd w:id="62"/>
    </w:p>
    <w:p w14:paraId="6E4AF339" w14:textId="18E7A673" w:rsidR="00D47474" w:rsidRDefault="00D47474" w:rsidP="00D47474">
      <w:pPr>
        <w:rPr>
          <w:lang w:eastAsia="nl-BE"/>
        </w:rPr>
      </w:pPr>
      <w:r w:rsidRPr="0036164B">
        <w:rPr>
          <w:lang w:eastAsia="nl-BE"/>
        </w:rPr>
        <w:t>We gaan voor de verandering eens een applicatie maken met een GUI. Hiervoor gebruiken we een Windows Form App project. In deze applicatie gaan we enkele sites downloaden (een actie die relatief veel tijd kost), zodat we kunnen kijken wat het effect is van zulke zware operaties, en hoe we deze kunnen verminderen.</w:t>
      </w:r>
    </w:p>
    <w:tbl>
      <w:tblPr>
        <w:tblStyle w:val="TableGrid-GreyHeader1"/>
        <w:tblW w:w="9072" w:type="dxa"/>
        <w:tblInd w:w="-5" w:type="dxa"/>
        <w:tblBorders>
          <w:top w:val="none" w:sz="0" w:space="0" w:color="auto"/>
          <w:left w:val="none" w:sz="0" w:space="0" w:color="auto"/>
          <w:bottom w:val="none" w:sz="0" w:space="0" w:color="auto"/>
          <w:right w:val="none" w:sz="0" w:space="0" w:color="auto"/>
          <w:insideV w:val="none" w:sz="0" w:space="0" w:color="auto"/>
        </w:tblBorders>
        <w:tblLayout w:type="fixed"/>
        <w:tblCellMar>
          <w:top w:w="108" w:type="dxa"/>
          <w:bottom w:w="108" w:type="dxa"/>
        </w:tblCellMar>
        <w:tblLook w:val="04A0" w:firstRow="1" w:lastRow="0" w:firstColumn="1" w:lastColumn="0" w:noHBand="0" w:noVBand="1"/>
      </w:tblPr>
      <w:tblGrid>
        <w:gridCol w:w="1276"/>
        <w:gridCol w:w="7796"/>
      </w:tblGrid>
      <w:tr w:rsidR="00171DAF" w:rsidRPr="00BB08E4" w14:paraId="1A14952A" w14:textId="77777777" w:rsidTr="00741ADD">
        <w:trPr>
          <w:trHeight w:val="397"/>
        </w:trPr>
        <w:tc>
          <w:tcPr>
            <w:tcW w:w="1276" w:type="dxa"/>
            <w:shd w:val="clear" w:color="auto" w:fill="auto"/>
          </w:tcPr>
          <w:p w14:paraId="2088E0CB" w14:textId="77777777" w:rsidR="00171DAF" w:rsidRPr="003F53DB" w:rsidRDefault="00171DAF" w:rsidP="00741ADD">
            <w:pPr>
              <w:jc w:val="center"/>
              <w:rPr>
                <w:lang w:val="nl-BE" w:eastAsia="en-GB"/>
              </w:rPr>
            </w:pPr>
            <w:r w:rsidRPr="0036164B">
              <w:rPr>
                <w:noProof/>
                <w:szCs w:val="22"/>
                <w:lang w:eastAsia="en-GB"/>
              </w:rPr>
              <w:drawing>
                <wp:inline distT="0" distB="0" distL="0" distR="0" wp14:anchorId="22AB32FE" wp14:editId="1CCFFFBC">
                  <wp:extent cx="360000" cy="360000"/>
                  <wp:effectExtent l="0" t="0" r="2540" b="2540"/>
                  <wp:docPr id="25" name="Picture 68" descr="Icon&#10;&#10;Description automatically generated">
                    <a:extLst xmlns:a="http://schemas.openxmlformats.org/drawingml/2006/main">
                      <a:ext uri="{FF2B5EF4-FFF2-40B4-BE49-F238E27FC236}">
                        <a16:creationId xmlns:a16="http://schemas.microsoft.com/office/drawing/2014/main" id="{E2420161-A894-4238-9328-8E4B97EFDB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8" descr="Icon&#10;&#10;Description automatically generated">
                            <a:extLst>
                              <a:ext uri="{FF2B5EF4-FFF2-40B4-BE49-F238E27FC236}">
                                <a16:creationId xmlns:a16="http://schemas.microsoft.com/office/drawing/2014/main" id="{E2420161-A894-4238-9328-8E4B97EFDBB4}"/>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7796" w:type="dxa"/>
            <w:shd w:val="clear" w:color="auto" w:fill="F2F2F2" w:themeFill="background1" w:themeFillShade="F2"/>
          </w:tcPr>
          <w:p w14:paraId="3E248524" w14:textId="75BDB777" w:rsidR="00171DAF" w:rsidRPr="00171DAF" w:rsidRDefault="00171DAF" w:rsidP="00741ADD">
            <w:pPr>
              <w:rPr>
                <w:b/>
                <w:bCs/>
                <w:lang w:val="nl-BE"/>
              </w:rPr>
            </w:pPr>
            <w:r>
              <w:rPr>
                <w:lang w:val="nl-BE"/>
              </w:rPr>
              <w:t>De code van het volgende voorbeeld vind je onder solution</w:t>
            </w:r>
            <w:r w:rsidRPr="00766346">
              <w:rPr>
                <w:lang w:val="nl-BE"/>
              </w:rPr>
              <w:t xml:space="preserve"> </w:t>
            </w:r>
            <w:r w:rsidRPr="00171DAF">
              <w:rPr>
                <w:b/>
                <w:bCs/>
                <w:lang w:val="nl-BE"/>
              </w:rPr>
              <w:t>Uccl.OOD.ASYNC</w:t>
            </w:r>
          </w:p>
        </w:tc>
      </w:tr>
    </w:tbl>
    <w:p w14:paraId="09125D10" w14:textId="77777777" w:rsidR="00171DAF" w:rsidRDefault="00171DAF" w:rsidP="00D47474">
      <w:pPr>
        <w:rPr>
          <w:lang w:eastAsia="nl-BE"/>
        </w:rPr>
      </w:pPr>
    </w:p>
    <w:tbl>
      <w:tblPr>
        <w:tblStyle w:val="TableGrid-GreyHeader1"/>
        <w:tblW w:w="9072" w:type="dxa"/>
        <w:tblInd w:w="-5" w:type="dxa"/>
        <w:tblBorders>
          <w:top w:val="none" w:sz="0" w:space="0" w:color="auto"/>
          <w:left w:val="none" w:sz="0" w:space="0" w:color="auto"/>
          <w:bottom w:val="none" w:sz="0" w:space="0" w:color="auto"/>
          <w:right w:val="none" w:sz="0" w:space="0" w:color="auto"/>
          <w:insideV w:val="none" w:sz="0" w:space="0" w:color="auto"/>
        </w:tblBorders>
        <w:tblLayout w:type="fixed"/>
        <w:tblCellMar>
          <w:top w:w="108" w:type="dxa"/>
          <w:bottom w:w="108" w:type="dxa"/>
        </w:tblCellMar>
        <w:tblLook w:val="04A0" w:firstRow="1" w:lastRow="0" w:firstColumn="1" w:lastColumn="0" w:noHBand="0" w:noVBand="1"/>
      </w:tblPr>
      <w:tblGrid>
        <w:gridCol w:w="1276"/>
        <w:gridCol w:w="7796"/>
      </w:tblGrid>
      <w:tr w:rsidR="00F52091" w:rsidRPr="00BB08E4" w14:paraId="055A9FDA" w14:textId="77777777" w:rsidTr="00720E50">
        <w:trPr>
          <w:trHeight w:val="397"/>
        </w:trPr>
        <w:tc>
          <w:tcPr>
            <w:tcW w:w="1276" w:type="dxa"/>
            <w:shd w:val="clear" w:color="auto" w:fill="auto"/>
          </w:tcPr>
          <w:p w14:paraId="526C6AAB" w14:textId="77777777" w:rsidR="00F52091" w:rsidRPr="00AD1150" w:rsidRDefault="00F52091" w:rsidP="00720E50">
            <w:pPr>
              <w:jc w:val="center"/>
              <w:rPr>
                <w:lang w:val="nl-BE" w:eastAsia="en-GB"/>
              </w:rPr>
            </w:pPr>
            <w:r w:rsidRPr="0036164B">
              <w:rPr>
                <w:noProof/>
                <w:szCs w:val="22"/>
                <w:lang w:eastAsia="en-GB"/>
              </w:rPr>
              <w:drawing>
                <wp:inline distT="0" distB="0" distL="0" distR="0" wp14:anchorId="00B3348F" wp14:editId="75F3F490">
                  <wp:extent cx="360000" cy="360000"/>
                  <wp:effectExtent l="0" t="0" r="2540" b="2540"/>
                  <wp:docPr id="1276047386" name="Picture 7" descr="Icon&#10;&#10;Description automatically generated">
                    <a:extLst xmlns:a="http://schemas.openxmlformats.org/drawingml/2006/main">
                      <a:ext uri="{FF2B5EF4-FFF2-40B4-BE49-F238E27FC236}">
                        <a16:creationId xmlns:a16="http://schemas.microsoft.com/office/drawing/2014/main" id="{E90CE49D-4545-4E80-AA58-7AF9245BCE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Icon&#10;&#10;Description automatically generated">
                            <a:extLst>
                              <a:ext uri="{FF2B5EF4-FFF2-40B4-BE49-F238E27FC236}">
                                <a16:creationId xmlns:a16="http://schemas.microsoft.com/office/drawing/2014/main" id="{E90CE49D-4545-4E80-AA58-7AF9245BCE0C}"/>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7796" w:type="dxa"/>
            <w:shd w:val="clear" w:color="auto" w:fill="F2F2F2" w:themeFill="background1" w:themeFillShade="F2"/>
          </w:tcPr>
          <w:p w14:paraId="2444FAEA" w14:textId="159EC5A3" w:rsidR="00F52091" w:rsidRPr="00B20997" w:rsidRDefault="00F52091" w:rsidP="00720E50">
            <w:pPr>
              <w:rPr>
                <w:lang w:val="nl-BE"/>
              </w:rPr>
            </w:pPr>
            <w:r>
              <w:rPr>
                <w:rFonts w:eastAsiaTheme="majorEastAsia"/>
                <w:lang w:val="nl-BE"/>
              </w:rPr>
              <w:t xml:space="preserve">Onder de </w:t>
            </w:r>
            <w:r>
              <w:rPr>
                <w:rFonts w:eastAsiaTheme="majorEastAsia"/>
                <w:b/>
                <w:bCs/>
                <w:lang w:val="nl-BE"/>
              </w:rPr>
              <w:t>Media Gallery</w:t>
            </w:r>
            <w:r>
              <w:rPr>
                <w:rFonts w:eastAsiaTheme="majorEastAsia"/>
                <w:lang w:val="nl-BE"/>
              </w:rPr>
              <w:t xml:space="preserve"> is er een video </w:t>
            </w:r>
            <w:r w:rsidRPr="00B20997">
              <w:rPr>
                <w:rFonts w:eastAsiaTheme="majorEastAsia"/>
                <w:b/>
                <w:bCs/>
                <w:lang w:val="nl-BE"/>
              </w:rPr>
              <w:t xml:space="preserve">OOD </w:t>
            </w:r>
            <w:r>
              <w:rPr>
                <w:rFonts w:eastAsiaTheme="majorEastAsia"/>
                <w:b/>
                <w:bCs/>
                <w:lang w:val="nl-BE"/>
              </w:rPr>
              <w:t xml:space="preserve">– </w:t>
            </w:r>
            <w:r>
              <w:rPr>
                <w:rFonts w:eastAsiaTheme="majorEastAsia"/>
                <w:b/>
                <w:bCs/>
                <w:lang w:val="nl-BE"/>
              </w:rPr>
              <w:t>Sync naar Async</w:t>
            </w:r>
            <w:r>
              <w:rPr>
                <w:rFonts w:eastAsiaTheme="majorEastAsia"/>
                <w:b/>
                <w:bCs/>
                <w:lang w:val="nl-BE"/>
              </w:rPr>
              <w:t xml:space="preserve"> </w:t>
            </w:r>
            <w:r>
              <w:rPr>
                <w:rFonts w:eastAsiaTheme="majorEastAsia"/>
                <w:lang w:val="nl-BE"/>
              </w:rPr>
              <w:t>die dit voorbeeld doorloopt</w:t>
            </w:r>
          </w:p>
        </w:tc>
      </w:tr>
    </w:tbl>
    <w:p w14:paraId="6E3716A3" w14:textId="77777777" w:rsidR="00F52091" w:rsidRPr="0036164B" w:rsidRDefault="00F52091" w:rsidP="00D47474">
      <w:pPr>
        <w:rPr>
          <w:lang w:eastAsia="nl-BE"/>
        </w:rPr>
      </w:pPr>
    </w:p>
    <w:p w14:paraId="30085C33" w14:textId="0A36E6D9" w:rsidR="00C10A98" w:rsidRDefault="00EC66E2" w:rsidP="00C10A98">
      <w:pPr>
        <w:pStyle w:val="Kop3"/>
      </w:pPr>
      <w:r>
        <w:t>Opzetten project</w:t>
      </w:r>
    </w:p>
    <w:p w14:paraId="48B0C95A" w14:textId="1A675BF8" w:rsidR="00CD462E" w:rsidRPr="0036164B" w:rsidRDefault="00406691" w:rsidP="00D47474">
      <w:r w:rsidRPr="00406691">
        <w:rPr>
          <w:lang w:val="en-GB"/>
        </w:rPr>
        <w:t xml:space="preserve">In ons </w:t>
      </w:r>
      <w:r w:rsidRPr="00406691">
        <w:rPr>
          <w:lang w:val="en-GB" w:eastAsia="nl-BE"/>
        </w:rPr>
        <w:t>Windows Form App maken we ee</w:t>
      </w:r>
      <w:r w:rsidR="00CD462E" w:rsidRPr="00406691">
        <w:rPr>
          <w:lang w:val="en-GB"/>
        </w:rPr>
        <w:t>n class DownloadService</w:t>
      </w:r>
      <w:r w:rsidRPr="00406691">
        <w:rPr>
          <w:lang w:val="en-GB"/>
        </w:rPr>
        <w:t xml:space="preserve">. </w:t>
      </w:r>
      <w:r w:rsidRPr="00406691">
        <w:t>In deze class</w:t>
      </w:r>
      <w:r w:rsidR="00CD462E" w:rsidRPr="00406691">
        <w:t xml:space="preserve"> </w:t>
      </w:r>
      <w:r w:rsidR="00CD462E" w:rsidRPr="0036164B">
        <w:t>maken we een synchrone methode</w:t>
      </w:r>
      <w:r w:rsidR="0093287E">
        <w:t xml:space="preserve"> </w:t>
      </w:r>
      <w:r w:rsidR="0093287E" w:rsidRPr="0093287E">
        <w:t>DownloadWebsite</w:t>
      </w:r>
      <w:r w:rsidR="00CD462E" w:rsidRPr="0036164B">
        <w:t xml:space="preserve"> aan.</w:t>
      </w:r>
      <w:r w:rsidR="00623329">
        <w:t xml:space="preserve"> We gebruiken hiervoor de verouderde class WebClient, en negeren de foutboodschappen dat dit geen ideale oplossing is:</w:t>
      </w:r>
    </w:p>
    <w:p w14:paraId="38BAC557" w14:textId="77777777" w:rsidR="00CD462E" w:rsidRPr="00623329" w:rsidRDefault="00CD462E" w:rsidP="00623329">
      <w:pPr>
        <w:pStyle w:val="Code"/>
        <w:rPr>
          <w:lang w:val="en-GB" w:eastAsia="nl-BE"/>
        </w:rPr>
      </w:pPr>
      <w:r w:rsidRPr="0036164B">
        <w:rPr>
          <w:lang w:eastAsia="nl-BE"/>
        </w:rPr>
        <w:t xml:space="preserve">    </w:t>
      </w:r>
      <w:r w:rsidRPr="00623329">
        <w:rPr>
          <w:color w:val="0000FF"/>
          <w:lang w:val="en-GB" w:eastAsia="nl-BE"/>
        </w:rPr>
        <w:t>public</w:t>
      </w:r>
      <w:r w:rsidRPr="00623329">
        <w:rPr>
          <w:lang w:val="en-GB" w:eastAsia="nl-BE"/>
        </w:rPr>
        <w:t xml:space="preserve"> </w:t>
      </w:r>
      <w:r w:rsidRPr="00623329">
        <w:rPr>
          <w:color w:val="0000FF"/>
          <w:lang w:val="en-GB" w:eastAsia="nl-BE"/>
        </w:rPr>
        <w:t>string</w:t>
      </w:r>
      <w:r w:rsidRPr="00623329">
        <w:rPr>
          <w:lang w:val="en-GB" w:eastAsia="nl-BE"/>
        </w:rPr>
        <w:t xml:space="preserve"> DownloadWebsite(</w:t>
      </w:r>
      <w:r w:rsidRPr="00623329">
        <w:rPr>
          <w:color w:val="0000FF"/>
          <w:lang w:val="en-GB" w:eastAsia="nl-BE"/>
        </w:rPr>
        <w:t>string</w:t>
      </w:r>
      <w:r w:rsidRPr="00623329">
        <w:rPr>
          <w:lang w:val="en-GB" w:eastAsia="nl-BE"/>
        </w:rPr>
        <w:t xml:space="preserve"> url)</w:t>
      </w:r>
    </w:p>
    <w:p w14:paraId="70316635" w14:textId="77777777" w:rsidR="00CD462E" w:rsidRPr="008B6884" w:rsidRDefault="00CD462E" w:rsidP="00623329">
      <w:pPr>
        <w:pStyle w:val="Code"/>
        <w:rPr>
          <w:lang w:val="en-GB" w:eastAsia="nl-BE"/>
        </w:rPr>
      </w:pPr>
      <w:r w:rsidRPr="00623329">
        <w:rPr>
          <w:lang w:val="en-GB" w:eastAsia="nl-BE"/>
        </w:rPr>
        <w:t xml:space="preserve">    </w:t>
      </w:r>
      <w:r w:rsidRPr="008B6884">
        <w:rPr>
          <w:lang w:val="en-GB" w:eastAsia="nl-BE"/>
        </w:rPr>
        <w:t>{</w:t>
      </w:r>
    </w:p>
    <w:p w14:paraId="322AE3A9" w14:textId="77777777" w:rsidR="00CD462E" w:rsidRPr="008B6884" w:rsidRDefault="00CD462E" w:rsidP="00623329">
      <w:pPr>
        <w:pStyle w:val="Code"/>
        <w:rPr>
          <w:lang w:val="en-GB" w:eastAsia="nl-BE"/>
        </w:rPr>
      </w:pPr>
      <w:r w:rsidRPr="008B6884">
        <w:rPr>
          <w:lang w:val="en-GB" w:eastAsia="nl-BE"/>
        </w:rPr>
        <w:t xml:space="preserve">        </w:t>
      </w:r>
      <w:r w:rsidRPr="008B6884">
        <w:rPr>
          <w:color w:val="008000"/>
          <w:lang w:val="en-GB" w:eastAsia="nl-BE"/>
        </w:rPr>
        <w:t xml:space="preserve">//we use an obsolete class to demonstrate sync downloading  </w:t>
      </w:r>
    </w:p>
    <w:p w14:paraId="326C8D28" w14:textId="77777777" w:rsidR="00CD462E" w:rsidRPr="00E036E0" w:rsidRDefault="00CD462E" w:rsidP="00623329">
      <w:pPr>
        <w:pStyle w:val="Code"/>
        <w:rPr>
          <w:lang w:val="en-GB" w:eastAsia="nl-BE"/>
        </w:rPr>
      </w:pPr>
      <w:r w:rsidRPr="008B6884">
        <w:rPr>
          <w:lang w:val="en-GB" w:eastAsia="nl-BE"/>
        </w:rPr>
        <w:t xml:space="preserve">        </w:t>
      </w:r>
      <w:r w:rsidRPr="00E036E0">
        <w:rPr>
          <w:color w:val="0000FF"/>
          <w:lang w:val="en-GB" w:eastAsia="nl-BE"/>
        </w:rPr>
        <w:t>var</w:t>
      </w:r>
      <w:r w:rsidRPr="00E036E0">
        <w:rPr>
          <w:lang w:val="en-GB" w:eastAsia="nl-BE"/>
        </w:rPr>
        <w:t xml:space="preserve"> client = </w:t>
      </w:r>
      <w:r w:rsidRPr="00E036E0">
        <w:rPr>
          <w:color w:val="0000FF"/>
          <w:lang w:val="en-GB" w:eastAsia="nl-BE"/>
        </w:rPr>
        <w:t>new</w:t>
      </w:r>
      <w:r w:rsidRPr="00E036E0">
        <w:rPr>
          <w:lang w:val="en-GB" w:eastAsia="nl-BE"/>
        </w:rPr>
        <w:t xml:space="preserve"> </w:t>
      </w:r>
      <w:r w:rsidRPr="00E036E0">
        <w:rPr>
          <w:color w:val="2B91AF"/>
          <w:lang w:val="en-GB" w:eastAsia="nl-BE"/>
        </w:rPr>
        <w:t>WebClient</w:t>
      </w:r>
      <w:r w:rsidRPr="00E036E0">
        <w:rPr>
          <w:lang w:val="en-GB" w:eastAsia="nl-BE"/>
        </w:rPr>
        <w:t>();</w:t>
      </w:r>
    </w:p>
    <w:p w14:paraId="09700B4E" w14:textId="77777777" w:rsidR="00CD462E" w:rsidRPr="00E036E0" w:rsidRDefault="00CD462E" w:rsidP="00623329">
      <w:pPr>
        <w:pStyle w:val="Code"/>
        <w:rPr>
          <w:lang w:val="en-GB" w:eastAsia="nl-BE"/>
        </w:rPr>
      </w:pPr>
      <w:r w:rsidRPr="00E036E0">
        <w:rPr>
          <w:lang w:val="en-GB" w:eastAsia="nl-BE"/>
        </w:rPr>
        <w:t xml:space="preserve">        </w:t>
      </w:r>
      <w:r w:rsidRPr="00E036E0">
        <w:rPr>
          <w:color w:val="0000FF"/>
          <w:lang w:val="en-GB" w:eastAsia="nl-BE"/>
        </w:rPr>
        <w:t>return</w:t>
      </w:r>
      <w:r w:rsidRPr="00E036E0">
        <w:rPr>
          <w:lang w:val="en-GB" w:eastAsia="nl-BE"/>
        </w:rPr>
        <w:t xml:space="preserve"> client.DownloadString(url).Length.ToString();</w:t>
      </w:r>
    </w:p>
    <w:p w14:paraId="627986F3" w14:textId="4C23F3AB" w:rsidR="00CD462E" w:rsidRPr="0036164B" w:rsidRDefault="00CD462E" w:rsidP="00623329">
      <w:pPr>
        <w:pStyle w:val="Code"/>
        <w:rPr>
          <w:lang w:eastAsia="nl-BE"/>
        </w:rPr>
      </w:pPr>
      <w:r w:rsidRPr="00E036E0">
        <w:rPr>
          <w:lang w:val="en-GB" w:eastAsia="nl-BE"/>
        </w:rPr>
        <w:t xml:space="preserve">    </w:t>
      </w:r>
      <w:r w:rsidRPr="0036164B">
        <w:rPr>
          <w:lang w:eastAsia="nl-BE"/>
        </w:rPr>
        <w:t>}</w:t>
      </w:r>
    </w:p>
    <w:p w14:paraId="1A47C888" w14:textId="4EE4C1FA" w:rsidR="00CD462E" w:rsidRPr="0036164B" w:rsidRDefault="00CD462E" w:rsidP="00CD462E">
      <w:pPr>
        <w:rPr>
          <w:rFonts w:ascii="Cascadia Mono" w:hAnsi="Cascadia Mono" w:cs="Cascadia Mono"/>
          <w:color w:val="000000"/>
          <w:sz w:val="19"/>
          <w:szCs w:val="19"/>
          <w:lang w:eastAsia="nl-BE"/>
        </w:rPr>
      </w:pPr>
    </w:p>
    <w:p w14:paraId="38F272FB" w14:textId="17EAAE75" w:rsidR="00CD462E" w:rsidRPr="0036164B" w:rsidRDefault="00CD462E" w:rsidP="00CD462E">
      <w:r w:rsidRPr="0036164B">
        <w:t>We gaan dus een webpagina downloaden, en de lengte van de gedownloade html pagina teruggeven. We doen dit dan voor een paar sites, zodat we daadwerkelijk wat tijd nodig hebben:</w:t>
      </w:r>
    </w:p>
    <w:p w14:paraId="138241F7" w14:textId="77777777" w:rsidR="00CD462E" w:rsidRPr="00E036E0" w:rsidRDefault="00CD462E" w:rsidP="00246042">
      <w:pPr>
        <w:pStyle w:val="Code"/>
        <w:rPr>
          <w:lang w:val="en-GB" w:eastAsia="nl-BE"/>
        </w:rPr>
      </w:pPr>
      <w:r w:rsidRPr="000121AC">
        <w:rPr>
          <w:lang w:eastAsia="nl-BE"/>
        </w:rPr>
        <w:t xml:space="preserve">    </w:t>
      </w:r>
      <w:r w:rsidRPr="00E036E0">
        <w:rPr>
          <w:color w:val="0000FF"/>
          <w:lang w:val="en-GB" w:eastAsia="nl-BE"/>
        </w:rPr>
        <w:t>private</w:t>
      </w:r>
      <w:r w:rsidRPr="00E036E0">
        <w:rPr>
          <w:lang w:val="en-GB" w:eastAsia="nl-BE"/>
        </w:rPr>
        <w:t xml:space="preserve"> </w:t>
      </w:r>
      <w:r w:rsidRPr="00E036E0">
        <w:rPr>
          <w:color w:val="0000FF"/>
          <w:lang w:val="en-GB" w:eastAsia="nl-BE"/>
        </w:rPr>
        <w:t>void</w:t>
      </w:r>
      <w:r w:rsidRPr="00E036E0">
        <w:rPr>
          <w:lang w:val="en-GB" w:eastAsia="nl-BE"/>
        </w:rPr>
        <w:t xml:space="preserve"> btnSync_Click(</w:t>
      </w:r>
      <w:r w:rsidRPr="00E036E0">
        <w:rPr>
          <w:color w:val="0000FF"/>
          <w:lang w:val="en-GB" w:eastAsia="nl-BE"/>
        </w:rPr>
        <w:t>object</w:t>
      </w:r>
      <w:r w:rsidRPr="00E036E0">
        <w:rPr>
          <w:lang w:val="en-GB" w:eastAsia="nl-BE"/>
        </w:rPr>
        <w:t xml:space="preserve"> sender, </w:t>
      </w:r>
      <w:r w:rsidRPr="00E036E0">
        <w:rPr>
          <w:color w:val="2B91AF"/>
          <w:lang w:val="en-GB" w:eastAsia="nl-BE"/>
        </w:rPr>
        <w:t>EventArgs</w:t>
      </w:r>
      <w:r w:rsidRPr="00E036E0">
        <w:rPr>
          <w:lang w:val="en-GB" w:eastAsia="nl-BE"/>
        </w:rPr>
        <w:t xml:space="preserve"> e)</w:t>
      </w:r>
    </w:p>
    <w:p w14:paraId="07295B07" w14:textId="77777777" w:rsidR="00CD462E" w:rsidRPr="00A94B81" w:rsidRDefault="00CD462E" w:rsidP="00246042">
      <w:pPr>
        <w:pStyle w:val="Code"/>
        <w:rPr>
          <w:lang w:val="en-GB" w:eastAsia="nl-BE"/>
        </w:rPr>
      </w:pPr>
      <w:r w:rsidRPr="00E036E0">
        <w:rPr>
          <w:lang w:val="en-GB" w:eastAsia="nl-BE"/>
        </w:rPr>
        <w:t xml:space="preserve">    </w:t>
      </w:r>
      <w:r w:rsidRPr="00A94B81">
        <w:rPr>
          <w:lang w:val="en-GB" w:eastAsia="nl-BE"/>
        </w:rPr>
        <w:t>{</w:t>
      </w:r>
    </w:p>
    <w:p w14:paraId="5895DB28" w14:textId="77777777" w:rsidR="00CD462E" w:rsidRPr="00E036E0" w:rsidRDefault="00CD462E" w:rsidP="00246042">
      <w:pPr>
        <w:pStyle w:val="Code"/>
        <w:rPr>
          <w:lang w:val="en-GB" w:eastAsia="nl-BE"/>
        </w:rPr>
      </w:pPr>
      <w:r w:rsidRPr="00A94B81">
        <w:rPr>
          <w:lang w:val="en-GB" w:eastAsia="nl-BE"/>
        </w:rPr>
        <w:t xml:space="preserve">        </w:t>
      </w:r>
      <w:r w:rsidRPr="00E036E0">
        <w:rPr>
          <w:color w:val="0000FF"/>
          <w:lang w:val="en-GB" w:eastAsia="nl-BE"/>
        </w:rPr>
        <w:t>var</w:t>
      </w:r>
      <w:r w:rsidRPr="00E036E0">
        <w:rPr>
          <w:lang w:val="en-GB" w:eastAsia="nl-BE"/>
        </w:rPr>
        <w:t xml:space="preserve"> watch = </w:t>
      </w:r>
      <w:r w:rsidRPr="00E036E0">
        <w:rPr>
          <w:color w:val="0000FF"/>
          <w:lang w:val="en-GB" w:eastAsia="nl-BE"/>
        </w:rPr>
        <w:t>new</w:t>
      </w:r>
      <w:r w:rsidRPr="00E036E0">
        <w:rPr>
          <w:lang w:val="en-GB" w:eastAsia="nl-BE"/>
        </w:rPr>
        <w:t xml:space="preserve"> </w:t>
      </w:r>
      <w:r w:rsidRPr="00E036E0">
        <w:rPr>
          <w:color w:val="2B91AF"/>
          <w:lang w:val="en-GB" w:eastAsia="nl-BE"/>
        </w:rPr>
        <w:t>Stopwatch</w:t>
      </w:r>
      <w:r w:rsidRPr="00E036E0">
        <w:rPr>
          <w:lang w:val="en-GB" w:eastAsia="nl-BE"/>
        </w:rPr>
        <w:t>();</w:t>
      </w:r>
    </w:p>
    <w:p w14:paraId="08056F8B" w14:textId="77777777" w:rsidR="00CD462E" w:rsidRPr="00E036E0" w:rsidRDefault="00CD462E" w:rsidP="00246042">
      <w:pPr>
        <w:pStyle w:val="Code"/>
        <w:rPr>
          <w:lang w:val="en-GB" w:eastAsia="nl-BE"/>
        </w:rPr>
      </w:pPr>
      <w:r w:rsidRPr="00E036E0">
        <w:rPr>
          <w:lang w:val="en-GB" w:eastAsia="nl-BE"/>
        </w:rPr>
        <w:t xml:space="preserve">        watch.Start();</w:t>
      </w:r>
    </w:p>
    <w:p w14:paraId="5394CB16" w14:textId="77777777" w:rsidR="00CD462E" w:rsidRPr="00E036E0" w:rsidRDefault="00CD462E" w:rsidP="00246042">
      <w:pPr>
        <w:pStyle w:val="Code"/>
        <w:rPr>
          <w:lang w:val="en-GB" w:eastAsia="nl-BE"/>
        </w:rPr>
      </w:pPr>
    </w:p>
    <w:p w14:paraId="0E3FEF8D" w14:textId="77777777" w:rsidR="00CD462E" w:rsidRPr="00E036E0" w:rsidRDefault="00CD462E" w:rsidP="00246042">
      <w:pPr>
        <w:pStyle w:val="Code"/>
        <w:rPr>
          <w:lang w:val="en-GB" w:eastAsia="nl-BE"/>
        </w:rPr>
      </w:pPr>
      <w:r w:rsidRPr="00E036E0">
        <w:rPr>
          <w:lang w:val="en-GB" w:eastAsia="nl-BE"/>
        </w:rPr>
        <w:t xml:space="preserve">        </w:t>
      </w:r>
      <w:r w:rsidRPr="00E036E0">
        <w:rPr>
          <w:color w:val="2B91AF"/>
          <w:lang w:val="en-GB" w:eastAsia="nl-BE"/>
        </w:rPr>
        <w:t>StringBuilder</w:t>
      </w:r>
      <w:r w:rsidRPr="00E036E0">
        <w:rPr>
          <w:lang w:val="en-GB" w:eastAsia="nl-BE"/>
        </w:rPr>
        <w:t xml:space="preserve"> sb = </w:t>
      </w:r>
      <w:r w:rsidRPr="00E036E0">
        <w:rPr>
          <w:color w:val="0000FF"/>
          <w:lang w:val="en-GB" w:eastAsia="nl-BE"/>
        </w:rPr>
        <w:t>new</w:t>
      </w:r>
      <w:r w:rsidRPr="00E036E0">
        <w:rPr>
          <w:lang w:val="en-GB" w:eastAsia="nl-BE"/>
        </w:rPr>
        <w:t xml:space="preserve"> </w:t>
      </w:r>
      <w:r w:rsidRPr="00E036E0">
        <w:rPr>
          <w:color w:val="2B91AF"/>
          <w:lang w:val="en-GB" w:eastAsia="nl-BE"/>
        </w:rPr>
        <w:t>StringBuilder</w:t>
      </w:r>
      <w:r w:rsidRPr="00E036E0">
        <w:rPr>
          <w:lang w:val="en-GB" w:eastAsia="nl-BE"/>
        </w:rPr>
        <w:t>();</w:t>
      </w:r>
    </w:p>
    <w:p w14:paraId="45D59E8F" w14:textId="77777777" w:rsidR="00CD462E" w:rsidRPr="00E036E0" w:rsidRDefault="00CD462E" w:rsidP="00246042">
      <w:pPr>
        <w:pStyle w:val="Code"/>
        <w:rPr>
          <w:lang w:val="en-GB" w:eastAsia="nl-BE"/>
        </w:rPr>
      </w:pPr>
      <w:r w:rsidRPr="00E036E0">
        <w:rPr>
          <w:lang w:val="en-GB" w:eastAsia="nl-BE"/>
        </w:rPr>
        <w:t xml:space="preserve">        </w:t>
      </w:r>
      <w:r w:rsidRPr="00E036E0">
        <w:rPr>
          <w:color w:val="0000FF"/>
          <w:lang w:val="en-GB" w:eastAsia="nl-BE"/>
        </w:rPr>
        <w:t>foreach</w:t>
      </w:r>
      <w:r w:rsidRPr="00E036E0">
        <w:rPr>
          <w:lang w:val="en-GB" w:eastAsia="nl-BE"/>
        </w:rPr>
        <w:t xml:space="preserve"> (</w:t>
      </w:r>
      <w:r w:rsidRPr="00E036E0">
        <w:rPr>
          <w:color w:val="0000FF"/>
          <w:lang w:val="en-GB" w:eastAsia="nl-BE"/>
        </w:rPr>
        <w:t>var</w:t>
      </w:r>
      <w:r w:rsidRPr="00E036E0">
        <w:rPr>
          <w:lang w:val="en-GB" w:eastAsia="nl-BE"/>
        </w:rPr>
        <w:t xml:space="preserve"> website </w:t>
      </w:r>
      <w:r w:rsidRPr="00E036E0">
        <w:rPr>
          <w:color w:val="0000FF"/>
          <w:lang w:val="en-GB" w:eastAsia="nl-BE"/>
        </w:rPr>
        <w:t>in</w:t>
      </w:r>
      <w:r w:rsidRPr="00E036E0">
        <w:rPr>
          <w:lang w:val="en-GB" w:eastAsia="nl-BE"/>
        </w:rPr>
        <w:t xml:space="preserve"> _websites)</w:t>
      </w:r>
    </w:p>
    <w:p w14:paraId="2F309F7A" w14:textId="77777777" w:rsidR="00CD462E" w:rsidRPr="00A94B81" w:rsidRDefault="00CD462E" w:rsidP="00246042">
      <w:pPr>
        <w:pStyle w:val="Code"/>
        <w:rPr>
          <w:lang w:val="en-GB" w:eastAsia="nl-BE"/>
        </w:rPr>
      </w:pPr>
      <w:r w:rsidRPr="00E036E0">
        <w:rPr>
          <w:lang w:val="en-GB" w:eastAsia="nl-BE"/>
        </w:rPr>
        <w:t xml:space="preserve">        </w:t>
      </w:r>
      <w:r w:rsidRPr="00A94B81">
        <w:rPr>
          <w:lang w:val="en-GB" w:eastAsia="nl-BE"/>
        </w:rPr>
        <w:t>{</w:t>
      </w:r>
    </w:p>
    <w:p w14:paraId="09B8E9C5" w14:textId="77777777" w:rsidR="00246042" w:rsidRDefault="00246042" w:rsidP="00246042">
      <w:pPr>
        <w:pStyle w:val="Code"/>
        <w:rPr>
          <w:color w:val="2B91AF"/>
          <w:lang w:val="en-GB" w:eastAsia="nl-BE"/>
        </w:rPr>
      </w:pPr>
      <w:r>
        <w:rPr>
          <w:lang w:val="en-GB" w:eastAsia="nl-BE"/>
        </w:rPr>
        <w:t xml:space="preserve">           </w:t>
      </w:r>
      <w:r w:rsidR="00CD462E" w:rsidRPr="00A94B81">
        <w:rPr>
          <w:lang w:val="en-GB" w:eastAsia="nl-BE"/>
        </w:rPr>
        <w:t>sb.AppendLine(</w:t>
      </w:r>
      <w:r w:rsidR="00CD462E" w:rsidRPr="00A94B81">
        <w:rPr>
          <w:color w:val="A31515"/>
          <w:lang w:val="en-GB" w:eastAsia="nl-BE"/>
        </w:rPr>
        <w:t>$"</w:t>
      </w:r>
      <w:r w:rsidR="00CD462E" w:rsidRPr="00A94B81">
        <w:rPr>
          <w:lang w:val="en-GB" w:eastAsia="nl-BE"/>
        </w:rPr>
        <w:t>{website}</w:t>
      </w:r>
      <w:r w:rsidR="00CD462E" w:rsidRPr="00A94B81">
        <w:rPr>
          <w:color w:val="A31515"/>
          <w:lang w:val="en-GB" w:eastAsia="nl-BE"/>
        </w:rPr>
        <w:t xml:space="preserve">: </w:t>
      </w:r>
      <w:r w:rsidR="00CD462E" w:rsidRPr="00A94B81">
        <w:rPr>
          <w:lang w:val="en-GB" w:eastAsia="nl-BE"/>
        </w:rPr>
        <w:t>{</w:t>
      </w:r>
      <w:r w:rsidR="00B7738B" w:rsidRPr="00A94B81">
        <w:rPr>
          <w:color w:val="2B91AF"/>
          <w:lang w:val="en-GB" w:eastAsia="nl-BE"/>
        </w:rPr>
        <w:t xml:space="preserve"> </w:t>
      </w:r>
      <w:r>
        <w:rPr>
          <w:color w:val="2B91AF"/>
          <w:lang w:val="en-GB" w:eastAsia="nl-BE"/>
        </w:rPr>
        <w:t xml:space="preserve">               </w:t>
      </w:r>
    </w:p>
    <w:p w14:paraId="7762E8C1" w14:textId="02CFDCA9" w:rsidR="00CD462E" w:rsidRPr="00A94B81" w:rsidRDefault="00246042" w:rsidP="00246042">
      <w:pPr>
        <w:pStyle w:val="Code"/>
        <w:rPr>
          <w:lang w:val="en-GB" w:eastAsia="nl-BE"/>
        </w:rPr>
      </w:pPr>
      <w:r>
        <w:rPr>
          <w:color w:val="2B91AF"/>
          <w:lang w:val="en-GB" w:eastAsia="nl-BE"/>
        </w:rPr>
        <w:t xml:space="preserve">           </w:t>
      </w:r>
      <w:r w:rsidR="00B7738B" w:rsidRPr="00A94B81">
        <w:rPr>
          <w:color w:val="2B91AF"/>
          <w:lang w:val="en-GB" w:eastAsia="nl-BE"/>
        </w:rPr>
        <w:t>DownloadService</w:t>
      </w:r>
      <w:r w:rsidR="00CD462E" w:rsidRPr="00A94B81">
        <w:rPr>
          <w:lang w:val="en-GB" w:eastAsia="nl-BE"/>
        </w:rPr>
        <w:t>.DownloadWebsite(website)}</w:t>
      </w:r>
      <w:r w:rsidR="00CD462E" w:rsidRPr="00A94B81">
        <w:rPr>
          <w:color w:val="A31515"/>
          <w:lang w:val="en-GB" w:eastAsia="nl-BE"/>
        </w:rPr>
        <w:t>"</w:t>
      </w:r>
      <w:r w:rsidR="00CD462E" w:rsidRPr="00A94B81">
        <w:rPr>
          <w:lang w:val="en-GB" w:eastAsia="nl-BE"/>
        </w:rPr>
        <w:t>);</w:t>
      </w:r>
    </w:p>
    <w:p w14:paraId="2888215C" w14:textId="77777777" w:rsidR="00CD462E" w:rsidRPr="00A94B81" w:rsidRDefault="00CD462E" w:rsidP="00246042">
      <w:pPr>
        <w:pStyle w:val="Code"/>
        <w:rPr>
          <w:lang w:val="en-GB" w:eastAsia="nl-BE"/>
        </w:rPr>
      </w:pPr>
      <w:r w:rsidRPr="00A94B81">
        <w:rPr>
          <w:lang w:val="en-GB" w:eastAsia="nl-BE"/>
        </w:rPr>
        <w:t xml:space="preserve">        }</w:t>
      </w:r>
    </w:p>
    <w:p w14:paraId="097499F8" w14:textId="77777777" w:rsidR="00CD462E" w:rsidRPr="00E036E0" w:rsidRDefault="00CD462E" w:rsidP="00246042">
      <w:pPr>
        <w:pStyle w:val="Code"/>
        <w:rPr>
          <w:lang w:val="en-GB" w:eastAsia="nl-BE"/>
        </w:rPr>
      </w:pPr>
      <w:r w:rsidRPr="00A94B81">
        <w:rPr>
          <w:lang w:val="en-GB" w:eastAsia="nl-BE"/>
        </w:rPr>
        <w:t xml:space="preserve">        </w:t>
      </w:r>
      <w:r w:rsidRPr="00E036E0">
        <w:rPr>
          <w:lang w:val="en-GB" w:eastAsia="nl-BE"/>
        </w:rPr>
        <w:t>watch.Stop();</w:t>
      </w:r>
    </w:p>
    <w:p w14:paraId="594386E0" w14:textId="77777777" w:rsidR="00CD462E" w:rsidRPr="00E036E0" w:rsidRDefault="00CD462E" w:rsidP="00246042">
      <w:pPr>
        <w:pStyle w:val="Code"/>
        <w:rPr>
          <w:lang w:val="en-GB" w:eastAsia="nl-BE"/>
        </w:rPr>
      </w:pPr>
      <w:r w:rsidRPr="00E036E0">
        <w:rPr>
          <w:lang w:val="en-GB" w:eastAsia="nl-BE"/>
        </w:rPr>
        <w:t xml:space="preserve">        sb.AppendLine(</w:t>
      </w:r>
      <w:r w:rsidRPr="00E036E0">
        <w:rPr>
          <w:color w:val="A31515"/>
          <w:lang w:val="en-GB" w:eastAsia="nl-BE"/>
        </w:rPr>
        <w:t xml:space="preserve">$"Elapsed time: </w:t>
      </w:r>
      <w:r w:rsidRPr="00E036E0">
        <w:rPr>
          <w:lang w:val="en-GB" w:eastAsia="nl-BE"/>
        </w:rPr>
        <w:t>{watch.ElapsedMilliseconds}</w:t>
      </w:r>
      <w:r w:rsidRPr="00E036E0">
        <w:rPr>
          <w:color w:val="A31515"/>
          <w:lang w:val="en-GB" w:eastAsia="nl-BE"/>
        </w:rPr>
        <w:t>"</w:t>
      </w:r>
      <w:r w:rsidRPr="00E036E0">
        <w:rPr>
          <w:lang w:val="en-GB" w:eastAsia="nl-BE"/>
        </w:rPr>
        <w:t>);</w:t>
      </w:r>
    </w:p>
    <w:p w14:paraId="0E9A19AB" w14:textId="77777777" w:rsidR="00CD462E" w:rsidRPr="0036164B" w:rsidRDefault="00CD462E" w:rsidP="00246042">
      <w:pPr>
        <w:pStyle w:val="Code"/>
        <w:rPr>
          <w:lang w:eastAsia="nl-BE"/>
        </w:rPr>
      </w:pPr>
      <w:r w:rsidRPr="00E036E0">
        <w:rPr>
          <w:lang w:val="en-GB" w:eastAsia="nl-BE"/>
        </w:rPr>
        <w:t xml:space="preserve">        </w:t>
      </w:r>
      <w:r w:rsidRPr="0036164B">
        <w:rPr>
          <w:lang w:eastAsia="nl-BE"/>
        </w:rPr>
        <w:t>tbOutput.Text = sb.ToString();</w:t>
      </w:r>
    </w:p>
    <w:p w14:paraId="21339007" w14:textId="48D763E0" w:rsidR="00CD462E" w:rsidRPr="0036164B" w:rsidRDefault="00CD462E" w:rsidP="00246042">
      <w:pPr>
        <w:pStyle w:val="Code"/>
      </w:pPr>
      <w:r w:rsidRPr="0036164B">
        <w:rPr>
          <w:lang w:eastAsia="nl-BE"/>
        </w:rPr>
        <w:lastRenderedPageBreak/>
        <w:t xml:space="preserve">    }</w:t>
      </w:r>
    </w:p>
    <w:p w14:paraId="1338A669" w14:textId="003E5283" w:rsidR="00CD462E" w:rsidRPr="0036164B" w:rsidRDefault="00CD462E" w:rsidP="00CD462E">
      <w:pPr>
        <w:rPr>
          <w:lang w:eastAsia="nl-BE"/>
        </w:rPr>
      </w:pPr>
      <w:r w:rsidRPr="0036164B">
        <w:rPr>
          <w:lang w:eastAsia="nl-BE"/>
        </w:rPr>
        <w:t>Wanneer we dit testen zien we volgend resultaat:</w:t>
      </w:r>
    </w:p>
    <w:p w14:paraId="5DB28342" w14:textId="77777777" w:rsidR="00CD462E" w:rsidRPr="0036164B" w:rsidRDefault="00CD462E" w:rsidP="00CD462E">
      <w:pPr>
        <w:pStyle w:val="Code"/>
        <w:rPr>
          <w:sz w:val="20"/>
          <w:szCs w:val="20"/>
          <w:lang w:eastAsia="nl-BE"/>
        </w:rPr>
      </w:pPr>
      <w:r w:rsidRPr="0036164B">
        <w:rPr>
          <w:sz w:val="20"/>
          <w:szCs w:val="20"/>
          <w:lang w:eastAsia="nl-BE"/>
        </w:rPr>
        <w:t>http://www.stackoverflow.com: 175224</w:t>
      </w:r>
    </w:p>
    <w:p w14:paraId="24625D22" w14:textId="77777777" w:rsidR="00CD462E" w:rsidRPr="0036164B" w:rsidRDefault="00CD462E" w:rsidP="00CD462E">
      <w:pPr>
        <w:pStyle w:val="Code"/>
        <w:rPr>
          <w:sz w:val="20"/>
          <w:szCs w:val="20"/>
          <w:lang w:eastAsia="nl-BE"/>
        </w:rPr>
      </w:pPr>
      <w:r w:rsidRPr="0036164B">
        <w:rPr>
          <w:sz w:val="20"/>
          <w:szCs w:val="20"/>
          <w:lang w:eastAsia="nl-BE"/>
        </w:rPr>
        <w:t>http://www.google.com: 49759</w:t>
      </w:r>
    </w:p>
    <w:p w14:paraId="6C9BB93D" w14:textId="77777777" w:rsidR="00CD462E" w:rsidRPr="0036164B" w:rsidRDefault="00CD462E" w:rsidP="00CD462E">
      <w:pPr>
        <w:pStyle w:val="Code"/>
        <w:rPr>
          <w:sz w:val="20"/>
          <w:szCs w:val="20"/>
          <w:lang w:eastAsia="nl-BE"/>
        </w:rPr>
      </w:pPr>
      <w:r w:rsidRPr="0036164B">
        <w:rPr>
          <w:sz w:val="20"/>
          <w:szCs w:val="20"/>
          <w:lang w:eastAsia="nl-BE"/>
        </w:rPr>
        <w:t>http://www.wikipedia.com: 73114</w:t>
      </w:r>
    </w:p>
    <w:p w14:paraId="2D1E5BD6" w14:textId="77777777" w:rsidR="00CD462E" w:rsidRPr="0036164B" w:rsidRDefault="00CD462E" w:rsidP="00CD462E">
      <w:pPr>
        <w:pStyle w:val="Code"/>
        <w:rPr>
          <w:sz w:val="20"/>
          <w:szCs w:val="20"/>
          <w:lang w:eastAsia="nl-BE"/>
        </w:rPr>
      </w:pPr>
      <w:r w:rsidRPr="0036164B">
        <w:rPr>
          <w:sz w:val="20"/>
          <w:szCs w:val="20"/>
          <w:lang w:eastAsia="nl-BE"/>
        </w:rPr>
        <w:t>http://www.youtube.com: 651598</w:t>
      </w:r>
    </w:p>
    <w:p w14:paraId="00B5F232" w14:textId="77777777" w:rsidR="00CD462E" w:rsidRPr="0036164B" w:rsidRDefault="00CD462E" w:rsidP="00CD462E">
      <w:pPr>
        <w:pStyle w:val="Code"/>
        <w:rPr>
          <w:sz w:val="20"/>
          <w:szCs w:val="20"/>
          <w:lang w:eastAsia="nl-BE"/>
        </w:rPr>
      </w:pPr>
      <w:r w:rsidRPr="0036164B">
        <w:rPr>
          <w:sz w:val="20"/>
          <w:szCs w:val="20"/>
          <w:lang w:eastAsia="nl-BE"/>
        </w:rPr>
        <w:t>https://intranet.ucll.be/: 24576</w:t>
      </w:r>
    </w:p>
    <w:p w14:paraId="5F190649" w14:textId="77777777" w:rsidR="00CD462E" w:rsidRPr="0036164B" w:rsidRDefault="00CD462E" w:rsidP="00CD462E">
      <w:pPr>
        <w:pStyle w:val="Code"/>
        <w:rPr>
          <w:sz w:val="20"/>
          <w:szCs w:val="20"/>
          <w:lang w:eastAsia="nl-BE"/>
        </w:rPr>
      </w:pPr>
      <w:r w:rsidRPr="0036164B">
        <w:rPr>
          <w:sz w:val="20"/>
          <w:szCs w:val="20"/>
          <w:lang w:eastAsia="nl-BE"/>
        </w:rPr>
        <w:t>http://www.euri.com: 268222</w:t>
      </w:r>
    </w:p>
    <w:p w14:paraId="71F02462" w14:textId="54FDC4A5" w:rsidR="00CD462E" w:rsidRPr="0036164B" w:rsidRDefault="00CD462E" w:rsidP="00CD462E">
      <w:pPr>
        <w:pStyle w:val="Code"/>
        <w:rPr>
          <w:sz w:val="20"/>
          <w:szCs w:val="20"/>
          <w:lang w:eastAsia="nl-BE"/>
        </w:rPr>
      </w:pPr>
      <w:r w:rsidRPr="0036164B">
        <w:rPr>
          <w:sz w:val="20"/>
          <w:szCs w:val="20"/>
          <w:lang w:eastAsia="nl-BE"/>
        </w:rPr>
        <w:t>Elapsed time: 4478</w:t>
      </w:r>
    </w:p>
    <w:p w14:paraId="266DC0AA" w14:textId="0D46D45B" w:rsidR="00CD462E" w:rsidRPr="0036164B" w:rsidRDefault="00CD462E" w:rsidP="00CD462E">
      <w:pPr>
        <w:rPr>
          <w:lang w:eastAsia="nl-BE"/>
        </w:rPr>
      </w:pPr>
    </w:p>
    <w:p w14:paraId="714D4E9E" w14:textId="2E3B73A1" w:rsidR="00CD462E" w:rsidRDefault="00064D5E" w:rsidP="00CD462E">
      <w:pPr>
        <w:rPr>
          <w:lang w:eastAsia="nl-BE"/>
        </w:rPr>
      </w:pPr>
      <w:r w:rsidRPr="0036164B">
        <w:rPr>
          <w:lang w:eastAsia="nl-BE"/>
        </w:rPr>
        <w:t xml:space="preserve">Als we dit een paar keer uitvoeren zien we dat de tijd wisselt tussen de 2000 en 5000ms. Er </w:t>
      </w:r>
      <w:r w:rsidR="00FD1E97">
        <w:rPr>
          <w:lang w:eastAsia="nl-BE"/>
        </w:rPr>
        <w:t xml:space="preserve">is </w:t>
      </w:r>
      <w:r w:rsidR="00FD1E97" w:rsidRPr="0036164B">
        <w:rPr>
          <w:lang w:eastAsia="nl-BE"/>
        </w:rPr>
        <w:t>echter</w:t>
      </w:r>
      <w:r w:rsidRPr="0036164B">
        <w:rPr>
          <w:lang w:eastAsia="nl-BE"/>
        </w:rPr>
        <w:t xml:space="preserve"> nog een belangrijke zaak die opvalt. Tijdens het uitvoeren van onze synchrone methode kunnen we niet interacteren met de GUI. We kunnen ons scherm niet verplaatsen, vergroten of verkleinen. Pas nadat onze methode uitgevoerd is, kunnen we terug andere acties doen.</w:t>
      </w:r>
      <w:r w:rsidR="00E45904" w:rsidRPr="0036164B">
        <w:rPr>
          <w:lang w:eastAsia="nl-BE"/>
        </w:rPr>
        <w:t xml:space="preserve"> Onze eerste stap is dus de GUI vrijgeven, terwijl onze methode verder blijft lopen.</w:t>
      </w:r>
    </w:p>
    <w:p w14:paraId="7FEE0267" w14:textId="357291CB" w:rsidR="003E69E9" w:rsidRPr="0036164B" w:rsidRDefault="003E69E9" w:rsidP="003E69E9">
      <w:pPr>
        <w:pStyle w:val="Kop3"/>
        <w:rPr>
          <w:lang w:eastAsia="nl-BE"/>
        </w:rPr>
      </w:pPr>
      <w:r>
        <w:rPr>
          <w:lang w:eastAsia="nl-BE"/>
        </w:rPr>
        <w:t>GUI vrijgeven</w:t>
      </w:r>
    </w:p>
    <w:p w14:paraId="72ADAA8F" w14:textId="20822D0F" w:rsidR="00E45904" w:rsidRPr="0036164B" w:rsidRDefault="00051196" w:rsidP="00CD462E">
      <w:pPr>
        <w:rPr>
          <w:lang w:eastAsia="nl-BE"/>
        </w:rPr>
      </w:pPr>
      <w:r w:rsidRPr="0036164B">
        <w:rPr>
          <w:lang w:eastAsia="nl-BE"/>
        </w:rPr>
        <w:t xml:space="preserve">We kunnen </w:t>
      </w:r>
      <w:r w:rsidR="00430E1A" w:rsidRPr="0036164B">
        <w:rPr>
          <w:lang w:eastAsia="nl-BE"/>
        </w:rPr>
        <w:t>onze download methode laten uitvoeren als een Task. Dit ziet er als volgt uit:</w:t>
      </w:r>
    </w:p>
    <w:p w14:paraId="3D075FEE" w14:textId="1D267CD3" w:rsidR="00430E1A" w:rsidRPr="00E036E0" w:rsidRDefault="00430E1A" w:rsidP="001A00FD">
      <w:pPr>
        <w:pStyle w:val="Code"/>
        <w:rPr>
          <w:lang w:val="en-GB" w:eastAsia="nl-BE"/>
        </w:rPr>
      </w:pPr>
      <w:r w:rsidRPr="00E036E0">
        <w:rPr>
          <w:color w:val="0000FF"/>
          <w:lang w:val="en-GB" w:eastAsia="nl-BE"/>
        </w:rPr>
        <w:t>await</w:t>
      </w:r>
      <w:r w:rsidRPr="00E036E0">
        <w:rPr>
          <w:lang w:val="en-GB" w:eastAsia="nl-BE"/>
        </w:rPr>
        <w:t xml:space="preserve"> </w:t>
      </w:r>
      <w:r w:rsidRPr="00E036E0">
        <w:rPr>
          <w:color w:val="2B91AF"/>
          <w:lang w:val="en-GB" w:eastAsia="nl-BE"/>
        </w:rPr>
        <w:t>Task</w:t>
      </w:r>
      <w:r w:rsidRPr="00E036E0">
        <w:rPr>
          <w:lang w:val="en-GB" w:eastAsia="nl-BE"/>
        </w:rPr>
        <w:t>.Run(() =&gt; _downloadService.DownloadWebsite(website))</w:t>
      </w:r>
    </w:p>
    <w:p w14:paraId="688F60C0" w14:textId="5F7F8522" w:rsidR="00430E1A" w:rsidRPr="00E036E0" w:rsidRDefault="00430E1A" w:rsidP="00430E1A">
      <w:pPr>
        <w:ind w:firstLine="708"/>
        <w:rPr>
          <w:rFonts w:ascii="Cascadia Mono" w:hAnsi="Cascadia Mono" w:cs="Cascadia Mono"/>
          <w:color w:val="000000"/>
          <w:sz w:val="19"/>
          <w:szCs w:val="19"/>
          <w:lang w:val="en-GB" w:eastAsia="nl-BE"/>
        </w:rPr>
      </w:pPr>
    </w:p>
    <w:p w14:paraId="247BC37D" w14:textId="77777777" w:rsidR="004E7D7E" w:rsidRDefault="000E7AD9" w:rsidP="00430E1A">
      <w:pPr>
        <w:rPr>
          <w:lang w:eastAsia="nl-BE"/>
        </w:rPr>
      </w:pPr>
      <w:r w:rsidRPr="0036164B">
        <w:rPr>
          <w:lang w:eastAsia="nl-BE"/>
        </w:rPr>
        <w:t xml:space="preserve">De Task.Run is een statische methode op de Task class. Deze neemt een delegate als parameter aan. Een delegate kunnen zien als een functie die doorgegeven wordt als parameter. Het return type van deze Task.Run is het resultaat van de doorgegeven methode, </w:t>
      </w:r>
      <w:r w:rsidR="00BD4F01">
        <w:rPr>
          <w:lang w:eastAsia="nl-BE"/>
        </w:rPr>
        <w:t>gewrapt</w:t>
      </w:r>
      <w:r w:rsidRPr="0036164B">
        <w:rPr>
          <w:lang w:eastAsia="nl-BE"/>
        </w:rPr>
        <w:t xml:space="preserve"> in een Task</w:t>
      </w:r>
      <w:r w:rsidR="00BD4F01">
        <w:rPr>
          <w:lang w:eastAsia="nl-BE"/>
        </w:rPr>
        <w:t xml:space="preserve"> object</w:t>
      </w:r>
      <w:r w:rsidRPr="0036164B">
        <w:rPr>
          <w:lang w:eastAsia="nl-BE"/>
        </w:rPr>
        <w:t xml:space="preserve">. In dit geval zal dit dus Task&lt;string&gt; worden. </w:t>
      </w:r>
    </w:p>
    <w:p w14:paraId="3A234BF5" w14:textId="11668151" w:rsidR="00430E1A" w:rsidRPr="0036164B" w:rsidRDefault="000E7AD9" w:rsidP="00430E1A">
      <w:pPr>
        <w:rPr>
          <w:lang w:eastAsia="nl-BE"/>
        </w:rPr>
      </w:pPr>
      <w:r w:rsidRPr="0036164B">
        <w:rPr>
          <w:lang w:eastAsia="nl-BE"/>
        </w:rPr>
        <w:t xml:space="preserve">Task&lt;string&gt; kan je lezen als een </w:t>
      </w:r>
      <w:r w:rsidRPr="004E7D7E">
        <w:rPr>
          <w:b/>
          <w:bCs/>
          <w:lang w:eastAsia="nl-BE"/>
        </w:rPr>
        <w:t>belofte</w:t>
      </w:r>
      <w:r w:rsidRPr="0036164B">
        <w:rPr>
          <w:lang w:eastAsia="nl-BE"/>
        </w:rPr>
        <w:t>. Er wordt beloof</w:t>
      </w:r>
      <w:r w:rsidR="00B31C27" w:rsidRPr="0036164B">
        <w:rPr>
          <w:lang w:eastAsia="nl-BE"/>
        </w:rPr>
        <w:t>d</w:t>
      </w:r>
      <w:r w:rsidRPr="0036164B">
        <w:rPr>
          <w:lang w:eastAsia="nl-BE"/>
        </w:rPr>
        <w:t xml:space="preserve"> dat er een string object opgeleverd zal worden, nadat de methode succesvol uitgevoerd is. </w:t>
      </w:r>
      <w:r w:rsidR="00B31C27" w:rsidRPr="0036164B">
        <w:rPr>
          <w:lang w:eastAsia="nl-BE"/>
        </w:rPr>
        <w:t xml:space="preserve">Deze belofte wordt pas voldaan wanneer we het nieuwe </w:t>
      </w:r>
      <w:r w:rsidR="00B31C27" w:rsidRPr="004E7D7E">
        <w:rPr>
          <w:b/>
          <w:bCs/>
          <w:lang w:eastAsia="nl-BE"/>
        </w:rPr>
        <w:t>await</w:t>
      </w:r>
      <w:r w:rsidR="00B31C27" w:rsidRPr="0036164B">
        <w:rPr>
          <w:lang w:eastAsia="nl-BE"/>
        </w:rPr>
        <w:t xml:space="preserve"> keyword gebruiken. Dit zal ervoor zorgen dat de belofte Task&lt;string&gt; omgezet wordt naar een bruikbaar string object. We wachten dus tot de belofte voltooid is, en als dit succesvol gedaan is, zullen we een string object terugkrijgen.</w:t>
      </w:r>
      <w:r w:rsidR="00E87808" w:rsidRPr="0036164B">
        <w:rPr>
          <w:lang w:eastAsia="nl-BE"/>
        </w:rPr>
        <w:t xml:space="preserve"> We zien dat we echter nog steeds een error krijgen:</w:t>
      </w:r>
    </w:p>
    <w:p w14:paraId="4D0F986D" w14:textId="781F754C" w:rsidR="00E87808" w:rsidRPr="0036164B" w:rsidRDefault="00E87808" w:rsidP="00430E1A">
      <w:pPr>
        <w:rPr>
          <w:lang w:eastAsia="nl-BE"/>
        </w:rPr>
      </w:pPr>
      <w:r w:rsidRPr="0036164B">
        <w:rPr>
          <w:noProof/>
          <w:lang w:eastAsia="nl-BE"/>
        </w:rPr>
        <w:lastRenderedPageBreak/>
        <w:drawing>
          <wp:inline distT="0" distB="0" distL="0" distR="0" wp14:anchorId="735BC51D" wp14:editId="1067C5E4">
            <wp:extent cx="5731510" cy="1050290"/>
            <wp:effectExtent l="0" t="0" r="2540" b="0"/>
            <wp:docPr id="54" name="Afbeelding 5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fbeelding 54" descr="Afbeelding met tekst&#10;&#10;Automatisch gegenereerde beschrijving"/>
                    <pic:cNvPicPr/>
                  </pic:nvPicPr>
                  <pic:blipFill>
                    <a:blip r:embed="rId45"/>
                    <a:stretch>
                      <a:fillRect/>
                    </a:stretch>
                  </pic:blipFill>
                  <pic:spPr>
                    <a:xfrm>
                      <a:off x="0" y="0"/>
                      <a:ext cx="5731510" cy="1050290"/>
                    </a:xfrm>
                    <a:prstGeom prst="rect">
                      <a:avLst/>
                    </a:prstGeom>
                  </pic:spPr>
                </pic:pic>
              </a:graphicData>
            </a:graphic>
          </wp:inline>
        </w:drawing>
      </w:r>
    </w:p>
    <w:p w14:paraId="3F5A1218" w14:textId="54874248" w:rsidR="006E35F7" w:rsidRPr="0036164B" w:rsidRDefault="00E87808" w:rsidP="00430E1A">
      <w:pPr>
        <w:rPr>
          <w:lang w:eastAsia="nl-BE"/>
        </w:rPr>
      </w:pPr>
      <w:r w:rsidRPr="0036164B">
        <w:rPr>
          <w:lang w:eastAsia="nl-BE"/>
        </w:rPr>
        <w:t xml:space="preserve">We moeten onze methode nog markeren als async. </w:t>
      </w:r>
      <w:r w:rsidR="006E35F7" w:rsidRPr="0036164B">
        <w:rPr>
          <w:lang w:eastAsia="nl-BE"/>
        </w:rPr>
        <w:t>Dit duidt aan dat onze methode asynchroon loopt. Ons event zal er dus als volgt uitzien:</w:t>
      </w:r>
    </w:p>
    <w:p w14:paraId="74CC3B75" w14:textId="77777777" w:rsidR="006E35F7" w:rsidRPr="00AD1150" w:rsidRDefault="006E35F7" w:rsidP="009A279B">
      <w:pPr>
        <w:pStyle w:val="Code"/>
        <w:rPr>
          <w:lang w:val="en-GB" w:eastAsia="nl-BE"/>
        </w:rPr>
      </w:pPr>
      <w:r w:rsidRPr="0036164B">
        <w:rPr>
          <w:lang w:eastAsia="nl-BE"/>
        </w:rPr>
        <w:t xml:space="preserve">    </w:t>
      </w:r>
      <w:r w:rsidRPr="00AD1150">
        <w:rPr>
          <w:color w:val="0000FF"/>
          <w:lang w:val="en-GB" w:eastAsia="nl-BE"/>
        </w:rPr>
        <w:t>private</w:t>
      </w:r>
      <w:r w:rsidRPr="00AD1150">
        <w:rPr>
          <w:lang w:val="en-GB" w:eastAsia="nl-BE"/>
        </w:rPr>
        <w:t xml:space="preserve"> </w:t>
      </w:r>
      <w:r w:rsidRPr="00AD1150">
        <w:rPr>
          <w:color w:val="0000FF"/>
          <w:lang w:val="en-GB" w:eastAsia="nl-BE"/>
        </w:rPr>
        <w:t>async</w:t>
      </w:r>
      <w:r w:rsidRPr="00AD1150">
        <w:rPr>
          <w:lang w:val="en-GB" w:eastAsia="nl-BE"/>
        </w:rPr>
        <w:t xml:space="preserve"> </w:t>
      </w:r>
      <w:r w:rsidRPr="00AD1150">
        <w:rPr>
          <w:color w:val="0000FF"/>
          <w:lang w:val="en-GB" w:eastAsia="nl-BE"/>
        </w:rPr>
        <w:t>void</w:t>
      </w:r>
      <w:r w:rsidRPr="00AD1150">
        <w:rPr>
          <w:lang w:val="en-GB" w:eastAsia="nl-BE"/>
        </w:rPr>
        <w:t xml:space="preserve"> BtnSync2_Click(</w:t>
      </w:r>
      <w:r w:rsidRPr="00AD1150">
        <w:rPr>
          <w:color w:val="0000FF"/>
          <w:lang w:val="en-GB" w:eastAsia="nl-BE"/>
        </w:rPr>
        <w:t>object</w:t>
      </w:r>
      <w:r w:rsidRPr="00AD1150">
        <w:rPr>
          <w:lang w:val="en-GB" w:eastAsia="nl-BE"/>
        </w:rPr>
        <w:t xml:space="preserve"> sender, </w:t>
      </w:r>
      <w:r w:rsidRPr="00AD1150">
        <w:rPr>
          <w:color w:val="2B91AF"/>
          <w:lang w:val="en-GB" w:eastAsia="nl-BE"/>
        </w:rPr>
        <w:t>EventArgs</w:t>
      </w:r>
      <w:r w:rsidRPr="00AD1150">
        <w:rPr>
          <w:lang w:val="en-GB" w:eastAsia="nl-BE"/>
        </w:rPr>
        <w:t xml:space="preserve"> e)</w:t>
      </w:r>
    </w:p>
    <w:p w14:paraId="5A11ECD8" w14:textId="77777777" w:rsidR="006E35F7" w:rsidRPr="00A94B81" w:rsidRDefault="006E35F7" w:rsidP="009A279B">
      <w:pPr>
        <w:pStyle w:val="Code"/>
        <w:rPr>
          <w:lang w:val="en-GB" w:eastAsia="nl-BE"/>
        </w:rPr>
      </w:pPr>
      <w:r w:rsidRPr="00AD1150">
        <w:rPr>
          <w:lang w:val="en-GB" w:eastAsia="nl-BE"/>
        </w:rPr>
        <w:t xml:space="preserve">    </w:t>
      </w:r>
      <w:r w:rsidRPr="00A94B81">
        <w:rPr>
          <w:lang w:val="en-GB" w:eastAsia="nl-BE"/>
        </w:rPr>
        <w:t>{</w:t>
      </w:r>
    </w:p>
    <w:p w14:paraId="7CB7F641" w14:textId="77777777" w:rsidR="006E35F7" w:rsidRPr="00E036E0" w:rsidRDefault="006E35F7" w:rsidP="009A279B">
      <w:pPr>
        <w:pStyle w:val="Code"/>
        <w:rPr>
          <w:lang w:val="en-GB" w:eastAsia="nl-BE"/>
        </w:rPr>
      </w:pPr>
      <w:r w:rsidRPr="00A94B81">
        <w:rPr>
          <w:lang w:val="en-GB" w:eastAsia="nl-BE"/>
        </w:rPr>
        <w:t xml:space="preserve">        </w:t>
      </w:r>
      <w:r w:rsidRPr="00E036E0">
        <w:rPr>
          <w:color w:val="0000FF"/>
          <w:lang w:val="en-GB" w:eastAsia="nl-BE"/>
        </w:rPr>
        <w:t>var</w:t>
      </w:r>
      <w:r w:rsidRPr="00E036E0">
        <w:rPr>
          <w:lang w:val="en-GB" w:eastAsia="nl-BE"/>
        </w:rPr>
        <w:t xml:space="preserve"> watch = </w:t>
      </w:r>
      <w:r w:rsidRPr="00E036E0">
        <w:rPr>
          <w:color w:val="0000FF"/>
          <w:lang w:val="en-GB" w:eastAsia="nl-BE"/>
        </w:rPr>
        <w:t>new</w:t>
      </w:r>
      <w:r w:rsidRPr="00E036E0">
        <w:rPr>
          <w:lang w:val="en-GB" w:eastAsia="nl-BE"/>
        </w:rPr>
        <w:t xml:space="preserve"> </w:t>
      </w:r>
      <w:r w:rsidRPr="00E036E0">
        <w:rPr>
          <w:color w:val="2B91AF"/>
          <w:lang w:val="en-GB" w:eastAsia="nl-BE"/>
        </w:rPr>
        <w:t>Stopwatch</w:t>
      </w:r>
      <w:r w:rsidRPr="00E036E0">
        <w:rPr>
          <w:lang w:val="en-GB" w:eastAsia="nl-BE"/>
        </w:rPr>
        <w:t>();</w:t>
      </w:r>
    </w:p>
    <w:p w14:paraId="386F0902" w14:textId="77777777" w:rsidR="006E35F7" w:rsidRPr="00E036E0" w:rsidRDefault="006E35F7" w:rsidP="009A279B">
      <w:pPr>
        <w:pStyle w:val="Code"/>
        <w:rPr>
          <w:lang w:val="en-GB" w:eastAsia="nl-BE"/>
        </w:rPr>
      </w:pPr>
      <w:r w:rsidRPr="00E036E0">
        <w:rPr>
          <w:lang w:val="en-GB" w:eastAsia="nl-BE"/>
        </w:rPr>
        <w:t xml:space="preserve">        watch.Start();</w:t>
      </w:r>
    </w:p>
    <w:p w14:paraId="16B97310" w14:textId="77777777" w:rsidR="006E35F7" w:rsidRPr="00A94B81" w:rsidRDefault="006E35F7" w:rsidP="009A279B">
      <w:pPr>
        <w:pStyle w:val="Code"/>
        <w:rPr>
          <w:lang w:val="en-GB" w:eastAsia="nl-BE"/>
        </w:rPr>
      </w:pPr>
      <w:r w:rsidRPr="00E036E0">
        <w:rPr>
          <w:lang w:val="en-GB" w:eastAsia="nl-BE"/>
        </w:rPr>
        <w:t xml:space="preserve">        </w:t>
      </w:r>
      <w:r w:rsidRPr="00A94B81">
        <w:rPr>
          <w:lang w:val="en-GB" w:eastAsia="nl-BE"/>
        </w:rPr>
        <w:t xml:space="preserve">tbOutput.Text = </w:t>
      </w:r>
      <w:r w:rsidRPr="00A94B81">
        <w:rPr>
          <w:color w:val="A31515"/>
          <w:lang w:val="en-GB" w:eastAsia="nl-BE"/>
        </w:rPr>
        <w:t>""</w:t>
      </w:r>
      <w:r w:rsidRPr="00A94B81">
        <w:rPr>
          <w:lang w:val="en-GB" w:eastAsia="nl-BE"/>
        </w:rPr>
        <w:t>;</w:t>
      </w:r>
    </w:p>
    <w:p w14:paraId="637FDE6A" w14:textId="77777777" w:rsidR="006E35F7" w:rsidRPr="00E036E0" w:rsidRDefault="006E35F7" w:rsidP="009A279B">
      <w:pPr>
        <w:pStyle w:val="Code"/>
        <w:rPr>
          <w:lang w:val="en-GB" w:eastAsia="nl-BE"/>
        </w:rPr>
      </w:pPr>
      <w:r w:rsidRPr="00A94B81">
        <w:rPr>
          <w:lang w:val="en-GB" w:eastAsia="nl-BE"/>
        </w:rPr>
        <w:t xml:space="preserve">        </w:t>
      </w:r>
      <w:r w:rsidRPr="00E036E0">
        <w:rPr>
          <w:color w:val="0000FF"/>
          <w:lang w:val="en-GB" w:eastAsia="nl-BE"/>
        </w:rPr>
        <w:t>var</w:t>
      </w:r>
      <w:r w:rsidRPr="00E036E0">
        <w:rPr>
          <w:lang w:val="en-GB" w:eastAsia="nl-BE"/>
        </w:rPr>
        <w:t xml:space="preserve"> sb = </w:t>
      </w:r>
      <w:r w:rsidRPr="00E036E0">
        <w:rPr>
          <w:color w:val="0000FF"/>
          <w:lang w:val="en-GB" w:eastAsia="nl-BE"/>
        </w:rPr>
        <w:t>new</w:t>
      </w:r>
      <w:r w:rsidRPr="00E036E0">
        <w:rPr>
          <w:lang w:val="en-GB" w:eastAsia="nl-BE"/>
        </w:rPr>
        <w:t xml:space="preserve"> </w:t>
      </w:r>
      <w:r w:rsidRPr="00E036E0">
        <w:rPr>
          <w:color w:val="2B91AF"/>
          <w:lang w:val="en-GB" w:eastAsia="nl-BE"/>
        </w:rPr>
        <w:t>StringBuilder</w:t>
      </w:r>
      <w:r w:rsidRPr="00E036E0">
        <w:rPr>
          <w:lang w:val="en-GB" w:eastAsia="nl-BE"/>
        </w:rPr>
        <w:t>();</w:t>
      </w:r>
    </w:p>
    <w:p w14:paraId="3B846BCA" w14:textId="77777777" w:rsidR="006E35F7" w:rsidRPr="00E036E0" w:rsidRDefault="006E35F7" w:rsidP="009A279B">
      <w:pPr>
        <w:pStyle w:val="Code"/>
        <w:rPr>
          <w:lang w:val="en-GB" w:eastAsia="nl-BE"/>
        </w:rPr>
      </w:pPr>
      <w:r w:rsidRPr="00E036E0">
        <w:rPr>
          <w:lang w:val="en-GB" w:eastAsia="nl-BE"/>
        </w:rPr>
        <w:t xml:space="preserve">        </w:t>
      </w:r>
      <w:r w:rsidRPr="00E036E0">
        <w:rPr>
          <w:color w:val="0000FF"/>
          <w:lang w:val="en-GB" w:eastAsia="nl-BE"/>
        </w:rPr>
        <w:t>foreach</w:t>
      </w:r>
      <w:r w:rsidRPr="00E036E0">
        <w:rPr>
          <w:lang w:val="en-GB" w:eastAsia="nl-BE"/>
        </w:rPr>
        <w:t xml:space="preserve"> (</w:t>
      </w:r>
      <w:r w:rsidRPr="00E036E0">
        <w:rPr>
          <w:color w:val="0000FF"/>
          <w:lang w:val="en-GB" w:eastAsia="nl-BE"/>
        </w:rPr>
        <w:t>var</w:t>
      </w:r>
      <w:r w:rsidRPr="00E036E0">
        <w:rPr>
          <w:lang w:val="en-GB" w:eastAsia="nl-BE"/>
        </w:rPr>
        <w:t xml:space="preserve"> website </w:t>
      </w:r>
      <w:r w:rsidRPr="00E036E0">
        <w:rPr>
          <w:color w:val="0000FF"/>
          <w:lang w:val="en-GB" w:eastAsia="nl-BE"/>
        </w:rPr>
        <w:t>in</w:t>
      </w:r>
      <w:r w:rsidRPr="00E036E0">
        <w:rPr>
          <w:lang w:val="en-GB" w:eastAsia="nl-BE"/>
        </w:rPr>
        <w:t xml:space="preserve"> _websites)</w:t>
      </w:r>
    </w:p>
    <w:p w14:paraId="6227F1B5" w14:textId="77777777" w:rsidR="006E35F7" w:rsidRPr="00A94B81" w:rsidRDefault="006E35F7" w:rsidP="009A279B">
      <w:pPr>
        <w:pStyle w:val="Code"/>
        <w:rPr>
          <w:lang w:val="en-GB" w:eastAsia="nl-BE"/>
        </w:rPr>
      </w:pPr>
      <w:r w:rsidRPr="00E036E0">
        <w:rPr>
          <w:lang w:val="en-GB" w:eastAsia="nl-BE"/>
        </w:rPr>
        <w:t xml:space="preserve">        </w:t>
      </w:r>
      <w:r w:rsidRPr="00A94B81">
        <w:rPr>
          <w:lang w:val="en-GB" w:eastAsia="nl-BE"/>
        </w:rPr>
        <w:t>{</w:t>
      </w:r>
    </w:p>
    <w:p w14:paraId="1DD6DFED" w14:textId="77777777" w:rsidR="009A279B" w:rsidRDefault="009A279B" w:rsidP="009A279B">
      <w:pPr>
        <w:pStyle w:val="Code"/>
        <w:rPr>
          <w:lang w:val="en-GB" w:eastAsia="nl-BE"/>
        </w:rPr>
      </w:pPr>
      <w:r>
        <w:rPr>
          <w:lang w:val="en-GB" w:eastAsia="nl-BE"/>
        </w:rPr>
        <w:t xml:space="preserve">           </w:t>
      </w:r>
      <w:r w:rsidR="006E35F7" w:rsidRPr="00A94B81">
        <w:rPr>
          <w:lang w:val="en-GB" w:eastAsia="nl-BE"/>
        </w:rPr>
        <w:t>sb.AppendLine(</w:t>
      </w:r>
      <w:r w:rsidR="006E35F7" w:rsidRPr="00A94B81">
        <w:rPr>
          <w:color w:val="A31515"/>
          <w:lang w:val="en-GB" w:eastAsia="nl-BE"/>
        </w:rPr>
        <w:t>$"</w:t>
      </w:r>
      <w:r w:rsidR="006E35F7" w:rsidRPr="00A94B81">
        <w:rPr>
          <w:lang w:val="en-GB" w:eastAsia="nl-BE"/>
        </w:rPr>
        <w:t>{website}</w:t>
      </w:r>
      <w:r w:rsidR="006E35F7" w:rsidRPr="00A94B81">
        <w:rPr>
          <w:color w:val="A31515"/>
          <w:lang w:val="en-GB" w:eastAsia="nl-BE"/>
        </w:rPr>
        <w:t xml:space="preserve">: </w:t>
      </w:r>
      <w:r w:rsidR="006E35F7" w:rsidRPr="00A94B81">
        <w:rPr>
          <w:lang w:val="en-GB" w:eastAsia="nl-BE"/>
        </w:rPr>
        <w:t>{</w:t>
      </w:r>
      <w:r w:rsidR="006E35F7" w:rsidRPr="00A94B81">
        <w:rPr>
          <w:color w:val="0000FF"/>
          <w:lang w:val="en-GB" w:eastAsia="nl-BE"/>
        </w:rPr>
        <w:t>await</w:t>
      </w:r>
      <w:r w:rsidR="006E35F7" w:rsidRPr="00A94B81">
        <w:rPr>
          <w:lang w:val="en-GB" w:eastAsia="nl-BE"/>
        </w:rPr>
        <w:t xml:space="preserve"> </w:t>
      </w:r>
      <w:r w:rsidR="006E35F7" w:rsidRPr="00A94B81">
        <w:rPr>
          <w:color w:val="2B91AF"/>
          <w:lang w:val="en-GB" w:eastAsia="nl-BE"/>
        </w:rPr>
        <w:t>Task</w:t>
      </w:r>
      <w:r w:rsidR="006E35F7" w:rsidRPr="00A94B81">
        <w:rPr>
          <w:lang w:val="en-GB" w:eastAsia="nl-BE"/>
        </w:rPr>
        <w:t xml:space="preserve">.Run(() =&gt; </w:t>
      </w:r>
    </w:p>
    <w:p w14:paraId="317097FA" w14:textId="3BBC7683" w:rsidR="006E35F7" w:rsidRPr="00A94B81" w:rsidRDefault="009A279B" w:rsidP="009A279B">
      <w:pPr>
        <w:pStyle w:val="Code"/>
        <w:rPr>
          <w:lang w:val="en-GB" w:eastAsia="nl-BE"/>
        </w:rPr>
      </w:pPr>
      <w:r>
        <w:rPr>
          <w:lang w:val="en-GB" w:eastAsia="nl-BE"/>
        </w:rPr>
        <w:t xml:space="preserve">           </w:t>
      </w:r>
      <w:r w:rsidR="00B7738B" w:rsidRPr="00A94B81">
        <w:rPr>
          <w:color w:val="2B91AF"/>
          <w:lang w:val="en-GB" w:eastAsia="nl-BE"/>
        </w:rPr>
        <w:t>DownloadService</w:t>
      </w:r>
      <w:r w:rsidR="006E35F7" w:rsidRPr="00A94B81">
        <w:rPr>
          <w:lang w:val="en-GB" w:eastAsia="nl-BE"/>
        </w:rPr>
        <w:t>.DownloadWebsite(website))}</w:t>
      </w:r>
      <w:r w:rsidR="006E35F7" w:rsidRPr="00A94B81">
        <w:rPr>
          <w:color w:val="A31515"/>
          <w:lang w:val="en-GB" w:eastAsia="nl-BE"/>
        </w:rPr>
        <w:t>"</w:t>
      </w:r>
      <w:r w:rsidR="006E35F7" w:rsidRPr="00A94B81">
        <w:rPr>
          <w:lang w:val="en-GB" w:eastAsia="nl-BE"/>
        </w:rPr>
        <w:t>);</w:t>
      </w:r>
    </w:p>
    <w:p w14:paraId="478328E3" w14:textId="77777777" w:rsidR="006E35F7" w:rsidRPr="00A94B81" w:rsidRDefault="006E35F7" w:rsidP="009A279B">
      <w:pPr>
        <w:pStyle w:val="Code"/>
        <w:rPr>
          <w:lang w:val="en-GB" w:eastAsia="nl-BE"/>
        </w:rPr>
      </w:pPr>
      <w:r w:rsidRPr="00A94B81">
        <w:rPr>
          <w:lang w:val="en-GB" w:eastAsia="nl-BE"/>
        </w:rPr>
        <w:t xml:space="preserve">        }</w:t>
      </w:r>
    </w:p>
    <w:p w14:paraId="0DC468DB" w14:textId="77777777" w:rsidR="006E35F7" w:rsidRPr="00E036E0" w:rsidRDefault="006E35F7" w:rsidP="009A279B">
      <w:pPr>
        <w:pStyle w:val="Code"/>
        <w:rPr>
          <w:lang w:val="en-GB" w:eastAsia="nl-BE"/>
        </w:rPr>
      </w:pPr>
      <w:r w:rsidRPr="00A94B81">
        <w:rPr>
          <w:lang w:val="en-GB" w:eastAsia="nl-BE"/>
        </w:rPr>
        <w:t xml:space="preserve">        </w:t>
      </w:r>
      <w:r w:rsidRPr="00E036E0">
        <w:rPr>
          <w:lang w:val="en-GB" w:eastAsia="nl-BE"/>
        </w:rPr>
        <w:t>watch.Stop();</w:t>
      </w:r>
    </w:p>
    <w:p w14:paraId="42F74B9C" w14:textId="77777777" w:rsidR="006E35F7" w:rsidRPr="00E036E0" w:rsidRDefault="006E35F7" w:rsidP="009A279B">
      <w:pPr>
        <w:pStyle w:val="Code"/>
        <w:rPr>
          <w:lang w:val="en-GB" w:eastAsia="nl-BE"/>
        </w:rPr>
      </w:pPr>
      <w:r w:rsidRPr="00E036E0">
        <w:rPr>
          <w:lang w:val="en-GB" w:eastAsia="nl-BE"/>
        </w:rPr>
        <w:t xml:space="preserve">        sb.AppendLine(</w:t>
      </w:r>
      <w:r w:rsidRPr="00E036E0">
        <w:rPr>
          <w:color w:val="A31515"/>
          <w:lang w:val="en-GB" w:eastAsia="nl-BE"/>
        </w:rPr>
        <w:t xml:space="preserve">$"Elapsed time: </w:t>
      </w:r>
      <w:r w:rsidRPr="00E036E0">
        <w:rPr>
          <w:lang w:val="en-GB" w:eastAsia="nl-BE"/>
        </w:rPr>
        <w:t>{watch.ElapsedMilliseconds}</w:t>
      </w:r>
      <w:r w:rsidRPr="00E036E0">
        <w:rPr>
          <w:color w:val="A31515"/>
          <w:lang w:val="en-GB" w:eastAsia="nl-BE"/>
        </w:rPr>
        <w:t>"</w:t>
      </w:r>
      <w:r w:rsidRPr="00E036E0">
        <w:rPr>
          <w:lang w:val="en-GB" w:eastAsia="nl-BE"/>
        </w:rPr>
        <w:t>);</w:t>
      </w:r>
    </w:p>
    <w:p w14:paraId="241C8667" w14:textId="77777777" w:rsidR="006E35F7" w:rsidRPr="0036164B" w:rsidRDefault="006E35F7" w:rsidP="009A279B">
      <w:pPr>
        <w:pStyle w:val="Code"/>
        <w:rPr>
          <w:lang w:eastAsia="nl-BE"/>
        </w:rPr>
      </w:pPr>
      <w:r w:rsidRPr="00E036E0">
        <w:rPr>
          <w:lang w:val="en-GB" w:eastAsia="nl-BE"/>
        </w:rPr>
        <w:t xml:space="preserve">        </w:t>
      </w:r>
      <w:r w:rsidRPr="0036164B">
        <w:rPr>
          <w:lang w:eastAsia="nl-BE"/>
        </w:rPr>
        <w:t>tbOutput.Text = sb.ToString();</w:t>
      </w:r>
    </w:p>
    <w:p w14:paraId="6406B3F3" w14:textId="755CD204" w:rsidR="006E35F7" w:rsidRPr="0036164B" w:rsidRDefault="006E35F7" w:rsidP="009A279B">
      <w:pPr>
        <w:pStyle w:val="Code"/>
        <w:rPr>
          <w:lang w:eastAsia="nl-BE"/>
        </w:rPr>
      </w:pPr>
      <w:r w:rsidRPr="0036164B">
        <w:rPr>
          <w:lang w:eastAsia="nl-BE"/>
        </w:rPr>
        <w:t xml:space="preserve">    }</w:t>
      </w:r>
    </w:p>
    <w:p w14:paraId="3D2AC7A1" w14:textId="77777777" w:rsidR="00A7577A" w:rsidRPr="0036164B" w:rsidRDefault="00A7577A" w:rsidP="00430E1A">
      <w:pPr>
        <w:rPr>
          <w:lang w:eastAsia="nl-BE"/>
        </w:rPr>
      </w:pPr>
    </w:p>
    <w:p w14:paraId="1A6422B0" w14:textId="395EA0AB" w:rsidR="00B31C27" w:rsidRPr="0036164B" w:rsidRDefault="00A7577A" w:rsidP="00430E1A">
      <w:pPr>
        <w:rPr>
          <w:lang w:eastAsia="nl-BE"/>
        </w:rPr>
      </w:pPr>
      <w:r w:rsidRPr="0036164B">
        <w:rPr>
          <w:lang w:eastAsia="nl-BE"/>
        </w:rPr>
        <w:t>We hebben dus de volgende keywords geleerd:</w:t>
      </w:r>
    </w:p>
    <w:p w14:paraId="0936B86A" w14:textId="0FB935EE" w:rsidR="00A7577A" w:rsidRPr="0036164B" w:rsidRDefault="00A7577A" w:rsidP="00E836F9">
      <w:pPr>
        <w:pStyle w:val="Lijstalinea"/>
        <w:numPr>
          <w:ilvl w:val="0"/>
          <w:numId w:val="37"/>
        </w:numPr>
        <w:rPr>
          <w:lang w:eastAsia="nl-BE"/>
        </w:rPr>
      </w:pPr>
      <w:r w:rsidRPr="009F488A">
        <w:rPr>
          <w:b/>
          <w:bCs/>
          <w:lang w:eastAsia="nl-BE"/>
        </w:rPr>
        <w:t>Async</w:t>
      </w:r>
      <w:r w:rsidRPr="0036164B">
        <w:rPr>
          <w:lang w:eastAsia="nl-BE"/>
        </w:rPr>
        <w:t>: duidt aan dat de methode asynchroon loopt</w:t>
      </w:r>
    </w:p>
    <w:p w14:paraId="4F56A6A7" w14:textId="00D39C24" w:rsidR="00A7577A" w:rsidRPr="0036164B" w:rsidRDefault="00A7577A" w:rsidP="00E836F9">
      <w:pPr>
        <w:pStyle w:val="Lijstalinea"/>
        <w:numPr>
          <w:ilvl w:val="0"/>
          <w:numId w:val="37"/>
        </w:numPr>
        <w:rPr>
          <w:lang w:eastAsia="nl-BE"/>
        </w:rPr>
      </w:pPr>
      <w:r w:rsidRPr="009F488A">
        <w:rPr>
          <w:b/>
          <w:bCs/>
          <w:lang w:eastAsia="nl-BE"/>
        </w:rPr>
        <w:t>Await</w:t>
      </w:r>
      <w:r w:rsidRPr="0036164B">
        <w:rPr>
          <w:lang w:eastAsia="nl-BE"/>
        </w:rPr>
        <w:t>: gaat de belofte van een asynchrone methode laten inlossen. Zal dus wachten op de eigenlijke uitvoering</w:t>
      </w:r>
    </w:p>
    <w:p w14:paraId="6E2277FA" w14:textId="1DA282ED" w:rsidR="000A0BF9" w:rsidRPr="0036164B" w:rsidRDefault="00A7577A" w:rsidP="00E836F9">
      <w:pPr>
        <w:pStyle w:val="Lijstalinea"/>
        <w:numPr>
          <w:ilvl w:val="0"/>
          <w:numId w:val="37"/>
        </w:numPr>
        <w:rPr>
          <w:lang w:eastAsia="nl-BE"/>
        </w:rPr>
      </w:pPr>
      <w:r w:rsidRPr="009F488A">
        <w:rPr>
          <w:b/>
          <w:bCs/>
          <w:lang w:eastAsia="nl-BE"/>
        </w:rPr>
        <w:t>Task</w:t>
      </w:r>
      <w:r w:rsidRPr="0036164B">
        <w:rPr>
          <w:lang w:eastAsia="nl-BE"/>
        </w:rPr>
        <w:t>&lt;string&gt;: een belofte van een string object. Wanneer we dit awaiten, zullen we een string object ontvangen. Het type string in deze syntax kan natuurlijk vervangen worden door elk type dat er bestaat</w:t>
      </w:r>
      <w:r w:rsidR="00321E74" w:rsidRPr="0036164B">
        <w:rPr>
          <w:lang w:eastAsia="nl-BE"/>
        </w:rPr>
        <w:t>/zelf gemaakt is</w:t>
      </w:r>
      <w:r w:rsidRPr="0036164B">
        <w:rPr>
          <w:lang w:eastAsia="nl-BE"/>
        </w:rPr>
        <w:t>.</w:t>
      </w:r>
    </w:p>
    <w:p w14:paraId="63D27E80" w14:textId="77777777" w:rsidR="00E4020D" w:rsidRPr="0036164B" w:rsidRDefault="00E4020D" w:rsidP="00430E1A">
      <w:pPr>
        <w:rPr>
          <w:lang w:eastAsia="nl-BE"/>
        </w:rPr>
      </w:pPr>
    </w:p>
    <w:p w14:paraId="2DFD21AB" w14:textId="7E85887F" w:rsidR="000A0BF9" w:rsidRPr="0036164B" w:rsidRDefault="000A0BF9" w:rsidP="00430E1A">
      <w:pPr>
        <w:rPr>
          <w:lang w:eastAsia="nl-BE"/>
        </w:rPr>
      </w:pPr>
      <w:r w:rsidRPr="0036164B">
        <w:rPr>
          <w:lang w:eastAsia="nl-BE"/>
        </w:rPr>
        <w:t>Wat gebeurt er moesten we het await keyword vergeten? Stel dat we dan volgende code hebben, in plaats van de code met await:</w:t>
      </w:r>
    </w:p>
    <w:p w14:paraId="50DA88B4" w14:textId="50B369D6" w:rsidR="000A0BF9" w:rsidRPr="0036164B" w:rsidRDefault="000A0BF9" w:rsidP="009F488A">
      <w:pPr>
        <w:pStyle w:val="Code"/>
        <w:rPr>
          <w:lang w:eastAsia="nl-BE"/>
        </w:rPr>
      </w:pPr>
      <w:r w:rsidRPr="0036164B">
        <w:rPr>
          <w:lang w:eastAsia="nl-BE"/>
        </w:rPr>
        <w:lastRenderedPageBreak/>
        <w:t>sb.AppendLine(</w:t>
      </w:r>
      <w:r w:rsidRPr="0036164B">
        <w:rPr>
          <w:color w:val="A31515"/>
          <w:lang w:eastAsia="nl-BE"/>
        </w:rPr>
        <w:t>$"</w:t>
      </w:r>
      <w:r w:rsidRPr="0036164B">
        <w:rPr>
          <w:lang w:eastAsia="nl-BE"/>
        </w:rPr>
        <w:t>{website}</w:t>
      </w:r>
      <w:r w:rsidRPr="0036164B">
        <w:rPr>
          <w:color w:val="A31515"/>
          <w:lang w:eastAsia="nl-BE"/>
        </w:rPr>
        <w:t xml:space="preserve">: </w:t>
      </w:r>
      <w:r w:rsidRPr="0036164B">
        <w:rPr>
          <w:lang w:eastAsia="nl-BE"/>
        </w:rPr>
        <w:t>{</w:t>
      </w:r>
      <w:r w:rsidRPr="0036164B">
        <w:rPr>
          <w:color w:val="2B91AF"/>
          <w:lang w:eastAsia="nl-BE"/>
        </w:rPr>
        <w:t>Task</w:t>
      </w:r>
      <w:r w:rsidRPr="0036164B">
        <w:rPr>
          <w:lang w:eastAsia="nl-BE"/>
        </w:rPr>
        <w:t xml:space="preserve">.Run(() =&gt; </w:t>
      </w:r>
      <w:r w:rsidRPr="0036164B">
        <w:rPr>
          <w:color w:val="2B91AF"/>
          <w:lang w:eastAsia="nl-BE"/>
        </w:rPr>
        <w:t>DownloadService</w:t>
      </w:r>
      <w:r w:rsidRPr="0036164B">
        <w:rPr>
          <w:lang w:eastAsia="nl-BE"/>
        </w:rPr>
        <w:t>.DownloadWebsite(website))}</w:t>
      </w:r>
      <w:r w:rsidRPr="0036164B">
        <w:rPr>
          <w:color w:val="A31515"/>
          <w:lang w:eastAsia="nl-BE"/>
        </w:rPr>
        <w:t>"</w:t>
      </w:r>
      <w:r w:rsidRPr="0036164B">
        <w:rPr>
          <w:lang w:eastAsia="nl-BE"/>
        </w:rPr>
        <w:t>);</w:t>
      </w:r>
    </w:p>
    <w:p w14:paraId="1A6643F7" w14:textId="77777777" w:rsidR="000A0BF9" w:rsidRPr="0036164B" w:rsidRDefault="000A0BF9" w:rsidP="00430E1A">
      <w:pPr>
        <w:rPr>
          <w:lang w:eastAsia="nl-BE"/>
        </w:rPr>
      </w:pPr>
    </w:p>
    <w:p w14:paraId="0E0D9DA5" w14:textId="77777777" w:rsidR="000A0BF9" w:rsidRPr="00E036E0" w:rsidRDefault="000A0BF9" w:rsidP="000A0BF9">
      <w:pPr>
        <w:pStyle w:val="Code"/>
        <w:rPr>
          <w:sz w:val="20"/>
          <w:szCs w:val="20"/>
          <w:lang w:val="en-GB" w:eastAsia="nl-BE"/>
        </w:rPr>
      </w:pPr>
      <w:r w:rsidRPr="00E036E0">
        <w:rPr>
          <w:sz w:val="20"/>
          <w:szCs w:val="20"/>
          <w:lang w:val="en-GB" w:eastAsia="nl-BE"/>
        </w:rPr>
        <w:t>http://www.stackoverflow.com: System.Threading.Tasks.Task`1[System.String]</w:t>
      </w:r>
    </w:p>
    <w:p w14:paraId="3B657166" w14:textId="77777777" w:rsidR="000A0BF9" w:rsidRPr="00E036E0" w:rsidRDefault="000A0BF9" w:rsidP="000A0BF9">
      <w:pPr>
        <w:pStyle w:val="Code"/>
        <w:rPr>
          <w:sz w:val="20"/>
          <w:szCs w:val="20"/>
          <w:lang w:val="en-GB" w:eastAsia="nl-BE"/>
        </w:rPr>
      </w:pPr>
      <w:r w:rsidRPr="00E036E0">
        <w:rPr>
          <w:sz w:val="20"/>
          <w:szCs w:val="20"/>
          <w:lang w:val="en-GB" w:eastAsia="nl-BE"/>
        </w:rPr>
        <w:t>http://www.google.com: System.Threading.Tasks.Task`1[System.String]</w:t>
      </w:r>
    </w:p>
    <w:p w14:paraId="3DBC2135" w14:textId="77777777" w:rsidR="000A0BF9" w:rsidRPr="00E036E0" w:rsidRDefault="000A0BF9" w:rsidP="000A0BF9">
      <w:pPr>
        <w:pStyle w:val="Code"/>
        <w:rPr>
          <w:sz w:val="20"/>
          <w:szCs w:val="20"/>
          <w:lang w:val="en-GB" w:eastAsia="nl-BE"/>
        </w:rPr>
      </w:pPr>
      <w:r w:rsidRPr="00E036E0">
        <w:rPr>
          <w:sz w:val="20"/>
          <w:szCs w:val="20"/>
          <w:lang w:val="en-GB" w:eastAsia="nl-BE"/>
        </w:rPr>
        <w:t>http://www.wikipedia.com: System.Threading.Tasks.Task`1[System.String]</w:t>
      </w:r>
    </w:p>
    <w:p w14:paraId="7552CF35" w14:textId="77777777" w:rsidR="000A0BF9" w:rsidRPr="00E036E0" w:rsidRDefault="000A0BF9" w:rsidP="000A0BF9">
      <w:pPr>
        <w:pStyle w:val="Code"/>
        <w:rPr>
          <w:sz w:val="20"/>
          <w:szCs w:val="20"/>
          <w:lang w:val="en-GB" w:eastAsia="nl-BE"/>
        </w:rPr>
      </w:pPr>
      <w:r w:rsidRPr="00E036E0">
        <w:rPr>
          <w:sz w:val="20"/>
          <w:szCs w:val="20"/>
          <w:lang w:val="en-GB" w:eastAsia="nl-BE"/>
        </w:rPr>
        <w:t>http://www.youtube.com: System.Threading.Tasks.Task`1[System.String]</w:t>
      </w:r>
    </w:p>
    <w:p w14:paraId="04E4261C" w14:textId="77777777" w:rsidR="000A0BF9" w:rsidRPr="00E036E0" w:rsidRDefault="000A0BF9" w:rsidP="000A0BF9">
      <w:pPr>
        <w:pStyle w:val="Code"/>
        <w:rPr>
          <w:sz w:val="20"/>
          <w:szCs w:val="20"/>
          <w:lang w:val="en-GB" w:eastAsia="nl-BE"/>
        </w:rPr>
      </w:pPr>
      <w:r w:rsidRPr="00E036E0">
        <w:rPr>
          <w:sz w:val="20"/>
          <w:szCs w:val="20"/>
          <w:lang w:val="en-GB" w:eastAsia="nl-BE"/>
        </w:rPr>
        <w:t>https://intranet.ucll.be/: System.Threading.Tasks.Task`1[System.String]</w:t>
      </w:r>
    </w:p>
    <w:p w14:paraId="3F96AB68" w14:textId="77777777" w:rsidR="000A0BF9" w:rsidRPr="00E036E0" w:rsidRDefault="000A0BF9" w:rsidP="000A0BF9">
      <w:pPr>
        <w:pStyle w:val="Code"/>
        <w:rPr>
          <w:sz w:val="20"/>
          <w:szCs w:val="20"/>
          <w:lang w:val="en-GB" w:eastAsia="nl-BE"/>
        </w:rPr>
      </w:pPr>
      <w:r w:rsidRPr="00E036E0">
        <w:rPr>
          <w:sz w:val="20"/>
          <w:szCs w:val="20"/>
          <w:lang w:val="en-GB" w:eastAsia="nl-BE"/>
        </w:rPr>
        <w:t>http://www.euri.com: System.Threading.Tasks.Task`1[System.String]</w:t>
      </w:r>
    </w:p>
    <w:p w14:paraId="6BEECEDA" w14:textId="123A8735" w:rsidR="00A01B0D" w:rsidRPr="0036164B" w:rsidRDefault="000A0BF9" w:rsidP="000A0BF9">
      <w:pPr>
        <w:pStyle w:val="Code"/>
        <w:rPr>
          <w:sz w:val="20"/>
          <w:szCs w:val="20"/>
          <w:lang w:eastAsia="nl-BE"/>
        </w:rPr>
      </w:pPr>
      <w:r w:rsidRPr="0036164B">
        <w:rPr>
          <w:sz w:val="20"/>
          <w:szCs w:val="20"/>
          <w:lang w:eastAsia="nl-BE"/>
        </w:rPr>
        <w:t>Elapsed time: 22</w:t>
      </w:r>
    </w:p>
    <w:p w14:paraId="0CA3C402" w14:textId="77777777" w:rsidR="00E4020D" w:rsidRPr="0036164B" w:rsidRDefault="00E4020D" w:rsidP="00E4020D">
      <w:pPr>
        <w:rPr>
          <w:lang w:eastAsia="nl-BE"/>
        </w:rPr>
      </w:pPr>
      <w:r w:rsidRPr="0036164B">
        <w:rPr>
          <w:lang w:eastAsia="nl-BE"/>
        </w:rPr>
        <w:t xml:space="preserve">We zien dat we niet langer onze resultaten te zien krijgen, maar we krijgen de ToString versie te zien van een Task&lt;string&gt; object. Gezien we niet gaan awaiten, krijgen we dus enkel de </w:t>
      </w:r>
      <w:r w:rsidRPr="009F488A">
        <w:rPr>
          <w:b/>
          <w:bCs/>
          <w:lang w:eastAsia="nl-BE"/>
        </w:rPr>
        <w:t>belofte</w:t>
      </w:r>
      <w:r w:rsidRPr="0036164B">
        <w:rPr>
          <w:lang w:eastAsia="nl-BE"/>
        </w:rPr>
        <w:t xml:space="preserve"> van een string object en niet het eigenlijke string object dat we wensen.</w:t>
      </w:r>
    </w:p>
    <w:p w14:paraId="00E42986" w14:textId="6003E778" w:rsidR="00E4020D" w:rsidRPr="0036164B" w:rsidRDefault="00E4020D" w:rsidP="00E4020D">
      <w:pPr>
        <w:rPr>
          <w:lang w:eastAsia="nl-BE"/>
        </w:rPr>
      </w:pPr>
      <w:r w:rsidRPr="0036164B">
        <w:rPr>
          <w:lang w:eastAsia="nl-BE"/>
        </w:rPr>
        <w:t xml:space="preserve">We zien ook dat de totale duurtijd verminderd is tot 22ms. Gezien we op geen enkele download wachten, zal onze methode gewoon eindigen wanneer we al de downloads gelanceerd hebben. We wachten dus niet op het resultaat. </w:t>
      </w:r>
    </w:p>
    <w:p w14:paraId="0D740778" w14:textId="77777777" w:rsidR="00E4020D" w:rsidRPr="0036164B" w:rsidRDefault="00E4020D" w:rsidP="00E4020D">
      <w:pPr>
        <w:rPr>
          <w:lang w:eastAsia="nl-BE"/>
        </w:rPr>
      </w:pPr>
    </w:p>
    <w:p w14:paraId="614A81DE" w14:textId="77777777" w:rsidR="00BD69BE" w:rsidRDefault="00E4020D" w:rsidP="00E4020D">
      <w:pPr>
        <w:rPr>
          <w:lang w:eastAsia="nl-BE"/>
        </w:rPr>
      </w:pPr>
      <w:r w:rsidRPr="0036164B">
        <w:rPr>
          <w:lang w:eastAsia="nl-BE"/>
        </w:rPr>
        <w:t>Door deze manier te implementeren, zien we dat we nu wél onder GUI kunnen manipuleren. We gaan dus asynchroon werken in de zin dat de DownloadWebsite</w:t>
      </w:r>
      <w:r w:rsidR="00C10A98">
        <w:rPr>
          <w:lang w:eastAsia="nl-BE"/>
        </w:rPr>
        <w:t xml:space="preserve"> </w:t>
      </w:r>
      <w:r w:rsidRPr="0036164B">
        <w:rPr>
          <w:lang w:eastAsia="nl-BE"/>
        </w:rPr>
        <w:t xml:space="preserve">methode in de achtergrond loopt, terwijl we andere acties kunnen doen in onze GUI. </w:t>
      </w:r>
    </w:p>
    <w:p w14:paraId="7752D91B" w14:textId="2F7FC4A9" w:rsidR="00BD69BE" w:rsidRDefault="00BD69BE" w:rsidP="00BD69BE">
      <w:pPr>
        <w:pStyle w:val="Kop3"/>
        <w:rPr>
          <w:lang w:eastAsia="nl-BE"/>
        </w:rPr>
      </w:pPr>
      <w:r>
        <w:rPr>
          <w:lang w:eastAsia="nl-BE"/>
        </w:rPr>
        <w:t>Parallelle acties</w:t>
      </w:r>
    </w:p>
    <w:p w14:paraId="39E2CAE9" w14:textId="0264FD37" w:rsidR="00E4020D" w:rsidRPr="0036164B" w:rsidRDefault="00E4020D" w:rsidP="00E4020D">
      <w:pPr>
        <w:rPr>
          <w:lang w:eastAsia="nl-BE"/>
        </w:rPr>
      </w:pPr>
      <w:r w:rsidRPr="0036164B">
        <w:rPr>
          <w:lang w:eastAsia="nl-BE"/>
        </w:rPr>
        <w:t>We merken echter wel op dat we geen tijdswinst maken met deze werking. Dit is omdat we nog steeds elke website één voor één downloaden (we wachten via het await keyword op elke download). Als we dus echt verbeteringen willen doorvoeren, zullen we moeten de verschillende downloads tegelijkertijd starten, en deze in parallel en asynchroon van elkaar laten uitvoeren.</w:t>
      </w:r>
    </w:p>
    <w:p w14:paraId="34E1D9EA" w14:textId="77777777" w:rsidR="00E4020D" w:rsidRPr="0036164B" w:rsidRDefault="00E4020D" w:rsidP="00430E1A">
      <w:pPr>
        <w:rPr>
          <w:lang w:eastAsia="nl-BE"/>
        </w:rPr>
      </w:pPr>
    </w:p>
    <w:p w14:paraId="69F98DE9" w14:textId="4BC08CAE" w:rsidR="006E714E" w:rsidRPr="0036164B" w:rsidRDefault="006E714E" w:rsidP="00430E1A">
      <w:pPr>
        <w:rPr>
          <w:lang w:eastAsia="nl-BE"/>
        </w:rPr>
      </w:pPr>
      <w:r w:rsidRPr="0036164B">
        <w:rPr>
          <w:lang w:eastAsia="nl-BE"/>
        </w:rPr>
        <w:t>We maken een nieuwe methode aan in onze DownloadService:</w:t>
      </w:r>
    </w:p>
    <w:p w14:paraId="02344B02" w14:textId="77777777" w:rsidR="006E714E" w:rsidRPr="00E036E0" w:rsidRDefault="006E714E" w:rsidP="00BD69BE">
      <w:pPr>
        <w:pStyle w:val="Code"/>
        <w:rPr>
          <w:lang w:val="en-GB" w:eastAsia="nl-BE"/>
        </w:rPr>
      </w:pPr>
      <w:r w:rsidRPr="0036164B">
        <w:rPr>
          <w:lang w:eastAsia="nl-BE"/>
        </w:rPr>
        <w:t xml:space="preserve">    </w:t>
      </w:r>
      <w:r w:rsidRPr="00E036E0">
        <w:rPr>
          <w:color w:val="0000FF"/>
          <w:lang w:val="en-GB" w:eastAsia="nl-BE"/>
        </w:rPr>
        <w:t>public</w:t>
      </w:r>
      <w:r w:rsidRPr="00E036E0">
        <w:rPr>
          <w:lang w:val="en-GB" w:eastAsia="nl-BE"/>
        </w:rPr>
        <w:t xml:space="preserve"> </w:t>
      </w:r>
      <w:r w:rsidRPr="00E036E0">
        <w:rPr>
          <w:color w:val="0000FF"/>
          <w:lang w:val="en-GB" w:eastAsia="nl-BE"/>
        </w:rPr>
        <w:t>static</w:t>
      </w:r>
      <w:r w:rsidRPr="00E036E0">
        <w:rPr>
          <w:lang w:val="en-GB" w:eastAsia="nl-BE"/>
        </w:rPr>
        <w:t xml:space="preserve"> </w:t>
      </w:r>
      <w:r w:rsidRPr="00E036E0">
        <w:rPr>
          <w:color w:val="2B91AF"/>
          <w:lang w:val="en-GB" w:eastAsia="nl-BE"/>
        </w:rPr>
        <w:t>Task</w:t>
      </w:r>
      <w:r w:rsidRPr="00E036E0">
        <w:rPr>
          <w:lang w:val="en-GB" w:eastAsia="nl-BE"/>
        </w:rPr>
        <w:t>&lt;</w:t>
      </w:r>
      <w:r w:rsidRPr="00E036E0">
        <w:rPr>
          <w:color w:val="0000FF"/>
          <w:lang w:val="en-GB" w:eastAsia="nl-BE"/>
        </w:rPr>
        <w:t>string</w:t>
      </w:r>
      <w:r w:rsidRPr="00E036E0">
        <w:rPr>
          <w:lang w:val="en-GB" w:eastAsia="nl-BE"/>
        </w:rPr>
        <w:t>&gt; DownloadWebsiteAsync(</w:t>
      </w:r>
      <w:r w:rsidRPr="00E036E0">
        <w:rPr>
          <w:color w:val="0000FF"/>
          <w:lang w:val="en-GB" w:eastAsia="nl-BE"/>
        </w:rPr>
        <w:t>string</w:t>
      </w:r>
      <w:r w:rsidRPr="00E036E0">
        <w:rPr>
          <w:lang w:val="en-GB" w:eastAsia="nl-BE"/>
        </w:rPr>
        <w:t xml:space="preserve"> url)</w:t>
      </w:r>
    </w:p>
    <w:p w14:paraId="2B2E3B02" w14:textId="77777777" w:rsidR="006E714E" w:rsidRPr="00A94B81" w:rsidRDefault="006E714E" w:rsidP="00BD69BE">
      <w:pPr>
        <w:pStyle w:val="Code"/>
        <w:rPr>
          <w:lang w:val="en-GB" w:eastAsia="nl-BE"/>
        </w:rPr>
      </w:pPr>
      <w:r w:rsidRPr="00E036E0">
        <w:rPr>
          <w:lang w:val="en-GB" w:eastAsia="nl-BE"/>
        </w:rPr>
        <w:t xml:space="preserve">    </w:t>
      </w:r>
      <w:r w:rsidRPr="00A94B81">
        <w:rPr>
          <w:lang w:val="en-GB" w:eastAsia="nl-BE"/>
        </w:rPr>
        <w:t>{</w:t>
      </w:r>
    </w:p>
    <w:p w14:paraId="279A86CF" w14:textId="77777777" w:rsidR="006E714E" w:rsidRPr="00E036E0" w:rsidRDefault="006E714E" w:rsidP="00BD69BE">
      <w:pPr>
        <w:pStyle w:val="Code"/>
        <w:rPr>
          <w:lang w:val="en-GB" w:eastAsia="nl-BE"/>
        </w:rPr>
      </w:pPr>
      <w:r w:rsidRPr="00A94B81">
        <w:rPr>
          <w:lang w:val="en-GB" w:eastAsia="nl-BE"/>
        </w:rPr>
        <w:t xml:space="preserve">        </w:t>
      </w:r>
      <w:r w:rsidRPr="00E036E0">
        <w:rPr>
          <w:color w:val="0000FF"/>
          <w:lang w:val="en-GB" w:eastAsia="nl-BE"/>
        </w:rPr>
        <w:t>var</w:t>
      </w:r>
      <w:r w:rsidRPr="00E036E0">
        <w:rPr>
          <w:lang w:val="en-GB" w:eastAsia="nl-BE"/>
        </w:rPr>
        <w:t xml:space="preserve"> client = </w:t>
      </w:r>
      <w:r w:rsidRPr="00E036E0">
        <w:rPr>
          <w:color w:val="0000FF"/>
          <w:lang w:val="en-GB" w:eastAsia="nl-BE"/>
        </w:rPr>
        <w:t>new</w:t>
      </w:r>
      <w:r w:rsidRPr="00E036E0">
        <w:rPr>
          <w:lang w:val="en-GB" w:eastAsia="nl-BE"/>
        </w:rPr>
        <w:t xml:space="preserve"> </w:t>
      </w:r>
      <w:r w:rsidRPr="00E036E0">
        <w:rPr>
          <w:color w:val="2B91AF"/>
          <w:lang w:val="en-GB" w:eastAsia="nl-BE"/>
        </w:rPr>
        <w:t>HttpClient</w:t>
      </w:r>
      <w:r w:rsidRPr="00E036E0">
        <w:rPr>
          <w:lang w:val="en-GB" w:eastAsia="nl-BE"/>
        </w:rPr>
        <w:t>();</w:t>
      </w:r>
    </w:p>
    <w:p w14:paraId="6E327DD3" w14:textId="77777777" w:rsidR="006E714E" w:rsidRPr="00E036E0" w:rsidRDefault="006E714E" w:rsidP="00BD69BE">
      <w:pPr>
        <w:pStyle w:val="Code"/>
        <w:rPr>
          <w:lang w:val="en-GB" w:eastAsia="nl-BE"/>
        </w:rPr>
      </w:pPr>
      <w:r w:rsidRPr="00E036E0">
        <w:rPr>
          <w:lang w:val="en-GB" w:eastAsia="nl-BE"/>
        </w:rPr>
        <w:t xml:space="preserve">        </w:t>
      </w:r>
      <w:r w:rsidRPr="00E036E0">
        <w:rPr>
          <w:color w:val="0000FF"/>
          <w:lang w:val="en-GB" w:eastAsia="nl-BE"/>
        </w:rPr>
        <w:t>return</w:t>
      </w:r>
      <w:r w:rsidRPr="00E036E0">
        <w:rPr>
          <w:lang w:val="en-GB" w:eastAsia="nl-BE"/>
        </w:rPr>
        <w:t xml:space="preserve"> client.GetStringAsync(url);</w:t>
      </w:r>
    </w:p>
    <w:p w14:paraId="12F988E8" w14:textId="6720A03D" w:rsidR="006E714E" w:rsidRPr="0036164B" w:rsidRDefault="006E714E" w:rsidP="00BD69BE">
      <w:pPr>
        <w:pStyle w:val="Code"/>
        <w:rPr>
          <w:lang w:eastAsia="nl-BE"/>
        </w:rPr>
      </w:pPr>
      <w:r w:rsidRPr="00E036E0">
        <w:rPr>
          <w:lang w:val="en-GB" w:eastAsia="nl-BE"/>
        </w:rPr>
        <w:lastRenderedPageBreak/>
        <w:t xml:space="preserve">    </w:t>
      </w:r>
      <w:r w:rsidRPr="0036164B">
        <w:rPr>
          <w:lang w:eastAsia="nl-BE"/>
        </w:rPr>
        <w:t>}</w:t>
      </w:r>
    </w:p>
    <w:p w14:paraId="69B02CC2" w14:textId="4732AE5E" w:rsidR="006E714E" w:rsidRPr="0036164B" w:rsidRDefault="006E714E" w:rsidP="006E714E">
      <w:pPr>
        <w:rPr>
          <w:lang w:eastAsia="nl-BE"/>
        </w:rPr>
      </w:pPr>
    </w:p>
    <w:p w14:paraId="7E581DE4" w14:textId="3B6E539D" w:rsidR="00BD69BE" w:rsidRDefault="00835687" w:rsidP="006E714E">
      <w:pPr>
        <w:rPr>
          <w:lang w:eastAsia="nl-BE"/>
        </w:rPr>
      </w:pPr>
      <w:r w:rsidRPr="0036164B">
        <w:rPr>
          <w:lang w:eastAsia="nl-BE"/>
        </w:rPr>
        <w:t xml:space="preserve">We maken gebruiken van de HttpClient, wat je kan zien als de opvolger van WebClient. HttpClient heeft enkel asynchrone methodes om gegevens te downloaden.  </w:t>
      </w:r>
      <w:r w:rsidR="00B03EBE" w:rsidRPr="0036164B">
        <w:rPr>
          <w:lang w:eastAsia="nl-BE"/>
        </w:rPr>
        <w:t>We kunnen deze nieuwe DownloadWebsite methode dan gebruiken in ons Program.cs:</w:t>
      </w:r>
    </w:p>
    <w:p w14:paraId="128A8375" w14:textId="77777777" w:rsidR="00BD69BE" w:rsidRDefault="00BD69BE">
      <w:pPr>
        <w:spacing w:line="240" w:lineRule="auto"/>
        <w:jc w:val="left"/>
        <w:rPr>
          <w:lang w:eastAsia="nl-BE"/>
        </w:rPr>
      </w:pPr>
      <w:r>
        <w:rPr>
          <w:lang w:eastAsia="nl-BE"/>
        </w:rPr>
        <w:br w:type="page"/>
      </w:r>
    </w:p>
    <w:p w14:paraId="3AA0872B" w14:textId="77777777" w:rsidR="00835687" w:rsidRPr="0036164B" w:rsidRDefault="00835687" w:rsidP="006E714E">
      <w:pPr>
        <w:rPr>
          <w:lang w:eastAsia="nl-BE"/>
        </w:rPr>
      </w:pPr>
    </w:p>
    <w:p w14:paraId="46BD2822" w14:textId="77777777" w:rsidR="00B03EBE" w:rsidRPr="00E036E0" w:rsidRDefault="00B03EBE" w:rsidP="00BD69BE">
      <w:pPr>
        <w:pStyle w:val="Code"/>
        <w:rPr>
          <w:lang w:val="en-GB" w:eastAsia="nl-BE"/>
        </w:rPr>
      </w:pPr>
      <w:r w:rsidRPr="0036164B">
        <w:rPr>
          <w:lang w:eastAsia="nl-BE"/>
        </w:rPr>
        <w:t xml:space="preserve">    </w:t>
      </w:r>
      <w:r w:rsidRPr="00E036E0">
        <w:rPr>
          <w:color w:val="0000FF"/>
          <w:lang w:val="en-GB" w:eastAsia="nl-BE"/>
        </w:rPr>
        <w:t>private</w:t>
      </w:r>
      <w:r w:rsidRPr="00E036E0">
        <w:rPr>
          <w:lang w:val="en-GB" w:eastAsia="nl-BE"/>
        </w:rPr>
        <w:t xml:space="preserve"> </w:t>
      </w:r>
      <w:r w:rsidRPr="00E036E0">
        <w:rPr>
          <w:color w:val="0000FF"/>
          <w:lang w:val="en-GB" w:eastAsia="nl-BE"/>
        </w:rPr>
        <w:t>async</w:t>
      </w:r>
      <w:r w:rsidRPr="00E036E0">
        <w:rPr>
          <w:lang w:val="en-GB" w:eastAsia="nl-BE"/>
        </w:rPr>
        <w:t xml:space="preserve"> </w:t>
      </w:r>
      <w:r w:rsidRPr="00E036E0">
        <w:rPr>
          <w:color w:val="0000FF"/>
          <w:lang w:val="en-GB" w:eastAsia="nl-BE"/>
        </w:rPr>
        <w:t>void</w:t>
      </w:r>
      <w:r w:rsidRPr="00E036E0">
        <w:rPr>
          <w:lang w:val="en-GB" w:eastAsia="nl-BE"/>
        </w:rPr>
        <w:t xml:space="preserve"> BtnAsync_Click(</w:t>
      </w:r>
      <w:r w:rsidRPr="00E036E0">
        <w:rPr>
          <w:color w:val="0000FF"/>
          <w:lang w:val="en-GB" w:eastAsia="nl-BE"/>
        </w:rPr>
        <w:t>object</w:t>
      </w:r>
      <w:r w:rsidRPr="00E036E0">
        <w:rPr>
          <w:lang w:val="en-GB" w:eastAsia="nl-BE"/>
        </w:rPr>
        <w:t xml:space="preserve"> sender, </w:t>
      </w:r>
      <w:r w:rsidRPr="00E036E0">
        <w:rPr>
          <w:color w:val="2B91AF"/>
          <w:lang w:val="en-GB" w:eastAsia="nl-BE"/>
        </w:rPr>
        <w:t>EventArgs</w:t>
      </w:r>
      <w:r w:rsidRPr="00E036E0">
        <w:rPr>
          <w:lang w:val="en-GB" w:eastAsia="nl-BE"/>
        </w:rPr>
        <w:t xml:space="preserve"> e)</w:t>
      </w:r>
    </w:p>
    <w:p w14:paraId="61B9802F" w14:textId="77777777" w:rsidR="00B03EBE" w:rsidRPr="00A94B81" w:rsidRDefault="00B03EBE" w:rsidP="00BD69BE">
      <w:pPr>
        <w:pStyle w:val="Code"/>
        <w:rPr>
          <w:lang w:val="en-GB" w:eastAsia="nl-BE"/>
        </w:rPr>
      </w:pPr>
      <w:r w:rsidRPr="00E036E0">
        <w:rPr>
          <w:lang w:val="en-GB" w:eastAsia="nl-BE"/>
        </w:rPr>
        <w:t xml:space="preserve">    </w:t>
      </w:r>
      <w:r w:rsidRPr="00A94B81">
        <w:rPr>
          <w:lang w:val="en-GB" w:eastAsia="nl-BE"/>
        </w:rPr>
        <w:t>{</w:t>
      </w:r>
    </w:p>
    <w:p w14:paraId="24777121" w14:textId="77777777" w:rsidR="00B03EBE" w:rsidRPr="00E036E0" w:rsidRDefault="00B03EBE" w:rsidP="00BD69BE">
      <w:pPr>
        <w:pStyle w:val="Code"/>
        <w:rPr>
          <w:lang w:val="en-GB" w:eastAsia="nl-BE"/>
        </w:rPr>
      </w:pPr>
      <w:r w:rsidRPr="00A94B81">
        <w:rPr>
          <w:lang w:val="en-GB" w:eastAsia="nl-BE"/>
        </w:rPr>
        <w:t xml:space="preserve">        </w:t>
      </w:r>
      <w:r w:rsidRPr="00E036E0">
        <w:rPr>
          <w:color w:val="0000FF"/>
          <w:lang w:val="en-GB" w:eastAsia="nl-BE"/>
        </w:rPr>
        <w:t>var</w:t>
      </w:r>
      <w:r w:rsidRPr="00E036E0">
        <w:rPr>
          <w:lang w:val="en-GB" w:eastAsia="nl-BE"/>
        </w:rPr>
        <w:t xml:space="preserve"> watch = </w:t>
      </w:r>
      <w:r w:rsidRPr="00E036E0">
        <w:rPr>
          <w:color w:val="0000FF"/>
          <w:lang w:val="en-GB" w:eastAsia="nl-BE"/>
        </w:rPr>
        <w:t>new</w:t>
      </w:r>
      <w:r w:rsidRPr="00E036E0">
        <w:rPr>
          <w:lang w:val="en-GB" w:eastAsia="nl-BE"/>
        </w:rPr>
        <w:t xml:space="preserve"> </w:t>
      </w:r>
      <w:r w:rsidRPr="00E036E0">
        <w:rPr>
          <w:color w:val="2B91AF"/>
          <w:lang w:val="en-GB" w:eastAsia="nl-BE"/>
        </w:rPr>
        <w:t>Stopwatch</w:t>
      </w:r>
      <w:r w:rsidRPr="00E036E0">
        <w:rPr>
          <w:lang w:val="en-GB" w:eastAsia="nl-BE"/>
        </w:rPr>
        <w:t>();</w:t>
      </w:r>
    </w:p>
    <w:p w14:paraId="153BC19A" w14:textId="77777777" w:rsidR="00B03EBE" w:rsidRPr="00E036E0" w:rsidRDefault="00B03EBE" w:rsidP="00BD69BE">
      <w:pPr>
        <w:pStyle w:val="Code"/>
        <w:rPr>
          <w:lang w:val="en-GB" w:eastAsia="nl-BE"/>
        </w:rPr>
      </w:pPr>
      <w:r w:rsidRPr="00E036E0">
        <w:rPr>
          <w:lang w:val="en-GB" w:eastAsia="nl-BE"/>
        </w:rPr>
        <w:t xml:space="preserve">        watch.Start();</w:t>
      </w:r>
    </w:p>
    <w:p w14:paraId="307EF6C8" w14:textId="77777777" w:rsidR="00B03EBE" w:rsidRPr="00A94B81" w:rsidRDefault="00B03EBE" w:rsidP="00BD69BE">
      <w:pPr>
        <w:pStyle w:val="Code"/>
        <w:rPr>
          <w:lang w:val="en-GB" w:eastAsia="nl-BE"/>
        </w:rPr>
      </w:pPr>
      <w:r w:rsidRPr="00E036E0">
        <w:rPr>
          <w:lang w:val="en-GB" w:eastAsia="nl-BE"/>
        </w:rPr>
        <w:t xml:space="preserve">        </w:t>
      </w:r>
      <w:r w:rsidRPr="00A94B81">
        <w:rPr>
          <w:lang w:val="en-GB" w:eastAsia="nl-BE"/>
        </w:rPr>
        <w:t xml:space="preserve">tbOutput.Text = </w:t>
      </w:r>
      <w:r w:rsidRPr="00A94B81">
        <w:rPr>
          <w:color w:val="A31515"/>
          <w:lang w:val="en-GB" w:eastAsia="nl-BE"/>
        </w:rPr>
        <w:t>""</w:t>
      </w:r>
      <w:r w:rsidRPr="00A94B81">
        <w:rPr>
          <w:lang w:val="en-GB" w:eastAsia="nl-BE"/>
        </w:rPr>
        <w:t>;</w:t>
      </w:r>
    </w:p>
    <w:p w14:paraId="11CE1539" w14:textId="77777777" w:rsidR="00B03EBE" w:rsidRPr="00E036E0" w:rsidRDefault="00B03EBE" w:rsidP="00BD69BE">
      <w:pPr>
        <w:pStyle w:val="Code"/>
        <w:rPr>
          <w:lang w:val="en-GB" w:eastAsia="nl-BE"/>
        </w:rPr>
      </w:pPr>
      <w:r w:rsidRPr="00A94B81">
        <w:rPr>
          <w:lang w:val="en-GB" w:eastAsia="nl-BE"/>
        </w:rPr>
        <w:t xml:space="preserve">        </w:t>
      </w:r>
      <w:r w:rsidRPr="00E036E0">
        <w:rPr>
          <w:color w:val="0000FF"/>
          <w:lang w:val="en-GB" w:eastAsia="nl-BE"/>
        </w:rPr>
        <w:t>var</w:t>
      </w:r>
      <w:r w:rsidRPr="00E036E0">
        <w:rPr>
          <w:lang w:val="en-GB" w:eastAsia="nl-BE"/>
        </w:rPr>
        <w:t xml:space="preserve"> sb = </w:t>
      </w:r>
      <w:r w:rsidRPr="00E036E0">
        <w:rPr>
          <w:color w:val="0000FF"/>
          <w:lang w:val="en-GB" w:eastAsia="nl-BE"/>
        </w:rPr>
        <w:t>new</w:t>
      </w:r>
      <w:r w:rsidRPr="00E036E0">
        <w:rPr>
          <w:lang w:val="en-GB" w:eastAsia="nl-BE"/>
        </w:rPr>
        <w:t xml:space="preserve"> </w:t>
      </w:r>
      <w:r w:rsidRPr="00E036E0">
        <w:rPr>
          <w:color w:val="2B91AF"/>
          <w:lang w:val="en-GB" w:eastAsia="nl-BE"/>
        </w:rPr>
        <w:t>StringBuilder</w:t>
      </w:r>
      <w:r w:rsidRPr="00E036E0">
        <w:rPr>
          <w:lang w:val="en-GB" w:eastAsia="nl-BE"/>
        </w:rPr>
        <w:t>();</w:t>
      </w:r>
    </w:p>
    <w:p w14:paraId="2A10F8E3" w14:textId="77777777" w:rsidR="00B03EBE" w:rsidRPr="00E036E0" w:rsidRDefault="00B03EBE" w:rsidP="00BD69BE">
      <w:pPr>
        <w:pStyle w:val="Code"/>
        <w:rPr>
          <w:lang w:val="en-GB" w:eastAsia="nl-BE"/>
        </w:rPr>
      </w:pPr>
      <w:r w:rsidRPr="00E036E0">
        <w:rPr>
          <w:lang w:val="en-GB" w:eastAsia="nl-BE"/>
        </w:rPr>
        <w:t xml:space="preserve">        </w:t>
      </w:r>
      <w:r w:rsidRPr="00E036E0">
        <w:rPr>
          <w:color w:val="0000FF"/>
          <w:lang w:val="en-GB" w:eastAsia="nl-BE"/>
        </w:rPr>
        <w:t>foreach</w:t>
      </w:r>
      <w:r w:rsidRPr="00E036E0">
        <w:rPr>
          <w:lang w:val="en-GB" w:eastAsia="nl-BE"/>
        </w:rPr>
        <w:t xml:space="preserve"> (</w:t>
      </w:r>
      <w:r w:rsidRPr="00E036E0">
        <w:rPr>
          <w:color w:val="0000FF"/>
          <w:lang w:val="en-GB" w:eastAsia="nl-BE"/>
        </w:rPr>
        <w:t>var</w:t>
      </w:r>
      <w:r w:rsidRPr="00E036E0">
        <w:rPr>
          <w:lang w:val="en-GB" w:eastAsia="nl-BE"/>
        </w:rPr>
        <w:t xml:space="preserve"> website </w:t>
      </w:r>
      <w:r w:rsidRPr="00E036E0">
        <w:rPr>
          <w:color w:val="0000FF"/>
          <w:lang w:val="en-GB" w:eastAsia="nl-BE"/>
        </w:rPr>
        <w:t>in</w:t>
      </w:r>
      <w:r w:rsidRPr="00E036E0">
        <w:rPr>
          <w:lang w:val="en-GB" w:eastAsia="nl-BE"/>
        </w:rPr>
        <w:t xml:space="preserve"> _websites)</w:t>
      </w:r>
    </w:p>
    <w:p w14:paraId="6828D363" w14:textId="77777777" w:rsidR="00B03EBE" w:rsidRPr="00A94B81" w:rsidRDefault="00B03EBE" w:rsidP="00BD69BE">
      <w:pPr>
        <w:pStyle w:val="Code"/>
        <w:rPr>
          <w:lang w:val="en-GB" w:eastAsia="nl-BE"/>
        </w:rPr>
      </w:pPr>
      <w:r w:rsidRPr="00E036E0">
        <w:rPr>
          <w:lang w:val="en-GB" w:eastAsia="nl-BE"/>
        </w:rPr>
        <w:t xml:space="preserve">        </w:t>
      </w:r>
      <w:r w:rsidRPr="00A94B81">
        <w:rPr>
          <w:lang w:val="en-GB" w:eastAsia="nl-BE"/>
        </w:rPr>
        <w:t>{</w:t>
      </w:r>
    </w:p>
    <w:p w14:paraId="59080C33" w14:textId="77777777" w:rsidR="00BD69BE" w:rsidRDefault="00BD69BE" w:rsidP="00BD69BE">
      <w:pPr>
        <w:pStyle w:val="Code"/>
        <w:rPr>
          <w:lang w:val="en-GB" w:eastAsia="nl-BE"/>
        </w:rPr>
      </w:pPr>
      <w:r>
        <w:rPr>
          <w:color w:val="0000FF"/>
          <w:lang w:val="en-GB" w:eastAsia="nl-BE"/>
        </w:rPr>
        <w:t xml:space="preserve">           </w:t>
      </w:r>
      <w:r w:rsidR="00B03EBE" w:rsidRPr="00E036E0">
        <w:rPr>
          <w:color w:val="0000FF"/>
          <w:lang w:val="en-GB" w:eastAsia="nl-BE"/>
        </w:rPr>
        <w:t>string</w:t>
      </w:r>
      <w:r w:rsidR="00B03EBE" w:rsidRPr="00E036E0">
        <w:rPr>
          <w:lang w:val="en-GB" w:eastAsia="nl-BE"/>
        </w:rPr>
        <w:t xml:space="preserve"> websitePage = </w:t>
      </w:r>
      <w:r w:rsidR="00B03EBE" w:rsidRPr="00E036E0">
        <w:rPr>
          <w:color w:val="0000FF"/>
          <w:lang w:val="en-GB" w:eastAsia="nl-BE"/>
        </w:rPr>
        <w:t>await</w:t>
      </w:r>
      <w:r w:rsidR="00B03EBE" w:rsidRPr="00E036E0">
        <w:rPr>
          <w:lang w:val="en-GB" w:eastAsia="nl-BE"/>
        </w:rPr>
        <w:t xml:space="preserve"> </w:t>
      </w:r>
    </w:p>
    <w:p w14:paraId="01425C47" w14:textId="758A352E" w:rsidR="00B03EBE" w:rsidRPr="00E036E0" w:rsidRDefault="00BD69BE" w:rsidP="00BD69BE">
      <w:pPr>
        <w:pStyle w:val="Code"/>
        <w:rPr>
          <w:lang w:val="en-GB" w:eastAsia="nl-BE"/>
        </w:rPr>
      </w:pPr>
      <w:r>
        <w:rPr>
          <w:lang w:val="en-GB" w:eastAsia="nl-BE"/>
        </w:rPr>
        <w:t xml:space="preserve">              </w:t>
      </w:r>
      <w:r w:rsidR="00B03EBE" w:rsidRPr="00E036E0">
        <w:rPr>
          <w:color w:val="2B91AF"/>
          <w:lang w:val="en-GB" w:eastAsia="nl-BE"/>
        </w:rPr>
        <w:t>DownloadService</w:t>
      </w:r>
      <w:r w:rsidR="00B03EBE" w:rsidRPr="00E036E0">
        <w:rPr>
          <w:lang w:val="en-GB" w:eastAsia="nl-BE"/>
        </w:rPr>
        <w:t>.DownloadWebsiteAsync(website);</w:t>
      </w:r>
    </w:p>
    <w:p w14:paraId="69DAC511" w14:textId="485D6C3F" w:rsidR="00B03EBE" w:rsidRPr="00E036E0" w:rsidRDefault="00B03EBE" w:rsidP="00BD69BE">
      <w:pPr>
        <w:pStyle w:val="Code"/>
        <w:rPr>
          <w:lang w:val="en-GB" w:eastAsia="nl-BE"/>
        </w:rPr>
      </w:pPr>
      <w:r w:rsidRPr="00E036E0">
        <w:rPr>
          <w:lang w:val="en-GB" w:eastAsia="nl-BE"/>
        </w:rPr>
        <w:t xml:space="preserve">           sb.AppendLine(</w:t>
      </w:r>
      <w:r w:rsidRPr="00E036E0">
        <w:rPr>
          <w:color w:val="A31515"/>
          <w:lang w:val="en-GB" w:eastAsia="nl-BE"/>
        </w:rPr>
        <w:t>$"</w:t>
      </w:r>
      <w:r w:rsidRPr="00E036E0">
        <w:rPr>
          <w:lang w:val="en-GB" w:eastAsia="nl-BE"/>
        </w:rPr>
        <w:t>{website}</w:t>
      </w:r>
      <w:r w:rsidRPr="00E036E0">
        <w:rPr>
          <w:color w:val="A31515"/>
          <w:lang w:val="en-GB" w:eastAsia="nl-BE"/>
        </w:rPr>
        <w:t xml:space="preserve">: </w:t>
      </w:r>
      <w:r w:rsidRPr="00E036E0">
        <w:rPr>
          <w:lang w:val="en-GB" w:eastAsia="nl-BE"/>
        </w:rPr>
        <w:t>{websitePage.Length}</w:t>
      </w:r>
      <w:r w:rsidRPr="00E036E0">
        <w:rPr>
          <w:color w:val="A31515"/>
          <w:lang w:val="en-GB" w:eastAsia="nl-BE"/>
        </w:rPr>
        <w:t>"</w:t>
      </w:r>
      <w:r w:rsidRPr="00E036E0">
        <w:rPr>
          <w:lang w:val="en-GB" w:eastAsia="nl-BE"/>
        </w:rPr>
        <w:t>);</w:t>
      </w:r>
    </w:p>
    <w:p w14:paraId="08C6FCA4" w14:textId="77777777" w:rsidR="00B03EBE" w:rsidRPr="00A94B81" w:rsidRDefault="00B03EBE" w:rsidP="00BD69BE">
      <w:pPr>
        <w:pStyle w:val="Code"/>
        <w:rPr>
          <w:lang w:val="en-GB" w:eastAsia="nl-BE"/>
        </w:rPr>
      </w:pPr>
      <w:r w:rsidRPr="00E036E0">
        <w:rPr>
          <w:lang w:val="en-GB" w:eastAsia="nl-BE"/>
        </w:rPr>
        <w:t xml:space="preserve">        </w:t>
      </w:r>
      <w:r w:rsidRPr="00A94B81">
        <w:rPr>
          <w:lang w:val="en-GB" w:eastAsia="nl-BE"/>
        </w:rPr>
        <w:t>}</w:t>
      </w:r>
    </w:p>
    <w:p w14:paraId="54D6C7E3" w14:textId="77777777" w:rsidR="00B03EBE" w:rsidRPr="00E036E0" w:rsidRDefault="00B03EBE" w:rsidP="00BD69BE">
      <w:pPr>
        <w:pStyle w:val="Code"/>
        <w:rPr>
          <w:lang w:val="en-GB" w:eastAsia="nl-BE"/>
        </w:rPr>
      </w:pPr>
      <w:r w:rsidRPr="00A94B81">
        <w:rPr>
          <w:lang w:val="en-GB" w:eastAsia="nl-BE"/>
        </w:rPr>
        <w:t xml:space="preserve">        </w:t>
      </w:r>
      <w:r w:rsidRPr="00E036E0">
        <w:rPr>
          <w:lang w:val="en-GB" w:eastAsia="nl-BE"/>
        </w:rPr>
        <w:t>watch.Stop();</w:t>
      </w:r>
    </w:p>
    <w:p w14:paraId="4EBF4507" w14:textId="77777777" w:rsidR="00B03EBE" w:rsidRPr="00E036E0" w:rsidRDefault="00B03EBE" w:rsidP="00BD69BE">
      <w:pPr>
        <w:pStyle w:val="Code"/>
        <w:rPr>
          <w:lang w:val="en-GB" w:eastAsia="nl-BE"/>
        </w:rPr>
      </w:pPr>
      <w:r w:rsidRPr="00E036E0">
        <w:rPr>
          <w:lang w:val="en-GB" w:eastAsia="nl-BE"/>
        </w:rPr>
        <w:t xml:space="preserve">        sb.AppendLine(</w:t>
      </w:r>
      <w:r w:rsidRPr="00E036E0">
        <w:rPr>
          <w:color w:val="A31515"/>
          <w:lang w:val="en-GB" w:eastAsia="nl-BE"/>
        </w:rPr>
        <w:t xml:space="preserve">$"Elapsed time: </w:t>
      </w:r>
      <w:r w:rsidRPr="00E036E0">
        <w:rPr>
          <w:lang w:val="en-GB" w:eastAsia="nl-BE"/>
        </w:rPr>
        <w:t>{watch.ElapsedMilliseconds}</w:t>
      </w:r>
      <w:r w:rsidRPr="00E036E0">
        <w:rPr>
          <w:color w:val="A31515"/>
          <w:lang w:val="en-GB" w:eastAsia="nl-BE"/>
        </w:rPr>
        <w:t>"</w:t>
      </w:r>
      <w:r w:rsidRPr="00E036E0">
        <w:rPr>
          <w:lang w:val="en-GB" w:eastAsia="nl-BE"/>
        </w:rPr>
        <w:t>);</w:t>
      </w:r>
    </w:p>
    <w:p w14:paraId="1AC7F729" w14:textId="77777777" w:rsidR="00B03EBE" w:rsidRPr="0036164B" w:rsidRDefault="00B03EBE" w:rsidP="00BD69BE">
      <w:pPr>
        <w:pStyle w:val="Code"/>
        <w:rPr>
          <w:lang w:eastAsia="nl-BE"/>
        </w:rPr>
      </w:pPr>
      <w:r w:rsidRPr="00E036E0">
        <w:rPr>
          <w:lang w:val="en-GB" w:eastAsia="nl-BE"/>
        </w:rPr>
        <w:t xml:space="preserve">        </w:t>
      </w:r>
      <w:r w:rsidRPr="0036164B">
        <w:rPr>
          <w:lang w:eastAsia="nl-BE"/>
        </w:rPr>
        <w:t>tbOutput.Text = sb.ToString();</w:t>
      </w:r>
    </w:p>
    <w:p w14:paraId="50A3E99B" w14:textId="78C366C1" w:rsidR="00B03EBE" w:rsidRPr="0036164B" w:rsidRDefault="00B03EBE" w:rsidP="00BD69BE">
      <w:pPr>
        <w:pStyle w:val="Code"/>
        <w:rPr>
          <w:lang w:eastAsia="nl-BE"/>
        </w:rPr>
      </w:pPr>
      <w:r w:rsidRPr="0036164B">
        <w:rPr>
          <w:lang w:eastAsia="nl-BE"/>
        </w:rPr>
        <w:t xml:space="preserve">    }</w:t>
      </w:r>
    </w:p>
    <w:p w14:paraId="7B49E901" w14:textId="39C49372" w:rsidR="00B03EBE" w:rsidRPr="0036164B" w:rsidRDefault="00B03EBE" w:rsidP="00B03EBE">
      <w:pPr>
        <w:rPr>
          <w:lang w:eastAsia="nl-BE"/>
        </w:rPr>
      </w:pPr>
      <w:r w:rsidRPr="0036164B">
        <w:rPr>
          <w:lang w:eastAsia="nl-BE"/>
        </w:rPr>
        <w:t>Als we dit testen, zien we dat de duurtijd ongeveer even lang is als onze BtnSync2 werking. We gebruiken dus nog geen parallelle calls. De verklaring is eenvoudig, we passen weer ons await keyword toe op elke download. We zullen de sites dus nog steeds één voor één downloaden.</w:t>
      </w:r>
      <w:r w:rsidR="00A41F6A" w:rsidRPr="0036164B">
        <w:rPr>
          <w:lang w:eastAsia="nl-BE"/>
        </w:rPr>
        <w:t xml:space="preserve"> We kunnen echter alle tasks tegelijkertijd starten, om dan op ze allemaal te wachten. Dit doen we als volgt:</w:t>
      </w:r>
    </w:p>
    <w:p w14:paraId="479EE4AC" w14:textId="77777777" w:rsidR="00A41F6A" w:rsidRPr="00AD1150" w:rsidRDefault="00A41F6A" w:rsidP="0003483F">
      <w:pPr>
        <w:pStyle w:val="Code"/>
        <w:rPr>
          <w:lang w:val="en-GB" w:eastAsia="nl-BE"/>
        </w:rPr>
      </w:pPr>
      <w:r w:rsidRPr="0036164B">
        <w:rPr>
          <w:lang w:eastAsia="nl-BE"/>
        </w:rPr>
        <w:t xml:space="preserve">        </w:t>
      </w:r>
      <w:r w:rsidRPr="00AD1150">
        <w:rPr>
          <w:color w:val="2B91AF"/>
          <w:lang w:val="en-GB" w:eastAsia="nl-BE"/>
        </w:rPr>
        <w:t>List</w:t>
      </w:r>
      <w:r w:rsidRPr="00AD1150">
        <w:rPr>
          <w:lang w:val="en-GB" w:eastAsia="nl-BE"/>
        </w:rPr>
        <w:t>&lt;</w:t>
      </w:r>
      <w:r w:rsidRPr="00AD1150">
        <w:rPr>
          <w:color w:val="2B91AF"/>
          <w:lang w:val="en-GB" w:eastAsia="nl-BE"/>
        </w:rPr>
        <w:t>Task</w:t>
      </w:r>
      <w:r w:rsidRPr="00AD1150">
        <w:rPr>
          <w:lang w:val="en-GB" w:eastAsia="nl-BE"/>
        </w:rPr>
        <w:t>&lt;</w:t>
      </w:r>
      <w:r w:rsidRPr="00AD1150">
        <w:rPr>
          <w:color w:val="0000FF"/>
          <w:lang w:val="en-GB" w:eastAsia="nl-BE"/>
        </w:rPr>
        <w:t>string</w:t>
      </w:r>
      <w:r w:rsidRPr="00AD1150">
        <w:rPr>
          <w:lang w:val="en-GB" w:eastAsia="nl-BE"/>
        </w:rPr>
        <w:t xml:space="preserve">&gt;&gt; tasks = </w:t>
      </w:r>
      <w:r w:rsidRPr="00AD1150">
        <w:rPr>
          <w:color w:val="0000FF"/>
          <w:lang w:val="en-GB" w:eastAsia="nl-BE"/>
        </w:rPr>
        <w:t>new</w:t>
      </w:r>
      <w:r w:rsidRPr="00AD1150">
        <w:rPr>
          <w:lang w:val="en-GB" w:eastAsia="nl-BE"/>
        </w:rPr>
        <w:t>();</w:t>
      </w:r>
    </w:p>
    <w:p w14:paraId="455950EF" w14:textId="151EC440" w:rsidR="00A41F6A" w:rsidRPr="00AD1150" w:rsidRDefault="00A41F6A" w:rsidP="00B03EBE">
      <w:pPr>
        <w:rPr>
          <w:lang w:val="en-GB" w:eastAsia="nl-BE"/>
        </w:rPr>
      </w:pPr>
    </w:p>
    <w:p w14:paraId="585B780E" w14:textId="02B0522D" w:rsidR="00A41F6A" w:rsidRPr="0036164B" w:rsidRDefault="00A41F6A" w:rsidP="00B03EBE">
      <w:pPr>
        <w:rPr>
          <w:lang w:eastAsia="nl-BE"/>
        </w:rPr>
      </w:pPr>
      <w:r w:rsidRPr="0036164B">
        <w:rPr>
          <w:lang w:eastAsia="nl-BE"/>
        </w:rPr>
        <w:t>We maken een list aan, die onze Task&lt;string&gt; zal bijhouden.</w:t>
      </w:r>
    </w:p>
    <w:p w14:paraId="5D5C0681" w14:textId="77777777" w:rsidR="00AC63B9" w:rsidRPr="00E036E0" w:rsidRDefault="00AC63B9" w:rsidP="0003483F">
      <w:pPr>
        <w:pStyle w:val="Code"/>
        <w:rPr>
          <w:rFonts w:ascii="Cascadia Mono" w:hAnsi="Cascadia Mono" w:cs="Cascadia Mono"/>
          <w:color w:val="000000"/>
          <w:sz w:val="19"/>
          <w:szCs w:val="19"/>
          <w:lang w:val="en-GB" w:eastAsia="nl-BE"/>
        </w:rPr>
      </w:pPr>
      <w:r w:rsidRPr="000121AC">
        <w:rPr>
          <w:rFonts w:ascii="Cascadia Mono" w:hAnsi="Cascadia Mono" w:cs="Cascadia Mono"/>
          <w:color w:val="000000"/>
          <w:sz w:val="19"/>
          <w:szCs w:val="19"/>
          <w:lang w:eastAsia="nl-BE"/>
        </w:rPr>
        <w:t xml:space="preserve">        </w:t>
      </w:r>
      <w:r w:rsidRPr="00E036E0">
        <w:rPr>
          <w:rFonts w:ascii="Cascadia Mono" w:hAnsi="Cascadia Mono" w:cs="Cascadia Mono"/>
          <w:color w:val="0000FF"/>
          <w:sz w:val="19"/>
          <w:szCs w:val="19"/>
          <w:lang w:val="en-GB" w:eastAsia="nl-BE"/>
        </w:rPr>
        <w:t>foreach</w:t>
      </w:r>
      <w:r w:rsidRPr="00E036E0">
        <w:rPr>
          <w:rFonts w:ascii="Cascadia Mono" w:hAnsi="Cascadia Mono" w:cs="Cascadia Mono"/>
          <w:color w:val="000000"/>
          <w:sz w:val="19"/>
          <w:szCs w:val="19"/>
          <w:lang w:val="en-GB" w:eastAsia="nl-BE"/>
        </w:rPr>
        <w:t xml:space="preserve"> (</w:t>
      </w:r>
      <w:r w:rsidRPr="00E036E0">
        <w:rPr>
          <w:rFonts w:ascii="Cascadia Mono" w:hAnsi="Cascadia Mono" w:cs="Cascadia Mono"/>
          <w:color w:val="0000FF"/>
          <w:sz w:val="19"/>
          <w:szCs w:val="19"/>
          <w:lang w:val="en-GB" w:eastAsia="nl-BE"/>
        </w:rPr>
        <w:t>var</w:t>
      </w:r>
      <w:r w:rsidRPr="00E036E0">
        <w:rPr>
          <w:rFonts w:ascii="Cascadia Mono" w:hAnsi="Cascadia Mono" w:cs="Cascadia Mono"/>
          <w:color w:val="000000"/>
          <w:sz w:val="19"/>
          <w:szCs w:val="19"/>
          <w:lang w:val="en-GB" w:eastAsia="nl-BE"/>
        </w:rPr>
        <w:t xml:space="preserve"> website </w:t>
      </w:r>
      <w:r w:rsidRPr="00E036E0">
        <w:rPr>
          <w:rFonts w:ascii="Cascadia Mono" w:hAnsi="Cascadia Mono" w:cs="Cascadia Mono"/>
          <w:color w:val="0000FF"/>
          <w:sz w:val="19"/>
          <w:szCs w:val="19"/>
          <w:lang w:val="en-GB" w:eastAsia="nl-BE"/>
        </w:rPr>
        <w:t>in</w:t>
      </w:r>
      <w:r w:rsidRPr="00E036E0">
        <w:rPr>
          <w:rFonts w:ascii="Cascadia Mono" w:hAnsi="Cascadia Mono" w:cs="Cascadia Mono"/>
          <w:color w:val="000000"/>
          <w:sz w:val="19"/>
          <w:szCs w:val="19"/>
          <w:lang w:val="en-GB" w:eastAsia="nl-BE"/>
        </w:rPr>
        <w:t xml:space="preserve"> _websites)</w:t>
      </w:r>
    </w:p>
    <w:p w14:paraId="2E727CA0" w14:textId="77777777" w:rsidR="00AC63B9" w:rsidRPr="00A94B81" w:rsidRDefault="00AC63B9" w:rsidP="0003483F">
      <w:pPr>
        <w:pStyle w:val="Code"/>
        <w:rPr>
          <w:rFonts w:ascii="Cascadia Mono" w:hAnsi="Cascadia Mono" w:cs="Cascadia Mono"/>
          <w:color w:val="000000"/>
          <w:sz w:val="19"/>
          <w:szCs w:val="19"/>
          <w:lang w:val="en-GB" w:eastAsia="nl-BE"/>
        </w:rPr>
      </w:pPr>
      <w:r w:rsidRPr="00E036E0">
        <w:rPr>
          <w:rFonts w:ascii="Cascadia Mono" w:hAnsi="Cascadia Mono" w:cs="Cascadia Mono"/>
          <w:color w:val="000000"/>
          <w:sz w:val="19"/>
          <w:szCs w:val="19"/>
          <w:lang w:val="en-GB" w:eastAsia="nl-BE"/>
        </w:rPr>
        <w:t xml:space="preserve">        </w:t>
      </w:r>
      <w:r w:rsidRPr="00A94B81">
        <w:rPr>
          <w:rFonts w:ascii="Cascadia Mono" w:hAnsi="Cascadia Mono" w:cs="Cascadia Mono"/>
          <w:color w:val="000000"/>
          <w:sz w:val="19"/>
          <w:szCs w:val="19"/>
          <w:lang w:val="en-GB" w:eastAsia="nl-BE"/>
        </w:rPr>
        <w:t>{</w:t>
      </w:r>
    </w:p>
    <w:p w14:paraId="7923BFF7" w14:textId="77777777" w:rsidR="00AC63B9" w:rsidRPr="00A94B81" w:rsidRDefault="00AC63B9" w:rsidP="0003483F">
      <w:pPr>
        <w:pStyle w:val="Code"/>
        <w:rPr>
          <w:rFonts w:ascii="Cascadia Mono" w:hAnsi="Cascadia Mono" w:cs="Cascadia Mono"/>
          <w:color w:val="000000"/>
          <w:sz w:val="19"/>
          <w:szCs w:val="19"/>
          <w:lang w:val="en-GB" w:eastAsia="nl-BE"/>
        </w:rPr>
      </w:pPr>
      <w:r w:rsidRPr="00A94B81">
        <w:rPr>
          <w:rFonts w:ascii="Cascadia Mono" w:hAnsi="Cascadia Mono" w:cs="Cascadia Mono"/>
          <w:color w:val="000000"/>
          <w:sz w:val="19"/>
          <w:szCs w:val="19"/>
          <w:lang w:val="en-GB" w:eastAsia="nl-BE"/>
        </w:rPr>
        <w:t xml:space="preserve">            tasks.Add(</w:t>
      </w:r>
      <w:r w:rsidRPr="00A94B81">
        <w:rPr>
          <w:rFonts w:ascii="Cascadia Mono" w:hAnsi="Cascadia Mono" w:cs="Cascadia Mono"/>
          <w:color w:val="2B91AF"/>
          <w:sz w:val="19"/>
          <w:szCs w:val="19"/>
          <w:lang w:val="en-GB" w:eastAsia="nl-BE"/>
        </w:rPr>
        <w:t>DownloadService</w:t>
      </w:r>
      <w:r w:rsidRPr="00A94B81">
        <w:rPr>
          <w:rFonts w:ascii="Cascadia Mono" w:hAnsi="Cascadia Mono" w:cs="Cascadia Mono"/>
          <w:color w:val="000000"/>
          <w:sz w:val="19"/>
          <w:szCs w:val="19"/>
          <w:lang w:val="en-GB" w:eastAsia="nl-BE"/>
        </w:rPr>
        <w:t>.DownloadWebsiteAsync(website));</w:t>
      </w:r>
    </w:p>
    <w:p w14:paraId="0BC1D1D3" w14:textId="1403DF8E" w:rsidR="00AC63B9" w:rsidRPr="0036164B" w:rsidRDefault="00AC63B9" w:rsidP="0003483F">
      <w:pPr>
        <w:pStyle w:val="Code"/>
        <w:rPr>
          <w:rFonts w:ascii="Cascadia Mono" w:hAnsi="Cascadia Mono" w:cs="Cascadia Mono"/>
          <w:color w:val="000000"/>
          <w:sz w:val="19"/>
          <w:szCs w:val="19"/>
          <w:lang w:eastAsia="nl-BE"/>
        </w:rPr>
      </w:pPr>
      <w:r w:rsidRPr="00A94B81">
        <w:rPr>
          <w:rFonts w:ascii="Cascadia Mono" w:hAnsi="Cascadia Mono" w:cs="Cascadia Mono"/>
          <w:color w:val="000000"/>
          <w:sz w:val="19"/>
          <w:szCs w:val="19"/>
          <w:lang w:val="en-GB" w:eastAsia="nl-BE"/>
        </w:rPr>
        <w:t xml:space="preserve">        </w:t>
      </w:r>
      <w:r w:rsidRPr="0036164B">
        <w:rPr>
          <w:rFonts w:ascii="Cascadia Mono" w:hAnsi="Cascadia Mono" w:cs="Cascadia Mono"/>
          <w:color w:val="000000"/>
          <w:sz w:val="19"/>
          <w:szCs w:val="19"/>
          <w:lang w:eastAsia="nl-BE"/>
        </w:rPr>
        <w:t>}</w:t>
      </w:r>
    </w:p>
    <w:p w14:paraId="258BE3D6" w14:textId="77777777" w:rsidR="00AC63B9" w:rsidRPr="0036164B" w:rsidRDefault="00AC63B9" w:rsidP="00AC63B9">
      <w:pPr>
        <w:rPr>
          <w:lang w:eastAsia="nl-BE"/>
        </w:rPr>
      </w:pPr>
    </w:p>
    <w:p w14:paraId="031D25D1" w14:textId="02098B75" w:rsidR="00AC63B9" w:rsidRPr="0036164B" w:rsidRDefault="00AC63B9" w:rsidP="00AC63B9">
      <w:pPr>
        <w:rPr>
          <w:lang w:eastAsia="nl-BE"/>
        </w:rPr>
      </w:pPr>
      <w:r w:rsidRPr="0036164B">
        <w:rPr>
          <w:lang w:eastAsia="nl-BE"/>
        </w:rPr>
        <w:t>We voegen elke download toe aan deze lijst. Onze DownloadWebsiteAsync methode geeft een Task&lt;string&gt; terug, dus we kunnen dit probleem</w:t>
      </w:r>
      <w:r w:rsidR="006536CD">
        <w:rPr>
          <w:lang w:eastAsia="nl-BE"/>
        </w:rPr>
        <w:t xml:space="preserve">loos </w:t>
      </w:r>
      <w:r w:rsidRPr="0036164B">
        <w:rPr>
          <w:lang w:eastAsia="nl-BE"/>
        </w:rPr>
        <w:t>doen.</w:t>
      </w:r>
      <w:r w:rsidR="00BC2049" w:rsidRPr="0036164B">
        <w:rPr>
          <w:lang w:eastAsia="nl-BE"/>
        </w:rPr>
        <w:t xml:space="preserve"> Hierna kunnen we op al deze tasks wachten:</w:t>
      </w:r>
    </w:p>
    <w:p w14:paraId="759DAB7B" w14:textId="572211FB" w:rsidR="00BC2049" w:rsidRPr="00AD1150" w:rsidRDefault="00BC2049" w:rsidP="0003483F">
      <w:pPr>
        <w:pStyle w:val="Code"/>
        <w:rPr>
          <w:lang w:val="en-GB" w:eastAsia="nl-BE"/>
        </w:rPr>
      </w:pPr>
      <w:r w:rsidRPr="00AD1150">
        <w:rPr>
          <w:color w:val="0000FF"/>
          <w:lang w:val="en-GB" w:eastAsia="nl-BE"/>
        </w:rPr>
        <w:lastRenderedPageBreak/>
        <w:t>var</w:t>
      </w:r>
      <w:r w:rsidRPr="00AD1150">
        <w:rPr>
          <w:lang w:val="en-GB" w:eastAsia="nl-BE"/>
        </w:rPr>
        <w:t xml:space="preserve"> results = </w:t>
      </w:r>
      <w:r w:rsidRPr="00AD1150">
        <w:rPr>
          <w:color w:val="0000FF"/>
          <w:lang w:val="en-GB" w:eastAsia="nl-BE"/>
        </w:rPr>
        <w:t>await</w:t>
      </w:r>
      <w:r w:rsidRPr="00AD1150">
        <w:rPr>
          <w:lang w:val="en-GB" w:eastAsia="nl-BE"/>
        </w:rPr>
        <w:t xml:space="preserve"> </w:t>
      </w:r>
      <w:r w:rsidRPr="00AD1150">
        <w:rPr>
          <w:color w:val="2B91AF"/>
          <w:lang w:val="en-GB" w:eastAsia="nl-BE"/>
        </w:rPr>
        <w:t>Task</w:t>
      </w:r>
      <w:r w:rsidRPr="00AD1150">
        <w:rPr>
          <w:lang w:val="en-GB" w:eastAsia="nl-BE"/>
        </w:rPr>
        <w:t>.WhenAll(tasks);</w:t>
      </w:r>
    </w:p>
    <w:p w14:paraId="50C7D11A" w14:textId="63CE3F02" w:rsidR="00BC2049" w:rsidRPr="00AD1150" w:rsidRDefault="00BC2049" w:rsidP="00AC63B9">
      <w:pPr>
        <w:rPr>
          <w:lang w:val="en-GB" w:eastAsia="nl-BE"/>
        </w:rPr>
      </w:pPr>
    </w:p>
    <w:p w14:paraId="7A541DA5" w14:textId="6E5EF1B9" w:rsidR="00BC2049" w:rsidRPr="0036164B" w:rsidRDefault="00BC2049" w:rsidP="00AC63B9">
      <w:pPr>
        <w:rPr>
          <w:lang w:eastAsia="nl-BE"/>
        </w:rPr>
      </w:pPr>
      <w:r w:rsidRPr="0036164B">
        <w:rPr>
          <w:lang w:eastAsia="nl-BE"/>
        </w:rPr>
        <w:t>Deze statische methode op Task gaat een lijst teruggeven van objecten teruggeven wanneer al zijn beloften voldaan zijn.</w:t>
      </w:r>
      <w:r w:rsidR="00663D2E" w:rsidRPr="0036164B">
        <w:rPr>
          <w:lang w:eastAsia="nl-BE"/>
        </w:rPr>
        <w:t xml:space="preserve"> We kunnen dan over deze lijst itereren om de lengtes weer te geven van de webpagina’s:</w:t>
      </w:r>
    </w:p>
    <w:p w14:paraId="3A77A4C8" w14:textId="4109D521" w:rsidR="000A0BF9" w:rsidRPr="0036164B" w:rsidRDefault="00663D2E" w:rsidP="004D41C7">
      <w:pPr>
        <w:autoSpaceDE w:val="0"/>
        <w:autoSpaceDN w:val="0"/>
        <w:adjustRightInd w:val="0"/>
        <w:spacing w:line="240" w:lineRule="auto"/>
        <w:jc w:val="left"/>
        <w:rPr>
          <w:rFonts w:ascii="Cascadia Mono" w:hAnsi="Cascadia Mono" w:cs="Cascadia Mono"/>
          <w:color w:val="000000"/>
          <w:sz w:val="19"/>
          <w:szCs w:val="19"/>
          <w:lang w:eastAsia="nl-BE"/>
        </w:rPr>
      </w:pPr>
      <w:r w:rsidRPr="0036164B">
        <w:rPr>
          <w:rFonts w:ascii="Cascadia Mono" w:hAnsi="Cascadia Mono" w:cs="Cascadia Mono"/>
          <w:color w:val="000000"/>
          <w:sz w:val="19"/>
          <w:szCs w:val="19"/>
          <w:lang w:eastAsia="nl-BE"/>
        </w:rPr>
        <w:t xml:space="preserve">        </w:t>
      </w:r>
    </w:p>
    <w:p w14:paraId="2FE0E8E5" w14:textId="6CC6E8D7" w:rsidR="00663D2E" w:rsidRPr="00E036E0" w:rsidRDefault="000A0BF9" w:rsidP="0068757B">
      <w:pPr>
        <w:pStyle w:val="Code"/>
        <w:rPr>
          <w:lang w:val="en-GB" w:eastAsia="nl-BE"/>
        </w:rPr>
      </w:pPr>
      <w:r w:rsidRPr="0036164B">
        <w:rPr>
          <w:color w:val="0000FF"/>
          <w:lang w:eastAsia="nl-BE"/>
        </w:rPr>
        <w:t xml:space="preserve">  </w:t>
      </w:r>
      <w:r w:rsidR="00663D2E" w:rsidRPr="00E036E0">
        <w:rPr>
          <w:color w:val="0000FF"/>
          <w:lang w:val="en-GB" w:eastAsia="nl-BE"/>
        </w:rPr>
        <w:t>foreach</w:t>
      </w:r>
      <w:r w:rsidR="00663D2E" w:rsidRPr="00E036E0">
        <w:rPr>
          <w:lang w:val="en-GB" w:eastAsia="nl-BE"/>
        </w:rPr>
        <w:t xml:space="preserve"> (</w:t>
      </w:r>
      <w:r w:rsidR="00663D2E" w:rsidRPr="00E036E0">
        <w:rPr>
          <w:color w:val="0000FF"/>
          <w:lang w:val="en-GB" w:eastAsia="nl-BE"/>
        </w:rPr>
        <w:t>var</w:t>
      </w:r>
      <w:r w:rsidR="00663D2E" w:rsidRPr="00E036E0">
        <w:rPr>
          <w:lang w:val="en-GB" w:eastAsia="nl-BE"/>
        </w:rPr>
        <w:t xml:space="preserve"> item </w:t>
      </w:r>
      <w:r w:rsidR="00663D2E" w:rsidRPr="00E036E0">
        <w:rPr>
          <w:color w:val="0000FF"/>
          <w:lang w:val="en-GB" w:eastAsia="nl-BE"/>
        </w:rPr>
        <w:t>in</w:t>
      </w:r>
      <w:r w:rsidR="00663D2E" w:rsidRPr="00E036E0">
        <w:rPr>
          <w:lang w:val="en-GB" w:eastAsia="nl-BE"/>
        </w:rPr>
        <w:t xml:space="preserve"> results)</w:t>
      </w:r>
    </w:p>
    <w:p w14:paraId="625355CE" w14:textId="70055489" w:rsidR="00663D2E" w:rsidRPr="0036164B" w:rsidRDefault="00663D2E" w:rsidP="0068757B">
      <w:pPr>
        <w:pStyle w:val="Code"/>
        <w:rPr>
          <w:lang w:eastAsia="nl-BE"/>
        </w:rPr>
      </w:pPr>
      <w:r w:rsidRPr="00E036E0">
        <w:rPr>
          <w:lang w:val="en-GB" w:eastAsia="nl-BE"/>
        </w:rPr>
        <w:t xml:space="preserve">  </w:t>
      </w:r>
      <w:r w:rsidRPr="0036164B">
        <w:rPr>
          <w:lang w:eastAsia="nl-BE"/>
        </w:rPr>
        <w:t>{</w:t>
      </w:r>
    </w:p>
    <w:p w14:paraId="320FBE04" w14:textId="5227ACEE" w:rsidR="00663D2E" w:rsidRPr="0036164B" w:rsidRDefault="00663D2E" w:rsidP="0068757B">
      <w:pPr>
        <w:pStyle w:val="Code"/>
        <w:rPr>
          <w:lang w:eastAsia="nl-BE"/>
        </w:rPr>
      </w:pPr>
      <w:r w:rsidRPr="0036164B">
        <w:rPr>
          <w:lang w:eastAsia="nl-BE"/>
        </w:rPr>
        <w:t xml:space="preserve">   </w:t>
      </w:r>
      <w:r w:rsidR="00E544B0">
        <w:rPr>
          <w:lang w:eastAsia="nl-BE"/>
        </w:rPr>
        <w:tab/>
      </w:r>
      <w:r w:rsidRPr="0036164B">
        <w:rPr>
          <w:lang w:eastAsia="nl-BE"/>
        </w:rPr>
        <w:t>sb.AppendLine(</w:t>
      </w:r>
      <w:r w:rsidRPr="0036164B">
        <w:rPr>
          <w:color w:val="A31515"/>
          <w:lang w:eastAsia="nl-BE"/>
        </w:rPr>
        <w:t>$"</w:t>
      </w:r>
      <w:r w:rsidRPr="0036164B">
        <w:rPr>
          <w:lang w:eastAsia="nl-BE"/>
        </w:rPr>
        <w:t>{item.Length}</w:t>
      </w:r>
      <w:r w:rsidRPr="0036164B">
        <w:rPr>
          <w:color w:val="A31515"/>
          <w:lang w:eastAsia="nl-BE"/>
        </w:rPr>
        <w:t>"</w:t>
      </w:r>
      <w:r w:rsidRPr="0036164B">
        <w:rPr>
          <w:lang w:eastAsia="nl-BE"/>
        </w:rPr>
        <w:t>);</w:t>
      </w:r>
    </w:p>
    <w:p w14:paraId="14618190" w14:textId="17890348" w:rsidR="00663D2E" w:rsidRPr="0036164B" w:rsidRDefault="00663D2E" w:rsidP="0068757B">
      <w:pPr>
        <w:pStyle w:val="Code"/>
        <w:rPr>
          <w:lang w:eastAsia="nl-BE"/>
        </w:rPr>
      </w:pPr>
      <w:r w:rsidRPr="0036164B">
        <w:rPr>
          <w:lang w:eastAsia="nl-BE"/>
        </w:rPr>
        <w:t xml:space="preserve">  }</w:t>
      </w:r>
    </w:p>
    <w:p w14:paraId="13070535" w14:textId="0F5F7210" w:rsidR="00663D2E" w:rsidRDefault="00663D2E" w:rsidP="00663D2E">
      <w:pPr>
        <w:rPr>
          <w:rFonts w:ascii="Cascadia Mono" w:hAnsi="Cascadia Mono" w:cs="Cascadia Mono"/>
          <w:color w:val="000000"/>
          <w:sz w:val="19"/>
          <w:szCs w:val="19"/>
          <w:lang w:eastAsia="nl-BE"/>
        </w:rPr>
      </w:pPr>
    </w:p>
    <w:p w14:paraId="5A19847C" w14:textId="4CC68970" w:rsidR="00915397" w:rsidRPr="0036164B" w:rsidRDefault="00E544B0" w:rsidP="00915397">
      <w:pPr>
        <w:pStyle w:val="Kop3"/>
        <w:rPr>
          <w:lang w:eastAsia="nl-BE"/>
        </w:rPr>
      </w:pPr>
      <w:r>
        <w:rPr>
          <w:lang w:eastAsia="nl-BE"/>
        </w:rPr>
        <w:t>ViewModel toevoegen</w:t>
      </w:r>
    </w:p>
    <w:p w14:paraId="0969F289" w14:textId="0BAE72C0" w:rsidR="000A0BF9" w:rsidRPr="0036164B" w:rsidRDefault="00663D2E" w:rsidP="00663D2E">
      <w:pPr>
        <w:rPr>
          <w:lang w:eastAsia="nl-BE"/>
        </w:rPr>
      </w:pPr>
      <w:r w:rsidRPr="0036164B">
        <w:rPr>
          <w:lang w:eastAsia="nl-BE"/>
        </w:rPr>
        <w:t>We zien echter één groot probleem. We hebben in de laatste lus geen kennis meer van bij welke website de lengte hoort. We zullen dus nog een aanpassing moeten doen om dit functioneel te krijgen.</w:t>
      </w:r>
      <w:r w:rsidR="00E41BE9" w:rsidRPr="0036164B">
        <w:rPr>
          <w:lang w:eastAsia="nl-BE"/>
        </w:rPr>
        <w:t xml:space="preserve"> We gaan een ViewModel aanmaken om onze resultaten in weer te geven.</w:t>
      </w:r>
    </w:p>
    <w:p w14:paraId="61787BF7" w14:textId="77777777" w:rsidR="000A0BF9" w:rsidRPr="00A94B81" w:rsidRDefault="000A0BF9" w:rsidP="0068757B">
      <w:pPr>
        <w:pStyle w:val="Code"/>
        <w:rPr>
          <w:color w:val="000000"/>
          <w:lang w:val="en-GB" w:eastAsia="nl-BE"/>
        </w:rPr>
      </w:pPr>
      <w:r w:rsidRPr="00A94B81">
        <w:rPr>
          <w:color w:val="0000FF"/>
          <w:lang w:val="en-GB" w:eastAsia="nl-BE"/>
        </w:rPr>
        <w:t>public</w:t>
      </w:r>
      <w:r w:rsidRPr="00A94B81">
        <w:rPr>
          <w:color w:val="000000"/>
          <w:lang w:val="en-GB" w:eastAsia="nl-BE"/>
        </w:rPr>
        <w:t xml:space="preserve"> </w:t>
      </w:r>
      <w:r w:rsidRPr="00A94B81">
        <w:rPr>
          <w:color w:val="0000FF"/>
          <w:lang w:val="en-GB" w:eastAsia="nl-BE"/>
        </w:rPr>
        <w:t>class</w:t>
      </w:r>
      <w:r w:rsidRPr="00A94B81">
        <w:rPr>
          <w:color w:val="000000"/>
          <w:lang w:val="en-GB" w:eastAsia="nl-BE"/>
        </w:rPr>
        <w:t xml:space="preserve"> </w:t>
      </w:r>
      <w:r w:rsidRPr="00A94B81">
        <w:rPr>
          <w:lang w:val="en-GB" w:eastAsia="nl-BE"/>
        </w:rPr>
        <w:t>WebsiteModel</w:t>
      </w:r>
    </w:p>
    <w:p w14:paraId="6638963C" w14:textId="77777777" w:rsidR="000A0BF9" w:rsidRPr="00A94B81" w:rsidRDefault="000A0BF9" w:rsidP="0068757B">
      <w:pPr>
        <w:pStyle w:val="Code"/>
        <w:rPr>
          <w:color w:val="000000"/>
          <w:lang w:val="en-GB" w:eastAsia="nl-BE"/>
        </w:rPr>
      </w:pPr>
      <w:r w:rsidRPr="00A94B81">
        <w:rPr>
          <w:color w:val="000000"/>
          <w:lang w:val="en-GB" w:eastAsia="nl-BE"/>
        </w:rPr>
        <w:t>{</w:t>
      </w:r>
    </w:p>
    <w:p w14:paraId="23E85E08" w14:textId="77777777" w:rsidR="000A0BF9" w:rsidRPr="00E036E0" w:rsidRDefault="000A0BF9" w:rsidP="0068757B">
      <w:pPr>
        <w:pStyle w:val="Code"/>
        <w:rPr>
          <w:color w:val="000000"/>
          <w:lang w:val="en-GB" w:eastAsia="nl-BE"/>
        </w:rPr>
      </w:pPr>
      <w:r w:rsidRPr="00A94B81">
        <w:rPr>
          <w:color w:val="000000"/>
          <w:lang w:val="en-GB" w:eastAsia="nl-BE"/>
        </w:rPr>
        <w:t xml:space="preserve">    </w:t>
      </w:r>
      <w:r w:rsidRPr="00E036E0">
        <w:rPr>
          <w:color w:val="0000FF"/>
          <w:lang w:val="en-GB" w:eastAsia="nl-BE"/>
        </w:rPr>
        <w:t>public</w:t>
      </w:r>
      <w:r w:rsidRPr="00E036E0">
        <w:rPr>
          <w:color w:val="000000"/>
          <w:lang w:val="en-GB" w:eastAsia="nl-BE"/>
        </w:rPr>
        <w:t xml:space="preserve"> </w:t>
      </w:r>
      <w:r w:rsidRPr="00E036E0">
        <w:rPr>
          <w:color w:val="0000FF"/>
          <w:lang w:val="en-GB" w:eastAsia="nl-BE"/>
        </w:rPr>
        <w:t>string</w:t>
      </w:r>
      <w:r w:rsidRPr="00E036E0">
        <w:rPr>
          <w:color w:val="000000"/>
          <w:lang w:val="en-GB" w:eastAsia="nl-BE"/>
        </w:rPr>
        <w:t xml:space="preserve"> WebsiteName { </w:t>
      </w:r>
      <w:r w:rsidRPr="00E036E0">
        <w:rPr>
          <w:color w:val="0000FF"/>
          <w:lang w:val="en-GB" w:eastAsia="nl-BE"/>
        </w:rPr>
        <w:t>get</w:t>
      </w:r>
      <w:r w:rsidRPr="00E036E0">
        <w:rPr>
          <w:color w:val="000000"/>
          <w:lang w:val="en-GB" w:eastAsia="nl-BE"/>
        </w:rPr>
        <w:t xml:space="preserve">; </w:t>
      </w:r>
      <w:r w:rsidRPr="00E036E0">
        <w:rPr>
          <w:color w:val="0000FF"/>
          <w:lang w:val="en-GB" w:eastAsia="nl-BE"/>
        </w:rPr>
        <w:t>set</w:t>
      </w:r>
      <w:r w:rsidRPr="00E036E0">
        <w:rPr>
          <w:color w:val="000000"/>
          <w:lang w:val="en-GB" w:eastAsia="nl-BE"/>
        </w:rPr>
        <w:t>; }</w:t>
      </w:r>
    </w:p>
    <w:p w14:paraId="246C1167" w14:textId="77777777" w:rsidR="000A0BF9" w:rsidRPr="00E036E0" w:rsidRDefault="000A0BF9" w:rsidP="0068757B">
      <w:pPr>
        <w:pStyle w:val="Code"/>
        <w:rPr>
          <w:color w:val="000000"/>
          <w:lang w:val="en-GB" w:eastAsia="nl-BE"/>
        </w:rPr>
      </w:pPr>
      <w:r w:rsidRPr="00E036E0">
        <w:rPr>
          <w:color w:val="000000"/>
          <w:lang w:val="en-GB" w:eastAsia="nl-BE"/>
        </w:rPr>
        <w:t xml:space="preserve">    </w:t>
      </w:r>
      <w:r w:rsidRPr="00E036E0">
        <w:rPr>
          <w:color w:val="0000FF"/>
          <w:lang w:val="en-GB" w:eastAsia="nl-BE"/>
        </w:rPr>
        <w:t>public</w:t>
      </w:r>
      <w:r w:rsidRPr="00E036E0">
        <w:rPr>
          <w:color w:val="000000"/>
          <w:lang w:val="en-GB" w:eastAsia="nl-BE"/>
        </w:rPr>
        <w:t xml:space="preserve"> </w:t>
      </w:r>
      <w:r w:rsidRPr="00E036E0">
        <w:rPr>
          <w:color w:val="0000FF"/>
          <w:lang w:val="en-GB" w:eastAsia="nl-BE"/>
        </w:rPr>
        <w:t>int</w:t>
      </w:r>
      <w:r w:rsidRPr="00E036E0">
        <w:rPr>
          <w:color w:val="000000"/>
          <w:lang w:val="en-GB" w:eastAsia="nl-BE"/>
        </w:rPr>
        <w:t xml:space="preserve"> PageLength { </w:t>
      </w:r>
      <w:r w:rsidRPr="00E036E0">
        <w:rPr>
          <w:color w:val="0000FF"/>
          <w:lang w:val="en-GB" w:eastAsia="nl-BE"/>
        </w:rPr>
        <w:t>get</w:t>
      </w:r>
      <w:r w:rsidRPr="00E036E0">
        <w:rPr>
          <w:color w:val="000000"/>
          <w:lang w:val="en-GB" w:eastAsia="nl-BE"/>
        </w:rPr>
        <w:t xml:space="preserve">; </w:t>
      </w:r>
      <w:r w:rsidRPr="00E036E0">
        <w:rPr>
          <w:color w:val="0000FF"/>
          <w:lang w:val="en-GB" w:eastAsia="nl-BE"/>
        </w:rPr>
        <w:t>set</w:t>
      </w:r>
      <w:r w:rsidRPr="00E036E0">
        <w:rPr>
          <w:color w:val="000000"/>
          <w:lang w:val="en-GB" w:eastAsia="nl-BE"/>
        </w:rPr>
        <w:t>; }</w:t>
      </w:r>
    </w:p>
    <w:p w14:paraId="11EB6F39" w14:textId="3E74E39A" w:rsidR="000A0BF9" w:rsidRPr="0036164B" w:rsidRDefault="000A0BF9" w:rsidP="0068757B">
      <w:pPr>
        <w:pStyle w:val="Code"/>
        <w:rPr>
          <w:color w:val="000000"/>
          <w:lang w:eastAsia="nl-BE"/>
        </w:rPr>
      </w:pPr>
      <w:r w:rsidRPr="0036164B">
        <w:rPr>
          <w:color w:val="000000"/>
          <w:lang w:eastAsia="nl-BE"/>
        </w:rPr>
        <w:t>}</w:t>
      </w:r>
    </w:p>
    <w:p w14:paraId="254C5919" w14:textId="0AAE0B5A" w:rsidR="000A0BF9" w:rsidRPr="0036164B" w:rsidRDefault="000A0BF9" w:rsidP="000A0BF9">
      <w:pPr>
        <w:rPr>
          <w:lang w:eastAsia="nl-BE"/>
        </w:rPr>
      </w:pPr>
    </w:p>
    <w:p w14:paraId="51F62894" w14:textId="73466A4E" w:rsidR="000A0BF9" w:rsidRPr="0036164B" w:rsidRDefault="000A0BF9" w:rsidP="000A0BF9">
      <w:pPr>
        <w:rPr>
          <w:lang w:eastAsia="nl-BE"/>
        </w:rPr>
      </w:pPr>
      <w:r w:rsidRPr="0036164B">
        <w:rPr>
          <w:lang w:eastAsia="nl-BE"/>
        </w:rPr>
        <w:t>Onze download methode wordt dan:</w:t>
      </w:r>
    </w:p>
    <w:p w14:paraId="45874E3C" w14:textId="77777777" w:rsidR="000A0BF9" w:rsidRPr="00E036E0" w:rsidRDefault="000A0BF9" w:rsidP="0068757B">
      <w:pPr>
        <w:pStyle w:val="Code"/>
        <w:rPr>
          <w:lang w:val="en-GB" w:eastAsia="nl-BE"/>
        </w:rPr>
      </w:pPr>
      <w:r w:rsidRPr="0036164B">
        <w:rPr>
          <w:lang w:eastAsia="nl-BE"/>
        </w:rPr>
        <w:t xml:space="preserve">    </w:t>
      </w:r>
      <w:r w:rsidRPr="00E036E0">
        <w:rPr>
          <w:color w:val="0000FF"/>
          <w:lang w:val="en-GB" w:eastAsia="nl-BE"/>
        </w:rPr>
        <w:t>public</w:t>
      </w:r>
      <w:r w:rsidRPr="00E036E0">
        <w:rPr>
          <w:lang w:val="en-GB" w:eastAsia="nl-BE"/>
        </w:rPr>
        <w:t xml:space="preserve"> </w:t>
      </w:r>
      <w:r w:rsidRPr="00E036E0">
        <w:rPr>
          <w:color w:val="0000FF"/>
          <w:lang w:val="en-GB" w:eastAsia="nl-BE"/>
        </w:rPr>
        <w:t>async</w:t>
      </w:r>
      <w:r w:rsidRPr="00E036E0">
        <w:rPr>
          <w:lang w:val="en-GB" w:eastAsia="nl-BE"/>
        </w:rPr>
        <w:t xml:space="preserve"> </w:t>
      </w:r>
      <w:r w:rsidRPr="00E036E0">
        <w:rPr>
          <w:color w:val="0000FF"/>
          <w:lang w:val="en-GB" w:eastAsia="nl-BE"/>
        </w:rPr>
        <w:t>static</w:t>
      </w:r>
      <w:r w:rsidRPr="00E036E0">
        <w:rPr>
          <w:lang w:val="en-GB" w:eastAsia="nl-BE"/>
        </w:rPr>
        <w:t xml:space="preserve"> </w:t>
      </w:r>
      <w:r w:rsidRPr="00E036E0">
        <w:rPr>
          <w:color w:val="2B91AF"/>
          <w:lang w:val="en-GB" w:eastAsia="nl-BE"/>
        </w:rPr>
        <w:t>Task</w:t>
      </w:r>
      <w:r w:rsidRPr="00E036E0">
        <w:rPr>
          <w:lang w:val="en-GB" w:eastAsia="nl-BE"/>
        </w:rPr>
        <w:t>&lt;</w:t>
      </w:r>
      <w:r w:rsidRPr="00E036E0">
        <w:rPr>
          <w:color w:val="2B91AF"/>
          <w:lang w:val="en-GB" w:eastAsia="nl-BE"/>
        </w:rPr>
        <w:t>WebsiteModel</w:t>
      </w:r>
      <w:r w:rsidRPr="00E036E0">
        <w:rPr>
          <w:lang w:val="en-GB" w:eastAsia="nl-BE"/>
        </w:rPr>
        <w:t>&gt; DownloadWebsiteAsync(</w:t>
      </w:r>
      <w:r w:rsidRPr="00E036E0">
        <w:rPr>
          <w:color w:val="0000FF"/>
          <w:lang w:val="en-GB" w:eastAsia="nl-BE"/>
        </w:rPr>
        <w:t>string</w:t>
      </w:r>
      <w:r w:rsidRPr="00E036E0">
        <w:rPr>
          <w:lang w:val="en-GB" w:eastAsia="nl-BE"/>
        </w:rPr>
        <w:t xml:space="preserve"> url)</w:t>
      </w:r>
    </w:p>
    <w:p w14:paraId="72D1295D" w14:textId="77777777" w:rsidR="000A0BF9" w:rsidRPr="00A94B81" w:rsidRDefault="000A0BF9" w:rsidP="0068757B">
      <w:pPr>
        <w:pStyle w:val="Code"/>
        <w:rPr>
          <w:lang w:val="en-GB" w:eastAsia="nl-BE"/>
        </w:rPr>
      </w:pPr>
      <w:r w:rsidRPr="00E036E0">
        <w:rPr>
          <w:lang w:val="en-GB" w:eastAsia="nl-BE"/>
        </w:rPr>
        <w:t xml:space="preserve">    </w:t>
      </w:r>
      <w:r w:rsidRPr="00A94B81">
        <w:rPr>
          <w:lang w:val="en-GB" w:eastAsia="nl-BE"/>
        </w:rPr>
        <w:t>{</w:t>
      </w:r>
    </w:p>
    <w:p w14:paraId="5D2CBF42" w14:textId="77777777" w:rsidR="000A0BF9" w:rsidRPr="00E036E0" w:rsidRDefault="000A0BF9" w:rsidP="0068757B">
      <w:pPr>
        <w:pStyle w:val="Code"/>
        <w:rPr>
          <w:lang w:val="en-GB" w:eastAsia="nl-BE"/>
        </w:rPr>
      </w:pPr>
      <w:r w:rsidRPr="00A94B81">
        <w:rPr>
          <w:lang w:val="en-GB" w:eastAsia="nl-BE"/>
        </w:rPr>
        <w:t xml:space="preserve">        </w:t>
      </w:r>
      <w:r w:rsidRPr="00E036E0">
        <w:rPr>
          <w:color w:val="0000FF"/>
          <w:lang w:val="en-GB" w:eastAsia="nl-BE"/>
        </w:rPr>
        <w:t>var</w:t>
      </w:r>
      <w:r w:rsidRPr="00E036E0">
        <w:rPr>
          <w:lang w:val="en-GB" w:eastAsia="nl-BE"/>
        </w:rPr>
        <w:t xml:space="preserve"> client = </w:t>
      </w:r>
      <w:r w:rsidRPr="00E036E0">
        <w:rPr>
          <w:color w:val="0000FF"/>
          <w:lang w:val="en-GB" w:eastAsia="nl-BE"/>
        </w:rPr>
        <w:t>new</w:t>
      </w:r>
      <w:r w:rsidRPr="00E036E0">
        <w:rPr>
          <w:lang w:val="en-GB" w:eastAsia="nl-BE"/>
        </w:rPr>
        <w:t xml:space="preserve"> </w:t>
      </w:r>
      <w:r w:rsidRPr="00E036E0">
        <w:rPr>
          <w:color w:val="2B91AF"/>
          <w:lang w:val="en-GB" w:eastAsia="nl-BE"/>
        </w:rPr>
        <w:t>HttpClient</w:t>
      </w:r>
      <w:r w:rsidRPr="00E036E0">
        <w:rPr>
          <w:lang w:val="en-GB" w:eastAsia="nl-BE"/>
        </w:rPr>
        <w:t>();</w:t>
      </w:r>
    </w:p>
    <w:p w14:paraId="18B2252A" w14:textId="77777777" w:rsidR="000A0BF9" w:rsidRPr="00E036E0" w:rsidRDefault="000A0BF9" w:rsidP="0068757B">
      <w:pPr>
        <w:pStyle w:val="Code"/>
        <w:rPr>
          <w:lang w:val="en-GB" w:eastAsia="nl-BE"/>
        </w:rPr>
      </w:pPr>
      <w:r w:rsidRPr="00E036E0">
        <w:rPr>
          <w:lang w:val="en-GB" w:eastAsia="nl-BE"/>
        </w:rPr>
        <w:t xml:space="preserve">        </w:t>
      </w:r>
      <w:r w:rsidRPr="00E036E0">
        <w:rPr>
          <w:color w:val="0000FF"/>
          <w:lang w:val="en-GB" w:eastAsia="nl-BE"/>
        </w:rPr>
        <w:t>var</w:t>
      </w:r>
      <w:r w:rsidRPr="00E036E0">
        <w:rPr>
          <w:lang w:val="en-GB" w:eastAsia="nl-BE"/>
        </w:rPr>
        <w:t xml:space="preserve"> page = </w:t>
      </w:r>
      <w:r w:rsidRPr="00E036E0">
        <w:rPr>
          <w:color w:val="0000FF"/>
          <w:lang w:val="en-GB" w:eastAsia="nl-BE"/>
        </w:rPr>
        <w:t>await</w:t>
      </w:r>
      <w:r w:rsidRPr="00E036E0">
        <w:rPr>
          <w:lang w:val="en-GB" w:eastAsia="nl-BE"/>
        </w:rPr>
        <w:t xml:space="preserve"> client.GetStringAsync(url);</w:t>
      </w:r>
    </w:p>
    <w:p w14:paraId="05487C1A" w14:textId="77777777" w:rsidR="000A0BF9" w:rsidRPr="00E036E0" w:rsidRDefault="000A0BF9" w:rsidP="0068757B">
      <w:pPr>
        <w:pStyle w:val="Code"/>
        <w:rPr>
          <w:lang w:val="en-GB" w:eastAsia="nl-BE"/>
        </w:rPr>
      </w:pPr>
      <w:r w:rsidRPr="00E036E0">
        <w:rPr>
          <w:lang w:val="en-GB" w:eastAsia="nl-BE"/>
        </w:rPr>
        <w:t xml:space="preserve">        </w:t>
      </w:r>
      <w:r w:rsidRPr="00E036E0">
        <w:rPr>
          <w:color w:val="0000FF"/>
          <w:lang w:val="en-GB" w:eastAsia="nl-BE"/>
        </w:rPr>
        <w:t>return</w:t>
      </w:r>
      <w:r w:rsidRPr="00E036E0">
        <w:rPr>
          <w:lang w:val="en-GB" w:eastAsia="nl-BE"/>
        </w:rPr>
        <w:t xml:space="preserve"> </w:t>
      </w:r>
      <w:r w:rsidRPr="00E036E0">
        <w:rPr>
          <w:color w:val="0000FF"/>
          <w:lang w:val="en-GB" w:eastAsia="nl-BE"/>
        </w:rPr>
        <w:t>new</w:t>
      </w:r>
      <w:r w:rsidRPr="00E036E0">
        <w:rPr>
          <w:lang w:val="en-GB" w:eastAsia="nl-BE"/>
        </w:rPr>
        <w:t xml:space="preserve"> </w:t>
      </w:r>
      <w:r w:rsidRPr="00E036E0">
        <w:rPr>
          <w:color w:val="2B91AF"/>
          <w:lang w:val="en-GB" w:eastAsia="nl-BE"/>
        </w:rPr>
        <w:t>WebsiteModel</w:t>
      </w:r>
    </w:p>
    <w:p w14:paraId="48CD9BA1" w14:textId="77777777" w:rsidR="000A0BF9" w:rsidRPr="008B6884" w:rsidRDefault="000A0BF9" w:rsidP="0068757B">
      <w:pPr>
        <w:pStyle w:val="Code"/>
        <w:rPr>
          <w:lang w:val="en-GB" w:eastAsia="nl-BE"/>
        </w:rPr>
      </w:pPr>
      <w:r w:rsidRPr="00E036E0">
        <w:rPr>
          <w:lang w:val="en-GB" w:eastAsia="nl-BE"/>
        </w:rPr>
        <w:t xml:space="preserve">        </w:t>
      </w:r>
      <w:r w:rsidRPr="008B6884">
        <w:rPr>
          <w:lang w:val="en-GB" w:eastAsia="nl-BE"/>
        </w:rPr>
        <w:t>{</w:t>
      </w:r>
    </w:p>
    <w:p w14:paraId="12D85372" w14:textId="77777777" w:rsidR="000A0BF9" w:rsidRPr="008B6884" w:rsidRDefault="000A0BF9" w:rsidP="0068757B">
      <w:pPr>
        <w:pStyle w:val="Code"/>
        <w:rPr>
          <w:lang w:val="en-GB" w:eastAsia="nl-BE"/>
        </w:rPr>
      </w:pPr>
      <w:r w:rsidRPr="008B6884">
        <w:rPr>
          <w:lang w:val="en-GB" w:eastAsia="nl-BE"/>
        </w:rPr>
        <w:t xml:space="preserve">            WebsiteName = url,</w:t>
      </w:r>
    </w:p>
    <w:p w14:paraId="1005FBBB" w14:textId="77777777" w:rsidR="000A0BF9" w:rsidRPr="008B6884" w:rsidRDefault="000A0BF9" w:rsidP="0068757B">
      <w:pPr>
        <w:pStyle w:val="Code"/>
        <w:rPr>
          <w:lang w:val="en-GB" w:eastAsia="nl-BE"/>
        </w:rPr>
      </w:pPr>
      <w:r w:rsidRPr="008B6884">
        <w:rPr>
          <w:lang w:val="en-GB" w:eastAsia="nl-BE"/>
        </w:rPr>
        <w:t xml:space="preserve">            PageLength = page.Length</w:t>
      </w:r>
    </w:p>
    <w:p w14:paraId="5096FB11" w14:textId="77777777" w:rsidR="000A0BF9" w:rsidRPr="008B6884" w:rsidRDefault="000A0BF9" w:rsidP="0068757B">
      <w:pPr>
        <w:pStyle w:val="Code"/>
        <w:rPr>
          <w:lang w:val="en-GB" w:eastAsia="nl-BE"/>
        </w:rPr>
      </w:pPr>
      <w:r w:rsidRPr="008B6884">
        <w:rPr>
          <w:lang w:val="en-GB" w:eastAsia="nl-BE"/>
        </w:rPr>
        <w:t xml:space="preserve">        };</w:t>
      </w:r>
    </w:p>
    <w:p w14:paraId="6F693888" w14:textId="56136EF4" w:rsidR="000A0BF9" w:rsidRPr="0036164B" w:rsidRDefault="000A0BF9" w:rsidP="0068757B">
      <w:pPr>
        <w:pStyle w:val="Code"/>
        <w:rPr>
          <w:lang w:eastAsia="nl-BE"/>
        </w:rPr>
      </w:pPr>
      <w:r w:rsidRPr="008B6884">
        <w:rPr>
          <w:lang w:val="en-GB" w:eastAsia="nl-BE"/>
        </w:rPr>
        <w:lastRenderedPageBreak/>
        <w:t xml:space="preserve">    </w:t>
      </w:r>
      <w:r w:rsidRPr="0036164B">
        <w:rPr>
          <w:lang w:eastAsia="nl-BE"/>
        </w:rPr>
        <w:t>}</w:t>
      </w:r>
    </w:p>
    <w:p w14:paraId="26224BFD" w14:textId="512A1D49" w:rsidR="000A0BF9" w:rsidRPr="0036164B" w:rsidRDefault="000A0BF9" w:rsidP="000A0BF9">
      <w:pPr>
        <w:rPr>
          <w:lang w:eastAsia="nl-BE"/>
        </w:rPr>
      </w:pPr>
    </w:p>
    <w:p w14:paraId="18A7B960" w14:textId="0187962E" w:rsidR="00FE3F48" w:rsidRDefault="000A0BF9" w:rsidP="00E74923">
      <w:pPr>
        <w:rPr>
          <w:lang w:eastAsia="nl-BE"/>
        </w:rPr>
      </w:pPr>
      <w:r w:rsidRPr="0036164B">
        <w:rPr>
          <w:lang w:eastAsia="nl-BE"/>
        </w:rPr>
        <w:t>Het await keyword zal er dus voor zorgen dat we ons ViewModel enkel gaan teruggeven als de task van het downloaden van de webpagina voltooid is</w:t>
      </w:r>
      <w:r w:rsidR="00FD227E" w:rsidRPr="0036164B">
        <w:rPr>
          <w:lang w:eastAsia="nl-BE"/>
        </w:rPr>
        <w:t xml:space="preserve">. </w:t>
      </w:r>
      <w:r w:rsidR="00D1658F" w:rsidRPr="0036164B">
        <w:rPr>
          <w:lang w:eastAsia="nl-BE"/>
        </w:rPr>
        <w:t>We zien dat het returntype van de methode Task&lt;WebsiteModel&gt; is. We zien echter ook dat we een WebsiteModel returnen. De reden dat dit gewrapped wordt in een task is de aanwezigheid van het async keyword. Elke methode dat aangeduid is async zal een Task teruggeven.</w:t>
      </w:r>
    </w:p>
    <w:p w14:paraId="0E152239" w14:textId="77777777" w:rsidR="00E74923" w:rsidRPr="0036164B" w:rsidRDefault="00E74923" w:rsidP="00E74923">
      <w:pPr>
        <w:rPr>
          <w:lang w:eastAsia="nl-BE"/>
        </w:rPr>
      </w:pPr>
    </w:p>
    <w:p w14:paraId="3684CE51" w14:textId="644726C8" w:rsidR="00364528" w:rsidRPr="0036164B" w:rsidRDefault="00364528" w:rsidP="000A0BF9">
      <w:pPr>
        <w:rPr>
          <w:lang w:eastAsia="nl-BE"/>
        </w:rPr>
      </w:pPr>
      <w:r w:rsidRPr="0036164B">
        <w:rPr>
          <w:lang w:eastAsia="nl-BE"/>
        </w:rPr>
        <w:t>Onze code in Program.cs wordt dan:</w:t>
      </w:r>
    </w:p>
    <w:p w14:paraId="5302654E" w14:textId="77777777" w:rsidR="00364528" w:rsidRPr="00E036E0" w:rsidRDefault="00364528" w:rsidP="0068757B">
      <w:pPr>
        <w:pStyle w:val="Code"/>
        <w:rPr>
          <w:lang w:val="en-GB" w:eastAsia="nl-BE"/>
        </w:rPr>
      </w:pPr>
      <w:r w:rsidRPr="0036164B">
        <w:rPr>
          <w:lang w:eastAsia="nl-BE"/>
        </w:rPr>
        <w:t xml:space="preserve">    </w:t>
      </w:r>
      <w:r w:rsidRPr="00E036E0">
        <w:rPr>
          <w:color w:val="0000FF"/>
          <w:lang w:val="en-GB" w:eastAsia="nl-BE"/>
        </w:rPr>
        <w:t>private</w:t>
      </w:r>
      <w:r w:rsidRPr="00E036E0">
        <w:rPr>
          <w:lang w:val="en-GB" w:eastAsia="nl-BE"/>
        </w:rPr>
        <w:t xml:space="preserve"> </w:t>
      </w:r>
      <w:r w:rsidRPr="00E036E0">
        <w:rPr>
          <w:color w:val="0000FF"/>
          <w:lang w:val="en-GB" w:eastAsia="nl-BE"/>
        </w:rPr>
        <w:t>async</w:t>
      </w:r>
      <w:r w:rsidRPr="00E036E0">
        <w:rPr>
          <w:lang w:val="en-GB" w:eastAsia="nl-BE"/>
        </w:rPr>
        <w:t xml:space="preserve"> </w:t>
      </w:r>
      <w:r w:rsidRPr="00E036E0">
        <w:rPr>
          <w:color w:val="0000FF"/>
          <w:lang w:val="en-GB" w:eastAsia="nl-BE"/>
        </w:rPr>
        <w:t>void</w:t>
      </w:r>
      <w:r w:rsidRPr="00E036E0">
        <w:rPr>
          <w:lang w:val="en-GB" w:eastAsia="nl-BE"/>
        </w:rPr>
        <w:t xml:space="preserve"> BtnAsync_Click(</w:t>
      </w:r>
      <w:r w:rsidRPr="00E036E0">
        <w:rPr>
          <w:color w:val="0000FF"/>
          <w:lang w:val="en-GB" w:eastAsia="nl-BE"/>
        </w:rPr>
        <w:t>object</w:t>
      </w:r>
      <w:r w:rsidRPr="00E036E0">
        <w:rPr>
          <w:lang w:val="en-GB" w:eastAsia="nl-BE"/>
        </w:rPr>
        <w:t xml:space="preserve"> sender, </w:t>
      </w:r>
      <w:r w:rsidRPr="00E036E0">
        <w:rPr>
          <w:color w:val="2B91AF"/>
          <w:lang w:val="en-GB" w:eastAsia="nl-BE"/>
        </w:rPr>
        <w:t>EventArgs</w:t>
      </w:r>
      <w:r w:rsidRPr="00E036E0">
        <w:rPr>
          <w:lang w:val="en-GB" w:eastAsia="nl-BE"/>
        </w:rPr>
        <w:t xml:space="preserve"> e)</w:t>
      </w:r>
    </w:p>
    <w:p w14:paraId="1DF54119" w14:textId="77777777" w:rsidR="00364528" w:rsidRPr="00A94B81" w:rsidRDefault="00364528" w:rsidP="0068757B">
      <w:pPr>
        <w:pStyle w:val="Code"/>
        <w:rPr>
          <w:lang w:val="en-GB" w:eastAsia="nl-BE"/>
        </w:rPr>
      </w:pPr>
      <w:r w:rsidRPr="00E036E0">
        <w:rPr>
          <w:lang w:val="en-GB" w:eastAsia="nl-BE"/>
        </w:rPr>
        <w:t xml:space="preserve">    </w:t>
      </w:r>
      <w:r w:rsidRPr="00A94B81">
        <w:rPr>
          <w:lang w:val="en-GB" w:eastAsia="nl-BE"/>
        </w:rPr>
        <w:t>{</w:t>
      </w:r>
    </w:p>
    <w:p w14:paraId="64CF2BCE" w14:textId="77777777" w:rsidR="00364528" w:rsidRPr="00E036E0" w:rsidRDefault="00364528" w:rsidP="0068757B">
      <w:pPr>
        <w:pStyle w:val="Code"/>
        <w:rPr>
          <w:lang w:val="en-GB" w:eastAsia="nl-BE"/>
        </w:rPr>
      </w:pPr>
      <w:r w:rsidRPr="00A94B81">
        <w:rPr>
          <w:lang w:val="en-GB" w:eastAsia="nl-BE"/>
        </w:rPr>
        <w:t xml:space="preserve">        </w:t>
      </w:r>
      <w:r w:rsidRPr="00E036E0">
        <w:rPr>
          <w:color w:val="0000FF"/>
          <w:lang w:val="en-GB" w:eastAsia="nl-BE"/>
        </w:rPr>
        <w:t>var</w:t>
      </w:r>
      <w:r w:rsidRPr="00E036E0">
        <w:rPr>
          <w:lang w:val="en-GB" w:eastAsia="nl-BE"/>
        </w:rPr>
        <w:t xml:space="preserve"> watch = </w:t>
      </w:r>
      <w:r w:rsidRPr="00E036E0">
        <w:rPr>
          <w:color w:val="0000FF"/>
          <w:lang w:val="en-GB" w:eastAsia="nl-BE"/>
        </w:rPr>
        <w:t>new</w:t>
      </w:r>
      <w:r w:rsidRPr="00E036E0">
        <w:rPr>
          <w:lang w:val="en-GB" w:eastAsia="nl-BE"/>
        </w:rPr>
        <w:t xml:space="preserve"> </w:t>
      </w:r>
      <w:r w:rsidRPr="00E036E0">
        <w:rPr>
          <w:color w:val="2B91AF"/>
          <w:lang w:val="en-GB" w:eastAsia="nl-BE"/>
        </w:rPr>
        <w:t>Stopwatch</w:t>
      </w:r>
      <w:r w:rsidRPr="00E036E0">
        <w:rPr>
          <w:lang w:val="en-GB" w:eastAsia="nl-BE"/>
        </w:rPr>
        <w:t>();</w:t>
      </w:r>
    </w:p>
    <w:p w14:paraId="7AD061DD" w14:textId="77777777" w:rsidR="00364528" w:rsidRPr="00E036E0" w:rsidRDefault="00364528" w:rsidP="0068757B">
      <w:pPr>
        <w:pStyle w:val="Code"/>
        <w:rPr>
          <w:lang w:val="en-GB" w:eastAsia="nl-BE"/>
        </w:rPr>
      </w:pPr>
      <w:r w:rsidRPr="00E036E0">
        <w:rPr>
          <w:lang w:val="en-GB" w:eastAsia="nl-BE"/>
        </w:rPr>
        <w:t xml:space="preserve">        watch.Start();</w:t>
      </w:r>
    </w:p>
    <w:p w14:paraId="274747EF" w14:textId="77777777" w:rsidR="00364528" w:rsidRPr="00A94B81" w:rsidRDefault="00364528" w:rsidP="0068757B">
      <w:pPr>
        <w:pStyle w:val="Code"/>
        <w:rPr>
          <w:lang w:val="en-GB" w:eastAsia="nl-BE"/>
        </w:rPr>
      </w:pPr>
      <w:r w:rsidRPr="00E036E0">
        <w:rPr>
          <w:lang w:val="en-GB" w:eastAsia="nl-BE"/>
        </w:rPr>
        <w:t xml:space="preserve">        </w:t>
      </w:r>
      <w:r w:rsidRPr="00A94B81">
        <w:rPr>
          <w:lang w:val="en-GB" w:eastAsia="nl-BE"/>
        </w:rPr>
        <w:t xml:space="preserve">tbOutput.Text = </w:t>
      </w:r>
      <w:r w:rsidRPr="00A94B81">
        <w:rPr>
          <w:color w:val="A31515"/>
          <w:lang w:val="en-GB" w:eastAsia="nl-BE"/>
        </w:rPr>
        <w:t>""</w:t>
      </w:r>
      <w:r w:rsidRPr="00A94B81">
        <w:rPr>
          <w:lang w:val="en-GB" w:eastAsia="nl-BE"/>
        </w:rPr>
        <w:t>;</w:t>
      </w:r>
    </w:p>
    <w:p w14:paraId="749F5DFC" w14:textId="77777777" w:rsidR="00364528" w:rsidRPr="00E036E0" w:rsidRDefault="00364528" w:rsidP="0068757B">
      <w:pPr>
        <w:pStyle w:val="Code"/>
        <w:rPr>
          <w:lang w:val="en-GB" w:eastAsia="nl-BE"/>
        </w:rPr>
      </w:pPr>
      <w:r w:rsidRPr="00A94B81">
        <w:rPr>
          <w:lang w:val="en-GB" w:eastAsia="nl-BE"/>
        </w:rPr>
        <w:t xml:space="preserve">        </w:t>
      </w:r>
      <w:r w:rsidRPr="00E036E0">
        <w:rPr>
          <w:color w:val="2B91AF"/>
          <w:lang w:val="en-GB" w:eastAsia="nl-BE"/>
        </w:rPr>
        <w:t>List</w:t>
      </w:r>
      <w:r w:rsidRPr="00E036E0">
        <w:rPr>
          <w:lang w:val="en-GB" w:eastAsia="nl-BE"/>
        </w:rPr>
        <w:t>&lt;</w:t>
      </w:r>
      <w:r w:rsidRPr="00E036E0">
        <w:rPr>
          <w:color w:val="2B91AF"/>
          <w:lang w:val="en-GB" w:eastAsia="nl-BE"/>
        </w:rPr>
        <w:t>Task</w:t>
      </w:r>
      <w:r w:rsidRPr="00E036E0">
        <w:rPr>
          <w:lang w:val="en-GB" w:eastAsia="nl-BE"/>
        </w:rPr>
        <w:t>&lt;</w:t>
      </w:r>
      <w:r w:rsidRPr="00E036E0">
        <w:rPr>
          <w:color w:val="2B91AF"/>
          <w:lang w:val="en-GB" w:eastAsia="nl-BE"/>
        </w:rPr>
        <w:t>WebsiteModel</w:t>
      </w:r>
      <w:r w:rsidRPr="00E036E0">
        <w:rPr>
          <w:lang w:val="en-GB" w:eastAsia="nl-BE"/>
        </w:rPr>
        <w:t xml:space="preserve">&gt;&gt; tasks = </w:t>
      </w:r>
      <w:r w:rsidRPr="00E036E0">
        <w:rPr>
          <w:color w:val="0000FF"/>
          <w:lang w:val="en-GB" w:eastAsia="nl-BE"/>
        </w:rPr>
        <w:t>new</w:t>
      </w:r>
      <w:r w:rsidRPr="00E036E0">
        <w:rPr>
          <w:lang w:val="en-GB" w:eastAsia="nl-BE"/>
        </w:rPr>
        <w:t>();</w:t>
      </w:r>
    </w:p>
    <w:p w14:paraId="20E5754D" w14:textId="77777777" w:rsidR="00364528" w:rsidRPr="00E036E0" w:rsidRDefault="00364528" w:rsidP="0068757B">
      <w:pPr>
        <w:pStyle w:val="Code"/>
        <w:rPr>
          <w:lang w:val="en-GB" w:eastAsia="nl-BE"/>
        </w:rPr>
      </w:pPr>
      <w:r w:rsidRPr="00E036E0">
        <w:rPr>
          <w:lang w:val="en-GB" w:eastAsia="nl-BE"/>
        </w:rPr>
        <w:t xml:space="preserve">        </w:t>
      </w:r>
      <w:r w:rsidRPr="00E036E0">
        <w:rPr>
          <w:color w:val="0000FF"/>
          <w:lang w:val="en-GB" w:eastAsia="nl-BE"/>
        </w:rPr>
        <w:t>var</w:t>
      </w:r>
      <w:r w:rsidRPr="00E036E0">
        <w:rPr>
          <w:lang w:val="en-GB" w:eastAsia="nl-BE"/>
        </w:rPr>
        <w:t xml:space="preserve"> sb = </w:t>
      </w:r>
      <w:r w:rsidRPr="00E036E0">
        <w:rPr>
          <w:color w:val="0000FF"/>
          <w:lang w:val="en-GB" w:eastAsia="nl-BE"/>
        </w:rPr>
        <w:t>new</w:t>
      </w:r>
      <w:r w:rsidRPr="00E036E0">
        <w:rPr>
          <w:lang w:val="en-GB" w:eastAsia="nl-BE"/>
        </w:rPr>
        <w:t xml:space="preserve"> </w:t>
      </w:r>
      <w:r w:rsidRPr="00E036E0">
        <w:rPr>
          <w:color w:val="2B91AF"/>
          <w:lang w:val="en-GB" w:eastAsia="nl-BE"/>
        </w:rPr>
        <w:t>StringBuilder</w:t>
      </w:r>
      <w:r w:rsidRPr="00E036E0">
        <w:rPr>
          <w:lang w:val="en-GB" w:eastAsia="nl-BE"/>
        </w:rPr>
        <w:t>();</w:t>
      </w:r>
    </w:p>
    <w:p w14:paraId="1DD1BC0E" w14:textId="77777777" w:rsidR="00364528" w:rsidRPr="00E036E0" w:rsidRDefault="00364528" w:rsidP="0068757B">
      <w:pPr>
        <w:pStyle w:val="Code"/>
        <w:rPr>
          <w:lang w:val="en-GB" w:eastAsia="nl-BE"/>
        </w:rPr>
      </w:pPr>
      <w:r w:rsidRPr="00E036E0">
        <w:rPr>
          <w:lang w:val="en-GB" w:eastAsia="nl-BE"/>
        </w:rPr>
        <w:t xml:space="preserve">        </w:t>
      </w:r>
      <w:r w:rsidRPr="00E036E0">
        <w:rPr>
          <w:color w:val="0000FF"/>
          <w:lang w:val="en-GB" w:eastAsia="nl-BE"/>
        </w:rPr>
        <w:t>foreach</w:t>
      </w:r>
      <w:r w:rsidRPr="00E036E0">
        <w:rPr>
          <w:lang w:val="en-GB" w:eastAsia="nl-BE"/>
        </w:rPr>
        <w:t xml:space="preserve"> (</w:t>
      </w:r>
      <w:r w:rsidRPr="00E036E0">
        <w:rPr>
          <w:color w:val="0000FF"/>
          <w:lang w:val="en-GB" w:eastAsia="nl-BE"/>
        </w:rPr>
        <w:t>var</w:t>
      </w:r>
      <w:r w:rsidRPr="00E036E0">
        <w:rPr>
          <w:lang w:val="en-GB" w:eastAsia="nl-BE"/>
        </w:rPr>
        <w:t xml:space="preserve"> website </w:t>
      </w:r>
      <w:r w:rsidRPr="00E036E0">
        <w:rPr>
          <w:color w:val="0000FF"/>
          <w:lang w:val="en-GB" w:eastAsia="nl-BE"/>
        </w:rPr>
        <w:t>in</w:t>
      </w:r>
      <w:r w:rsidRPr="00E036E0">
        <w:rPr>
          <w:lang w:val="en-GB" w:eastAsia="nl-BE"/>
        </w:rPr>
        <w:t xml:space="preserve"> _websites)</w:t>
      </w:r>
    </w:p>
    <w:p w14:paraId="12281797" w14:textId="77777777" w:rsidR="00364528" w:rsidRPr="00A94B81" w:rsidRDefault="00364528" w:rsidP="0068757B">
      <w:pPr>
        <w:pStyle w:val="Code"/>
        <w:rPr>
          <w:lang w:val="en-GB" w:eastAsia="nl-BE"/>
        </w:rPr>
      </w:pPr>
      <w:r w:rsidRPr="00E036E0">
        <w:rPr>
          <w:lang w:val="en-GB" w:eastAsia="nl-BE"/>
        </w:rPr>
        <w:t xml:space="preserve">        </w:t>
      </w:r>
      <w:r w:rsidRPr="00A94B81">
        <w:rPr>
          <w:lang w:val="en-GB" w:eastAsia="nl-BE"/>
        </w:rPr>
        <w:t>{</w:t>
      </w:r>
    </w:p>
    <w:p w14:paraId="271DBFAB" w14:textId="77777777" w:rsidR="00364528" w:rsidRPr="00A94B81" w:rsidRDefault="00364528" w:rsidP="0068757B">
      <w:pPr>
        <w:pStyle w:val="Code"/>
        <w:rPr>
          <w:lang w:val="en-GB" w:eastAsia="nl-BE"/>
        </w:rPr>
      </w:pPr>
      <w:r w:rsidRPr="00A94B81">
        <w:rPr>
          <w:lang w:val="en-GB" w:eastAsia="nl-BE"/>
        </w:rPr>
        <w:t xml:space="preserve">            tasks.Add(</w:t>
      </w:r>
      <w:r w:rsidRPr="00A94B81">
        <w:rPr>
          <w:color w:val="2B91AF"/>
          <w:lang w:val="en-GB" w:eastAsia="nl-BE"/>
        </w:rPr>
        <w:t>DownloadService</w:t>
      </w:r>
      <w:r w:rsidRPr="00A94B81">
        <w:rPr>
          <w:lang w:val="en-GB" w:eastAsia="nl-BE"/>
        </w:rPr>
        <w:t>.DownloadWebsiteAsync(website));</w:t>
      </w:r>
    </w:p>
    <w:p w14:paraId="3B4EC55C" w14:textId="77777777" w:rsidR="00364528" w:rsidRPr="00A94B81" w:rsidRDefault="00364528" w:rsidP="0068757B">
      <w:pPr>
        <w:pStyle w:val="Code"/>
        <w:rPr>
          <w:lang w:val="en-GB" w:eastAsia="nl-BE"/>
        </w:rPr>
      </w:pPr>
      <w:r w:rsidRPr="00A94B81">
        <w:rPr>
          <w:lang w:val="en-GB" w:eastAsia="nl-BE"/>
        </w:rPr>
        <w:t xml:space="preserve">        }</w:t>
      </w:r>
    </w:p>
    <w:p w14:paraId="57F623C7" w14:textId="77777777" w:rsidR="00364528" w:rsidRPr="00A94B81" w:rsidRDefault="00364528" w:rsidP="0068757B">
      <w:pPr>
        <w:pStyle w:val="Code"/>
        <w:rPr>
          <w:lang w:val="en-GB" w:eastAsia="nl-BE"/>
        </w:rPr>
      </w:pPr>
    </w:p>
    <w:p w14:paraId="18C75C77" w14:textId="77777777" w:rsidR="00364528" w:rsidRPr="00E036E0" w:rsidRDefault="00364528" w:rsidP="0068757B">
      <w:pPr>
        <w:pStyle w:val="Code"/>
        <w:rPr>
          <w:lang w:val="en-GB" w:eastAsia="nl-BE"/>
        </w:rPr>
      </w:pPr>
      <w:r w:rsidRPr="00A94B81">
        <w:rPr>
          <w:lang w:val="en-GB" w:eastAsia="nl-BE"/>
        </w:rPr>
        <w:t xml:space="preserve">        </w:t>
      </w:r>
      <w:r w:rsidRPr="00E036E0">
        <w:rPr>
          <w:color w:val="0000FF"/>
          <w:lang w:val="en-GB" w:eastAsia="nl-BE"/>
        </w:rPr>
        <w:t>var</w:t>
      </w:r>
      <w:r w:rsidRPr="00E036E0">
        <w:rPr>
          <w:lang w:val="en-GB" w:eastAsia="nl-BE"/>
        </w:rPr>
        <w:t xml:space="preserve"> results = </w:t>
      </w:r>
      <w:r w:rsidRPr="00E036E0">
        <w:rPr>
          <w:color w:val="0000FF"/>
          <w:lang w:val="en-GB" w:eastAsia="nl-BE"/>
        </w:rPr>
        <w:t>await</w:t>
      </w:r>
      <w:r w:rsidRPr="00E036E0">
        <w:rPr>
          <w:lang w:val="en-GB" w:eastAsia="nl-BE"/>
        </w:rPr>
        <w:t xml:space="preserve"> </w:t>
      </w:r>
      <w:r w:rsidRPr="00E036E0">
        <w:rPr>
          <w:color w:val="2B91AF"/>
          <w:lang w:val="en-GB" w:eastAsia="nl-BE"/>
        </w:rPr>
        <w:t>Task</w:t>
      </w:r>
      <w:r w:rsidRPr="00E036E0">
        <w:rPr>
          <w:lang w:val="en-GB" w:eastAsia="nl-BE"/>
        </w:rPr>
        <w:t>.WhenAll(tasks);</w:t>
      </w:r>
    </w:p>
    <w:p w14:paraId="33330C89" w14:textId="77777777" w:rsidR="00364528" w:rsidRPr="00E036E0" w:rsidRDefault="00364528" w:rsidP="0068757B">
      <w:pPr>
        <w:pStyle w:val="Code"/>
        <w:rPr>
          <w:lang w:val="en-GB" w:eastAsia="nl-BE"/>
        </w:rPr>
      </w:pPr>
      <w:r w:rsidRPr="00E036E0">
        <w:rPr>
          <w:lang w:val="en-GB" w:eastAsia="nl-BE"/>
        </w:rPr>
        <w:t xml:space="preserve">        </w:t>
      </w:r>
      <w:r w:rsidRPr="00E036E0">
        <w:rPr>
          <w:color w:val="0000FF"/>
          <w:lang w:val="en-GB" w:eastAsia="nl-BE"/>
        </w:rPr>
        <w:t>foreach</w:t>
      </w:r>
      <w:r w:rsidRPr="00E036E0">
        <w:rPr>
          <w:lang w:val="en-GB" w:eastAsia="nl-BE"/>
        </w:rPr>
        <w:t xml:space="preserve"> (</w:t>
      </w:r>
      <w:r w:rsidRPr="00E036E0">
        <w:rPr>
          <w:color w:val="0000FF"/>
          <w:lang w:val="en-GB" w:eastAsia="nl-BE"/>
        </w:rPr>
        <w:t>var</w:t>
      </w:r>
      <w:r w:rsidRPr="00E036E0">
        <w:rPr>
          <w:lang w:val="en-GB" w:eastAsia="nl-BE"/>
        </w:rPr>
        <w:t xml:space="preserve"> item </w:t>
      </w:r>
      <w:r w:rsidRPr="00E036E0">
        <w:rPr>
          <w:color w:val="0000FF"/>
          <w:lang w:val="en-GB" w:eastAsia="nl-BE"/>
        </w:rPr>
        <w:t>in</w:t>
      </w:r>
      <w:r w:rsidRPr="00E036E0">
        <w:rPr>
          <w:lang w:val="en-GB" w:eastAsia="nl-BE"/>
        </w:rPr>
        <w:t xml:space="preserve"> results)</w:t>
      </w:r>
    </w:p>
    <w:p w14:paraId="4874AC4D" w14:textId="77777777" w:rsidR="00364528" w:rsidRPr="00A94B81" w:rsidRDefault="00364528" w:rsidP="0068757B">
      <w:pPr>
        <w:pStyle w:val="Code"/>
        <w:rPr>
          <w:lang w:val="en-GB" w:eastAsia="nl-BE"/>
        </w:rPr>
      </w:pPr>
      <w:r w:rsidRPr="00E036E0">
        <w:rPr>
          <w:lang w:val="en-GB" w:eastAsia="nl-BE"/>
        </w:rPr>
        <w:t xml:space="preserve">        </w:t>
      </w:r>
      <w:r w:rsidRPr="00A94B81">
        <w:rPr>
          <w:lang w:val="en-GB" w:eastAsia="nl-BE"/>
        </w:rPr>
        <w:t>{</w:t>
      </w:r>
    </w:p>
    <w:p w14:paraId="3F02D938" w14:textId="77777777" w:rsidR="00364528" w:rsidRPr="00A94B81" w:rsidRDefault="00364528" w:rsidP="0068757B">
      <w:pPr>
        <w:pStyle w:val="Code"/>
        <w:rPr>
          <w:lang w:val="en-GB" w:eastAsia="nl-BE"/>
        </w:rPr>
      </w:pPr>
      <w:r w:rsidRPr="00A94B81">
        <w:rPr>
          <w:lang w:val="en-GB" w:eastAsia="nl-BE"/>
        </w:rPr>
        <w:t xml:space="preserve">            sb.AppendLine(</w:t>
      </w:r>
      <w:r w:rsidRPr="00A94B81">
        <w:rPr>
          <w:color w:val="A31515"/>
          <w:lang w:val="en-GB" w:eastAsia="nl-BE"/>
        </w:rPr>
        <w:t>$"</w:t>
      </w:r>
      <w:r w:rsidRPr="00A94B81">
        <w:rPr>
          <w:lang w:val="en-GB" w:eastAsia="nl-BE"/>
        </w:rPr>
        <w:t>{item.WebsiteName}</w:t>
      </w:r>
      <w:r w:rsidRPr="00A94B81">
        <w:rPr>
          <w:color w:val="A31515"/>
          <w:lang w:val="en-GB" w:eastAsia="nl-BE"/>
        </w:rPr>
        <w:t xml:space="preserve"> - </w:t>
      </w:r>
      <w:r w:rsidRPr="00A94B81">
        <w:rPr>
          <w:lang w:val="en-GB" w:eastAsia="nl-BE"/>
        </w:rPr>
        <w:t>{item.PageLength}</w:t>
      </w:r>
      <w:r w:rsidRPr="00A94B81">
        <w:rPr>
          <w:color w:val="A31515"/>
          <w:lang w:val="en-GB" w:eastAsia="nl-BE"/>
        </w:rPr>
        <w:t>"</w:t>
      </w:r>
      <w:r w:rsidRPr="00A94B81">
        <w:rPr>
          <w:lang w:val="en-GB" w:eastAsia="nl-BE"/>
        </w:rPr>
        <w:t>);</w:t>
      </w:r>
    </w:p>
    <w:p w14:paraId="6B540B9D" w14:textId="77777777" w:rsidR="00364528" w:rsidRPr="00A94B81" w:rsidRDefault="00364528" w:rsidP="0068757B">
      <w:pPr>
        <w:pStyle w:val="Code"/>
        <w:rPr>
          <w:lang w:val="en-GB" w:eastAsia="nl-BE"/>
        </w:rPr>
      </w:pPr>
      <w:r w:rsidRPr="00A94B81">
        <w:rPr>
          <w:lang w:val="en-GB" w:eastAsia="nl-BE"/>
        </w:rPr>
        <w:t xml:space="preserve">        }</w:t>
      </w:r>
    </w:p>
    <w:p w14:paraId="124E70D0" w14:textId="77777777" w:rsidR="00364528" w:rsidRPr="00E036E0" w:rsidRDefault="00364528" w:rsidP="0068757B">
      <w:pPr>
        <w:pStyle w:val="Code"/>
        <w:rPr>
          <w:lang w:val="en-GB" w:eastAsia="nl-BE"/>
        </w:rPr>
      </w:pPr>
      <w:r w:rsidRPr="00A94B81">
        <w:rPr>
          <w:lang w:val="en-GB" w:eastAsia="nl-BE"/>
        </w:rPr>
        <w:t xml:space="preserve">        </w:t>
      </w:r>
      <w:r w:rsidRPr="00E036E0">
        <w:rPr>
          <w:lang w:val="en-GB" w:eastAsia="nl-BE"/>
        </w:rPr>
        <w:t>watch.Stop();</w:t>
      </w:r>
    </w:p>
    <w:p w14:paraId="664A88E4" w14:textId="77777777" w:rsidR="00364528" w:rsidRPr="00E036E0" w:rsidRDefault="00364528" w:rsidP="0068757B">
      <w:pPr>
        <w:pStyle w:val="Code"/>
        <w:rPr>
          <w:lang w:val="en-GB" w:eastAsia="nl-BE"/>
        </w:rPr>
      </w:pPr>
      <w:r w:rsidRPr="00E036E0">
        <w:rPr>
          <w:lang w:val="en-GB" w:eastAsia="nl-BE"/>
        </w:rPr>
        <w:t xml:space="preserve">        sb.AppendLine(</w:t>
      </w:r>
      <w:r w:rsidRPr="00E036E0">
        <w:rPr>
          <w:color w:val="A31515"/>
          <w:lang w:val="en-GB" w:eastAsia="nl-BE"/>
        </w:rPr>
        <w:t xml:space="preserve">$"Elapsed time: </w:t>
      </w:r>
      <w:r w:rsidRPr="00E036E0">
        <w:rPr>
          <w:lang w:val="en-GB" w:eastAsia="nl-BE"/>
        </w:rPr>
        <w:t>{watch.ElapsedMilliseconds}</w:t>
      </w:r>
      <w:r w:rsidRPr="00E036E0">
        <w:rPr>
          <w:color w:val="A31515"/>
          <w:lang w:val="en-GB" w:eastAsia="nl-BE"/>
        </w:rPr>
        <w:t>"</w:t>
      </w:r>
      <w:r w:rsidRPr="00E036E0">
        <w:rPr>
          <w:lang w:val="en-GB" w:eastAsia="nl-BE"/>
        </w:rPr>
        <w:t>);</w:t>
      </w:r>
    </w:p>
    <w:p w14:paraId="54728EE9" w14:textId="77777777" w:rsidR="00364528" w:rsidRPr="0036164B" w:rsidRDefault="00364528" w:rsidP="0068757B">
      <w:pPr>
        <w:pStyle w:val="Code"/>
        <w:rPr>
          <w:lang w:eastAsia="nl-BE"/>
        </w:rPr>
      </w:pPr>
      <w:r w:rsidRPr="00E036E0">
        <w:rPr>
          <w:lang w:val="en-GB" w:eastAsia="nl-BE"/>
        </w:rPr>
        <w:t xml:space="preserve">        </w:t>
      </w:r>
      <w:r w:rsidRPr="0036164B">
        <w:rPr>
          <w:lang w:eastAsia="nl-BE"/>
        </w:rPr>
        <w:t>tbOutput.Text = sb.ToString();</w:t>
      </w:r>
    </w:p>
    <w:p w14:paraId="124FB315" w14:textId="77777777" w:rsidR="00364528" w:rsidRPr="0036164B" w:rsidRDefault="00364528" w:rsidP="0068757B">
      <w:pPr>
        <w:pStyle w:val="Code"/>
        <w:rPr>
          <w:lang w:eastAsia="nl-BE"/>
        </w:rPr>
      </w:pPr>
      <w:r w:rsidRPr="0036164B">
        <w:rPr>
          <w:lang w:eastAsia="nl-BE"/>
        </w:rPr>
        <w:t xml:space="preserve">    }</w:t>
      </w:r>
    </w:p>
    <w:p w14:paraId="0D8CCB73" w14:textId="77777777" w:rsidR="00364528" w:rsidRPr="0036164B" w:rsidRDefault="00364528" w:rsidP="00364528">
      <w:pPr>
        <w:rPr>
          <w:rFonts w:ascii="Cascadia Mono" w:hAnsi="Cascadia Mono" w:cs="Cascadia Mono"/>
          <w:color w:val="000000"/>
          <w:sz w:val="19"/>
          <w:szCs w:val="19"/>
          <w:lang w:eastAsia="nl-BE"/>
        </w:rPr>
      </w:pPr>
    </w:p>
    <w:p w14:paraId="57B26B42" w14:textId="40783361" w:rsidR="000A0BF9" w:rsidRPr="0036164B" w:rsidRDefault="00364528" w:rsidP="00364528">
      <w:pPr>
        <w:rPr>
          <w:lang w:eastAsia="nl-BE"/>
        </w:rPr>
      </w:pPr>
      <w:r w:rsidRPr="0036164B">
        <w:rPr>
          <w:lang w:eastAsia="nl-BE"/>
        </w:rPr>
        <w:t>Deze code zal tussen de 1000 en 2500ms lopen, een winst van rond de 1000ms.</w:t>
      </w:r>
      <w:r w:rsidR="005C0B54" w:rsidRPr="0036164B">
        <w:rPr>
          <w:lang w:eastAsia="nl-BE"/>
        </w:rPr>
        <w:t xml:space="preserve"> </w:t>
      </w:r>
      <w:r w:rsidR="00DE7D37" w:rsidRPr="0036164B">
        <w:rPr>
          <w:lang w:eastAsia="nl-BE"/>
        </w:rPr>
        <w:t>Dit is een volledig asynchrone methode, we starten de aanvragen en zullen de resultaten pas weergeven wanneer ze succesvol gedownload zijn.</w:t>
      </w:r>
    </w:p>
    <w:p w14:paraId="5E57EA3A" w14:textId="6DC192AD" w:rsidR="00FF69FF" w:rsidRPr="0036164B" w:rsidRDefault="00FF69FF" w:rsidP="00364528">
      <w:pPr>
        <w:rPr>
          <w:lang w:eastAsia="nl-BE"/>
        </w:rPr>
      </w:pPr>
    </w:p>
    <w:p w14:paraId="3624EE5C" w14:textId="71A5E947" w:rsidR="00FF69FF" w:rsidRPr="0036164B" w:rsidRDefault="00FF69FF" w:rsidP="00FF69FF">
      <w:pPr>
        <w:pStyle w:val="Kop2"/>
        <w:rPr>
          <w:lang w:eastAsia="nl-BE"/>
        </w:rPr>
      </w:pPr>
      <w:bookmarkStart w:id="63" w:name="_Toc106831728"/>
      <w:r w:rsidRPr="0036164B">
        <w:rPr>
          <w:lang w:eastAsia="nl-BE"/>
        </w:rPr>
        <w:t>Async-await pattern</w:t>
      </w:r>
      <w:bookmarkEnd w:id="63"/>
    </w:p>
    <w:p w14:paraId="04F34B06" w14:textId="76DF0596" w:rsidR="00FF69FF" w:rsidRPr="0036164B" w:rsidRDefault="00FF69FF" w:rsidP="00FF69FF">
      <w:pPr>
        <w:rPr>
          <w:lang w:eastAsia="nl-BE"/>
        </w:rPr>
      </w:pPr>
      <w:r w:rsidRPr="0036164B">
        <w:rPr>
          <w:lang w:eastAsia="nl-BE"/>
        </w:rPr>
        <w:t xml:space="preserve">Wat we in de vorige praktische oefening gezien hebben, heet het </w:t>
      </w:r>
      <w:r w:rsidRPr="00786D48">
        <w:rPr>
          <w:b/>
          <w:bCs/>
          <w:lang w:eastAsia="nl-BE"/>
        </w:rPr>
        <w:t>async/await pattern</w:t>
      </w:r>
      <w:r w:rsidRPr="0036164B">
        <w:rPr>
          <w:lang w:eastAsia="nl-BE"/>
        </w:rPr>
        <w:t>.</w:t>
      </w:r>
      <w:r w:rsidR="00424B2A" w:rsidRPr="0036164B">
        <w:rPr>
          <w:lang w:eastAsia="nl-BE"/>
        </w:rPr>
        <w:t xml:space="preserve"> Dit pattern gaat 3 zaken achter de schermen voor ons als ontwikkelaar afhandelen:</w:t>
      </w:r>
    </w:p>
    <w:p w14:paraId="1F08D7DD" w14:textId="77777777" w:rsidR="00424B2A" w:rsidRPr="0036164B" w:rsidRDefault="00424B2A" w:rsidP="00E836F9">
      <w:pPr>
        <w:pStyle w:val="Lijstalinea"/>
        <w:numPr>
          <w:ilvl w:val="0"/>
          <w:numId w:val="38"/>
        </w:numPr>
        <w:rPr>
          <w:lang w:eastAsia="nl-BE"/>
        </w:rPr>
      </w:pPr>
      <w:r w:rsidRPr="0036164B">
        <w:rPr>
          <w:lang w:eastAsia="nl-BE"/>
        </w:rPr>
        <w:t xml:space="preserve">Methodes geven geen object terug, maar een </w:t>
      </w:r>
      <w:r w:rsidRPr="00786D48">
        <w:rPr>
          <w:b/>
          <w:bCs/>
          <w:lang w:eastAsia="nl-BE"/>
        </w:rPr>
        <w:t>belofte</w:t>
      </w:r>
      <w:r w:rsidRPr="0036164B">
        <w:rPr>
          <w:lang w:eastAsia="nl-BE"/>
        </w:rPr>
        <w:t xml:space="preserve"> van een object</w:t>
      </w:r>
    </w:p>
    <w:p w14:paraId="76C825B3" w14:textId="097E5BBD" w:rsidR="00424B2A" w:rsidRPr="0036164B" w:rsidRDefault="00424B2A" w:rsidP="00E836F9">
      <w:pPr>
        <w:pStyle w:val="Lijstalinea"/>
        <w:numPr>
          <w:ilvl w:val="0"/>
          <w:numId w:val="38"/>
        </w:numPr>
        <w:rPr>
          <w:lang w:eastAsia="nl-BE"/>
        </w:rPr>
      </w:pPr>
      <w:r w:rsidRPr="0036164B">
        <w:rPr>
          <w:lang w:eastAsia="nl-BE"/>
        </w:rPr>
        <w:t xml:space="preserve">Object wordt pas </w:t>
      </w:r>
      <w:r w:rsidRPr="00786D48">
        <w:rPr>
          <w:b/>
          <w:bCs/>
          <w:lang w:eastAsia="nl-BE"/>
        </w:rPr>
        <w:t>geïnitialiseerd</w:t>
      </w:r>
      <w:r w:rsidRPr="0036164B">
        <w:rPr>
          <w:lang w:eastAsia="nl-BE"/>
        </w:rPr>
        <w:t xml:space="preserve"> wanneer de belofte </w:t>
      </w:r>
      <w:r w:rsidRPr="00786D48">
        <w:rPr>
          <w:b/>
          <w:bCs/>
          <w:lang w:eastAsia="nl-BE"/>
        </w:rPr>
        <w:t>voldaan</w:t>
      </w:r>
      <w:r w:rsidRPr="0036164B">
        <w:rPr>
          <w:lang w:eastAsia="nl-BE"/>
        </w:rPr>
        <w:t xml:space="preserve"> wordt</w:t>
      </w:r>
    </w:p>
    <w:p w14:paraId="392F8D3E" w14:textId="4F92223F" w:rsidR="00424B2A" w:rsidRPr="0036164B" w:rsidRDefault="00424B2A" w:rsidP="00E836F9">
      <w:pPr>
        <w:pStyle w:val="Lijstalinea"/>
        <w:numPr>
          <w:ilvl w:val="0"/>
          <w:numId w:val="38"/>
        </w:numPr>
        <w:rPr>
          <w:lang w:eastAsia="nl-BE"/>
        </w:rPr>
      </w:pPr>
      <w:r w:rsidRPr="00786D48">
        <w:rPr>
          <w:b/>
          <w:bCs/>
          <w:lang w:eastAsia="nl-BE"/>
        </w:rPr>
        <w:t>Nieuwe syntax</w:t>
      </w:r>
      <w:r w:rsidRPr="0036164B">
        <w:rPr>
          <w:lang w:eastAsia="nl-BE"/>
        </w:rPr>
        <w:t xml:space="preserve"> om dit zo transparant mogelijk aan te duiden</w:t>
      </w:r>
    </w:p>
    <w:p w14:paraId="3438BAC1" w14:textId="74F53C05" w:rsidR="00424B2A" w:rsidRPr="0036164B" w:rsidRDefault="00424B2A" w:rsidP="00424B2A">
      <w:pPr>
        <w:rPr>
          <w:lang w:eastAsia="nl-BE"/>
        </w:rPr>
      </w:pPr>
    </w:p>
    <w:p w14:paraId="7F0C856C" w14:textId="6F7DF917" w:rsidR="00424B2A" w:rsidRPr="0036164B" w:rsidRDefault="00424B2A" w:rsidP="00424B2A">
      <w:pPr>
        <w:rPr>
          <w:lang w:eastAsia="nl-BE"/>
        </w:rPr>
      </w:pPr>
      <w:r w:rsidRPr="0036164B">
        <w:rPr>
          <w:lang w:eastAsia="nl-BE"/>
        </w:rPr>
        <w:t>Deze nieuwe synta</w:t>
      </w:r>
      <w:r w:rsidR="0024379E">
        <w:rPr>
          <w:lang w:eastAsia="nl-BE"/>
        </w:rPr>
        <w:t>x</w:t>
      </w:r>
      <w:r w:rsidRPr="0036164B">
        <w:rPr>
          <w:lang w:eastAsia="nl-BE"/>
        </w:rPr>
        <w:t xml:space="preserve"> bestaat dus uit onderstaande elementen:</w:t>
      </w:r>
    </w:p>
    <w:p w14:paraId="2FFA047C" w14:textId="72302EF4" w:rsidR="00424B2A" w:rsidRPr="0036164B" w:rsidRDefault="00424B2A" w:rsidP="00E836F9">
      <w:pPr>
        <w:pStyle w:val="Lijstalinea"/>
        <w:numPr>
          <w:ilvl w:val="0"/>
          <w:numId w:val="39"/>
        </w:numPr>
        <w:rPr>
          <w:lang w:eastAsia="nl-BE"/>
        </w:rPr>
      </w:pPr>
      <w:r w:rsidRPr="00786D48">
        <w:rPr>
          <w:b/>
          <w:bCs/>
          <w:lang w:eastAsia="nl-BE"/>
        </w:rPr>
        <w:t>Async</w:t>
      </w:r>
      <w:r w:rsidRPr="0036164B">
        <w:rPr>
          <w:lang w:eastAsia="nl-BE"/>
        </w:rPr>
        <w:t xml:space="preserve">: nieuw </w:t>
      </w:r>
      <w:r w:rsidRPr="00786D48">
        <w:rPr>
          <w:b/>
          <w:bCs/>
          <w:lang w:eastAsia="nl-BE"/>
        </w:rPr>
        <w:t>keyword</w:t>
      </w:r>
      <w:r w:rsidRPr="0036164B">
        <w:rPr>
          <w:lang w:eastAsia="nl-BE"/>
        </w:rPr>
        <w:t xml:space="preserve"> om aan te duiden dat de methode asynchroon uitgevoerd zal worden. Functies die async zijn zullen steeds een belofte (= Task) teruggeven. Als ontwikkelaar kan je wel gewoon je returntype teruggeven.</w:t>
      </w:r>
    </w:p>
    <w:p w14:paraId="600B3499" w14:textId="56314985" w:rsidR="00AA5B02" w:rsidRPr="00786D48" w:rsidRDefault="00AA5B02" w:rsidP="00786D48">
      <w:pPr>
        <w:pStyle w:val="Lijstalinea"/>
        <w:rPr>
          <w:lang w:eastAsia="nl-BE"/>
        </w:rPr>
      </w:pPr>
      <w:r w:rsidRPr="0036164B">
        <w:rPr>
          <w:lang w:eastAsia="nl-BE"/>
        </w:rPr>
        <w:t xml:space="preserve">Bijvoorbeeld: </w:t>
      </w:r>
    </w:p>
    <w:p w14:paraId="23A2F935" w14:textId="64EC8084" w:rsidR="00AA5B02" w:rsidRPr="00E036E0" w:rsidRDefault="00AA5B02" w:rsidP="00786D48">
      <w:pPr>
        <w:pStyle w:val="Syntax"/>
        <w:rPr>
          <w:lang w:val="en-GB"/>
        </w:rPr>
      </w:pPr>
      <w:r w:rsidRPr="00E036E0">
        <w:rPr>
          <w:color w:val="0000FF"/>
          <w:lang w:val="en-GB"/>
        </w:rPr>
        <w:t>public</w:t>
      </w:r>
      <w:r w:rsidRPr="00E036E0">
        <w:rPr>
          <w:lang w:val="en-GB"/>
        </w:rPr>
        <w:t xml:space="preserve"> </w:t>
      </w:r>
      <w:r w:rsidRPr="00E036E0">
        <w:rPr>
          <w:color w:val="0000FF"/>
          <w:lang w:val="en-GB"/>
        </w:rPr>
        <w:t>async</w:t>
      </w:r>
      <w:r w:rsidRPr="00E036E0">
        <w:rPr>
          <w:lang w:val="en-GB"/>
        </w:rPr>
        <w:t xml:space="preserve"> </w:t>
      </w:r>
      <w:r w:rsidRPr="00E036E0">
        <w:rPr>
          <w:color w:val="2B91AF"/>
          <w:lang w:val="en-GB"/>
        </w:rPr>
        <w:t>Task</w:t>
      </w:r>
      <w:r w:rsidRPr="00E036E0">
        <w:rPr>
          <w:lang w:val="en-GB"/>
        </w:rPr>
        <w:t>&lt;</w:t>
      </w:r>
      <w:r w:rsidRPr="00E036E0">
        <w:rPr>
          <w:color w:val="0000FF"/>
          <w:lang w:val="en-GB"/>
        </w:rPr>
        <w:t>string</w:t>
      </w:r>
      <w:r w:rsidRPr="00E036E0">
        <w:rPr>
          <w:lang w:val="en-GB"/>
        </w:rPr>
        <w:t>&gt; GetTextFromClient(</w:t>
      </w:r>
      <w:r w:rsidRPr="00E036E0">
        <w:rPr>
          <w:color w:val="2B91AF"/>
          <w:lang w:val="en-GB"/>
        </w:rPr>
        <w:t>Uri</w:t>
      </w:r>
      <w:r w:rsidRPr="00E036E0">
        <w:rPr>
          <w:lang w:val="en-GB"/>
        </w:rPr>
        <w:t xml:space="preserve"> uri)</w:t>
      </w:r>
    </w:p>
    <w:p w14:paraId="3E3F341B" w14:textId="28EDB9F5" w:rsidR="00AA5B02" w:rsidRPr="00A94B81" w:rsidRDefault="00AA5B02" w:rsidP="00786D48">
      <w:pPr>
        <w:pStyle w:val="Syntax"/>
        <w:rPr>
          <w:lang w:val="en-GB"/>
        </w:rPr>
      </w:pPr>
      <w:r w:rsidRPr="00A94B81">
        <w:rPr>
          <w:lang w:val="en-GB"/>
        </w:rPr>
        <w:t>{</w:t>
      </w:r>
    </w:p>
    <w:p w14:paraId="19BEBF16" w14:textId="77777777" w:rsidR="00AA5B02" w:rsidRPr="00E036E0" w:rsidRDefault="00AA5B02" w:rsidP="00786D48">
      <w:pPr>
        <w:pStyle w:val="Syntax"/>
        <w:rPr>
          <w:lang w:val="en-GB"/>
        </w:rPr>
      </w:pPr>
      <w:r w:rsidRPr="00A94B81">
        <w:rPr>
          <w:lang w:val="en-GB"/>
        </w:rPr>
        <w:t xml:space="preserve">        </w:t>
      </w:r>
      <w:r w:rsidRPr="00E036E0">
        <w:rPr>
          <w:color w:val="0000FF"/>
          <w:lang w:val="en-GB"/>
        </w:rPr>
        <w:t>var</w:t>
      </w:r>
      <w:r w:rsidRPr="00E036E0">
        <w:rPr>
          <w:lang w:val="en-GB"/>
        </w:rPr>
        <w:t xml:space="preserve"> client = </w:t>
      </w:r>
      <w:r w:rsidRPr="00E036E0">
        <w:rPr>
          <w:color w:val="0000FF"/>
          <w:lang w:val="en-GB"/>
        </w:rPr>
        <w:t>new</w:t>
      </w:r>
      <w:r w:rsidRPr="00E036E0">
        <w:rPr>
          <w:lang w:val="en-GB"/>
        </w:rPr>
        <w:t xml:space="preserve"> </w:t>
      </w:r>
      <w:r w:rsidRPr="00E036E0">
        <w:rPr>
          <w:color w:val="2B91AF"/>
          <w:lang w:val="en-GB"/>
        </w:rPr>
        <w:t>HttpClient</w:t>
      </w:r>
      <w:r w:rsidRPr="00E036E0">
        <w:rPr>
          <w:lang w:val="en-GB"/>
        </w:rPr>
        <w:t>();</w:t>
      </w:r>
    </w:p>
    <w:p w14:paraId="45B56936" w14:textId="77777777" w:rsidR="00AA5B02" w:rsidRPr="00E036E0" w:rsidRDefault="00AA5B02" w:rsidP="00786D48">
      <w:pPr>
        <w:pStyle w:val="Syntax"/>
        <w:rPr>
          <w:lang w:val="en-GB"/>
        </w:rPr>
      </w:pPr>
      <w:r w:rsidRPr="00E036E0">
        <w:rPr>
          <w:lang w:val="en-GB"/>
        </w:rPr>
        <w:t xml:space="preserve">        </w:t>
      </w:r>
      <w:r w:rsidRPr="00E036E0">
        <w:rPr>
          <w:color w:val="0000FF"/>
          <w:lang w:val="en-GB"/>
        </w:rPr>
        <w:t>string</w:t>
      </w:r>
      <w:r w:rsidRPr="00E036E0">
        <w:rPr>
          <w:lang w:val="en-GB"/>
        </w:rPr>
        <w:t xml:space="preserve"> data = </w:t>
      </w:r>
      <w:r w:rsidRPr="00E036E0">
        <w:rPr>
          <w:color w:val="0000FF"/>
          <w:lang w:val="en-GB"/>
        </w:rPr>
        <w:t>await</w:t>
      </w:r>
      <w:r w:rsidRPr="00E036E0">
        <w:rPr>
          <w:lang w:val="en-GB"/>
        </w:rPr>
        <w:t xml:space="preserve"> client.GetStringAsync(uri);</w:t>
      </w:r>
    </w:p>
    <w:p w14:paraId="5B921BA0" w14:textId="77777777" w:rsidR="00AA5B02" w:rsidRPr="0036164B" w:rsidRDefault="00AA5B02" w:rsidP="00786D48">
      <w:pPr>
        <w:pStyle w:val="Syntax"/>
      </w:pPr>
      <w:r w:rsidRPr="00E036E0">
        <w:rPr>
          <w:lang w:val="en-GB"/>
        </w:rPr>
        <w:t xml:space="preserve">        </w:t>
      </w:r>
      <w:r w:rsidRPr="0036164B">
        <w:rPr>
          <w:color w:val="0000FF"/>
        </w:rPr>
        <w:t>return</w:t>
      </w:r>
      <w:r w:rsidRPr="0036164B">
        <w:t xml:space="preserve"> data;</w:t>
      </w:r>
    </w:p>
    <w:p w14:paraId="3677F80C" w14:textId="4303C6D1" w:rsidR="00424B2A" w:rsidRPr="0036164B" w:rsidRDefault="00AA5B02" w:rsidP="00786D48">
      <w:pPr>
        <w:pStyle w:val="Syntax"/>
      </w:pPr>
      <w:r w:rsidRPr="0036164B">
        <w:t>}</w:t>
      </w:r>
    </w:p>
    <w:p w14:paraId="1693AD5E" w14:textId="73B8EB74" w:rsidR="00424B2A" w:rsidRPr="0036164B" w:rsidRDefault="00424B2A" w:rsidP="00947E12">
      <w:pPr>
        <w:ind w:left="708"/>
        <w:rPr>
          <w:lang w:eastAsia="nl-BE"/>
        </w:rPr>
      </w:pPr>
    </w:p>
    <w:p w14:paraId="182DC2D8" w14:textId="30D26419" w:rsidR="00AA5B02" w:rsidRPr="0036164B" w:rsidRDefault="00AA5B02" w:rsidP="00947E12">
      <w:pPr>
        <w:ind w:left="708"/>
        <w:rPr>
          <w:lang w:eastAsia="nl-BE"/>
        </w:rPr>
      </w:pPr>
      <w:r w:rsidRPr="0036164B">
        <w:rPr>
          <w:lang w:eastAsia="nl-BE"/>
        </w:rPr>
        <w:t>De variabele data is van het type string. We moeten dit niet expliciet als Task&lt;string&gt; teruggeven. De aanwezigheid van het async keyword in de handtekening van de methode zal dit voor ons doen.</w:t>
      </w:r>
    </w:p>
    <w:p w14:paraId="2A96BC0C" w14:textId="77777777" w:rsidR="00AA5B02" w:rsidRPr="0036164B" w:rsidRDefault="00AA5B02" w:rsidP="00424B2A">
      <w:pPr>
        <w:rPr>
          <w:lang w:eastAsia="nl-BE"/>
        </w:rPr>
      </w:pPr>
    </w:p>
    <w:p w14:paraId="3A6EA8B2" w14:textId="0CC6210C" w:rsidR="00424B2A" w:rsidRPr="0036164B" w:rsidRDefault="00424B2A" w:rsidP="00E836F9">
      <w:pPr>
        <w:pStyle w:val="Lijstalinea"/>
        <w:numPr>
          <w:ilvl w:val="0"/>
          <w:numId w:val="39"/>
        </w:numPr>
        <w:rPr>
          <w:lang w:eastAsia="nl-BE"/>
        </w:rPr>
      </w:pPr>
      <w:r w:rsidRPr="0036164B">
        <w:rPr>
          <w:lang w:eastAsia="nl-BE"/>
        </w:rPr>
        <w:t xml:space="preserve">Task&lt;string&gt;: </w:t>
      </w:r>
      <w:r w:rsidRPr="00786D48">
        <w:rPr>
          <w:b/>
          <w:bCs/>
          <w:lang w:eastAsia="nl-BE"/>
        </w:rPr>
        <w:t>belofte</w:t>
      </w:r>
      <w:r w:rsidRPr="0036164B">
        <w:rPr>
          <w:lang w:eastAsia="nl-BE"/>
        </w:rPr>
        <w:t xml:space="preserve"> van een string object</w:t>
      </w:r>
    </w:p>
    <w:p w14:paraId="27EE8ED2" w14:textId="0C2E49E4" w:rsidR="00947E12" w:rsidRPr="0036164B" w:rsidRDefault="00947E12" w:rsidP="00947E12">
      <w:pPr>
        <w:pStyle w:val="Lijstalinea"/>
        <w:rPr>
          <w:lang w:eastAsia="nl-BE"/>
        </w:rPr>
      </w:pPr>
      <w:r w:rsidRPr="0036164B">
        <w:rPr>
          <w:lang w:eastAsia="nl-BE"/>
        </w:rPr>
        <w:t xml:space="preserve">In deze syntax is string natuurlijk slechts een voorbeeld van een type. Er kan van elk type (voor gedefinieerd of zelfgemaakte) een Task gemaakt worden. </w:t>
      </w:r>
    </w:p>
    <w:p w14:paraId="424A7B52" w14:textId="77777777" w:rsidR="00424B2A" w:rsidRPr="0036164B" w:rsidRDefault="00424B2A" w:rsidP="00424B2A">
      <w:pPr>
        <w:rPr>
          <w:lang w:eastAsia="nl-BE"/>
        </w:rPr>
      </w:pPr>
    </w:p>
    <w:p w14:paraId="58D73DB4" w14:textId="5901996D" w:rsidR="00D237C1" w:rsidRDefault="00424B2A" w:rsidP="00D237C1">
      <w:pPr>
        <w:pStyle w:val="Lijstalinea"/>
        <w:numPr>
          <w:ilvl w:val="0"/>
          <w:numId w:val="39"/>
        </w:numPr>
        <w:rPr>
          <w:lang w:eastAsia="nl-BE"/>
        </w:rPr>
      </w:pPr>
      <w:r w:rsidRPr="00786D48">
        <w:rPr>
          <w:b/>
          <w:bCs/>
          <w:lang w:eastAsia="nl-BE"/>
        </w:rPr>
        <w:lastRenderedPageBreak/>
        <w:t>Await</w:t>
      </w:r>
      <w:r w:rsidRPr="0036164B">
        <w:rPr>
          <w:lang w:eastAsia="nl-BE"/>
        </w:rPr>
        <w:t xml:space="preserve">: gaat de belofte </w:t>
      </w:r>
      <w:r w:rsidRPr="00786D48">
        <w:rPr>
          <w:b/>
          <w:bCs/>
          <w:lang w:eastAsia="nl-BE"/>
        </w:rPr>
        <w:t>voldoen</w:t>
      </w:r>
      <w:r w:rsidRPr="0036164B">
        <w:rPr>
          <w:lang w:eastAsia="nl-BE"/>
        </w:rPr>
        <w:t>, er wordt gewacht tot de asynchrone functie klaar is</w:t>
      </w:r>
      <w:r w:rsidR="00947E12" w:rsidRPr="0036164B">
        <w:rPr>
          <w:lang w:eastAsia="nl-BE"/>
        </w:rPr>
        <w:t>. Een asynchrone methode die een Task&lt;object&gt; teruggeeft waarbij het await keyword gebruikt wordt, zal dus het eigenlijke object retourneren.</w:t>
      </w:r>
    </w:p>
    <w:p w14:paraId="04CA619E" w14:textId="77777777" w:rsidR="00786D48" w:rsidRPr="0036164B" w:rsidRDefault="00786D48" w:rsidP="00786D48">
      <w:pPr>
        <w:rPr>
          <w:lang w:eastAsia="nl-BE"/>
        </w:rPr>
      </w:pPr>
    </w:p>
    <w:p w14:paraId="7508B7A9" w14:textId="25396408" w:rsidR="00D237C1" w:rsidRPr="0036164B" w:rsidRDefault="00D237C1" w:rsidP="00D237C1">
      <w:pPr>
        <w:rPr>
          <w:lang w:eastAsia="nl-BE"/>
        </w:rPr>
      </w:pPr>
      <w:r w:rsidRPr="0036164B">
        <w:rPr>
          <w:lang w:eastAsia="nl-BE"/>
        </w:rPr>
        <w:t>Stel dat we een asynchrone methode hebben die niets teruggeeft (void), dan moeten we dit als volgt declareren:</w:t>
      </w:r>
    </w:p>
    <w:p w14:paraId="25BF421A" w14:textId="77777777" w:rsidR="00D237C1" w:rsidRPr="0036164B" w:rsidRDefault="00D237C1" w:rsidP="00D237C1">
      <w:pPr>
        <w:rPr>
          <w:lang w:eastAsia="nl-BE"/>
        </w:rPr>
      </w:pPr>
    </w:p>
    <w:p w14:paraId="186AD8A6" w14:textId="77777777" w:rsidR="00D237C1" w:rsidRPr="0036164B" w:rsidRDefault="00D237C1" w:rsidP="00786D48">
      <w:pPr>
        <w:pStyle w:val="Syntax"/>
      </w:pPr>
      <w:r w:rsidRPr="0036164B">
        <w:t xml:space="preserve">    </w:t>
      </w:r>
      <w:r w:rsidRPr="0036164B">
        <w:rPr>
          <w:color w:val="0000FF"/>
        </w:rPr>
        <w:t>public</w:t>
      </w:r>
      <w:r w:rsidRPr="0036164B">
        <w:t xml:space="preserve"> </w:t>
      </w:r>
      <w:r w:rsidRPr="0036164B">
        <w:rPr>
          <w:color w:val="0000FF"/>
        </w:rPr>
        <w:t>async</w:t>
      </w:r>
      <w:r w:rsidRPr="0036164B">
        <w:t xml:space="preserve"> </w:t>
      </w:r>
      <w:r w:rsidRPr="0036164B">
        <w:rPr>
          <w:color w:val="2B91AF"/>
        </w:rPr>
        <w:t>Task</w:t>
      </w:r>
      <w:r w:rsidRPr="0036164B">
        <w:t xml:space="preserve"> RunBackgroundCopy(</w:t>
      </w:r>
      <w:r w:rsidRPr="0036164B">
        <w:rPr>
          <w:color w:val="2B91AF"/>
        </w:rPr>
        <w:t>Uri</w:t>
      </w:r>
      <w:r w:rsidRPr="0036164B">
        <w:t xml:space="preserve"> source, </w:t>
      </w:r>
      <w:r w:rsidRPr="0036164B">
        <w:rPr>
          <w:color w:val="2B91AF"/>
        </w:rPr>
        <w:t>Uri</w:t>
      </w:r>
      <w:r w:rsidRPr="0036164B">
        <w:t xml:space="preserve"> destination)</w:t>
      </w:r>
    </w:p>
    <w:p w14:paraId="560621BC" w14:textId="77777777" w:rsidR="00D237C1" w:rsidRPr="0036164B" w:rsidRDefault="00D237C1" w:rsidP="00786D48">
      <w:pPr>
        <w:pStyle w:val="Syntax"/>
      </w:pPr>
      <w:r w:rsidRPr="0036164B">
        <w:t xml:space="preserve">    {</w:t>
      </w:r>
    </w:p>
    <w:p w14:paraId="44490370" w14:textId="77777777" w:rsidR="00D237C1" w:rsidRPr="0036164B" w:rsidRDefault="00D237C1" w:rsidP="00786D48">
      <w:pPr>
        <w:pStyle w:val="Syntax"/>
      </w:pPr>
      <w:r w:rsidRPr="0036164B">
        <w:t xml:space="preserve">        </w:t>
      </w:r>
      <w:r w:rsidRPr="0036164B">
        <w:rPr>
          <w:color w:val="008000"/>
        </w:rPr>
        <w:t>//implemenation</w:t>
      </w:r>
    </w:p>
    <w:p w14:paraId="64E6324B" w14:textId="42D45A34" w:rsidR="00424B2A" w:rsidRPr="0036164B" w:rsidRDefault="00D237C1" w:rsidP="00786D48">
      <w:pPr>
        <w:pStyle w:val="Syntax"/>
      </w:pPr>
      <w:r w:rsidRPr="0036164B">
        <w:t xml:space="preserve">    }</w:t>
      </w:r>
    </w:p>
    <w:p w14:paraId="67954292" w14:textId="6427D864" w:rsidR="00D237C1" w:rsidRPr="0036164B" w:rsidRDefault="00D237C1" w:rsidP="00D237C1">
      <w:pPr>
        <w:rPr>
          <w:rFonts w:ascii="Cascadia Mono" w:hAnsi="Cascadia Mono" w:cs="Cascadia Mono"/>
          <w:color w:val="000000"/>
          <w:sz w:val="19"/>
          <w:szCs w:val="19"/>
          <w:lang w:eastAsia="nl-BE"/>
        </w:rPr>
      </w:pPr>
    </w:p>
    <w:p w14:paraId="67A5701C" w14:textId="199613B4" w:rsidR="00D237C1" w:rsidRPr="0036164B" w:rsidRDefault="00D237C1" w:rsidP="00D237C1">
      <w:pPr>
        <w:rPr>
          <w:lang w:eastAsia="nl-BE"/>
        </w:rPr>
      </w:pPr>
      <w:r w:rsidRPr="0036164B">
        <w:rPr>
          <w:lang w:eastAsia="nl-BE"/>
        </w:rPr>
        <w:t>In plaats van void zullen deze dus markeren als Task. De methode belooft nog altijd iets uit te voeren, zelfs als krijgen hiervan geen feedback terug.</w:t>
      </w:r>
    </w:p>
    <w:p w14:paraId="6669531A" w14:textId="3B53F994" w:rsidR="00FF69FF" w:rsidRPr="0036164B" w:rsidRDefault="00866EE8" w:rsidP="00866EE8">
      <w:pPr>
        <w:pStyle w:val="Kop2"/>
        <w:rPr>
          <w:lang w:eastAsia="nl-BE"/>
        </w:rPr>
      </w:pPr>
      <w:bookmarkStart w:id="64" w:name="_Toc106831729"/>
      <w:r w:rsidRPr="0036164B">
        <w:rPr>
          <w:lang w:eastAsia="nl-BE"/>
        </w:rPr>
        <w:t>Asynchrone take</w:t>
      </w:r>
      <w:r w:rsidR="008C43AE" w:rsidRPr="0036164B">
        <w:rPr>
          <w:lang w:eastAsia="nl-BE"/>
        </w:rPr>
        <w:t>n</w:t>
      </w:r>
      <w:r w:rsidRPr="0036164B">
        <w:rPr>
          <w:lang w:eastAsia="nl-BE"/>
        </w:rPr>
        <w:t xml:space="preserve"> annuleren</w:t>
      </w:r>
      <w:bookmarkEnd w:id="64"/>
    </w:p>
    <w:p w14:paraId="1F134A53" w14:textId="5EA039AB" w:rsidR="00866EE8" w:rsidRPr="0036164B" w:rsidRDefault="00DD6431" w:rsidP="00866EE8">
      <w:pPr>
        <w:rPr>
          <w:lang w:eastAsia="nl-BE"/>
        </w:rPr>
      </w:pPr>
      <w:r w:rsidRPr="0036164B">
        <w:rPr>
          <w:lang w:eastAsia="nl-BE"/>
        </w:rPr>
        <w:t>Asynchrone taken worden gelanceerd in de achtergrond. We krijgen pas resultaat als deze taken voltooid zijn en ze een daadwerkelijk resultaat zullen opleveren. Wat gebeurt er echter als we deze taken willen annuleren?</w:t>
      </w:r>
    </w:p>
    <w:p w14:paraId="43D1322F" w14:textId="4E273477" w:rsidR="00DD6431" w:rsidRPr="0036164B" w:rsidRDefault="00DD6431" w:rsidP="00866EE8">
      <w:pPr>
        <w:rPr>
          <w:lang w:eastAsia="nl-BE"/>
        </w:rPr>
      </w:pPr>
      <w:r w:rsidRPr="0036164B">
        <w:rPr>
          <w:lang w:eastAsia="nl-BE"/>
        </w:rPr>
        <w:t>Stel, we starten een download die even zal duren, maar we wensen deze te annuleren. Hoe pakken we dit het best aan?</w:t>
      </w:r>
    </w:p>
    <w:p w14:paraId="3DBF2681" w14:textId="2278BA44" w:rsidR="00121169" w:rsidRDefault="00DD6431" w:rsidP="00866EE8">
      <w:pPr>
        <w:rPr>
          <w:lang w:eastAsia="nl-BE"/>
        </w:rPr>
      </w:pPr>
      <w:r w:rsidRPr="0036164B">
        <w:rPr>
          <w:lang w:eastAsia="nl-BE"/>
        </w:rPr>
        <w:t xml:space="preserve">Binnen het async-wait pattern kunnen we gebruik maken van </w:t>
      </w:r>
      <w:r w:rsidRPr="00121169">
        <w:rPr>
          <w:b/>
          <w:bCs/>
          <w:lang w:eastAsia="nl-BE"/>
        </w:rPr>
        <w:t>CancellationTokens</w:t>
      </w:r>
      <w:r w:rsidRPr="0036164B">
        <w:rPr>
          <w:lang w:eastAsia="nl-BE"/>
        </w:rPr>
        <w:t>. Dit is een class die</w:t>
      </w:r>
      <w:r w:rsidR="00AA222E">
        <w:rPr>
          <w:lang w:eastAsia="nl-BE"/>
        </w:rPr>
        <w:t xml:space="preserve"> binnen de</w:t>
      </w:r>
      <w:r w:rsidRPr="0036164B">
        <w:rPr>
          <w:lang w:eastAsia="nl-BE"/>
        </w:rPr>
        <w:t xml:space="preserve"> System.Threading namespace beschikbaar is. </w:t>
      </w:r>
    </w:p>
    <w:p w14:paraId="5114911F" w14:textId="35634E49" w:rsidR="00DD6431" w:rsidRPr="0036164B" w:rsidRDefault="00DD6431" w:rsidP="00866EE8">
      <w:pPr>
        <w:rPr>
          <w:lang w:eastAsia="nl-BE"/>
        </w:rPr>
      </w:pPr>
      <w:r w:rsidRPr="0036164B">
        <w:rPr>
          <w:lang w:eastAsia="nl-BE"/>
        </w:rPr>
        <w:t>De theorie is als volgt:</w:t>
      </w:r>
    </w:p>
    <w:p w14:paraId="61529485" w14:textId="77777777" w:rsidR="0046251E" w:rsidRDefault="00DD6431" w:rsidP="0046251E">
      <w:pPr>
        <w:pStyle w:val="Lijstalinea"/>
        <w:numPr>
          <w:ilvl w:val="0"/>
          <w:numId w:val="39"/>
        </w:numPr>
        <w:rPr>
          <w:lang w:eastAsia="nl-BE"/>
        </w:rPr>
      </w:pPr>
      <w:r w:rsidRPr="0036164B">
        <w:rPr>
          <w:lang w:eastAsia="nl-BE"/>
        </w:rPr>
        <w:t xml:space="preserve">Er wordt een CancellationTokenSource object aangemaakt, dit object is verantwoordelijk voor het aanmaken van verschillende tokens. </w:t>
      </w:r>
    </w:p>
    <w:p w14:paraId="23C529AD" w14:textId="77777777" w:rsidR="0046251E" w:rsidRDefault="00DD6431" w:rsidP="0046251E">
      <w:pPr>
        <w:pStyle w:val="Lijstalinea"/>
        <w:numPr>
          <w:ilvl w:val="0"/>
          <w:numId w:val="39"/>
        </w:numPr>
        <w:rPr>
          <w:lang w:eastAsia="nl-BE"/>
        </w:rPr>
      </w:pPr>
      <w:r w:rsidRPr="0036164B">
        <w:rPr>
          <w:lang w:eastAsia="nl-BE"/>
        </w:rPr>
        <w:t xml:space="preserve">Deze token worden meegeven aan asynchrone methodes. </w:t>
      </w:r>
    </w:p>
    <w:p w14:paraId="552DBDB2" w14:textId="3818A029" w:rsidR="00DD6431" w:rsidRPr="0036164B" w:rsidRDefault="00DD6431" w:rsidP="0046251E">
      <w:pPr>
        <w:pStyle w:val="Lijstalinea"/>
        <w:numPr>
          <w:ilvl w:val="0"/>
          <w:numId w:val="39"/>
        </w:numPr>
        <w:rPr>
          <w:lang w:eastAsia="nl-BE"/>
        </w:rPr>
      </w:pPr>
      <w:r w:rsidRPr="0036164B">
        <w:rPr>
          <w:lang w:eastAsia="nl-BE"/>
        </w:rPr>
        <w:t>Wanneer we een cancel oproepen op onze CancellationTokenSource, zullen de tokens in de asynchrone methodes een exception throwen.</w:t>
      </w:r>
    </w:p>
    <w:p w14:paraId="71B6DE84" w14:textId="77777777" w:rsidR="0046251E" w:rsidRDefault="0046251E" w:rsidP="00DD6431">
      <w:pPr>
        <w:rPr>
          <w:lang w:eastAsia="nl-BE"/>
        </w:rPr>
      </w:pPr>
    </w:p>
    <w:p w14:paraId="03E15825" w14:textId="5DDC9116" w:rsidR="00DD6431" w:rsidRPr="0036164B" w:rsidRDefault="001E78D4" w:rsidP="00DD6431">
      <w:pPr>
        <w:rPr>
          <w:lang w:eastAsia="nl-BE"/>
        </w:rPr>
      </w:pPr>
      <w:r w:rsidRPr="0036164B">
        <w:rPr>
          <w:lang w:eastAsia="nl-BE"/>
        </w:rPr>
        <w:lastRenderedPageBreak/>
        <w:t>We gaan het voorbeeld van onze praktische uitwerking aanpassen, zodat we deze werking kunnen demonstreren.</w:t>
      </w:r>
    </w:p>
    <w:p w14:paraId="187E7C40" w14:textId="7E75D70F" w:rsidR="00716C44" w:rsidRDefault="00C54DAE" w:rsidP="00DD6431">
      <w:pPr>
        <w:rPr>
          <w:lang w:eastAsia="nl-BE"/>
        </w:rPr>
      </w:pPr>
      <w:r w:rsidRPr="0036164B">
        <w:rPr>
          <w:lang w:eastAsia="nl-BE"/>
        </w:rPr>
        <w:t>We gaan onze download code naar een aparte methode refactoren:</w:t>
      </w:r>
    </w:p>
    <w:p w14:paraId="5DF3A685" w14:textId="77777777" w:rsidR="00C54DAE" w:rsidRPr="00E036E0" w:rsidRDefault="00C54DAE" w:rsidP="00716C44">
      <w:pPr>
        <w:pStyle w:val="Code"/>
        <w:rPr>
          <w:lang w:val="en-GB" w:eastAsia="nl-BE"/>
        </w:rPr>
      </w:pPr>
      <w:r w:rsidRPr="000121AC">
        <w:rPr>
          <w:lang w:eastAsia="nl-BE"/>
        </w:rPr>
        <w:t xml:space="preserve">    </w:t>
      </w:r>
      <w:r w:rsidRPr="00E036E0">
        <w:rPr>
          <w:color w:val="0000FF"/>
          <w:lang w:val="en-GB" w:eastAsia="nl-BE"/>
        </w:rPr>
        <w:t>private</w:t>
      </w:r>
      <w:r w:rsidRPr="00E036E0">
        <w:rPr>
          <w:lang w:val="en-GB" w:eastAsia="nl-BE"/>
        </w:rPr>
        <w:t xml:space="preserve"> </w:t>
      </w:r>
      <w:r w:rsidRPr="00E036E0">
        <w:rPr>
          <w:color w:val="0000FF"/>
          <w:lang w:val="en-GB" w:eastAsia="nl-BE"/>
        </w:rPr>
        <w:t>async</w:t>
      </w:r>
      <w:r w:rsidRPr="00E036E0">
        <w:rPr>
          <w:lang w:val="en-GB" w:eastAsia="nl-BE"/>
        </w:rPr>
        <w:t xml:space="preserve"> </w:t>
      </w:r>
      <w:r w:rsidRPr="00E036E0">
        <w:rPr>
          <w:color w:val="0000FF"/>
          <w:lang w:val="en-GB" w:eastAsia="nl-BE"/>
        </w:rPr>
        <w:t>void</w:t>
      </w:r>
      <w:r w:rsidRPr="00E036E0">
        <w:rPr>
          <w:lang w:val="en-GB" w:eastAsia="nl-BE"/>
        </w:rPr>
        <w:t xml:space="preserve"> BtnAsync_Click(</w:t>
      </w:r>
      <w:r w:rsidRPr="00E036E0">
        <w:rPr>
          <w:color w:val="0000FF"/>
          <w:lang w:val="en-GB" w:eastAsia="nl-BE"/>
        </w:rPr>
        <w:t>object</w:t>
      </w:r>
      <w:r w:rsidRPr="00E036E0">
        <w:rPr>
          <w:lang w:val="en-GB" w:eastAsia="nl-BE"/>
        </w:rPr>
        <w:t xml:space="preserve"> sender, </w:t>
      </w:r>
      <w:r w:rsidRPr="00E036E0">
        <w:rPr>
          <w:color w:val="2B91AF"/>
          <w:lang w:val="en-GB" w:eastAsia="nl-BE"/>
        </w:rPr>
        <w:t>EventArgs</w:t>
      </w:r>
      <w:r w:rsidRPr="00E036E0">
        <w:rPr>
          <w:lang w:val="en-GB" w:eastAsia="nl-BE"/>
        </w:rPr>
        <w:t xml:space="preserve"> e)</w:t>
      </w:r>
    </w:p>
    <w:p w14:paraId="674837B9" w14:textId="77777777" w:rsidR="00C54DAE" w:rsidRPr="0036164B" w:rsidRDefault="00C54DAE" w:rsidP="00716C44">
      <w:pPr>
        <w:pStyle w:val="Code"/>
        <w:rPr>
          <w:lang w:eastAsia="nl-BE"/>
        </w:rPr>
      </w:pPr>
      <w:r w:rsidRPr="00E036E0">
        <w:rPr>
          <w:lang w:val="en-GB" w:eastAsia="nl-BE"/>
        </w:rPr>
        <w:t xml:space="preserve">    </w:t>
      </w:r>
      <w:r w:rsidRPr="0036164B">
        <w:rPr>
          <w:lang w:eastAsia="nl-BE"/>
        </w:rPr>
        <w:t>{</w:t>
      </w:r>
    </w:p>
    <w:p w14:paraId="14694539" w14:textId="433E0DE0" w:rsidR="00C54DAE" w:rsidRPr="0036164B" w:rsidRDefault="00C54DAE" w:rsidP="00716C44">
      <w:pPr>
        <w:pStyle w:val="Code"/>
        <w:rPr>
          <w:lang w:eastAsia="nl-BE"/>
        </w:rPr>
      </w:pPr>
      <w:r w:rsidRPr="0036164B">
        <w:rPr>
          <w:lang w:eastAsia="nl-BE"/>
        </w:rPr>
        <w:t xml:space="preserve">            </w:t>
      </w:r>
      <w:r w:rsidRPr="0036164B">
        <w:rPr>
          <w:color w:val="0000FF"/>
          <w:lang w:eastAsia="nl-BE"/>
        </w:rPr>
        <w:t>await</w:t>
      </w:r>
      <w:r w:rsidRPr="0036164B">
        <w:rPr>
          <w:lang w:eastAsia="nl-BE"/>
        </w:rPr>
        <w:t xml:space="preserve"> DownloadAllWebsitesAsync();</w:t>
      </w:r>
    </w:p>
    <w:p w14:paraId="655E488B" w14:textId="7FD81BFE" w:rsidR="00C54DAE" w:rsidRPr="0036164B" w:rsidRDefault="00C54DAE" w:rsidP="00716C44">
      <w:pPr>
        <w:pStyle w:val="Code"/>
        <w:rPr>
          <w:lang w:eastAsia="nl-BE"/>
        </w:rPr>
      </w:pPr>
      <w:r w:rsidRPr="0036164B">
        <w:rPr>
          <w:lang w:eastAsia="nl-BE"/>
        </w:rPr>
        <w:t xml:space="preserve">    }</w:t>
      </w:r>
    </w:p>
    <w:p w14:paraId="039D4751" w14:textId="43C5A44D" w:rsidR="000A0BF9" w:rsidRPr="0036164B" w:rsidRDefault="000A0BF9" w:rsidP="000A0BF9">
      <w:pPr>
        <w:ind w:left="708"/>
        <w:rPr>
          <w:rFonts w:ascii="Cascadia Mono" w:hAnsi="Cascadia Mono" w:cs="Cascadia Mono"/>
          <w:color w:val="000000"/>
          <w:sz w:val="19"/>
          <w:szCs w:val="19"/>
          <w:lang w:eastAsia="nl-BE"/>
        </w:rPr>
      </w:pPr>
    </w:p>
    <w:p w14:paraId="103CE874" w14:textId="795615ED" w:rsidR="000A0BF9" w:rsidRPr="0036164B" w:rsidRDefault="00C54DAE" w:rsidP="00C54DAE">
      <w:pPr>
        <w:rPr>
          <w:lang w:eastAsia="nl-BE"/>
        </w:rPr>
      </w:pPr>
      <w:r w:rsidRPr="0036164B">
        <w:rPr>
          <w:lang w:eastAsia="nl-BE"/>
        </w:rPr>
        <w:t>Dit laat ons toe om de methode aan te passen, zonder ons zorgen te maken over het aanroepende event.</w:t>
      </w:r>
      <w:r w:rsidR="00594EBE" w:rsidRPr="0036164B">
        <w:rPr>
          <w:lang w:eastAsia="nl-BE"/>
        </w:rPr>
        <w:t xml:space="preserve"> Onze volgende stap is dan variabele aan te maken voor onze CancellationTokenSource. Dit is het object dat gaat bepalen of onze taken geannuleerd zullen worden al dan niet:</w:t>
      </w:r>
    </w:p>
    <w:p w14:paraId="0D5BF9A6" w14:textId="19BE7D06" w:rsidR="00594EBE" w:rsidRPr="0036164B" w:rsidRDefault="00594EBE" w:rsidP="0046251E">
      <w:pPr>
        <w:pStyle w:val="Code"/>
        <w:rPr>
          <w:lang w:eastAsia="nl-BE"/>
        </w:rPr>
      </w:pPr>
      <w:r w:rsidRPr="0036164B">
        <w:rPr>
          <w:lang w:eastAsia="nl-BE"/>
        </w:rPr>
        <w:t xml:space="preserve">    </w:t>
      </w:r>
      <w:r w:rsidRPr="0036164B">
        <w:rPr>
          <w:color w:val="0000FF"/>
          <w:lang w:eastAsia="nl-BE"/>
        </w:rPr>
        <w:t>private</w:t>
      </w:r>
      <w:r w:rsidRPr="0036164B">
        <w:rPr>
          <w:lang w:eastAsia="nl-BE"/>
        </w:rPr>
        <w:t xml:space="preserve"> </w:t>
      </w:r>
      <w:r w:rsidRPr="0036164B">
        <w:rPr>
          <w:color w:val="0000FF"/>
          <w:lang w:eastAsia="nl-BE"/>
        </w:rPr>
        <w:t>readonly</w:t>
      </w:r>
      <w:r w:rsidRPr="0036164B">
        <w:rPr>
          <w:lang w:eastAsia="nl-BE"/>
        </w:rPr>
        <w:t xml:space="preserve"> </w:t>
      </w:r>
      <w:r w:rsidRPr="0036164B">
        <w:rPr>
          <w:color w:val="2B91AF"/>
          <w:lang w:eastAsia="nl-BE"/>
        </w:rPr>
        <w:t>CancellationTokenSource</w:t>
      </w:r>
      <w:r w:rsidRPr="0036164B">
        <w:rPr>
          <w:lang w:eastAsia="nl-BE"/>
        </w:rPr>
        <w:t xml:space="preserve"> _tokenSource = </w:t>
      </w:r>
      <w:r w:rsidRPr="0036164B">
        <w:rPr>
          <w:color w:val="0000FF"/>
          <w:lang w:eastAsia="nl-BE"/>
        </w:rPr>
        <w:t>new</w:t>
      </w:r>
      <w:r w:rsidRPr="0036164B">
        <w:rPr>
          <w:lang w:eastAsia="nl-BE"/>
        </w:rPr>
        <w:t>();</w:t>
      </w:r>
    </w:p>
    <w:p w14:paraId="2AF7DD46" w14:textId="6C170C4E" w:rsidR="00594EBE" w:rsidRPr="0036164B" w:rsidRDefault="00594EBE" w:rsidP="00C54DAE">
      <w:pPr>
        <w:rPr>
          <w:lang w:eastAsia="nl-BE"/>
        </w:rPr>
      </w:pPr>
      <w:r w:rsidRPr="0036164B">
        <w:rPr>
          <w:lang w:eastAsia="nl-BE"/>
        </w:rPr>
        <w:t>We passen dan onze download methode aan, zodat we het token van onze token source meegeven:</w:t>
      </w:r>
    </w:p>
    <w:p w14:paraId="57286E31" w14:textId="77777777" w:rsidR="00594EBE" w:rsidRPr="0036164B" w:rsidRDefault="00594EBE" w:rsidP="00716C44">
      <w:pPr>
        <w:pStyle w:val="Code"/>
        <w:rPr>
          <w:lang w:eastAsia="nl-BE"/>
        </w:rPr>
      </w:pPr>
      <w:r w:rsidRPr="0036164B">
        <w:rPr>
          <w:lang w:eastAsia="nl-BE"/>
        </w:rPr>
        <w:t xml:space="preserve">            </w:t>
      </w:r>
      <w:r w:rsidRPr="0036164B">
        <w:rPr>
          <w:color w:val="0000FF"/>
          <w:lang w:eastAsia="nl-BE"/>
        </w:rPr>
        <w:t>await</w:t>
      </w:r>
      <w:r w:rsidRPr="0036164B">
        <w:rPr>
          <w:lang w:eastAsia="nl-BE"/>
        </w:rPr>
        <w:t xml:space="preserve"> DownloadAllWebsitesAsync(_tokenSource.Token);</w:t>
      </w:r>
    </w:p>
    <w:p w14:paraId="0DCDD593" w14:textId="664641D7" w:rsidR="00594EBE" w:rsidRPr="0036164B" w:rsidRDefault="00594EBE" w:rsidP="0046251E">
      <w:pPr>
        <w:rPr>
          <w:lang w:eastAsia="nl-BE"/>
        </w:rPr>
      </w:pPr>
    </w:p>
    <w:p w14:paraId="3058C905" w14:textId="5698AA54" w:rsidR="00423A97" w:rsidRPr="0036164B" w:rsidRDefault="00423A97" w:rsidP="00C54DAE">
      <w:pPr>
        <w:rPr>
          <w:lang w:eastAsia="nl-BE"/>
        </w:rPr>
      </w:pPr>
      <w:r w:rsidRPr="0036164B">
        <w:rPr>
          <w:lang w:eastAsia="nl-BE"/>
        </w:rPr>
        <w:t>DownloadAllWebsitesAsync geeft dan op zijn beurt dit token door aan de eigenlijke async methode:</w:t>
      </w:r>
    </w:p>
    <w:p w14:paraId="3110A83F" w14:textId="46F205E2" w:rsidR="00423A97" w:rsidRPr="00E036E0" w:rsidRDefault="00423A97" w:rsidP="00716C44">
      <w:pPr>
        <w:pStyle w:val="Code"/>
        <w:rPr>
          <w:lang w:val="en-GB" w:eastAsia="nl-BE"/>
        </w:rPr>
      </w:pPr>
      <w:r w:rsidRPr="00E036E0">
        <w:rPr>
          <w:lang w:val="en-GB" w:eastAsia="nl-BE"/>
        </w:rPr>
        <w:t>tasks.Add(</w:t>
      </w:r>
      <w:r w:rsidRPr="00E036E0">
        <w:rPr>
          <w:color w:val="2B91AF"/>
          <w:lang w:val="en-GB" w:eastAsia="nl-BE"/>
        </w:rPr>
        <w:t>DownloadService</w:t>
      </w:r>
      <w:r w:rsidRPr="00E036E0">
        <w:rPr>
          <w:lang w:val="en-GB" w:eastAsia="nl-BE"/>
        </w:rPr>
        <w:t>.DownloadWebsiteAsync(website, cancellationToken));</w:t>
      </w:r>
    </w:p>
    <w:p w14:paraId="39CB2EFC" w14:textId="27ACF4A2" w:rsidR="00423A97" w:rsidRPr="00E036E0" w:rsidRDefault="00423A97" w:rsidP="00C54DAE">
      <w:pPr>
        <w:rPr>
          <w:lang w:val="en-GB" w:eastAsia="nl-BE"/>
        </w:rPr>
      </w:pPr>
    </w:p>
    <w:p w14:paraId="3131B09C" w14:textId="20479C33" w:rsidR="00423A97" w:rsidRPr="0036164B" w:rsidRDefault="00423A97" w:rsidP="00423A97">
      <w:pPr>
        <w:rPr>
          <w:lang w:eastAsia="nl-BE"/>
        </w:rPr>
      </w:pPr>
      <w:r w:rsidRPr="0036164B">
        <w:rPr>
          <w:lang w:eastAsia="nl-BE"/>
        </w:rPr>
        <w:t>In deze methode kunnen we dit token dan gaan gebruiken. We hebben twee manieren:</w:t>
      </w:r>
    </w:p>
    <w:p w14:paraId="76402485" w14:textId="7E68485C" w:rsidR="00423A97" w:rsidRPr="0036164B" w:rsidRDefault="00423A97" w:rsidP="00E836F9">
      <w:pPr>
        <w:pStyle w:val="Lijstalinea"/>
        <w:numPr>
          <w:ilvl w:val="0"/>
          <w:numId w:val="39"/>
        </w:numPr>
        <w:rPr>
          <w:lang w:eastAsia="nl-BE"/>
        </w:rPr>
      </w:pPr>
      <w:r w:rsidRPr="0036164B">
        <w:rPr>
          <w:lang w:eastAsia="nl-BE"/>
        </w:rPr>
        <w:t>Een exception gooien wanneer er een annulering aangevraagd wordt</w:t>
      </w:r>
    </w:p>
    <w:p w14:paraId="18F9F2C4" w14:textId="7CAF9366" w:rsidR="00423A97" w:rsidRPr="0036164B" w:rsidRDefault="00423A97" w:rsidP="00E836F9">
      <w:pPr>
        <w:pStyle w:val="Lijstalinea"/>
        <w:numPr>
          <w:ilvl w:val="0"/>
          <w:numId w:val="39"/>
        </w:numPr>
        <w:rPr>
          <w:lang w:eastAsia="nl-BE"/>
        </w:rPr>
      </w:pPr>
      <w:r w:rsidRPr="0036164B">
        <w:rPr>
          <w:lang w:eastAsia="nl-BE"/>
        </w:rPr>
        <w:t xml:space="preserve">De code enkel uitvoeren wanneer er </w:t>
      </w:r>
      <w:r w:rsidRPr="0036164B">
        <w:rPr>
          <w:b/>
          <w:bCs/>
          <w:lang w:eastAsia="nl-BE"/>
        </w:rPr>
        <w:t>geen</w:t>
      </w:r>
      <w:r w:rsidRPr="0036164B">
        <w:rPr>
          <w:lang w:eastAsia="nl-BE"/>
        </w:rPr>
        <w:t xml:space="preserve"> annulering aangevraagd wordt</w:t>
      </w:r>
    </w:p>
    <w:p w14:paraId="04B5A802" w14:textId="77777777" w:rsidR="00423A97" w:rsidRPr="0036164B" w:rsidRDefault="00423A97" w:rsidP="00423A97">
      <w:pPr>
        <w:rPr>
          <w:lang w:eastAsia="nl-BE"/>
        </w:rPr>
      </w:pPr>
    </w:p>
    <w:p w14:paraId="21344D2F" w14:textId="41C6C8CA" w:rsidR="00423A97" w:rsidRPr="0036164B" w:rsidRDefault="00423A97" w:rsidP="00423A97">
      <w:pPr>
        <w:rPr>
          <w:lang w:eastAsia="nl-BE"/>
        </w:rPr>
      </w:pPr>
      <w:r w:rsidRPr="0036164B">
        <w:rPr>
          <w:lang w:eastAsia="nl-BE"/>
        </w:rPr>
        <w:t>De code voor de eerste manier ziet er als volgt uit:</w:t>
      </w:r>
    </w:p>
    <w:p w14:paraId="7385729E" w14:textId="4CC4B1B4" w:rsidR="00423A97" w:rsidRPr="00E036E0" w:rsidRDefault="00423A97" w:rsidP="00716C44">
      <w:pPr>
        <w:pStyle w:val="Code"/>
        <w:rPr>
          <w:lang w:val="en-GB" w:eastAsia="nl-BE"/>
        </w:rPr>
      </w:pPr>
      <w:r w:rsidRPr="00E036E0">
        <w:rPr>
          <w:color w:val="0000FF"/>
          <w:lang w:val="en-GB" w:eastAsia="nl-BE"/>
        </w:rPr>
        <w:t>public</w:t>
      </w:r>
      <w:r w:rsidRPr="00E036E0">
        <w:rPr>
          <w:lang w:val="en-GB" w:eastAsia="nl-BE"/>
        </w:rPr>
        <w:t xml:space="preserve"> </w:t>
      </w:r>
      <w:r w:rsidRPr="00E036E0">
        <w:rPr>
          <w:color w:val="0000FF"/>
          <w:lang w:val="en-GB" w:eastAsia="nl-BE"/>
        </w:rPr>
        <w:t>async</w:t>
      </w:r>
      <w:r w:rsidRPr="00E036E0">
        <w:rPr>
          <w:lang w:val="en-GB" w:eastAsia="nl-BE"/>
        </w:rPr>
        <w:t xml:space="preserve"> </w:t>
      </w:r>
      <w:r w:rsidRPr="00E036E0">
        <w:rPr>
          <w:color w:val="0000FF"/>
          <w:lang w:val="en-GB" w:eastAsia="nl-BE"/>
        </w:rPr>
        <w:t>static</w:t>
      </w:r>
      <w:r w:rsidRPr="00E036E0">
        <w:rPr>
          <w:lang w:val="en-GB" w:eastAsia="nl-BE"/>
        </w:rPr>
        <w:t xml:space="preserve"> </w:t>
      </w:r>
      <w:r w:rsidRPr="00E036E0">
        <w:rPr>
          <w:color w:val="2B91AF"/>
          <w:lang w:val="en-GB" w:eastAsia="nl-BE"/>
        </w:rPr>
        <w:t>Task</w:t>
      </w:r>
      <w:r w:rsidRPr="00E036E0">
        <w:rPr>
          <w:lang w:val="en-GB" w:eastAsia="nl-BE"/>
        </w:rPr>
        <w:t>&lt;</w:t>
      </w:r>
      <w:r w:rsidRPr="00E036E0">
        <w:rPr>
          <w:color w:val="2B91AF"/>
          <w:lang w:val="en-GB" w:eastAsia="nl-BE"/>
        </w:rPr>
        <w:t>WebsiteModel</w:t>
      </w:r>
      <w:r w:rsidRPr="00E036E0">
        <w:rPr>
          <w:lang w:val="en-GB" w:eastAsia="nl-BE"/>
        </w:rPr>
        <w:t>&gt; DownloadWebsiteAsync(</w:t>
      </w:r>
      <w:r w:rsidRPr="00E036E0">
        <w:rPr>
          <w:color w:val="0000FF"/>
          <w:lang w:val="en-GB" w:eastAsia="nl-BE"/>
        </w:rPr>
        <w:t>string</w:t>
      </w:r>
      <w:r w:rsidRPr="00E036E0">
        <w:rPr>
          <w:lang w:val="en-GB" w:eastAsia="nl-BE"/>
        </w:rPr>
        <w:t xml:space="preserve"> url, </w:t>
      </w:r>
      <w:r w:rsidRPr="00E036E0">
        <w:rPr>
          <w:color w:val="2B91AF"/>
          <w:lang w:val="en-GB" w:eastAsia="nl-BE"/>
        </w:rPr>
        <w:t>CancellationToken</w:t>
      </w:r>
      <w:r w:rsidRPr="00E036E0">
        <w:rPr>
          <w:lang w:val="en-GB" w:eastAsia="nl-BE"/>
        </w:rPr>
        <w:t xml:space="preserve"> cancellationToken)</w:t>
      </w:r>
    </w:p>
    <w:p w14:paraId="618B19B2" w14:textId="77777777" w:rsidR="00423A97" w:rsidRPr="00575B6B" w:rsidRDefault="00423A97" w:rsidP="00716C44">
      <w:pPr>
        <w:pStyle w:val="Code"/>
        <w:rPr>
          <w:lang w:val="en-GB" w:eastAsia="nl-BE"/>
        </w:rPr>
      </w:pPr>
      <w:r w:rsidRPr="00E036E0">
        <w:rPr>
          <w:lang w:val="en-GB" w:eastAsia="nl-BE"/>
        </w:rPr>
        <w:t xml:space="preserve">    </w:t>
      </w:r>
      <w:r w:rsidRPr="00575B6B">
        <w:rPr>
          <w:lang w:val="en-GB" w:eastAsia="nl-BE"/>
        </w:rPr>
        <w:t>{</w:t>
      </w:r>
    </w:p>
    <w:p w14:paraId="3065BD12" w14:textId="77777777" w:rsidR="00423A97" w:rsidRPr="00575B6B" w:rsidRDefault="00423A97" w:rsidP="00716C44">
      <w:pPr>
        <w:pStyle w:val="Code"/>
        <w:rPr>
          <w:lang w:val="en-GB" w:eastAsia="nl-BE"/>
        </w:rPr>
      </w:pPr>
    </w:p>
    <w:p w14:paraId="4A133B99" w14:textId="77777777" w:rsidR="00423A97" w:rsidRPr="00575B6B" w:rsidRDefault="00423A97" w:rsidP="00716C44">
      <w:pPr>
        <w:pStyle w:val="Code"/>
        <w:rPr>
          <w:lang w:val="en-GB" w:eastAsia="nl-BE"/>
        </w:rPr>
      </w:pPr>
      <w:r w:rsidRPr="00575B6B">
        <w:rPr>
          <w:lang w:val="en-GB" w:eastAsia="nl-BE"/>
        </w:rPr>
        <w:t xml:space="preserve">        </w:t>
      </w:r>
      <w:r w:rsidRPr="00575B6B">
        <w:rPr>
          <w:color w:val="0000FF"/>
          <w:lang w:val="en-GB" w:eastAsia="nl-BE"/>
        </w:rPr>
        <w:t>var</w:t>
      </w:r>
      <w:r w:rsidRPr="00575B6B">
        <w:rPr>
          <w:lang w:val="en-GB" w:eastAsia="nl-BE"/>
        </w:rPr>
        <w:t xml:space="preserve"> client = </w:t>
      </w:r>
      <w:r w:rsidRPr="00575B6B">
        <w:rPr>
          <w:color w:val="0000FF"/>
          <w:lang w:val="en-GB" w:eastAsia="nl-BE"/>
        </w:rPr>
        <w:t>new</w:t>
      </w:r>
      <w:r w:rsidRPr="00575B6B">
        <w:rPr>
          <w:lang w:val="en-GB" w:eastAsia="nl-BE"/>
        </w:rPr>
        <w:t xml:space="preserve"> </w:t>
      </w:r>
      <w:r w:rsidRPr="00575B6B">
        <w:rPr>
          <w:color w:val="2B91AF"/>
          <w:lang w:val="en-GB" w:eastAsia="nl-BE"/>
        </w:rPr>
        <w:t>HttpClient</w:t>
      </w:r>
      <w:r w:rsidRPr="00575B6B">
        <w:rPr>
          <w:lang w:val="en-GB" w:eastAsia="nl-BE"/>
        </w:rPr>
        <w:t>();</w:t>
      </w:r>
    </w:p>
    <w:p w14:paraId="5EE2312D" w14:textId="77777777" w:rsidR="00423A97" w:rsidRPr="00575B6B" w:rsidRDefault="00423A97" w:rsidP="00716C44">
      <w:pPr>
        <w:pStyle w:val="Code"/>
        <w:rPr>
          <w:lang w:val="en-GB" w:eastAsia="nl-BE"/>
        </w:rPr>
      </w:pPr>
      <w:r w:rsidRPr="00575B6B">
        <w:rPr>
          <w:lang w:val="en-GB" w:eastAsia="nl-BE"/>
        </w:rPr>
        <w:lastRenderedPageBreak/>
        <w:t xml:space="preserve">        </w:t>
      </w:r>
      <w:r w:rsidRPr="00575B6B">
        <w:rPr>
          <w:color w:val="0000FF"/>
          <w:lang w:val="en-GB" w:eastAsia="nl-BE"/>
        </w:rPr>
        <w:t>var</w:t>
      </w:r>
      <w:r w:rsidRPr="00575B6B">
        <w:rPr>
          <w:lang w:val="en-GB" w:eastAsia="nl-BE"/>
        </w:rPr>
        <w:t xml:space="preserve"> page = </w:t>
      </w:r>
      <w:r w:rsidRPr="00575B6B">
        <w:rPr>
          <w:color w:val="0000FF"/>
          <w:lang w:val="en-GB" w:eastAsia="nl-BE"/>
        </w:rPr>
        <w:t>await</w:t>
      </w:r>
      <w:r w:rsidRPr="00575B6B">
        <w:rPr>
          <w:lang w:val="en-GB" w:eastAsia="nl-BE"/>
        </w:rPr>
        <w:t xml:space="preserve"> client.GetStringAsync(url);</w:t>
      </w:r>
    </w:p>
    <w:p w14:paraId="268567F6" w14:textId="77777777" w:rsidR="00423A97" w:rsidRPr="00575B6B" w:rsidRDefault="00423A97" w:rsidP="00716C44">
      <w:pPr>
        <w:pStyle w:val="Code"/>
        <w:rPr>
          <w:lang w:val="en-GB" w:eastAsia="nl-BE"/>
        </w:rPr>
      </w:pPr>
      <w:r w:rsidRPr="00575B6B">
        <w:rPr>
          <w:lang w:val="en-GB" w:eastAsia="nl-BE"/>
        </w:rPr>
        <w:t xml:space="preserve">        cancellationToken.ThrowIfCancellationRequested();</w:t>
      </w:r>
    </w:p>
    <w:p w14:paraId="66F20F52" w14:textId="77777777" w:rsidR="00423A97" w:rsidRPr="00575B6B" w:rsidRDefault="00423A97" w:rsidP="00716C44">
      <w:pPr>
        <w:pStyle w:val="Code"/>
        <w:rPr>
          <w:lang w:val="en-GB" w:eastAsia="nl-BE"/>
        </w:rPr>
      </w:pPr>
    </w:p>
    <w:p w14:paraId="6F42BD83" w14:textId="77777777" w:rsidR="00423A97" w:rsidRPr="00575B6B" w:rsidRDefault="00423A97" w:rsidP="00716C44">
      <w:pPr>
        <w:pStyle w:val="Code"/>
        <w:rPr>
          <w:lang w:val="en-GB" w:eastAsia="nl-BE"/>
        </w:rPr>
      </w:pPr>
      <w:r w:rsidRPr="00575B6B">
        <w:rPr>
          <w:lang w:val="en-GB" w:eastAsia="nl-BE"/>
        </w:rPr>
        <w:t xml:space="preserve">        </w:t>
      </w:r>
      <w:r w:rsidRPr="00575B6B">
        <w:rPr>
          <w:color w:val="0000FF"/>
          <w:lang w:val="en-GB" w:eastAsia="nl-BE"/>
        </w:rPr>
        <w:t>return</w:t>
      </w:r>
      <w:r w:rsidRPr="00575B6B">
        <w:rPr>
          <w:lang w:val="en-GB" w:eastAsia="nl-BE"/>
        </w:rPr>
        <w:t xml:space="preserve"> </w:t>
      </w:r>
      <w:r w:rsidRPr="00575B6B">
        <w:rPr>
          <w:color w:val="0000FF"/>
          <w:lang w:val="en-GB" w:eastAsia="nl-BE"/>
        </w:rPr>
        <w:t>new</w:t>
      </w:r>
      <w:r w:rsidRPr="00575B6B">
        <w:rPr>
          <w:lang w:val="en-GB" w:eastAsia="nl-BE"/>
        </w:rPr>
        <w:t xml:space="preserve"> </w:t>
      </w:r>
      <w:r w:rsidRPr="00575B6B">
        <w:rPr>
          <w:color w:val="2B91AF"/>
          <w:lang w:val="en-GB" w:eastAsia="nl-BE"/>
        </w:rPr>
        <w:t>WebsiteModel</w:t>
      </w:r>
    </w:p>
    <w:p w14:paraId="6E6D4D0A" w14:textId="77777777" w:rsidR="00423A97" w:rsidRPr="00575B6B" w:rsidRDefault="00423A97" w:rsidP="00716C44">
      <w:pPr>
        <w:pStyle w:val="Code"/>
        <w:rPr>
          <w:lang w:val="en-GB" w:eastAsia="nl-BE"/>
        </w:rPr>
      </w:pPr>
      <w:r w:rsidRPr="00575B6B">
        <w:rPr>
          <w:lang w:val="en-GB" w:eastAsia="nl-BE"/>
        </w:rPr>
        <w:t xml:space="preserve">        {</w:t>
      </w:r>
    </w:p>
    <w:p w14:paraId="72315B9C" w14:textId="77777777" w:rsidR="00423A97" w:rsidRPr="00575B6B" w:rsidRDefault="00423A97" w:rsidP="00716C44">
      <w:pPr>
        <w:pStyle w:val="Code"/>
        <w:rPr>
          <w:lang w:val="en-GB" w:eastAsia="nl-BE"/>
        </w:rPr>
      </w:pPr>
      <w:r w:rsidRPr="00575B6B">
        <w:rPr>
          <w:lang w:val="en-GB" w:eastAsia="nl-BE"/>
        </w:rPr>
        <w:t xml:space="preserve">            WebsiteName = url,</w:t>
      </w:r>
    </w:p>
    <w:p w14:paraId="6A946DEC" w14:textId="77777777" w:rsidR="00423A97" w:rsidRPr="00575B6B" w:rsidRDefault="00423A97" w:rsidP="00716C44">
      <w:pPr>
        <w:pStyle w:val="Code"/>
        <w:rPr>
          <w:lang w:val="en-GB" w:eastAsia="nl-BE"/>
        </w:rPr>
      </w:pPr>
      <w:r w:rsidRPr="00575B6B">
        <w:rPr>
          <w:lang w:val="en-GB" w:eastAsia="nl-BE"/>
        </w:rPr>
        <w:t xml:space="preserve">            PageLength = page.Length</w:t>
      </w:r>
    </w:p>
    <w:p w14:paraId="5B49F97C" w14:textId="77777777" w:rsidR="00423A97" w:rsidRPr="00575B6B" w:rsidRDefault="00423A97" w:rsidP="00716C44">
      <w:pPr>
        <w:pStyle w:val="Code"/>
        <w:rPr>
          <w:lang w:val="en-GB" w:eastAsia="nl-BE"/>
        </w:rPr>
      </w:pPr>
      <w:r w:rsidRPr="00575B6B">
        <w:rPr>
          <w:lang w:val="en-GB" w:eastAsia="nl-BE"/>
        </w:rPr>
        <w:t xml:space="preserve">        };</w:t>
      </w:r>
    </w:p>
    <w:p w14:paraId="74384180" w14:textId="6D770F0D" w:rsidR="00423A97" w:rsidRPr="0036164B" w:rsidRDefault="00423A97" w:rsidP="00716C44">
      <w:pPr>
        <w:pStyle w:val="Code"/>
        <w:rPr>
          <w:lang w:eastAsia="nl-BE"/>
        </w:rPr>
      </w:pPr>
      <w:r w:rsidRPr="00575B6B">
        <w:rPr>
          <w:lang w:val="en-GB" w:eastAsia="nl-BE"/>
        </w:rPr>
        <w:t xml:space="preserve">    </w:t>
      </w:r>
      <w:r w:rsidRPr="0036164B">
        <w:rPr>
          <w:lang w:eastAsia="nl-BE"/>
        </w:rPr>
        <w:t>}</w:t>
      </w:r>
    </w:p>
    <w:p w14:paraId="0B89633B" w14:textId="30B08B80" w:rsidR="00423A97" w:rsidRPr="0036164B" w:rsidRDefault="00423A97" w:rsidP="00423A97">
      <w:pPr>
        <w:rPr>
          <w:rFonts w:ascii="Cascadia Mono" w:hAnsi="Cascadia Mono" w:cs="Cascadia Mono"/>
          <w:color w:val="000000"/>
          <w:sz w:val="19"/>
          <w:szCs w:val="19"/>
          <w:lang w:eastAsia="nl-BE"/>
        </w:rPr>
      </w:pPr>
    </w:p>
    <w:p w14:paraId="7FE488C2" w14:textId="51916CBC" w:rsidR="00423A97" w:rsidRPr="0036164B" w:rsidRDefault="00423A97" w:rsidP="00423A97">
      <w:pPr>
        <w:rPr>
          <w:lang w:eastAsia="nl-BE"/>
        </w:rPr>
      </w:pPr>
      <w:r w:rsidRPr="0036164B">
        <w:rPr>
          <w:lang w:eastAsia="nl-BE"/>
        </w:rPr>
        <w:t>Nadat we de await aangeroepen hebben, voegen we een extra regel toe. Wanneer het token vanuit zijn TokenSource het signaal krijgt dat er een annulering aanvraag is, zal deze een exception smijten. De locatie van dit statement is zeer belangrijk. Als we dit bijvoorbeeld voor de await zouden plaatsen, dan zou de methode nooit geannuleerd kunnen worden, omdat er quasi geen tijd zit een HttpClient aanmaken en de GetStringAsync aanvraag te starten.</w:t>
      </w:r>
    </w:p>
    <w:p w14:paraId="53053E8A" w14:textId="689F708A" w:rsidR="00423A97" w:rsidRPr="0036164B" w:rsidRDefault="00423A97" w:rsidP="00423A97">
      <w:pPr>
        <w:rPr>
          <w:lang w:eastAsia="nl-BE"/>
        </w:rPr>
      </w:pPr>
    </w:p>
    <w:p w14:paraId="47AD4156" w14:textId="2B0DBACD" w:rsidR="00EC6A0B" w:rsidRPr="0036164B" w:rsidRDefault="00EC6A0B" w:rsidP="00423A97">
      <w:pPr>
        <w:rPr>
          <w:lang w:eastAsia="nl-BE"/>
        </w:rPr>
      </w:pPr>
      <w:r w:rsidRPr="0036164B">
        <w:rPr>
          <w:lang w:eastAsia="nl-BE"/>
        </w:rPr>
        <w:t>De tweede manier kan je als volgt implementeren:</w:t>
      </w:r>
    </w:p>
    <w:p w14:paraId="03F49708" w14:textId="2B7D4A7E" w:rsidR="00EC6A0B" w:rsidRPr="00E036E0" w:rsidRDefault="00EC6A0B" w:rsidP="00716C44">
      <w:pPr>
        <w:pStyle w:val="Code"/>
        <w:rPr>
          <w:lang w:val="en-GB" w:eastAsia="nl-BE"/>
        </w:rPr>
      </w:pPr>
      <w:r w:rsidRPr="00E036E0">
        <w:rPr>
          <w:color w:val="0000FF"/>
          <w:lang w:val="en-GB" w:eastAsia="nl-BE"/>
        </w:rPr>
        <w:t>public</w:t>
      </w:r>
      <w:r w:rsidRPr="00E036E0">
        <w:rPr>
          <w:lang w:val="en-GB" w:eastAsia="nl-BE"/>
        </w:rPr>
        <w:t xml:space="preserve"> </w:t>
      </w:r>
      <w:r w:rsidRPr="00E036E0">
        <w:rPr>
          <w:color w:val="0000FF"/>
          <w:lang w:val="en-GB" w:eastAsia="nl-BE"/>
        </w:rPr>
        <w:t>async</w:t>
      </w:r>
      <w:r w:rsidRPr="00E036E0">
        <w:rPr>
          <w:lang w:val="en-GB" w:eastAsia="nl-BE"/>
        </w:rPr>
        <w:t xml:space="preserve"> </w:t>
      </w:r>
      <w:r w:rsidRPr="00E036E0">
        <w:rPr>
          <w:color w:val="0000FF"/>
          <w:lang w:val="en-GB" w:eastAsia="nl-BE"/>
        </w:rPr>
        <w:t>static</w:t>
      </w:r>
      <w:r w:rsidRPr="00E036E0">
        <w:rPr>
          <w:lang w:val="en-GB" w:eastAsia="nl-BE"/>
        </w:rPr>
        <w:t xml:space="preserve"> </w:t>
      </w:r>
      <w:r w:rsidRPr="00E036E0">
        <w:rPr>
          <w:color w:val="2B91AF"/>
          <w:lang w:val="en-GB" w:eastAsia="nl-BE"/>
        </w:rPr>
        <w:t>Task</w:t>
      </w:r>
      <w:r w:rsidRPr="00E036E0">
        <w:rPr>
          <w:lang w:val="en-GB" w:eastAsia="nl-BE"/>
        </w:rPr>
        <w:t>&lt;</w:t>
      </w:r>
      <w:r w:rsidRPr="00E036E0">
        <w:rPr>
          <w:color w:val="2B91AF"/>
          <w:lang w:val="en-GB" w:eastAsia="nl-BE"/>
        </w:rPr>
        <w:t>WebsiteModel</w:t>
      </w:r>
      <w:r w:rsidRPr="00E036E0">
        <w:rPr>
          <w:lang w:val="en-GB" w:eastAsia="nl-BE"/>
        </w:rPr>
        <w:t>&gt; DownloadWebsiteAsync2(</w:t>
      </w:r>
      <w:r w:rsidRPr="00E036E0">
        <w:rPr>
          <w:color w:val="0000FF"/>
          <w:lang w:val="en-GB" w:eastAsia="nl-BE"/>
        </w:rPr>
        <w:t>string</w:t>
      </w:r>
      <w:r w:rsidRPr="00E036E0">
        <w:rPr>
          <w:lang w:val="en-GB" w:eastAsia="nl-BE"/>
        </w:rPr>
        <w:t xml:space="preserve"> url, </w:t>
      </w:r>
      <w:r w:rsidRPr="00E036E0">
        <w:rPr>
          <w:color w:val="2B91AF"/>
          <w:lang w:val="en-GB" w:eastAsia="nl-BE"/>
        </w:rPr>
        <w:t>CancellationToken</w:t>
      </w:r>
      <w:r w:rsidRPr="00E036E0">
        <w:rPr>
          <w:lang w:val="en-GB" w:eastAsia="nl-BE"/>
        </w:rPr>
        <w:t xml:space="preserve"> cancellationToken)</w:t>
      </w:r>
    </w:p>
    <w:p w14:paraId="5952D071" w14:textId="77777777" w:rsidR="00EC6A0B" w:rsidRPr="00A94B81" w:rsidRDefault="00EC6A0B" w:rsidP="00716C44">
      <w:pPr>
        <w:pStyle w:val="Code"/>
        <w:rPr>
          <w:lang w:val="en-GB" w:eastAsia="nl-BE"/>
        </w:rPr>
      </w:pPr>
      <w:r w:rsidRPr="00E036E0">
        <w:rPr>
          <w:lang w:val="en-GB" w:eastAsia="nl-BE"/>
        </w:rPr>
        <w:t xml:space="preserve">    </w:t>
      </w:r>
      <w:r w:rsidRPr="00A94B81">
        <w:rPr>
          <w:lang w:val="en-GB" w:eastAsia="nl-BE"/>
        </w:rPr>
        <w:t>{</w:t>
      </w:r>
    </w:p>
    <w:p w14:paraId="59136447" w14:textId="77777777" w:rsidR="00EC6A0B" w:rsidRPr="00A94B81" w:rsidRDefault="00EC6A0B" w:rsidP="00716C44">
      <w:pPr>
        <w:pStyle w:val="Code"/>
        <w:rPr>
          <w:lang w:val="en-GB" w:eastAsia="nl-BE"/>
        </w:rPr>
      </w:pPr>
      <w:r w:rsidRPr="00A94B81">
        <w:rPr>
          <w:lang w:val="en-GB" w:eastAsia="nl-BE"/>
        </w:rPr>
        <w:t xml:space="preserve">        </w:t>
      </w:r>
      <w:r w:rsidRPr="00A94B81">
        <w:rPr>
          <w:color w:val="0000FF"/>
          <w:lang w:val="en-GB" w:eastAsia="nl-BE"/>
        </w:rPr>
        <w:t>if</w:t>
      </w:r>
      <w:r w:rsidRPr="00A94B81">
        <w:rPr>
          <w:lang w:val="en-GB" w:eastAsia="nl-BE"/>
        </w:rPr>
        <w:t xml:space="preserve"> (!cancellationToken.IsCancellationRequested)</w:t>
      </w:r>
    </w:p>
    <w:p w14:paraId="57FAE0D7" w14:textId="77777777" w:rsidR="00EC6A0B" w:rsidRPr="00A94B81" w:rsidRDefault="00EC6A0B" w:rsidP="00716C44">
      <w:pPr>
        <w:pStyle w:val="Code"/>
        <w:rPr>
          <w:lang w:val="en-GB" w:eastAsia="nl-BE"/>
        </w:rPr>
      </w:pPr>
      <w:r w:rsidRPr="00A94B81">
        <w:rPr>
          <w:lang w:val="en-GB" w:eastAsia="nl-BE"/>
        </w:rPr>
        <w:t xml:space="preserve">        {</w:t>
      </w:r>
    </w:p>
    <w:p w14:paraId="4E908B45" w14:textId="77777777" w:rsidR="00EC6A0B" w:rsidRPr="00E036E0" w:rsidRDefault="00EC6A0B" w:rsidP="00716C44">
      <w:pPr>
        <w:pStyle w:val="Code"/>
        <w:rPr>
          <w:lang w:val="en-GB" w:eastAsia="nl-BE"/>
        </w:rPr>
      </w:pPr>
      <w:r w:rsidRPr="00A94B81">
        <w:rPr>
          <w:lang w:val="en-GB" w:eastAsia="nl-BE"/>
        </w:rPr>
        <w:t xml:space="preserve">            </w:t>
      </w:r>
      <w:r w:rsidRPr="00E036E0">
        <w:rPr>
          <w:color w:val="0000FF"/>
          <w:lang w:val="en-GB" w:eastAsia="nl-BE"/>
        </w:rPr>
        <w:t>var</w:t>
      </w:r>
      <w:r w:rsidRPr="00E036E0">
        <w:rPr>
          <w:lang w:val="en-GB" w:eastAsia="nl-BE"/>
        </w:rPr>
        <w:t xml:space="preserve"> client = </w:t>
      </w:r>
      <w:r w:rsidRPr="00E036E0">
        <w:rPr>
          <w:color w:val="0000FF"/>
          <w:lang w:val="en-GB" w:eastAsia="nl-BE"/>
        </w:rPr>
        <w:t>new</w:t>
      </w:r>
      <w:r w:rsidRPr="00E036E0">
        <w:rPr>
          <w:lang w:val="en-GB" w:eastAsia="nl-BE"/>
        </w:rPr>
        <w:t xml:space="preserve"> </w:t>
      </w:r>
      <w:r w:rsidRPr="00E036E0">
        <w:rPr>
          <w:color w:val="2B91AF"/>
          <w:lang w:val="en-GB" w:eastAsia="nl-BE"/>
        </w:rPr>
        <w:t>HttpClient</w:t>
      </w:r>
      <w:r w:rsidRPr="00E036E0">
        <w:rPr>
          <w:lang w:val="en-GB" w:eastAsia="nl-BE"/>
        </w:rPr>
        <w:t>();</w:t>
      </w:r>
    </w:p>
    <w:p w14:paraId="1A3BB6E0" w14:textId="77777777" w:rsidR="00EC6A0B" w:rsidRPr="00E036E0" w:rsidRDefault="00EC6A0B" w:rsidP="00716C44">
      <w:pPr>
        <w:pStyle w:val="Code"/>
        <w:rPr>
          <w:lang w:val="en-GB" w:eastAsia="nl-BE"/>
        </w:rPr>
      </w:pPr>
      <w:r w:rsidRPr="00E036E0">
        <w:rPr>
          <w:lang w:val="en-GB" w:eastAsia="nl-BE"/>
        </w:rPr>
        <w:t xml:space="preserve">            </w:t>
      </w:r>
      <w:r w:rsidRPr="00E036E0">
        <w:rPr>
          <w:color w:val="0000FF"/>
          <w:lang w:val="en-GB" w:eastAsia="nl-BE"/>
        </w:rPr>
        <w:t>var</w:t>
      </w:r>
      <w:r w:rsidRPr="00E036E0">
        <w:rPr>
          <w:lang w:val="en-GB" w:eastAsia="nl-BE"/>
        </w:rPr>
        <w:t xml:space="preserve"> page = </w:t>
      </w:r>
      <w:r w:rsidRPr="00E036E0">
        <w:rPr>
          <w:color w:val="0000FF"/>
          <w:lang w:val="en-GB" w:eastAsia="nl-BE"/>
        </w:rPr>
        <w:t>await</w:t>
      </w:r>
      <w:r w:rsidRPr="00E036E0">
        <w:rPr>
          <w:lang w:val="en-GB" w:eastAsia="nl-BE"/>
        </w:rPr>
        <w:t xml:space="preserve"> client.GetStringAsync(url);</w:t>
      </w:r>
    </w:p>
    <w:p w14:paraId="553C69DC" w14:textId="77777777" w:rsidR="00EC6A0B" w:rsidRPr="00E036E0" w:rsidRDefault="00EC6A0B" w:rsidP="00716C44">
      <w:pPr>
        <w:pStyle w:val="Code"/>
        <w:rPr>
          <w:lang w:val="en-GB" w:eastAsia="nl-BE"/>
        </w:rPr>
      </w:pPr>
    </w:p>
    <w:p w14:paraId="09B60E24" w14:textId="77777777" w:rsidR="00EC6A0B" w:rsidRPr="00E036E0" w:rsidRDefault="00EC6A0B" w:rsidP="00716C44">
      <w:pPr>
        <w:pStyle w:val="Code"/>
        <w:rPr>
          <w:lang w:val="en-GB" w:eastAsia="nl-BE"/>
        </w:rPr>
      </w:pPr>
      <w:r w:rsidRPr="00E036E0">
        <w:rPr>
          <w:lang w:val="en-GB" w:eastAsia="nl-BE"/>
        </w:rPr>
        <w:t xml:space="preserve">            </w:t>
      </w:r>
      <w:r w:rsidRPr="00E036E0">
        <w:rPr>
          <w:color w:val="0000FF"/>
          <w:lang w:val="en-GB" w:eastAsia="nl-BE"/>
        </w:rPr>
        <w:t>return</w:t>
      </w:r>
      <w:r w:rsidRPr="00E036E0">
        <w:rPr>
          <w:lang w:val="en-GB" w:eastAsia="nl-BE"/>
        </w:rPr>
        <w:t xml:space="preserve"> </w:t>
      </w:r>
      <w:r w:rsidRPr="00E036E0">
        <w:rPr>
          <w:color w:val="0000FF"/>
          <w:lang w:val="en-GB" w:eastAsia="nl-BE"/>
        </w:rPr>
        <w:t>new</w:t>
      </w:r>
      <w:r w:rsidRPr="00E036E0">
        <w:rPr>
          <w:lang w:val="en-GB" w:eastAsia="nl-BE"/>
        </w:rPr>
        <w:t xml:space="preserve"> </w:t>
      </w:r>
      <w:r w:rsidRPr="00E036E0">
        <w:rPr>
          <w:color w:val="2B91AF"/>
          <w:lang w:val="en-GB" w:eastAsia="nl-BE"/>
        </w:rPr>
        <w:t>WebsiteModel</w:t>
      </w:r>
    </w:p>
    <w:p w14:paraId="2849402A" w14:textId="77777777" w:rsidR="00EC6A0B" w:rsidRPr="00575B6B" w:rsidRDefault="00EC6A0B" w:rsidP="00716C44">
      <w:pPr>
        <w:pStyle w:val="Code"/>
        <w:rPr>
          <w:lang w:val="en-GB" w:eastAsia="nl-BE"/>
        </w:rPr>
      </w:pPr>
      <w:r w:rsidRPr="00E036E0">
        <w:rPr>
          <w:lang w:val="en-GB" w:eastAsia="nl-BE"/>
        </w:rPr>
        <w:t xml:space="preserve">            </w:t>
      </w:r>
      <w:r w:rsidRPr="00575B6B">
        <w:rPr>
          <w:lang w:val="en-GB" w:eastAsia="nl-BE"/>
        </w:rPr>
        <w:t>{</w:t>
      </w:r>
    </w:p>
    <w:p w14:paraId="1D2F50DE" w14:textId="77777777" w:rsidR="00EC6A0B" w:rsidRPr="00575B6B" w:rsidRDefault="00EC6A0B" w:rsidP="00716C44">
      <w:pPr>
        <w:pStyle w:val="Code"/>
        <w:rPr>
          <w:lang w:val="en-GB" w:eastAsia="nl-BE"/>
        </w:rPr>
      </w:pPr>
      <w:r w:rsidRPr="00575B6B">
        <w:rPr>
          <w:lang w:val="en-GB" w:eastAsia="nl-BE"/>
        </w:rPr>
        <w:t xml:space="preserve">                WebsiteName = url,</w:t>
      </w:r>
    </w:p>
    <w:p w14:paraId="3B3E24AC" w14:textId="77777777" w:rsidR="00EC6A0B" w:rsidRPr="00575B6B" w:rsidRDefault="00EC6A0B" w:rsidP="00716C44">
      <w:pPr>
        <w:pStyle w:val="Code"/>
        <w:rPr>
          <w:lang w:val="en-GB" w:eastAsia="nl-BE"/>
        </w:rPr>
      </w:pPr>
      <w:r w:rsidRPr="00575B6B">
        <w:rPr>
          <w:lang w:val="en-GB" w:eastAsia="nl-BE"/>
        </w:rPr>
        <w:t xml:space="preserve">                PageLength = page.Length</w:t>
      </w:r>
    </w:p>
    <w:p w14:paraId="5A11B406" w14:textId="77777777" w:rsidR="00EC6A0B" w:rsidRPr="00575B6B" w:rsidRDefault="00EC6A0B" w:rsidP="00716C44">
      <w:pPr>
        <w:pStyle w:val="Code"/>
        <w:rPr>
          <w:lang w:val="en-GB" w:eastAsia="nl-BE"/>
        </w:rPr>
      </w:pPr>
      <w:r w:rsidRPr="00575B6B">
        <w:rPr>
          <w:lang w:val="en-GB" w:eastAsia="nl-BE"/>
        </w:rPr>
        <w:t xml:space="preserve">            };</w:t>
      </w:r>
    </w:p>
    <w:p w14:paraId="74342657" w14:textId="77777777" w:rsidR="00EC6A0B" w:rsidRPr="0036164B" w:rsidRDefault="00EC6A0B" w:rsidP="00716C44">
      <w:pPr>
        <w:pStyle w:val="Code"/>
        <w:rPr>
          <w:lang w:eastAsia="nl-BE"/>
        </w:rPr>
      </w:pPr>
      <w:r w:rsidRPr="00575B6B">
        <w:rPr>
          <w:lang w:val="en-GB" w:eastAsia="nl-BE"/>
        </w:rPr>
        <w:t xml:space="preserve">        </w:t>
      </w:r>
      <w:r w:rsidRPr="0036164B">
        <w:rPr>
          <w:lang w:eastAsia="nl-BE"/>
        </w:rPr>
        <w:t>}</w:t>
      </w:r>
    </w:p>
    <w:p w14:paraId="0FAFC17C" w14:textId="77777777" w:rsidR="00EC6A0B" w:rsidRPr="0036164B" w:rsidRDefault="00EC6A0B" w:rsidP="00716C44">
      <w:pPr>
        <w:pStyle w:val="Code"/>
        <w:rPr>
          <w:lang w:eastAsia="nl-BE"/>
        </w:rPr>
      </w:pPr>
      <w:r w:rsidRPr="0036164B">
        <w:rPr>
          <w:lang w:eastAsia="nl-BE"/>
        </w:rPr>
        <w:t xml:space="preserve">        </w:t>
      </w:r>
      <w:r w:rsidRPr="0036164B">
        <w:rPr>
          <w:color w:val="0000FF"/>
          <w:lang w:eastAsia="nl-BE"/>
        </w:rPr>
        <w:t>return</w:t>
      </w:r>
      <w:r w:rsidRPr="0036164B">
        <w:rPr>
          <w:lang w:eastAsia="nl-BE"/>
        </w:rPr>
        <w:t xml:space="preserve"> </w:t>
      </w:r>
      <w:r w:rsidRPr="0036164B">
        <w:rPr>
          <w:color w:val="0000FF"/>
          <w:lang w:eastAsia="nl-BE"/>
        </w:rPr>
        <w:t>null</w:t>
      </w:r>
      <w:r w:rsidRPr="0036164B">
        <w:rPr>
          <w:lang w:eastAsia="nl-BE"/>
        </w:rPr>
        <w:t>;</w:t>
      </w:r>
    </w:p>
    <w:p w14:paraId="48C42150" w14:textId="009F99DF" w:rsidR="00EC6A0B" w:rsidRPr="0036164B" w:rsidRDefault="00EC6A0B" w:rsidP="00716C44">
      <w:pPr>
        <w:pStyle w:val="Code"/>
        <w:rPr>
          <w:lang w:eastAsia="nl-BE"/>
        </w:rPr>
      </w:pPr>
      <w:r w:rsidRPr="0036164B">
        <w:rPr>
          <w:lang w:eastAsia="nl-BE"/>
        </w:rPr>
        <w:t xml:space="preserve">    }</w:t>
      </w:r>
    </w:p>
    <w:p w14:paraId="05DEA82D" w14:textId="49E6879C" w:rsidR="00EC6A0B" w:rsidRPr="0036164B" w:rsidRDefault="00EC6A0B" w:rsidP="00EC6A0B">
      <w:pPr>
        <w:rPr>
          <w:rFonts w:ascii="Cascadia Mono" w:hAnsi="Cascadia Mono" w:cs="Cascadia Mono"/>
          <w:color w:val="000000"/>
          <w:sz w:val="19"/>
          <w:szCs w:val="19"/>
          <w:lang w:eastAsia="nl-BE"/>
        </w:rPr>
      </w:pPr>
    </w:p>
    <w:p w14:paraId="2BED5907" w14:textId="3C0AAFE0" w:rsidR="00EC6A0B" w:rsidRPr="0036164B" w:rsidRDefault="00EC6A0B" w:rsidP="00EC6A0B">
      <w:pPr>
        <w:rPr>
          <w:lang w:eastAsia="nl-BE"/>
        </w:rPr>
      </w:pPr>
      <w:r w:rsidRPr="0036164B">
        <w:rPr>
          <w:lang w:eastAsia="nl-BE"/>
        </w:rPr>
        <w:lastRenderedPageBreak/>
        <w:t xml:space="preserve">Het nadeel hier is dat je een null object moet retourneren, terwijl eigenlijk de ganse task geannuleerd is. </w:t>
      </w:r>
      <w:r w:rsidR="00040E48" w:rsidRPr="0036164B">
        <w:rPr>
          <w:lang w:eastAsia="nl-BE"/>
        </w:rPr>
        <w:t>In</w:t>
      </w:r>
      <w:r w:rsidRPr="0036164B">
        <w:rPr>
          <w:lang w:eastAsia="nl-BE"/>
        </w:rPr>
        <w:t xml:space="preserve"> praktijk kiezen we vaak voor de eerste oplossing wanneer er data teruggestuurd wordt, en voor de tweede als </w:t>
      </w:r>
      <w:r w:rsidR="001E247E">
        <w:rPr>
          <w:lang w:eastAsia="nl-BE"/>
        </w:rPr>
        <w:t>het over een</w:t>
      </w:r>
      <w:r w:rsidRPr="0036164B">
        <w:rPr>
          <w:lang w:eastAsia="nl-BE"/>
        </w:rPr>
        <w:t xml:space="preserve"> methode </w:t>
      </w:r>
      <w:r w:rsidR="001E247E">
        <w:rPr>
          <w:lang w:eastAsia="nl-BE"/>
        </w:rPr>
        <w:t>gaat</w:t>
      </w:r>
      <w:r w:rsidRPr="0036164B">
        <w:rPr>
          <w:lang w:eastAsia="nl-BE"/>
        </w:rPr>
        <w:t xml:space="preserve"> zonder returntype.</w:t>
      </w:r>
    </w:p>
    <w:p w14:paraId="743FCFBC" w14:textId="4F115083" w:rsidR="00040E48" w:rsidRPr="0036164B" w:rsidRDefault="00040E48" w:rsidP="00EC6A0B">
      <w:pPr>
        <w:rPr>
          <w:lang w:eastAsia="nl-BE"/>
        </w:rPr>
      </w:pPr>
    </w:p>
    <w:p w14:paraId="664A9D1C" w14:textId="48943771" w:rsidR="00040E48" w:rsidRPr="0036164B" w:rsidRDefault="00040E48" w:rsidP="00EC6A0B">
      <w:pPr>
        <w:rPr>
          <w:lang w:eastAsia="nl-BE"/>
        </w:rPr>
      </w:pPr>
      <w:r w:rsidRPr="0036164B">
        <w:rPr>
          <w:lang w:eastAsia="nl-BE"/>
        </w:rPr>
        <w:t>Om onze annulering dan uit te laten voeren door de gebruiken kunnen we een nieuwe knop toevoegen. De code achter deze knop zit er dan zo uit:</w:t>
      </w:r>
    </w:p>
    <w:p w14:paraId="3043CDCD" w14:textId="77777777" w:rsidR="00040E48" w:rsidRPr="0036164B" w:rsidRDefault="00040E48" w:rsidP="00040E48">
      <w:pPr>
        <w:autoSpaceDE w:val="0"/>
        <w:autoSpaceDN w:val="0"/>
        <w:adjustRightInd w:val="0"/>
        <w:spacing w:line="240" w:lineRule="auto"/>
        <w:jc w:val="left"/>
        <w:rPr>
          <w:rFonts w:ascii="Cascadia Mono" w:hAnsi="Cascadia Mono" w:cs="Cascadia Mono"/>
          <w:color w:val="000000"/>
          <w:sz w:val="19"/>
          <w:szCs w:val="19"/>
          <w:lang w:eastAsia="nl-BE"/>
        </w:rPr>
      </w:pPr>
      <w:r w:rsidRPr="0036164B">
        <w:rPr>
          <w:rFonts w:ascii="Cascadia Mono" w:hAnsi="Cascadia Mono" w:cs="Cascadia Mono"/>
          <w:color w:val="000000"/>
          <w:sz w:val="19"/>
          <w:szCs w:val="19"/>
          <w:lang w:eastAsia="nl-BE"/>
        </w:rPr>
        <w:t xml:space="preserve">    </w:t>
      </w:r>
    </w:p>
    <w:p w14:paraId="5F46F9CE" w14:textId="77777777" w:rsidR="00D65E71" w:rsidRPr="0036164B" w:rsidRDefault="00040E48" w:rsidP="00716C44">
      <w:pPr>
        <w:pStyle w:val="Code"/>
        <w:rPr>
          <w:lang w:eastAsia="nl-BE"/>
        </w:rPr>
      </w:pPr>
      <w:r w:rsidRPr="0036164B">
        <w:rPr>
          <w:lang w:eastAsia="nl-BE"/>
        </w:rPr>
        <w:t xml:space="preserve">   </w:t>
      </w:r>
    </w:p>
    <w:p w14:paraId="74FC803A" w14:textId="4381F417" w:rsidR="00040E48" w:rsidRPr="00E036E0" w:rsidRDefault="00D65E71" w:rsidP="00716C44">
      <w:pPr>
        <w:pStyle w:val="Code"/>
        <w:rPr>
          <w:lang w:val="en-GB" w:eastAsia="nl-BE"/>
        </w:rPr>
      </w:pPr>
      <w:r w:rsidRPr="0036164B">
        <w:rPr>
          <w:lang w:eastAsia="nl-BE"/>
        </w:rPr>
        <w:t xml:space="preserve">   </w:t>
      </w:r>
      <w:r w:rsidR="00040E48" w:rsidRPr="0036164B">
        <w:rPr>
          <w:lang w:eastAsia="nl-BE"/>
        </w:rPr>
        <w:t xml:space="preserve"> </w:t>
      </w:r>
      <w:r w:rsidR="00040E48" w:rsidRPr="00E036E0">
        <w:rPr>
          <w:color w:val="0000FF"/>
          <w:lang w:val="en-GB" w:eastAsia="nl-BE"/>
        </w:rPr>
        <w:t>private</w:t>
      </w:r>
      <w:r w:rsidR="00040E48" w:rsidRPr="00E036E0">
        <w:rPr>
          <w:lang w:val="en-GB" w:eastAsia="nl-BE"/>
        </w:rPr>
        <w:t xml:space="preserve"> </w:t>
      </w:r>
      <w:r w:rsidR="00040E48" w:rsidRPr="00E036E0">
        <w:rPr>
          <w:color w:val="0000FF"/>
          <w:lang w:val="en-GB" w:eastAsia="nl-BE"/>
        </w:rPr>
        <w:t>void</w:t>
      </w:r>
      <w:r w:rsidR="00040E48" w:rsidRPr="00E036E0">
        <w:rPr>
          <w:lang w:val="en-GB" w:eastAsia="nl-BE"/>
        </w:rPr>
        <w:t xml:space="preserve"> BtnCancel_Click(</w:t>
      </w:r>
      <w:r w:rsidR="00040E48" w:rsidRPr="00E036E0">
        <w:rPr>
          <w:color w:val="0000FF"/>
          <w:lang w:val="en-GB" w:eastAsia="nl-BE"/>
        </w:rPr>
        <w:t>object</w:t>
      </w:r>
      <w:r w:rsidR="00040E48" w:rsidRPr="00E036E0">
        <w:rPr>
          <w:lang w:val="en-GB" w:eastAsia="nl-BE"/>
        </w:rPr>
        <w:t xml:space="preserve"> sender, </w:t>
      </w:r>
      <w:r w:rsidR="00040E48" w:rsidRPr="00E036E0">
        <w:rPr>
          <w:color w:val="2B91AF"/>
          <w:lang w:val="en-GB" w:eastAsia="nl-BE"/>
        </w:rPr>
        <w:t>EventArgs</w:t>
      </w:r>
      <w:r w:rsidR="00040E48" w:rsidRPr="00E036E0">
        <w:rPr>
          <w:lang w:val="en-GB" w:eastAsia="nl-BE"/>
        </w:rPr>
        <w:t xml:space="preserve"> e)</w:t>
      </w:r>
    </w:p>
    <w:p w14:paraId="15D01EB1" w14:textId="77777777" w:rsidR="00040E48" w:rsidRPr="0036164B" w:rsidRDefault="00040E48" w:rsidP="00716C44">
      <w:pPr>
        <w:pStyle w:val="Code"/>
        <w:rPr>
          <w:lang w:eastAsia="nl-BE"/>
        </w:rPr>
      </w:pPr>
      <w:r w:rsidRPr="00E036E0">
        <w:rPr>
          <w:lang w:val="en-GB" w:eastAsia="nl-BE"/>
        </w:rPr>
        <w:t xml:space="preserve">    </w:t>
      </w:r>
      <w:r w:rsidRPr="0036164B">
        <w:rPr>
          <w:lang w:eastAsia="nl-BE"/>
        </w:rPr>
        <w:t>{</w:t>
      </w:r>
    </w:p>
    <w:p w14:paraId="6C363C3F" w14:textId="77777777" w:rsidR="00040E48" w:rsidRPr="0036164B" w:rsidRDefault="00040E48" w:rsidP="00716C44">
      <w:pPr>
        <w:pStyle w:val="Code"/>
        <w:rPr>
          <w:lang w:eastAsia="nl-BE"/>
        </w:rPr>
      </w:pPr>
      <w:r w:rsidRPr="0036164B">
        <w:rPr>
          <w:lang w:eastAsia="nl-BE"/>
        </w:rPr>
        <w:t xml:space="preserve">        _tokenSource.Cancel();</w:t>
      </w:r>
    </w:p>
    <w:p w14:paraId="791FD259" w14:textId="5C44C878" w:rsidR="00040E48" w:rsidRPr="0036164B" w:rsidRDefault="00040E48" w:rsidP="00716C44">
      <w:pPr>
        <w:pStyle w:val="Code"/>
        <w:rPr>
          <w:lang w:eastAsia="nl-BE"/>
        </w:rPr>
      </w:pPr>
      <w:r w:rsidRPr="0036164B">
        <w:rPr>
          <w:lang w:eastAsia="nl-BE"/>
        </w:rPr>
        <w:t xml:space="preserve">    }</w:t>
      </w:r>
    </w:p>
    <w:p w14:paraId="55CB8466" w14:textId="32706CA9" w:rsidR="00040E48" w:rsidRPr="0036164B" w:rsidRDefault="00040E48" w:rsidP="00040E48">
      <w:pPr>
        <w:rPr>
          <w:lang w:eastAsia="nl-BE"/>
        </w:rPr>
      </w:pPr>
      <w:r w:rsidRPr="0036164B">
        <w:rPr>
          <w:lang w:eastAsia="nl-BE"/>
        </w:rPr>
        <w:t>De TokenSource gaat een cancel request doorgeven naar zijn token, waarop die ofwel de exception gaat gooien, ofwel zijn IsCancellationRequested</w:t>
      </w:r>
      <w:r w:rsidR="00D65E71" w:rsidRPr="0036164B">
        <w:rPr>
          <w:lang w:eastAsia="nl-BE"/>
        </w:rPr>
        <w:t xml:space="preserve"> property op true zal zetten.</w:t>
      </w:r>
    </w:p>
    <w:p w14:paraId="72105B69" w14:textId="45A439CC" w:rsidR="004F5176" w:rsidRPr="0036164B" w:rsidRDefault="004F5176" w:rsidP="004F5176">
      <w:pPr>
        <w:pStyle w:val="Kop1"/>
      </w:pPr>
      <w:bookmarkStart w:id="65" w:name="_Toc106831730"/>
      <w:r w:rsidRPr="0036164B">
        <w:lastRenderedPageBreak/>
        <w:t>Robuust programmeren</w:t>
      </w:r>
      <w:bookmarkEnd w:id="65"/>
    </w:p>
    <w:p w14:paraId="484A30FC" w14:textId="47D33041" w:rsidR="004F02F7" w:rsidRPr="0036164B" w:rsidRDefault="004F02F7" w:rsidP="004F02F7">
      <w:r w:rsidRPr="0036164B">
        <w:t>In de vorige hoofdstukken hebben we geleerd hoe je je code op een mooie manier kan opbouwen, zodat deze makkelijk te onderhouden en uit te breiden is. We hebben ook gezien hoe je je code kan testen, zodat we weten dat onze code doet wat hij moet doen.</w:t>
      </w:r>
    </w:p>
    <w:p w14:paraId="0BEF0548" w14:textId="0CDB16D2" w:rsidR="004F02F7" w:rsidRPr="0036164B" w:rsidRDefault="004F02F7" w:rsidP="004F02F7">
      <w:r w:rsidRPr="0036164B">
        <w:t xml:space="preserve">In dit laatste hoofdstuk </w:t>
      </w:r>
      <w:r w:rsidR="006B5FAE" w:rsidRPr="0036164B">
        <w:t xml:space="preserve">gaan we kijken wat er gebeurt als onze code dan toch faalt. Hoe gaan we om met </w:t>
      </w:r>
      <w:r w:rsidR="00C51E3C" w:rsidRPr="0036164B">
        <w:t>validaties</w:t>
      </w:r>
      <w:r w:rsidR="006065A6" w:rsidRPr="0036164B">
        <w:t xml:space="preserve">, exceptions </w:t>
      </w:r>
      <w:r w:rsidR="006B5FAE" w:rsidRPr="0036164B">
        <w:t>en hoe zorgen we ervoor dat als er iets fout gaat, we weten wat er fout gegaan is.</w:t>
      </w:r>
    </w:p>
    <w:p w14:paraId="092C7A7D" w14:textId="3DD5E755" w:rsidR="002C664E" w:rsidRDefault="002C664E" w:rsidP="002C664E">
      <w:pPr>
        <w:pStyle w:val="Kop2"/>
      </w:pPr>
      <w:bookmarkStart w:id="66" w:name="_Toc106831731"/>
      <w:r w:rsidRPr="0036164B">
        <w:t>Validaties</w:t>
      </w:r>
      <w:bookmarkEnd w:id="66"/>
    </w:p>
    <w:p w14:paraId="7DF99B9A" w14:textId="77777777" w:rsidR="00C55879" w:rsidRDefault="00176DE3" w:rsidP="00C55879">
      <w:r>
        <w:t>We bekijken als eerste validaties. Dit zijn controles die we kunnen toevoegen op onze modellen, zodat we de ingegeven data kunnen aftoetsen.</w:t>
      </w:r>
      <w:r w:rsidR="00C55879">
        <w:t xml:space="preserve"> </w:t>
      </w:r>
      <w:r w:rsidR="00C55879" w:rsidRPr="0036164B">
        <w:t>Deze validaties kunnen gaan van ingebouwde controles, tot eigen custom validaties.</w:t>
      </w:r>
    </w:p>
    <w:p w14:paraId="521883AA" w14:textId="3F8A51C9" w:rsidR="005056D3" w:rsidRPr="0036164B" w:rsidRDefault="005056D3" w:rsidP="005056D3">
      <w:pPr>
        <w:pStyle w:val="Kop3"/>
      </w:pPr>
      <w:bookmarkStart w:id="67" w:name="_Toc106831732"/>
      <w:r w:rsidRPr="0036164B">
        <w:t>Standaard validaties</w:t>
      </w:r>
      <w:bookmarkEnd w:id="67"/>
    </w:p>
    <w:p w14:paraId="5707D9A6" w14:textId="342AA781" w:rsidR="00D15967" w:rsidRPr="0036164B" w:rsidRDefault="00D15967" w:rsidP="00D15967">
      <w:r w:rsidRPr="0036164B">
        <w:t xml:space="preserve">Doordat we met MVC werken zijn validaties makkelijk te voegen. We kunnen dit namelijk rechtstreeks op onze modellen toevoegen, met behulp van data annotations. Data annotations zijn stukken code, die extra informatie geven over een methode/getter. We hebben deze notatie </w:t>
      </w:r>
      <w:r w:rsidR="00956800" w:rsidRPr="0036164B">
        <w:t>al</w:t>
      </w:r>
      <w:r w:rsidRPr="0036164B">
        <w:t xml:space="preserve"> gebruikt toen we actions van een controller aanduiden als post of get.</w:t>
      </w:r>
    </w:p>
    <w:p w14:paraId="350B50A8" w14:textId="77777777" w:rsidR="00496F5C" w:rsidRDefault="00496F5C" w:rsidP="00D15967"/>
    <w:tbl>
      <w:tblPr>
        <w:tblStyle w:val="TableGrid-GreyHeader1"/>
        <w:tblW w:w="9072" w:type="dxa"/>
        <w:tblInd w:w="-5" w:type="dxa"/>
        <w:tblBorders>
          <w:top w:val="none" w:sz="0" w:space="0" w:color="auto"/>
          <w:left w:val="none" w:sz="0" w:space="0" w:color="auto"/>
          <w:bottom w:val="none" w:sz="0" w:space="0" w:color="auto"/>
          <w:right w:val="none" w:sz="0" w:space="0" w:color="auto"/>
          <w:insideV w:val="none" w:sz="0" w:space="0" w:color="auto"/>
        </w:tblBorders>
        <w:tblLayout w:type="fixed"/>
        <w:tblCellMar>
          <w:top w:w="108" w:type="dxa"/>
          <w:bottom w:w="108" w:type="dxa"/>
        </w:tblCellMar>
        <w:tblLook w:val="04A0" w:firstRow="1" w:lastRow="0" w:firstColumn="1" w:lastColumn="0" w:noHBand="0" w:noVBand="1"/>
      </w:tblPr>
      <w:tblGrid>
        <w:gridCol w:w="1276"/>
        <w:gridCol w:w="7796"/>
      </w:tblGrid>
      <w:tr w:rsidR="00496F5C" w:rsidRPr="00BB08E4" w14:paraId="2B35263E" w14:textId="77777777" w:rsidTr="00741ADD">
        <w:trPr>
          <w:trHeight w:val="397"/>
        </w:trPr>
        <w:tc>
          <w:tcPr>
            <w:tcW w:w="1276" w:type="dxa"/>
            <w:shd w:val="clear" w:color="auto" w:fill="auto"/>
          </w:tcPr>
          <w:p w14:paraId="05B4430D" w14:textId="77777777" w:rsidR="00496F5C" w:rsidRPr="003F53DB" w:rsidRDefault="00496F5C" w:rsidP="00741ADD">
            <w:pPr>
              <w:jc w:val="center"/>
              <w:rPr>
                <w:lang w:val="nl-BE" w:eastAsia="en-GB"/>
              </w:rPr>
            </w:pPr>
            <w:r w:rsidRPr="0036164B">
              <w:rPr>
                <w:noProof/>
                <w:szCs w:val="22"/>
                <w:lang w:eastAsia="en-GB"/>
              </w:rPr>
              <w:drawing>
                <wp:inline distT="0" distB="0" distL="0" distR="0" wp14:anchorId="3108D5E4" wp14:editId="3B025C9A">
                  <wp:extent cx="360000" cy="360000"/>
                  <wp:effectExtent l="0" t="0" r="2540" b="2540"/>
                  <wp:docPr id="39" name="Picture 68" descr="Icon&#10;&#10;Description automatically generated">
                    <a:extLst xmlns:a="http://schemas.openxmlformats.org/drawingml/2006/main">
                      <a:ext uri="{FF2B5EF4-FFF2-40B4-BE49-F238E27FC236}">
                        <a16:creationId xmlns:a16="http://schemas.microsoft.com/office/drawing/2014/main" id="{E2420161-A894-4238-9328-8E4B97EFDB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8" descr="Icon&#10;&#10;Description automatically generated">
                            <a:extLst>
                              <a:ext uri="{FF2B5EF4-FFF2-40B4-BE49-F238E27FC236}">
                                <a16:creationId xmlns:a16="http://schemas.microsoft.com/office/drawing/2014/main" id="{E2420161-A894-4238-9328-8E4B97EFDBB4}"/>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7796" w:type="dxa"/>
            <w:shd w:val="clear" w:color="auto" w:fill="F2F2F2" w:themeFill="background1" w:themeFillShade="F2"/>
          </w:tcPr>
          <w:p w14:paraId="6F7D0BA8" w14:textId="2870E74D" w:rsidR="00496F5C" w:rsidRPr="00496F5C" w:rsidRDefault="00496F5C" w:rsidP="00741ADD">
            <w:pPr>
              <w:rPr>
                <w:b/>
                <w:bCs/>
                <w:lang w:val="nl-BE"/>
              </w:rPr>
            </w:pPr>
            <w:r w:rsidRPr="00496F5C">
              <w:rPr>
                <w:lang w:val="nl-BE"/>
              </w:rPr>
              <w:t xml:space="preserve">We gebruiken </w:t>
            </w:r>
            <w:r>
              <w:rPr>
                <w:lang w:val="nl-BE"/>
              </w:rPr>
              <w:t>de solution</w:t>
            </w:r>
            <w:r w:rsidRPr="00496F5C">
              <w:rPr>
                <w:lang w:val="nl-BE"/>
              </w:rPr>
              <w:t xml:space="preserve"> </w:t>
            </w:r>
            <w:r w:rsidRPr="00496F5C">
              <w:rPr>
                <w:b/>
                <w:bCs/>
                <w:lang w:val="nl-BE"/>
              </w:rPr>
              <w:t>Uccl.OOD.Validations</w:t>
            </w:r>
            <w:r w:rsidRPr="00496F5C">
              <w:rPr>
                <w:lang w:val="nl-BE"/>
              </w:rPr>
              <w:t xml:space="preserve"> om dit aan te tonen.</w:t>
            </w:r>
          </w:p>
        </w:tc>
      </w:tr>
    </w:tbl>
    <w:p w14:paraId="3A19AAA5" w14:textId="77777777" w:rsidR="00496F5C" w:rsidRPr="0036164B" w:rsidRDefault="00496F5C" w:rsidP="00D15967"/>
    <w:p w14:paraId="2DF29645" w14:textId="03F629BE" w:rsidR="00340C86" w:rsidRPr="0036164B" w:rsidRDefault="00340C86" w:rsidP="00340C86">
      <w:r w:rsidRPr="0036164B">
        <w:t>Dit project is een ASP.NET Core MVC project, met één model: Book. Het heeft hiervan een repository (zonder achterliggende databank). We gaan de create en edit actions gebruiken om onze validaties voor te doen.</w:t>
      </w:r>
    </w:p>
    <w:p w14:paraId="22C0DE8E" w14:textId="2FE4B4F8" w:rsidR="00340C86" w:rsidRPr="0036164B" w:rsidRDefault="00BA6E6F" w:rsidP="00340C86">
      <w:r w:rsidRPr="0036164B">
        <w:t>Ons model is vrij eenvoudig:</w:t>
      </w:r>
    </w:p>
    <w:p w14:paraId="0B814615" w14:textId="77777777" w:rsidR="00BA6E6F" w:rsidRPr="00A94B81" w:rsidRDefault="00BA6E6F" w:rsidP="00496F5C">
      <w:pPr>
        <w:pStyle w:val="Code"/>
        <w:rPr>
          <w:color w:val="000000"/>
          <w:lang w:val="en-GB" w:eastAsia="nl-BE"/>
        </w:rPr>
      </w:pPr>
      <w:r w:rsidRPr="00496F5C">
        <w:rPr>
          <w:color w:val="0000FF"/>
          <w:lang w:val="en-GB" w:eastAsia="nl-BE"/>
        </w:rPr>
        <w:t xml:space="preserve">public class </w:t>
      </w:r>
      <w:r w:rsidRPr="00A94B81">
        <w:rPr>
          <w:color w:val="2B91AF"/>
          <w:lang w:val="en-GB" w:eastAsia="nl-BE"/>
        </w:rPr>
        <w:t>Book</w:t>
      </w:r>
    </w:p>
    <w:p w14:paraId="796A4E98" w14:textId="77777777" w:rsidR="00BA6E6F" w:rsidRPr="00A94B81" w:rsidRDefault="00BA6E6F" w:rsidP="00496F5C">
      <w:pPr>
        <w:pStyle w:val="Code"/>
        <w:rPr>
          <w:color w:val="000000"/>
          <w:lang w:val="en-GB" w:eastAsia="nl-BE"/>
        </w:rPr>
      </w:pPr>
      <w:r w:rsidRPr="00A94B81">
        <w:rPr>
          <w:color w:val="000000"/>
          <w:lang w:val="en-GB" w:eastAsia="nl-BE"/>
        </w:rPr>
        <w:t>{</w:t>
      </w:r>
    </w:p>
    <w:p w14:paraId="7E561B8B" w14:textId="77777777" w:rsidR="00BA6E6F" w:rsidRPr="00E036E0" w:rsidRDefault="00BA6E6F" w:rsidP="00496F5C">
      <w:pPr>
        <w:pStyle w:val="Code"/>
        <w:rPr>
          <w:color w:val="000000"/>
          <w:lang w:val="en-GB" w:eastAsia="nl-BE"/>
        </w:rPr>
      </w:pPr>
      <w:r w:rsidRPr="00A94B81">
        <w:rPr>
          <w:color w:val="000000"/>
          <w:lang w:val="en-GB" w:eastAsia="nl-BE"/>
        </w:rPr>
        <w:t xml:space="preserve">    </w:t>
      </w:r>
      <w:r w:rsidRPr="00496F5C">
        <w:rPr>
          <w:color w:val="0000FF"/>
          <w:lang w:val="en-GB" w:eastAsia="nl-BE"/>
        </w:rPr>
        <w:t xml:space="preserve">public int </w:t>
      </w:r>
      <w:r w:rsidRPr="00E036E0">
        <w:rPr>
          <w:color w:val="000000"/>
          <w:lang w:val="en-GB" w:eastAsia="nl-BE"/>
        </w:rPr>
        <w:t xml:space="preserve">Id { </w:t>
      </w:r>
      <w:r w:rsidRPr="00496F5C">
        <w:rPr>
          <w:color w:val="0000FF"/>
          <w:lang w:val="en-GB" w:eastAsia="nl-BE"/>
        </w:rPr>
        <w:t>get</w:t>
      </w:r>
      <w:r w:rsidRPr="00E036E0">
        <w:rPr>
          <w:color w:val="000000"/>
          <w:lang w:val="en-GB" w:eastAsia="nl-BE"/>
        </w:rPr>
        <w:t xml:space="preserve">; </w:t>
      </w:r>
      <w:r w:rsidRPr="00496F5C">
        <w:rPr>
          <w:color w:val="0000FF"/>
          <w:lang w:val="en-GB" w:eastAsia="nl-BE"/>
        </w:rPr>
        <w:t>set</w:t>
      </w:r>
      <w:r w:rsidRPr="00E036E0">
        <w:rPr>
          <w:color w:val="000000"/>
          <w:lang w:val="en-GB" w:eastAsia="nl-BE"/>
        </w:rPr>
        <w:t>; }</w:t>
      </w:r>
    </w:p>
    <w:p w14:paraId="486BAD4A" w14:textId="77777777" w:rsidR="00BA6E6F" w:rsidRPr="00E036E0" w:rsidRDefault="00BA6E6F" w:rsidP="00496F5C">
      <w:pPr>
        <w:pStyle w:val="Code"/>
        <w:rPr>
          <w:color w:val="000000"/>
          <w:lang w:val="en-GB" w:eastAsia="nl-BE"/>
        </w:rPr>
      </w:pPr>
      <w:r w:rsidRPr="00E036E0">
        <w:rPr>
          <w:color w:val="000000"/>
          <w:lang w:val="en-GB" w:eastAsia="nl-BE"/>
        </w:rPr>
        <w:t xml:space="preserve">    </w:t>
      </w:r>
      <w:r w:rsidRPr="00496F5C">
        <w:rPr>
          <w:color w:val="0000FF"/>
          <w:lang w:val="en-GB" w:eastAsia="nl-BE"/>
        </w:rPr>
        <w:t xml:space="preserve">public string </w:t>
      </w:r>
      <w:r w:rsidRPr="00E036E0">
        <w:rPr>
          <w:color w:val="000000"/>
          <w:lang w:val="en-GB" w:eastAsia="nl-BE"/>
        </w:rPr>
        <w:t xml:space="preserve">Name { </w:t>
      </w:r>
      <w:r w:rsidRPr="00496F5C">
        <w:rPr>
          <w:color w:val="0000FF"/>
          <w:lang w:val="en-GB" w:eastAsia="nl-BE"/>
        </w:rPr>
        <w:t>get</w:t>
      </w:r>
      <w:r w:rsidRPr="00E036E0">
        <w:rPr>
          <w:color w:val="000000"/>
          <w:lang w:val="en-GB" w:eastAsia="nl-BE"/>
        </w:rPr>
        <w:t xml:space="preserve">; </w:t>
      </w:r>
      <w:r w:rsidRPr="00496F5C">
        <w:rPr>
          <w:color w:val="0000FF"/>
          <w:lang w:val="en-GB" w:eastAsia="nl-BE"/>
        </w:rPr>
        <w:t>set</w:t>
      </w:r>
      <w:r w:rsidRPr="00E036E0">
        <w:rPr>
          <w:color w:val="000000"/>
          <w:lang w:val="en-GB" w:eastAsia="nl-BE"/>
        </w:rPr>
        <w:t>; }</w:t>
      </w:r>
    </w:p>
    <w:p w14:paraId="65E3CB38" w14:textId="77777777" w:rsidR="00BA6E6F" w:rsidRPr="00E036E0" w:rsidRDefault="00BA6E6F" w:rsidP="00496F5C">
      <w:pPr>
        <w:pStyle w:val="Code"/>
        <w:rPr>
          <w:color w:val="000000"/>
          <w:lang w:val="en-GB" w:eastAsia="nl-BE"/>
        </w:rPr>
      </w:pPr>
      <w:r w:rsidRPr="00E036E0">
        <w:rPr>
          <w:color w:val="000000"/>
          <w:lang w:val="en-GB" w:eastAsia="nl-BE"/>
        </w:rPr>
        <w:lastRenderedPageBreak/>
        <w:t xml:space="preserve">    </w:t>
      </w:r>
      <w:r w:rsidRPr="00496F5C">
        <w:rPr>
          <w:color w:val="0000FF"/>
          <w:lang w:val="en-GB" w:eastAsia="nl-BE"/>
        </w:rPr>
        <w:t xml:space="preserve">public string </w:t>
      </w:r>
      <w:r w:rsidRPr="00E036E0">
        <w:rPr>
          <w:color w:val="000000"/>
          <w:lang w:val="en-GB" w:eastAsia="nl-BE"/>
        </w:rPr>
        <w:t xml:space="preserve">ISBN13 { </w:t>
      </w:r>
      <w:r w:rsidRPr="00496F5C">
        <w:rPr>
          <w:color w:val="0000FF"/>
          <w:lang w:val="en-GB" w:eastAsia="nl-BE"/>
        </w:rPr>
        <w:t>get</w:t>
      </w:r>
      <w:r w:rsidRPr="00E036E0">
        <w:rPr>
          <w:color w:val="000000"/>
          <w:lang w:val="en-GB" w:eastAsia="nl-BE"/>
        </w:rPr>
        <w:t xml:space="preserve">; </w:t>
      </w:r>
      <w:r w:rsidRPr="00496F5C">
        <w:rPr>
          <w:color w:val="0000FF"/>
          <w:lang w:val="en-GB" w:eastAsia="nl-BE"/>
        </w:rPr>
        <w:t>set</w:t>
      </w:r>
      <w:r w:rsidRPr="00E036E0">
        <w:rPr>
          <w:color w:val="000000"/>
          <w:lang w:val="en-GB" w:eastAsia="nl-BE"/>
        </w:rPr>
        <w:t>; }</w:t>
      </w:r>
    </w:p>
    <w:p w14:paraId="6EF80D4A" w14:textId="77777777" w:rsidR="00BA6E6F" w:rsidRPr="00E036E0" w:rsidRDefault="00BA6E6F" w:rsidP="00496F5C">
      <w:pPr>
        <w:pStyle w:val="Code"/>
        <w:rPr>
          <w:color w:val="000000"/>
          <w:lang w:val="en-GB" w:eastAsia="nl-BE"/>
        </w:rPr>
      </w:pPr>
      <w:r w:rsidRPr="00E036E0">
        <w:rPr>
          <w:color w:val="000000"/>
          <w:lang w:val="en-GB" w:eastAsia="nl-BE"/>
        </w:rPr>
        <w:t xml:space="preserve">    </w:t>
      </w:r>
      <w:r w:rsidRPr="00496F5C">
        <w:rPr>
          <w:color w:val="0000FF"/>
          <w:lang w:val="en-GB" w:eastAsia="nl-BE"/>
        </w:rPr>
        <w:t xml:space="preserve">public string </w:t>
      </w:r>
      <w:r w:rsidRPr="00E036E0">
        <w:rPr>
          <w:color w:val="000000"/>
          <w:lang w:val="en-GB" w:eastAsia="nl-BE"/>
        </w:rPr>
        <w:t xml:space="preserve">ISBN10 { </w:t>
      </w:r>
      <w:r w:rsidRPr="00496F5C">
        <w:rPr>
          <w:color w:val="0000FF"/>
          <w:lang w:val="en-GB" w:eastAsia="nl-BE"/>
        </w:rPr>
        <w:t>get</w:t>
      </w:r>
      <w:r w:rsidRPr="00E036E0">
        <w:rPr>
          <w:color w:val="000000"/>
          <w:lang w:val="en-GB" w:eastAsia="nl-BE"/>
        </w:rPr>
        <w:t xml:space="preserve">; </w:t>
      </w:r>
      <w:r w:rsidRPr="00496F5C">
        <w:rPr>
          <w:color w:val="0000FF"/>
          <w:lang w:val="en-GB" w:eastAsia="nl-BE"/>
        </w:rPr>
        <w:t>set</w:t>
      </w:r>
      <w:r w:rsidRPr="00E036E0">
        <w:rPr>
          <w:color w:val="000000"/>
          <w:lang w:val="en-GB" w:eastAsia="nl-BE"/>
        </w:rPr>
        <w:t>; }</w:t>
      </w:r>
    </w:p>
    <w:p w14:paraId="3D22C9F1" w14:textId="77777777" w:rsidR="00BA6E6F" w:rsidRPr="00E036E0" w:rsidRDefault="00BA6E6F" w:rsidP="00496F5C">
      <w:pPr>
        <w:pStyle w:val="Code"/>
        <w:rPr>
          <w:color w:val="000000"/>
          <w:lang w:val="en-GB" w:eastAsia="nl-BE"/>
        </w:rPr>
      </w:pPr>
      <w:r w:rsidRPr="00E036E0">
        <w:rPr>
          <w:color w:val="000000"/>
          <w:lang w:val="en-GB" w:eastAsia="nl-BE"/>
        </w:rPr>
        <w:t xml:space="preserve">    </w:t>
      </w:r>
      <w:r w:rsidRPr="00496F5C">
        <w:rPr>
          <w:color w:val="0000FF"/>
          <w:lang w:val="en-GB" w:eastAsia="nl-BE"/>
        </w:rPr>
        <w:t xml:space="preserve">public string </w:t>
      </w:r>
      <w:r w:rsidRPr="00E036E0">
        <w:rPr>
          <w:color w:val="000000"/>
          <w:lang w:val="en-GB" w:eastAsia="nl-BE"/>
        </w:rPr>
        <w:t xml:space="preserve">Author { </w:t>
      </w:r>
      <w:r w:rsidRPr="00496F5C">
        <w:rPr>
          <w:color w:val="0000FF"/>
          <w:lang w:val="en-GB" w:eastAsia="nl-BE"/>
        </w:rPr>
        <w:t>get</w:t>
      </w:r>
      <w:r w:rsidRPr="00E036E0">
        <w:rPr>
          <w:color w:val="000000"/>
          <w:lang w:val="en-GB" w:eastAsia="nl-BE"/>
        </w:rPr>
        <w:t xml:space="preserve">; </w:t>
      </w:r>
      <w:r w:rsidRPr="00496F5C">
        <w:rPr>
          <w:color w:val="0000FF"/>
          <w:lang w:val="en-GB" w:eastAsia="nl-BE"/>
        </w:rPr>
        <w:t>set</w:t>
      </w:r>
      <w:r w:rsidRPr="00E036E0">
        <w:rPr>
          <w:color w:val="000000"/>
          <w:lang w:val="en-GB" w:eastAsia="nl-BE"/>
        </w:rPr>
        <w:t>; }</w:t>
      </w:r>
    </w:p>
    <w:p w14:paraId="7AA9F857" w14:textId="77777777" w:rsidR="00BA6E6F" w:rsidRPr="00E036E0" w:rsidRDefault="00BA6E6F" w:rsidP="00496F5C">
      <w:pPr>
        <w:pStyle w:val="Code"/>
        <w:rPr>
          <w:color w:val="000000"/>
          <w:lang w:val="en-GB" w:eastAsia="nl-BE"/>
        </w:rPr>
      </w:pPr>
      <w:r w:rsidRPr="00E036E0">
        <w:rPr>
          <w:color w:val="000000"/>
          <w:lang w:val="en-GB" w:eastAsia="nl-BE"/>
        </w:rPr>
        <w:t xml:space="preserve">    </w:t>
      </w:r>
      <w:r w:rsidRPr="00496F5C">
        <w:rPr>
          <w:color w:val="0000FF"/>
          <w:lang w:val="en-GB" w:eastAsia="nl-BE"/>
        </w:rPr>
        <w:t xml:space="preserve">public int </w:t>
      </w:r>
      <w:r w:rsidRPr="00E036E0">
        <w:rPr>
          <w:color w:val="000000"/>
          <w:lang w:val="en-GB" w:eastAsia="nl-BE"/>
        </w:rPr>
        <w:t xml:space="preserve">Releaseyear { </w:t>
      </w:r>
      <w:r w:rsidRPr="00496F5C">
        <w:rPr>
          <w:color w:val="0000FF"/>
          <w:lang w:val="en-GB" w:eastAsia="nl-BE"/>
        </w:rPr>
        <w:t>get</w:t>
      </w:r>
      <w:r w:rsidRPr="00E036E0">
        <w:rPr>
          <w:color w:val="000000"/>
          <w:lang w:val="en-GB" w:eastAsia="nl-BE"/>
        </w:rPr>
        <w:t xml:space="preserve">; </w:t>
      </w:r>
      <w:r w:rsidRPr="00496F5C">
        <w:rPr>
          <w:color w:val="0000FF"/>
          <w:lang w:val="en-GB" w:eastAsia="nl-BE"/>
        </w:rPr>
        <w:t>set</w:t>
      </w:r>
      <w:r w:rsidRPr="00E036E0">
        <w:rPr>
          <w:color w:val="000000"/>
          <w:lang w:val="en-GB" w:eastAsia="nl-BE"/>
        </w:rPr>
        <w:t>; }</w:t>
      </w:r>
    </w:p>
    <w:p w14:paraId="73FF5CD7" w14:textId="63715FF8" w:rsidR="00BA6E6F" w:rsidRPr="0036164B" w:rsidRDefault="00BA6E6F" w:rsidP="00496F5C">
      <w:pPr>
        <w:pStyle w:val="Code"/>
        <w:rPr>
          <w:color w:val="000000"/>
          <w:lang w:eastAsia="nl-BE"/>
        </w:rPr>
      </w:pPr>
      <w:r w:rsidRPr="0036164B">
        <w:rPr>
          <w:color w:val="000000"/>
          <w:lang w:eastAsia="nl-BE"/>
        </w:rPr>
        <w:t>}</w:t>
      </w:r>
    </w:p>
    <w:p w14:paraId="0F7BA38F" w14:textId="070B046D" w:rsidR="00BA6E6F" w:rsidRPr="0036164B" w:rsidRDefault="00BA6E6F" w:rsidP="00BA6E6F"/>
    <w:p w14:paraId="4CB56D6A" w14:textId="3D6A6DB9" w:rsidR="00BA6E6F" w:rsidRPr="0036164B" w:rsidRDefault="003965EA" w:rsidP="00BA6E6F">
      <w:r w:rsidRPr="0036164B">
        <w:t>We zien, als we een create doen zonder velden in te vullen, dat we direct validatie fouten krijgen:</w:t>
      </w:r>
    </w:p>
    <w:p w14:paraId="370025AE" w14:textId="4C9DF1FA" w:rsidR="003965EA" w:rsidRPr="0036164B" w:rsidRDefault="003965EA" w:rsidP="00BA6E6F">
      <w:r w:rsidRPr="0036164B">
        <w:rPr>
          <w:noProof/>
        </w:rPr>
        <w:drawing>
          <wp:inline distT="0" distB="0" distL="0" distR="0" wp14:anchorId="57A44B28" wp14:editId="54E41246">
            <wp:extent cx="4633362" cy="5601185"/>
            <wp:effectExtent l="0" t="0" r="0" b="0"/>
            <wp:docPr id="48" name="Afbeelding 4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fbeelding 48" descr="Afbeelding met tekst&#10;&#10;Automatisch gegenereerde beschrijving"/>
                    <pic:cNvPicPr/>
                  </pic:nvPicPr>
                  <pic:blipFill>
                    <a:blip r:embed="rId46"/>
                    <a:stretch>
                      <a:fillRect/>
                    </a:stretch>
                  </pic:blipFill>
                  <pic:spPr>
                    <a:xfrm>
                      <a:off x="0" y="0"/>
                      <a:ext cx="4633362" cy="5601185"/>
                    </a:xfrm>
                    <a:prstGeom prst="rect">
                      <a:avLst/>
                    </a:prstGeom>
                  </pic:spPr>
                </pic:pic>
              </a:graphicData>
            </a:graphic>
          </wp:inline>
        </w:drawing>
      </w:r>
    </w:p>
    <w:p w14:paraId="6258E8E6" w14:textId="07EB9AAC" w:rsidR="003965EA" w:rsidRPr="0036164B" w:rsidRDefault="003965EA" w:rsidP="00BA6E6F"/>
    <w:p w14:paraId="74996729" w14:textId="4E6B74BD" w:rsidR="003965EA" w:rsidRPr="00A94B81" w:rsidRDefault="003965EA" w:rsidP="00BA6E6F">
      <w:pPr>
        <w:rPr>
          <w:lang w:val="en-GB"/>
        </w:rPr>
      </w:pPr>
      <w:r w:rsidRPr="0036164B">
        <w:t xml:space="preserve">Hoe komt dit? </w:t>
      </w:r>
      <w:r w:rsidR="008B3A9C" w:rsidRPr="0036164B">
        <w:t>Er is impliciet een Required attribuut toegevoegd, doordat de velden van ons model niet nullable zijn.</w:t>
      </w:r>
      <w:r w:rsidRPr="0036164B">
        <w:t xml:space="preserve"> </w:t>
      </w:r>
      <w:r w:rsidR="00465E8E" w:rsidRPr="00A94B81">
        <w:rPr>
          <w:lang w:val="en-GB"/>
        </w:rPr>
        <w:t>Als we ons model nullable maken:</w:t>
      </w:r>
    </w:p>
    <w:p w14:paraId="18C37EB1" w14:textId="77777777" w:rsidR="00465E8E" w:rsidRPr="00A94B81" w:rsidRDefault="00465E8E" w:rsidP="00CC4276">
      <w:pPr>
        <w:pStyle w:val="Code"/>
        <w:rPr>
          <w:color w:val="000000"/>
          <w:lang w:val="en-GB" w:eastAsia="nl-BE"/>
        </w:rPr>
      </w:pPr>
      <w:r w:rsidRPr="00CC4276">
        <w:rPr>
          <w:color w:val="0000FF"/>
          <w:lang w:val="en-GB" w:eastAsia="nl-BE"/>
        </w:rPr>
        <w:lastRenderedPageBreak/>
        <w:t xml:space="preserve">public class </w:t>
      </w:r>
      <w:r w:rsidRPr="00A94B81">
        <w:rPr>
          <w:color w:val="2B91AF"/>
          <w:lang w:val="en-GB" w:eastAsia="nl-BE"/>
        </w:rPr>
        <w:t>Book</w:t>
      </w:r>
    </w:p>
    <w:p w14:paraId="1EDFFF8E" w14:textId="77777777" w:rsidR="00465E8E" w:rsidRPr="00A94B81" w:rsidRDefault="00465E8E" w:rsidP="00CC4276">
      <w:pPr>
        <w:pStyle w:val="Code"/>
        <w:rPr>
          <w:color w:val="000000"/>
          <w:lang w:val="en-GB" w:eastAsia="nl-BE"/>
        </w:rPr>
      </w:pPr>
      <w:r w:rsidRPr="00A94B81">
        <w:rPr>
          <w:color w:val="000000"/>
          <w:lang w:val="en-GB" w:eastAsia="nl-BE"/>
        </w:rPr>
        <w:t>{</w:t>
      </w:r>
    </w:p>
    <w:p w14:paraId="125BA75B" w14:textId="77777777" w:rsidR="00465E8E" w:rsidRPr="00E036E0" w:rsidRDefault="00465E8E" w:rsidP="00CC4276">
      <w:pPr>
        <w:pStyle w:val="Code"/>
        <w:rPr>
          <w:color w:val="000000"/>
          <w:lang w:val="en-GB" w:eastAsia="nl-BE"/>
        </w:rPr>
      </w:pPr>
      <w:r w:rsidRPr="00A94B81">
        <w:rPr>
          <w:color w:val="000000"/>
          <w:lang w:val="en-GB" w:eastAsia="nl-BE"/>
        </w:rPr>
        <w:t xml:space="preserve">    </w:t>
      </w:r>
      <w:r w:rsidRPr="00CC4276">
        <w:rPr>
          <w:color w:val="0000FF"/>
          <w:lang w:val="en-GB" w:eastAsia="nl-BE"/>
        </w:rPr>
        <w:t xml:space="preserve">public int </w:t>
      </w:r>
      <w:r w:rsidRPr="00E036E0">
        <w:rPr>
          <w:color w:val="000000"/>
          <w:lang w:val="en-GB" w:eastAsia="nl-BE"/>
        </w:rPr>
        <w:t xml:space="preserve">Id { </w:t>
      </w:r>
      <w:r w:rsidRPr="00CC4276">
        <w:rPr>
          <w:color w:val="0000FF"/>
          <w:lang w:val="en-GB" w:eastAsia="nl-BE"/>
        </w:rPr>
        <w:t>get</w:t>
      </w:r>
      <w:r w:rsidRPr="00E036E0">
        <w:rPr>
          <w:color w:val="000000"/>
          <w:lang w:val="en-GB" w:eastAsia="nl-BE"/>
        </w:rPr>
        <w:t xml:space="preserve">; </w:t>
      </w:r>
      <w:r w:rsidRPr="00CC4276">
        <w:rPr>
          <w:color w:val="0000FF"/>
          <w:lang w:val="en-GB" w:eastAsia="nl-BE"/>
        </w:rPr>
        <w:t>set</w:t>
      </w:r>
      <w:r w:rsidRPr="00E036E0">
        <w:rPr>
          <w:color w:val="000000"/>
          <w:lang w:val="en-GB" w:eastAsia="nl-BE"/>
        </w:rPr>
        <w:t>; }</w:t>
      </w:r>
    </w:p>
    <w:p w14:paraId="61300D72" w14:textId="77777777" w:rsidR="00465E8E" w:rsidRPr="00E036E0" w:rsidRDefault="00465E8E" w:rsidP="00CC4276">
      <w:pPr>
        <w:pStyle w:val="Code"/>
        <w:rPr>
          <w:color w:val="000000"/>
          <w:lang w:val="en-GB" w:eastAsia="nl-BE"/>
        </w:rPr>
      </w:pPr>
      <w:r w:rsidRPr="00E036E0">
        <w:rPr>
          <w:color w:val="000000"/>
          <w:lang w:val="en-GB" w:eastAsia="nl-BE"/>
        </w:rPr>
        <w:t xml:space="preserve">    </w:t>
      </w:r>
      <w:r w:rsidRPr="00CC4276">
        <w:rPr>
          <w:color w:val="0000FF"/>
          <w:lang w:val="en-GB" w:eastAsia="nl-BE"/>
        </w:rPr>
        <w:t>public string</w:t>
      </w:r>
      <w:r w:rsidRPr="00E036E0">
        <w:rPr>
          <w:color w:val="000000"/>
          <w:lang w:val="en-GB" w:eastAsia="nl-BE"/>
        </w:rPr>
        <w:t xml:space="preserve">? Name { </w:t>
      </w:r>
      <w:r w:rsidRPr="00CC4276">
        <w:rPr>
          <w:color w:val="0000FF"/>
          <w:lang w:val="en-GB" w:eastAsia="nl-BE"/>
        </w:rPr>
        <w:t>get</w:t>
      </w:r>
      <w:r w:rsidRPr="00E036E0">
        <w:rPr>
          <w:color w:val="000000"/>
          <w:lang w:val="en-GB" w:eastAsia="nl-BE"/>
        </w:rPr>
        <w:t xml:space="preserve">; </w:t>
      </w:r>
      <w:r w:rsidRPr="00CC4276">
        <w:rPr>
          <w:color w:val="0000FF"/>
          <w:lang w:val="en-GB" w:eastAsia="nl-BE"/>
        </w:rPr>
        <w:t>set</w:t>
      </w:r>
      <w:r w:rsidRPr="00E036E0">
        <w:rPr>
          <w:color w:val="000000"/>
          <w:lang w:val="en-GB" w:eastAsia="nl-BE"/>
        </w:rPr>
        <w:t>; }</w:t>
      </w:r>
    </w:p>
    <w:p w14:paraId="0B80C1E2" w14:textId="77777777" w:rsidR="00465E8E" w:rsidRPr="00E036E0" w:rsidRDefault="00465E8E" w:rsidP="00CC4276">
      <w:pPr>
        <w:pStyle w:val="Code"/>
        <w:rPr>
          <w:color w:val="000000"/>
          <w:lang w:val="en-GB" w:eastAsia="nl-BE"/>
        </w:rPr>
      </w:pPr>
      <w:r w:rsidRPr="00E036E0">
        <w:rPr>
          <w:color w:val="000000"/>
          <w:lang w:val="en-GB" w:eastAsia="nl-BE"/>
        </w:rPr>
        <w:t xml:space="preserve">    </w:t>
      </w:r>
      <w:r w:rsidRPr="00CC4276">
        <w:rPr>
          <w:color w:val="0000FF"/>
          <w:lang w:val="en-GB" w:eastAsia="nl-BE"/>
        </w:rPr>
        <w:t>public string</w:t>
      </w:r>
      <w:r w:rsidRPr="00E036E0">
        <w:rPr>
          <w:color w:val="000000"/>
          <w:lang w:val="en-GB" w:eastAsia="nl-BE"/>
        </w:rPr>
        <w:t xml:space="preserve">? ISBN13 { </w:t>
      </w:r>
      <w:r w:rsidRPr="00CC4276">
        <w:rPr>
          <w:color w:val="0000FF"/>
          <w:lang w:val="en-GB" w:eastAsia="nl-BE"/>
        </w:rPr>
        <w:t>get</w:t>
      </w:r>
      <w:r w:rsidRPr="00E036E0">
        <w:rPr>
          <w:color w:val="000000"/>
          <w:lang w:val="en-GB" w:eastAsia="nl-BE"/>
        </w:rPr>
        <w:t xml:space="preserve">; </w:t>
      </w:r>
      <w:r w:rsidRPr="00CC4276">
        <w:rPr>
          <w:color w:val="0000FF"/>
          <w:lang w:val="en-GB" w:eastAsia="nl-BE"/>
        </w:rPr>
        <w:t>set</w:t>
      </w:r>
      <w:r w:rsidRPr="00E036E0">
        <w:rPr>
          <w:color w:val="000000"/>
          <w:lang w:val="en-GB" w:eastAsia="nl-BE"/>
        </w:rPr>
        <w:t>; }</w:t>
      </w:r>
    </w:p>
    <w:p w14:paraId="659AAB0E" w14:textId="77777777" w:rsidR="00465E8E" w:rsidRPr="00E036E0" w:rsidRDefault="00465E8E" w:rsidP="00CC4276">
      <w:pPr>
        <w:pStyle w:val="Code"/>
        <w:rPr>
          <w:color w:val="000000"/>
          <w:lang w:val="en-GB" w:eastAsia="nl-BE"/>
        </w:rPr>
      </w:pPr>
      <w:r w:rsidRPr="00E036E0">
        <w:rPr>
          <w:color w:val="000000"/>
          <w:lang w:val="en-GB" w:eastAsia="nl-BE"/>
        </w:rPr>
        <w:t xml:space="preserve">    </w:t>
      </w:r>
      <w:r w:rsidRPr="00CC4276">
        <w:rPr>
          <w:color w:val="0000FF"/>
          <w:lang w:val="en-GB" w:eastAsia="nl-BE"/>
        </w:rPr>
        <w:t>public string</w:t>
      </w:r>
      <w:r w:rsidRPr="00E036E0">
        <w:rPr>
          <w:color w:val="000000"/>
          <w:lang w:val="en-GB" w:eastAsia="nl-BE"/>
        </w:rPr>
        <w:t xml:space="preserve">? ISBN10 { </w:t>
      </w:r>
      <w:r w:rsidRPr="00CC4276">
        <w:rPr>
          <w:color w:val="0000FF"/>
          <w:lang w:val="en-GB" w:eastAsia="nl-BE"/>
        </w:rPr>
        <w:t>get</w:t>
      </w:r>
      <w:r w:rsidRPr="00E036E0">
        <w:rPr>
          <w:color w:val="000000"/>
          <w:lang w:val="en-GB" w:eastAsia="nl-BE"/>
        </w:rPr>
        <w:t xml:space="preserve">; </w:t>
      </w:r>
      <w:r w:rsidRPr="00CC4276">
        <w:rPr>
          <w:color w:val="0000FF"/>
          <w:lang w:val="en-GB" w:eastAsia="nl-BE"/>
        </w:rPr>
        <w:t>set</w:t>
      </w:r>
      <w:r w:rsidRPr="00E036E0">
        <w:rPr>
          <w:color w:val="000000"/>
          <w:lang w:val="en-GB" w:eastAsia="nl-BE"/>
        </w:rPr>
        <w:t>; }</w:t>
      </w:r>
    </w:p>
    <w:p w14:paraId="79A11B83" w14:textId="77777777" w:rsidR="00465E8E" w:rsidRPr="00E036E0" w:rsidRDefault="00465E8E" w:rsidP="00CC4276">
      <w:pPr>
        <w:pStyle w:val="Code"/>
        <w:rPr>
          <w:color w:val="000000"/>
          <w:lang w:val="en-GB" w:eastAsia="nl-BE"/>
        </w:rPr>
      </w:pPr>
      <w:r w:rsidRPr="00E036E0">
        <w:rPr>
          <w:color w:val="000000"/>
          <w:lang w:val="en-GB" w:eastAsia="nl-BE"/>
        </w:rPr>
        <w:t xml:space="preserve">    </w:t>
      </w:r>
      <w:r w:rsidRPr="00CC4276">
        <w:rPr>
          <w:color w:val="0000FF"/>
          <w:lang w:val="en-GB" w:eastAsia="nl-BE"/>
        </w:rPr>
        <w:t>public string</w:t>
      </w:r>
      <w:r w:rsidRPr="00E036E0">
        <w:rPr>
          <w:color w:val="000000"/>
          <w:lang w:val="en-GB" w:eastAsia="nl-BE"/>
        </w:rPr>
        <w:t xml:space="preserve">? Author { </w:t>
      </w:r>
      <w:r w:rsidRPr="00CC4276">
        <w:rPr>
          <w:color w:val="0000FF"/>
          <w:lang w:val="en-GB" w:eastAsia="nl-BE"/>
        </w:rPr>
        <w:t>get</w:t>
      </w:r>
      <w:r w:rsidRPr="00E036E0">
        <w:rPr>
          <w:color w:val="000000"/>
          <w:lang w:val="en-GB" w:eastAsia="nl-BE"/>
        </w:rPr>
        <w:t xml:space="preserve">; </w:t>
      </w:r>
      <w:r w:rsidRPr="00CC4276">
        <w:rPr>
          <w:color w:val="0000FF"/>
          <w:lang w:val="en-GB" w:eastAsia="nl-BE"/>
        </w:rPr>
        <w:t>set</w:t>
      </w:r>
      <w:r w:rsidRPr="00E036E0">
        <w:rPr>
          <w:color w:val="000000"/>
          <w:lang w:val="en-GB" w:eastAsia="nl-BE"/>
        </w:rPr>
        <w:t>; }</w:t>
      </w:r>
    </w:p>
    <w:p w14:paraId="34A97238" w14:textId="77777777" w:rsidR="00465E8E" w:rsidRPr="00E036E0" w:rsidRDefault="00465E8E" w:rsidP="00CC4276">
      <w:pPr>
        <w:pStyle w:val="Code"/>
        <w:rPr>
          <w:color w:val="000000"/>
          <w:lang w:val="en-GB" w:eastAsia="nl-BE"/>
        </w:rPr>
      </w:pPr>
      <w:r w:rsidRPr="00E036E0">
        <w:rPr>
          <w:color w:val="000000"/>
          <w:lang w:val="en-GB" w:eastAsia="nl-BE"/>
        </w:rPr>
        <w:t xml:space="preserve">    </w:t>
      </w:r>
      <w:r w:rsidRPr="00CC4276">
        <w:rPr>
          <w:color w:val="0000FF"/>
          <w:lang w:val="en-GB" w:eastAsia="nl-BE"/>
        </w:rPr>
        <w:t>public int</w:t>
      </w:r>
      <w:r w:rsidRPr="00E036E0">
        <w:rPr>
          <w:color w:val="000000"/>
          <w:lang w:val="en-GB" w:eastAsia="nl-BE"/>
        </w:rPr>
        <w:t xml:space="preserve">? Releaseyear { </w:t>
      </w:r>
      <w:r w:rsidRPr="00CC4276">
        <w:rPr>
          <w:color w:val="0000FF"/>
          <w:lang w:val="en-GB" w:eastAsia="nl-BE"/>
        </w:rPr>
        <w:t>get</w:t>
      </w:r>
      <w:r w:rsidRPr="00E036E0">
        <w:rPr>
          <w:color w:val="000000"/>
          <w:lang w:val="en-GB" w:eastAsia="nl-BE"/>
        </w:rPr>
        <w:t xml:space="preserve">; </w:t>
      </w:r>
      <w:r w:rsidRPr="00CC4276">
        <w:rPr>
          <w:color w:val="0000FF"/>
          <w:lang w:val="en-GB" w:eastAsia="nl-BE"/>
        </w:rPr>
        <w:t>set</w:t>
      </w:r>
      <w:r w:rsidRPr="00E036E0">
        <w:rPr>
          <w:color w:val="000000"/>
          <w:lang w:val="en-GB" w:eastAsia="nl-BE"/>
        </w:rPr>
        <w:t>; }</w:t>
      </w:r>
    </w:p>
    <w:p w14:paraId="61009AE5" w14:textId="638F8B1C" w:rsidR="00465E8E" w:rsidRPr="0036164B" w:rsidRDefault="00465E8E" w:rsidP="00CC4276">
      <w:pPr>
        <w:pStyle w:val="Code"/>
      </w:pPr>
      <w:r w:rsidRPr="0036164B">
        <w:rPr>
          <w:color w:val="000000"/>
          <w:lang w:eastAsia="nl-BE"/>
        </w:rPr>
        <w:t>}</w:t>
      </w:r>
    </w:p>
    <w:p w14:paraId="455CB208" w14:textId="4E7B8E63" w:rsidR="00340C86" w:rsidRPr="0036164B" w:rsidRDefault="00340C86" w:rsidP="00CC4276">
      <w:pPr>
        <w:pStyle w:val="Code"/>
      </w:pPr>
    </w:p>
    <w:p w14:paraId="45A596B2" w14:textId="7205429B" w:rsidR="006B5FAE" w:rsidRPr="0036164B" w:rsidRDefault="00024E4B" w:rsidP="004F02F7">
      <w:r w:rsidRPr="0036164B">
        <w:t>Zien we dat deze validatie verdwijnt. .NET heeft er dus voor gezorgd dat onze properties impliciet gemarkeerd werden met het [Required] attribuut. Als we dit terug manueel toevoegen, zullen we terug dezelfde foutboodschappen krijgen</w:t>
      </w:r>
      <w:r w:rsidR="00071D93" w:rsidRPr="0036164B">
        <w:t>:</w:t>
      </w:r>
    </w:p>
    <w:p w14:paraId="66D26FA7" w14:textId="77777777" w:rsidR="00071D93" w:rsidRPr="00A94B81" w:rsidRDefault="00071D93" w:rsidP="00513C27">
      <w:pPr>
        <w:pStyle w:val="Code"/>
        <w:rPr>
          <w:color w:val="000000"/>
          <w:lang w:val="en-GB" w:eastAsia="nl-BE"/>
        </w:rPr>
      </w:pPr>
      <w:r w:rsidRPr="00513C27">
        <w:rPr>
          <w:color w:val="0000FF"/>
          <w:lang w:val="en-GB" w:eastAsia="nl-BE"/>
        </w:rPr>
        <w:t xml:space="preserve">public class </w:t>
      </w:r>
      <w:r w:rsidRPr="00A94B81">
        <w:rPr>
          <w:color w:val="2B91AF"/>
          <w:lang w:val="en-GB" w:eastAsia="nl-BE"/>
        </w:rPr>
        <w:t>Book</w:t>
      </w:r>
    </w:p>
    <w:p w14:paraId="321253BA" w14:textId="77777777" w:rsidR="00071D93" w:rsidRPr="00A94B81" w:rsidRDefault="00071D93" w:rsidP="00513C27">
      <w:pPr>
        <w:pStyle w:val="Code"/>
        <w:rPr>
          <w:color w:val="000000"/>
          <w:lang w:val="en-GB" w:eastAsia="nl-BE"/>
        </w:rPr>
      </w:pPr>
      <w:r w:rsidRPr="00A94B81">
        <w:rPr>
          <w:color w:val="000000"/>
          <w:lang w:val="en-GB" w:eastAsia="nl-BE"/>
        </w:rPr>
        <w:t>{</w:t>
      </w:r>
    </w:p>
    <w:p w14:paraId="0422DC4B" w14:textId="77777777" w:rsidR="00071D93" w:rsidRPr="00E036E0" w:rsidRDefault="00071D93" w:rsidP="00513C27">
      <w:pPr>
        <w:pStyle w:val="Code"/>
        <w:rPr>
          <w:color w:val="000000"/>
          <w:lang w:val="en-GB" w:eastAsia="nl-BE"/>
        </w:rPr>
      </w:pPr>
      <w:r w:rsidRPr="00A94B81">
        <w:rPr>
          <w:color w:val="000000"/>
          <w:lang w:val="en-GB" w:eastAsia="nl-BE"/>
        </w:rPr>
        <w:t xml:space="preserve">    </w:t>
      </w:r>
      <w:r w:rsidRPr="00513C27">
        <w:rPr>
          <w:color w:val="0000FF"/>
          <w:lang w:val="en-GB" w:eastAsia="nl-BE"/>
        </w:rPr>
        <w:t xml:space="preserve">public int </w:t>
      </w:r>
      <w:r w:rsidRPr="00E036E0">
        <w:rPr>
          <w:color w:val="000000"/>
          <w:lang w:val="en-GB" w:eastAsia="nl-BE"/>
        </w:rPr>
        <w:t xml:space="preserve">Id { </w:t>
      </w:r>
      <w:r w:rsidRPr="00513C27">
        <w:rPr>
          <w:color w:val="0000FF"/>
          <w:lang w:val="en-GB" w:eastAsia="nl-BE"/>
        </w:rPr>
        <w:t>get</w:t>
      </w:r>
      <w:r w:rsidRPr="00E036E0">
        <w:rPr>
          <w:color w:val="000000"/>
          <w:lang w:val="en-GB" w:eastAsia="nl-BE"/>
        </w:rPr>
        <w:t xml:space="preserve">; </w:t>
      </w:r>
      <w:r w:rsidRPr="00513C27">
        <w:rPr>
          <w:color w:val="0000FF"/>
          <w:lang w:val="en-GB" w:eastAsia="nl-BE"/>
        </w:rPr>
        <w:t>set</w:t>
      </w:r>
      <w:r w:rsidRPr="00E036E0">
        <w:rPr>
          <w:color w:val="000000"/>
          <w:lang w:val="en-GB" w:eastAsia="nl-BE"/>
        </w:rPr>
        <w:t>; }</w:t>
      </w:r>
    </w:p>
    <w:p w14:paraId="4869D4EE" w14:textId="77777777" w:rsidR="00071D93" w:rsidRPr="00A94B81" w:rsidRDefault="00071D93" w:rsidP="00513C27">
      <w:pPr>
        <w:pStyle w:val="Code"/>
        <w:rPr>
          <w:color w:val="000000"/>
          <w:lang w:val="en-GB" w:eastAsia="nl-BE"/>
        </w:rPr>
      </w:pPr>
      <w:r w:rsidRPr="00E036E0">
        <w:rPr>
          <w:color w:val="000000"/>
          <w:lang w:val="en-GB" w:eastAsia="nl-BE"/>
        </w:rPr>
        <w:t xml:space="preserve">    </w:t>
      </w:r>
      <w:r w:rsidRPr="00A94B81">
        <w:rPr>
          <w:color w:val="000000"/>
          <w:lang w:val="en-GB" w:eastAsia="nl-BE"/>
        </w:rPr>
        <w:t>[</w:t>
      </w:r>
      <w:r w:rsidRPr="00A94B81">
        <w:rPr>
          <w:color w:val="2B91AF"/>
          <w:lang w:val="en-GB" w:eastAsia="nl-BE"/>
        </w:rPr>
        <w:t>Required</w:t>
      </w:r>
      <w:r w:rsidRPr="00A94B81">
        <w:rPr>
          <w:color w:val="000000"/>
          <w:lang w:val="en-GB" w:eastAsia="nl-BE"/>
        </w:rPr>
        <w:t>]</w:t>
      </w:r>
    </w:p>
    <w:p w14:paraId="1F1A8455" w14:textId="77777777" w:rsidR="00071D93" w:rsidRPr="00E036E0" w:rsidRDefault="00071D93" w:rsidP="00513C27">
      <w:pPr>
        <w:pStyle w:val="Code"/>
        <w:rPr>
          <w:color w:val="000000"/>
          <w:lang w:val="en-GB" w:eastAsia="nl-BE"/>
        </w:rPr>
      </w:pPr>
      <w:r w:rsidRPr="00A94B81">
        <w:rPr>
          <w:color w:val="000000"/>
          <w:lang w:val="en-GB" w:eastAsia="nl-BE"/>
        </w:rPr>
        <w:t xml:space="preserve">    </w:t>
      </w:r>
      <w:r w:rsidRPr="00513C27">
        <w:rPr>
          <w:color w:val="0000FF"/>
          <w:lang w:val="en-GB" w:eastAsia="nl-BE"/>
        </w:rPr>
        <w:t>public string</w:t>
      </w:r>
      <w:r w:rsidRPr="00E036E0">
        <w:rPr>
          <w:color w:val="000000"/>
          <w:lang w:val="en-GB" w:eastAsia="nl-BE"/>
        </w:rPr>
        <w:t xml:space="preserve">? Name { </w:t>
      </w:r>
      <w:r w:rsidRPr="00513C27">
        <w:rPr>
          <w:color w:val="0000FF"/>
          <w:lang w:val="en-GB" w:eastAsia="nl-BE"/>
        </w:rPr>
        <w:t>get</w:t>
      </w:r>
      <w:r w:rsidRPr="00E036E0">
        <w:rPr>
          <w:color w:val="000000"/>
          <w:lang w:val="en-GB" w:eastAsia="nl-BE"/>
        </w:rPr>
        <w:t xml:space="preserve">; </w:t>
      </w:r>
      <w:r w:rsidRPr="00513C27">
        <w:rPr>
          <w:color w:val="0000FF"/>
          <w:lang w:val="en-GB" w:eastAsia="nl-BE"/>
        </w:rPr>
        <w:t>set</w:t>
      </w:r>
      <w:r w:rsidRPr="00E036E0">
        <w:rPr>
          <w:color w:val="000000"/>
          <w:lang w:val="en-GB" w:eastAsia="nl-BE"/>
        </w:rPr>
        <w:t>; }</w:t>
      </w:r>
    </w:p>
    <w:p w14:paraId="57536A7F" w14:textId="77777777" w:rsidR="00071D93" w:rsidRPr="00A94B81" w:rsidRDefault="00071D93" w:rsidP="00513C27">
      <w:pPr>
        <w:pStyle w:val="Code"/>
        <w:rPr>
          <w:color w:val="000000"/>
          <w:lang w:val="en-GB" w:eastAsia="nl-BE"/>
        </w:rPr>
      </w:pPr>
      <w:r w:rsidRPr="00E036E0">
        <w:rPr>
          <w:color w:val="000000"/>
          <w:lang w:val="en-GB" w:eastAsia="nl-BE"/>
        </w:rPr>
        <w:t xml:space="preserve">    </w:t>
      </w:r>
      <w:r w:rsidRPr="00A94B81">
        <w:rPr>
          <w:color w:val="000000"/>
          <w:lang w:val="en-GB" w:eastAsia="nl-BE"/>
        </w:rPr>
        <w:t>[</w:t>
      </w:r>
      <w:r w:rsidRPr="00A94B81">
        <w:rPr>
          <w:color w:val="2B91AF"/>
          <w:lang w:val="en-GB" w:eastAsia="nl-BE"/>
        </w:rPr>
        <w:t>Required</w:t>
      </w:r>
      <w:r w:rsidRPr="00A94B81">
        <w:rPr>
          <w:color w:val="000000"/>
          <w:lang w:val="en-GB" w:eastAsia="nl-BE"/>
        </w:rPr>
        <w:t>]</w:t>
      </w:r>
    </w:p>
    <w:p w14:paraId="36297E20" w14:textId="77777777" w:rsidR="00071D93" w:rsidRPr="00E036E0" w:rsidRDefault="00071D93" w:rsidP="00513C27">
      <w:pPr>
        <w:pStyle w:val="Code"/>
        <w:rPr>
          <w:color w:val="000000"/>
          <w:lang w:val="en-GB" w:eastAsia="nl-BE"/>
        </w:rPr>
      </w:pPr>
      <w:r w:rsidRPr="00A94B81">
        <w:rPr>
          <w:color w:val="000000"/>
          <w:lang w:val="en-GB" w:eastAsia="nl-BE"/>
        </w:rPr>
        <w:t xml:space="preserve">    </w:t>
      </w:r>
      <w:r w:rsidRPr="004654D0">
        <w:rPr>
          <w:color w:val="0000FF"/>
          <w:lang w:val="en-GB" w:eastAsia="nl-BE"/>
        </w:rPr>
        <w:t>public string</w:t>
      </w:r>
      <w:r w:rsidRPr="00E036E0">
        <w:rPr>
          <w:color w:val="000000"/>
          <w:lang w:val="en-GB" w:eastAsia="nl-BE"/>
        </w:rPr>
        <w:t xml:space="preserve">? ISBN13 { </w:t>
      </w:r>
      <w:r w:rsidRPr="004654D0">
        <w:rPr>
          <w:color w:val="0000FF"/>
          <w:lang w:val="en-GB" w:eastAsia="nl-BE"/>
        </w:rPr>
        <w:t>get</w:t>
      </w:r>
      <w:r w:rsidRPr="00E036E0">
        <w:rPr>
          <w:color w:val="000000"/>
          <w:lang w:val="en-GB" w:eastAsia="nl-BE"/>
        </w:rPr>
        <w:t xml:space="preserve">; </w:t>
      </w:r>
      <w:r w:rsidRPr="004654D0">
        <w:rPr>
          <w:color w:val="0000FF"/>
          <w:lang w:val="en-GB" w:eastAsia="nl-BE"/>
        </w:rPr>
        <w:t>set</w:t>
      </w:r>
      <w:r w:rsidRPr="00E036E0">
        <w:rPr>
          <w:color w:val="000000"/>
          <w:lang w:val="en-GB" w:eastAsia="nl-BE"/>
        </w:rPr>
        <w:t>; }</w:t>
      </w:r>
    </w:p>
    <w:p w14:paraId="70D8725B" w14:textId="77777777" w:rsidR="00071D93" w:rsidRPr="00A94B81" w:rsidRDefault="00071D93" w:rsidP="00513C27">
      <w:pPr>
        <w:pStyle w:val="Code"/>
        <w:rPr>
          <w:color w:val="000000"/>
          <w:lang w:val="en-GB" w:eastAsia="nl-BE"/>
        </w:rPr>
      </w:pPr>
      <w:r w:rsidRPr="00E036E0">
        <w:rPr>
          <w:color w:val="000000"/>
          <w:lang w:val="en-GB" w:eastAsia="nl-BE"/>
        </w:rPr>
        <w:t xml:space="preserve">    </w:t>
      </w:r>
      <w:r w:rsidRPr="00A94B81">
        <w:rPr>
          <w:color w:val="000000"/>
          <w:lang w:val="en-GB" w:eastAsia="nl-BE"/>
        </w:rPr>
        <w:t>[</w:t>
      </w:r>
      <w:r w:rsidRPr="00A94B81">
        <w:rPr>
          <w:color w:val="2B91AF"/>
          <w:lang w:val="en-GB" w:eastAsia="nl-BE"/>
        </w:rPr>
        <w:t>Required</w:t>
      </w:r>
      <w:r w:rsidRPr="00A94B81">
        <w:rPr>
          <w:color w:val="000000"/>
          <w:lang w:val="en-GB" w:eastAsia="nl-BE"/>
        </w:rPr>
        <w:t>]</w:t>
      </w:r>
    </w:p>
    <w:p w14:paraId="3AA7FA01" w14:textId="77777777" w:rsidR="00071D93" w:rsidRPr="00E036E0" w:rsidRDefault="00071D93" w:rsidP="00513C27">
      <w:pPr>
        <w:pStyle w:val="Code"/>
        <w:rPr>
          <w:color w:val="000000"/>
          <w:lang w:val="en-GB" w:eastAsia="nl-BE"/>
        </w:rPr>
      </w:pPr>
      <w:r w:rsidRPr="00A94B81">
        <w:rPr>
          <w:color w:val="000000"/>
          <w:lang w:val="en-GB" w:eastAsia="nl-BE"/>
        </w:rPr>
        <w:t xml:space="preserve">    </w:t>
      </w:r>
      <w:r w:rsidRPr="004654D0">
        <w:rPr>
          <w:color w:val="0000FF"/>
          <w:lang w:val="en-GB" w:eastAsia="nl-BE"/>
        </w:rPr>
        <w:t>public string</w:t>
      </w:r>
      <w:r w:rsidRPr="00E036E0">
        <w:rPr>
          <w:color w:val="000000"/>
          <w:lang w:val="en-GB" w:eastAsia="nl-BE"/>
        </w:rPr>
        <w:t xml:space="preserve">? ISBN10 { </w:t>
      </w:r>
      <w:r w:rsidRPr="004654D0">
        <w:rPr>
          <w:color w:val="0000FF"/>
          <w:lang w:val="en-GB" w:eastAsia="nl-BE"/>
        </w:rPr>
        <w:t>get</w:t>
      </w:r>
      <w:r w:rsidRPr="00E036E0">
        <w:rPr>
          <w:color w:val="000000"/>
          <w:lang w:val="en-GB" w:eastAsia="nl-BE"/>
        </w:rPr>
        <w:t xml:space="preserve">; </w:t>
      </w:r>
      <w:r w:rsidRPr="004654D0">
        <w:rPr>
          <w:color w:val="0000FF"/>
          <w:lang w:val="en-GB" w:eastAsia="nl-BE"/>
        </w:rPr>
        <w:t>set</w:t>
      </w:r>
      <w:r w:rsidRPr="00E036E0">
        <w:rPr>
          <w:color w:val="000000"/>
          <w:lang w:val="en-GB" w:eastAsia="nl-BE"/>
        </w:rPr>
        <w:t>; }</w:t>
      </w:r>
    </w:p>
    <w:p w14:paraId="592ED666" w14:textId="77777777" w:rsidR="00071D93" w:rsidRPr="00A94B81" w:rsidRDefault="00071D93" w:rsidP="00513C27">
      <w:pPr>
        <w:pStyle w:val="Code"/>
        <w:rPr>
          <w:color w:val="000000"/>
          <w:lang w:val="en-GB" w:eastAsia="nl-BE"/>
        </w:rPr>
      </w:pPr>
      <w:r w:rsidRPr="00E036E0">
        <w:rPr>
          <w:color w:val="000000"/>
          <w:lang w:val="en-GB" w:eastAsia="nl-BE"/>
        </w:rPr>
        <w:t xml:space="preserve">    </w:t>
      </w:r>
      <w:r w:rsidRPr="00A94B81">
        <w:rPr>
          <w:color w:val="000000"/>
          <w:lang w:val="en-GB" w:eastAsia="nl-BE"/>
        </w:rPr>
        <w:t>[</w:t>
      </w:r>
      <w:r w:rsidRPr="00A94B81">
        <w:rPr>
          <w:color w:val="2B91AF"/>
          <w:lang w:val="en-GB" w:eastAsia="nl-BE"/>
        </w:rPr>
        <w:t>Required</w:t>
      </w:r>
      <w:r w:rsidRPr="00A94B81">
        <w:rPr>
          <w:color w:val="000000"/>
          <w:lang w:val="en-GB" w:eastAsia="nl-BE"/>
        </w:rPr>
        <w:t>]</w:t>
      </w:r>
    </w:p>
    <w:p w14:paraId="74E3DF51" w14:textId="77777777" w:rsidR="00071D93" w:rsidRPr="00E036E0" w:rsidRDefault="00071D93" w:rsidP="00513C27">
      <w:pPr>
        <w:pStyle w:val="Code"/>
        <w:rPr>
          <w:color w:val="000000"/>
          <w:lang w:val="en-GB" w:eastAsia="nl-BE"/>
        </w:rPr>
      </w:pPr>
      <w:r w:rsidRPr="00A94B81">
        <w:rPr>
          <w:color w:val="000000"/>
          <w:lang w:val="en-GB" w:eastAsia="nl-BE"/>
        </w:rPr>
        <w:t xml:space="preserve">    </w:t>
      </w:r>
      <w:r w:rsidRPr="004654D0">
        <w:rPr>
          <w:color w:val="0000FF"/>
          <w:lang w:val="en-GB" w:eastAsia="nl-BE"/>
        </w:rPr>
        <w:t>public string</w:t>
      </w:r>
      <w:r w:rsidRPr="00E036E0">
        <w:rPr>
          <w:color w:val="000000"/>
          <w:lang w:val="en-GB" w:eastAsia="nl-BE"/>
        </w:rPr>
        <w:t xml:space="preserve">? Author { </w:t>
      </w:r>
      <w:r w:rsidRPr="004654D0">
        <w:rPr>
          <w:color w:val="0000FF"/>
          <w:lang w:val="en-GB" w:eastAsia="nl-BE"/>
        </w:rPr>
        <w:t>get</w:t>
      </w:r>
      <w:r w:rsidRPr="00E036E0">
        <w:rPr>
          <w:color w:val="000000"/>
          <w:lang w:val="en-GB" w:eastAsia="nl-BE"/>
        </w:rPr>
        <w:t xml:space="preserve">; </w:t>
      </w:r>
      <w:r w:rsidRPr="004654D0">
        <w:rPr>
          <w:color w:val="0000FF"/>
          <w:lang w:val="en-GB" w:eastAsia="nl-BE"/>
        </w:rPr>
        <w:t>set</w:t>
      </w:r>
      <w:r w:rsidRPr="00E036E0">
        <w:rPr>
          <w:color w:val="000000"/>
          <w:lang w:val="en-GB" w:eastAsia="nl-BE"/>
        </w:rPr>
        <w:t>; }</w:t>
      </w:r>
    </w:p>
    <w:p w14:paraId="64FB2594" w14:textId="77777777" w:rsidR="00071D93" w:rsidRPr="00A94B81" w:rsidRDefault="00071D93" w:rsidP="00513C27">
      <w:pPr>
        <w:pStyle w:val="Code"/>
        <w:rPr>
          <w:color w:val="000000"/>
          <w:lang w:val="en-GB" w:eastAsia="nl-BE"/>
        </w:rPr>
      </w:pPr>
      <w:r w:rsidRPr="00E036E0">
        <w:rPr>
          <w:color w:val="000000"/>
          <w:lang w:val="en-GB" w:eastAsia="nl-BE"/>
        </w:rPr>
        <w:t xml:space="preserve">    </w:t>
      </w:r>
      <w:r w:rsidRPr="00A94B81">
        <w:rPr>
          <w:color w:val="000000"/>
          <w:lang w:val="en-GB" w:eastAsia="nl-BE"/>
        </w:rPr>
        <w:t>[</w:t>
      </w:r>
      <w:r w:rsidRPr="00A94B81">
        <w:rPr>
          <w:color w:val="2B91AF"/>
          <w:lang w:val="en-GB" w:eastAsia="nl-BE"/>
        </w:rPr>
        <w:t>Required</w:t>
      </w:r>
      <w:r w:rsidRPr="00A94B81">
        <w:rPr>
          <w:color w:val="000000"/>
          <w:lang w:val="en-GB" w:eastAsia="nl-BE"/>
        </w:rPr>
        <w:t>]</w:t>
      </w:r>
    </w:p>
    <w:p w14:paraId="11DD820C" w14:textId="77777777" w:rsidR="00071D93" w:rsidRPr="00E036E0" w:rsidRDefault="00071D93" w:rsidP="00513C27">
      <w:pPr>
        <w:pStyle w:val="Code"/>
        <w:rPr>
          <w:color w:val="000000"/>
          <w:lang w:val="en-GB" w:eastAsia="nl-BE"/>
        </w:rPr>
      </w:pPr>
      <w:r w:rsidRPr="00A94B81">
        <w:rPr>
          <w:color w:val="000000"/>
          <w:lang w:val="en-GB" w:eastAsia="nl-BE"/>
        </w:rPr>
        <w:t xml:space="preserve">    </w:t>
      </w:r>
      <w:r w:rsidRPr="004654D0">
        <w:rPr>
          <w:color w:val="0000FF"/>
          <w:lang w:val="en-GB" w:eastAsia="nl-BE"/>
        </w:rPr>
        <w:t>public int</w:t>
      </w:r>
      <w:r w:rsidRPr="00E036E0">
        <w:rPr>
          <w:color w:val="000000"/>
          <w:lang w:val="en-GB" w:eastAsia="nl-BE"/>
        </w:rPr>
        <w:t xml:space="preserve">? Releaseyear { </w:t>
      </w:r>
      <w:r w:rsidRPr="004654D0">
        <w:rPr>
          <w:color w:val="0000FF"/>
          <w:lang w:val="en-GB" w:eastAsia="nl-BE"/>
        </w:rPr>
        <w:t>get</w:t>
      </w:r>
      <w:r w:rsidRPr="00E036E0">
        <w:rPr>
          <w:color w:val="000000"/>
          <w:lang w:val="en-GB" w:eastAsia="nl-BE"/>
        </w:rPr>
        <w:t xml:space="preserve">; </w:t>
      </w:r>
      <w:r w:rsidRPr="004654D0">
        <w:rPr>
          <w:color w:val="0000FF"/>
          <w:lang w:val="en-GB" w:eastAsia="nl-BE"/>
        </w:rPr>
        <w:t>set</w:t>
      </w:r>
      <w:r w:rsidRPr="00E036E0">
        <w:rPr>
          <w:color w:val="000000"/>
          <w:lang w:val="en-GB" w:eastAsia="nl-BE"/>
        </w:rPr>
        <w:t>; }</w:t>
      </w:r>
    </w:p>
    <w:p w14:paraId="4ED93064" w14:textId="0870D8FF" w:rsidR="00071D93" w:rsidRPr="0036164B" w:rsidRDefault="00071D93" w:rsidP="00513C27">
      <w:pPr>
        <w:pStyle w:val="Code"/>
        <w:rPr>
          <w:lang w:eastAsia="nl-BE"/>
        </w:rPr>
      </w:pPr>
      <w:r w:rsidRPr="0036164B">
        <w:rPr>
          <w:lang w:eastAsia="nl-BE"/>
        </w:rPr>
        <w:t>}</w:t>
      </w:r>
    </w:p>
    <w:p w14:paraId="6C4162B6" w14:textId="2FD57A6A" w:rsidR="007A7C68" w:rsidRPr="0036164B" w:rsidRDefault="007A7C68" w:rsidP="002276F4">
      <w:pPr>
        <w:jc w:val="left"/>
      </w:pPr>
      <w:r w:rsidRPr="0036164B">
        <w:t>We kunnen dus gebruik maken van ingebouwde data annotations om ons model te valideren.</w:t>
      </w:r>
      <w:r w:rsidR="002276F4" w:rsidRPr="0036164B">
        <w:t xml:space="preserve"> .NET biedt ons enkele standaarden aan die we kunnen gebruiken. Deze zijn terug te vinden onder </w:t>
      </w:r>
      <w:hyperlink r:id="rId47" w:history="1">
        <w:r w:rsidR="002276F4" w:rsidRPr="0036164B">
          <w:rPr>
            <w:rStyle w:val="Hyperlink"/>
          </w:rPr>
          <w:t>https://docs.microsoft.com/en-us/aspnet/core/mvc/models/validation?view=aspnetcore-6.0</w:t>
        </w:r>
      </w:hyperlink>
      <w:r w:rsidR="002276F4" w:rsidRPr="0036164B">
        <w:t>.</w:t>
      </w:r>
    </w:p>
    <w:p w14:paraId="2BC5F998" w14:textId="4AA9EEEB" w:rsidR="004654D0" w:rsidRDefault="002276F4" w:rsidP="002276F4">
      <w:pPr>
        <w:jc w:val="left"/>
      </w:pPr>
      <w:r w:rsidRPr="0036164B">
        <w:t xml:space="preserve">We kunnen bijvoorbeeld de StringLength annotation gebruiken om een eerste controle te doen van de </w:t>
      </w:r>
      <w:r w:rsidR="00670889" w:rsidRPr="0036164B">
        <w:t>ISBN-waardes</w:t>
      </w:r>
      <w:r w:rsidR="00AD29B5" w:rsidRPr="0036164B">
        <w:t>:</w:t>
      </w:r>
    </w:p>
    <w:p w14:paraId="743F8556" w14:textId="77777777" w:rsidR="004654D0" w:rsidRDefault="004654D0">
      <w:pPr>
        <w:spacing w:line="240" w:lineRule="auto"/>
        <w:jc w:val="left"/>
      </w:pPr>
      <w:r>
        <w:br w:type="page"/>
      </w:r>
    </w:p>
    <w:p w14:paraId="3FAD5A72" w14:textId="77777777" w:rsidR="00AD29B5" w:rsidRPr="00A94B81" w:rsidRDefault="00AD29B5" w:rsidP="004654D0">
      <w:pPr>
        <w:pStyle w:val="Code"/>
        <w:rPr>
          <w:color w:val="000000"/>
          <w:lang w:val="en-GB" w:eastAsia="nl-BE"/>
        </w:rPr>
      </w:pPr>
      <w:r w:rsidRPr="00A94B81">
        <w:rPr>
          <w:color w:val="000000"/>
          <w:lang w:eastAsia="nl-BE"/>
        </w:rPr>
        <w:lastRenderedPageBreak/>
        <w:t xml:space="preserve">    </w:t>
      </w:r>
      <w:r w:rsidRPr="00A94B81">
        <w:rPr>
          <w:color w:val="000000"/>
          <w:lang w:val="en-GB" w:eastAsia="nl-BE"/>
        </w:rPr>
        <w:t>[</w:t>
      </w:r>
      <w:r w:rsidRPr="004654D0">
        <w:rPr>
          <w:color w:val="2B91AF"/>
          <w:lang w:val="en-GB" w:eastAsia="nl-BE"/>
        </w:rPr>
        <w:t>Required</w:t>
      </w:r>
      <w:r w:rsidRPr="00A94B81">
        <w:rPr>
          <w:color w:val="000000"/>
          <w:lang w:val="en-GB" w:eastAsia="nl-BE"/>
        </w:rPr>
        <w:t>]</w:t>
      </w:r>
    </w:p>
    <w:p w14:paraId="78739EA1" w14:textId="77777777" w:rsidR="00AD29B5" w:rsidRPr="00E036E0" w:rsidRDefault="00AD29B5" w:rsidP="004654D0">
      <w:pPr>
        <w:pStyle w:val="Code"/>
        <w:rPr>
          <w:color w:val="000000"/>
          <w:lang w:val="en-GB" w:eastAsia="nl-BE"/>
        </w:rPr>
      </w:pPr>
      <w:r w:rsidRPr="00A94B81">
        <w:rPr>
          <w:color w:val="000000"/>
          <w:lang w:val="en-GB" w:eastAsia="nl-BE"/>
        </w:rPr>
        <w:t xml:space="preserve">    </w:t>
      </w:r>
      <w:r w:rsidRPr="00E036E0">
        <w:rPr>
          <w:color w:val="000000"/>
          <w:lang w:val="en-GB" w:eastAsia="nl-BE"/>
        </w:rPr>
        <w:t>[</w:t>
      </w:r>
      <w:r w:rsidRPr="004654D0">
        <w:rPr>
          <w:color w:val="2B91AF"/>
          <w:lang w:val="en-GB" w:eastAsia="nl-BE"/>
        </w:rPr>
        <w:t>StringLength</w:t>
      </w:r>
      <w:r w:rsidRPr="00E036E0">
        <w:rPr>
          <w:color w:val="000000"/>
          <w:lang w:val="en-GB" w:eastAsia="nl-BE"/>
        </w:rPr>
        <w:t>(13)]</w:t>
      </w:r>
    </w:p>
    <w:p w14:paraId="069970D1" w14:textId="77777777" w:rsidR="00AD29B5" w:rsidRPr="00E036E0" w:rsidRDefault="00AD29B5" w:rsidP="004654D0">
      <w:pPr>
        <w:pStyle w:val="Code"/>
        <w:rPr>
          <w:color w:val="000000"/>
          <w:lang w:val="en-GB" w:eastAsia="nl-BE"/>
        </w:rPr>
      </w:pPr>
      <w:r w:rsidRPr="00E036E0">
        <w:rPr>
          <w:color w:val="000000"/>
          <w:lang w:val="en-GB" w:eastAsia="nl-BE"/>
        </w:rPr>
        <w:t xml:space="preserve">    </w:t>
      </w:r>
      <w:r w:rsidRPr="00E036E0">
        <w:rPr>
          <w:color w:val="0000FF"/>
          <w:lang w:val="en-GB" w:eastAsia="nl-BE"/>
        </w:rPr>
        <w:t>public</w:t>
      </w:r>
      <w:r w:rsidRPr="00E036E0">
        <w:rPr>
          <w:color w:val="000000"/>
          <w:lang w:val="en-GB" w:eastAsia="nl-BE"/>
        </w:rPr>
        <w:t xml:space="preserve"> </w:t>
      </w:r>
      <w:r w:rsidRPr="00E036E0">
        <w:rPr>
          <w:color w:val="0000FF"/>
          <w:lang w:val="en-GB" w:eastAsia="nl-BE"/>
        </w:rPr>
        <w:t>string</w:t>
      </w:r>
      <w:r w:rsidRPr="00E036E0">
        <w:rPr>
          <w:color w:val="000000"/>
          <w:lang w:val="en-GB" w:eastAsia="nl-BE"/>
        </w:rPr>
        <w:t xml:space="preserve">? ISBN13 { </w:t>
      </w:r>
      <w:r w:rsidRPr="00E036E0">
        <w:rPr>
          <w:color w:val="0000FF"/>
          <w:lang w:val="en-GB" w:eastAsia="nl-BE"/>
        </w:rPr>
        <w:t>get</w:t>
      </w:r>
      <w:r w:rsidRPr="00E036E0">
        <w:rPr>
          <w:color w:val="000000"/>
          <w:lang w:val="en-GB" w:eastAsia="nl-BE"/>
        </w:rPr>
        <w:t xml:space="preserve">; </w:t>
      </w:r>
      <w:r w:rsidRPr="00E036E0">
        <w:rPr>
          <w:color w:val="0000FF"/>
          <w:lang w:val="en-GB" w:eastAsia="nl-BE"/>
        </w:rPr>
        <w:t>set</w:t>
      </w:r>
      <w:r w:rsidRPr="00E036E0">
        <w:rPr>
          <w:color w:val="000000"/>
          <w:lang w:val="en-GB" w:eastAsia="nl-BE"/>
        </w:rPr>
        <w:t>; }</w:t>
      </w:r>
    </w:p>
    <w:p w14:paraId="4789ABD0" w14:textId="77777777" w:rsidR="00AD29B5" w:rsidRPr="0036164B" w:rsidRDefault="00AD29B5" w:rsidP="004654D0">
      <w:pPr>
        <w:pStyle w:val="Code"/>
        <w:rPr>
          <w:color w:val="000000"/>
          <w:lang w:eastAsia="nl-BE"/>
        </w:rPr>
      </w:pPr>
      <w:r w:rsidRPr="00E036E0">
        <w:rPr>
          <w:color w:val="000000"/>
          <w:lang w:val="en-GB" w:eastAsia="nl-BE"/>
        </w:rPr>
        <w:t xml:space="preserve">    </w:t>
      </w:r>
      <w:r w:rsidRPr="0036164B">
        <w:rPr>
          <w:color w:val="000000"/>
          <w:lang w:eastAsia="nl-BE"/>
        </w:rPr>
        <w:t>[</w:t>
      </w:r>
      <w:r w:rsidRPr="004654D0">
        <w:rPr>
          <w:color w:val="2B91AF"/>
          <w:lang w:eastAsia="nl-BE"/>
        </w:rPr>
        <w:t>Required</w:t>
      </w:r>
      <w:r w:rsidRPr="0036164B">
        <w:rPr>
          <w:color w:val="000000"/>
          <w:lang w:eastAsia="nl-BE"/>
        </w:rPr>
        <w:t>]</w:t>
      </w:r>
    </w:p>
    <w:p w14:paraId="134BADFF" w14:textId="2A4226E6" w:rsidR="00AD29B5" w:rsidRPr="0036164B" w:rsidRDefault="00AD29B5" w:rsidP="004654D0">
      <w:pPr>
        <w:pStyle w:val="Code"/>
        <w:rPr>
          <w:color w:val="000000"/>
          <w:lang w:eastAsia="nl-BE"/>
        </w:rPr>
      </w:pPr>
      <w:r w:rsidRPr="0036164B">
        <w:rPr>
          <w:color w:val="000000"/>
          <w:lang w:eastAsia="nl-BE"/>
        </w:rPr>
        <w:t xml:space="preserve">    [</w:t>
      </w:r>
      <w:r w:rsidRPr="004654D0">
        <w:rPr>
          <w:color w:val="2B91AF"/>
          <w:lang w:eastAsia="nl-BE"/>
        </w:rPr>
        <w:t>StringLength</w:t>
      </w:r>
      <w:r w:rsidRPr="0036164B">
        <w:rPr>
          <w:color w:val="000000"/>
          <w:lang w:eastAsia="nl-BE"/>
        </w:rPr>
        <w:t>(10)]</w:t>
      </w:r>
    </w:p>
    <w:p w14:paraId="46DB0A57" w14:textId="5EC130F2" w:rsidR="00670889" w:rsidRPr="0036164B" w:rsidRDefault="00670889" w:rsidP="00AD29B5">
      <w:pPr>
        <w:jc w:val="left"/>
        <w:rPr>
          <w:rFonts w:ascii="Cascadia Mono" w:hAnsi="Cascadia Mono" w:cs="Cascadia Mono"/>
          <w:color w:val="000000"/>
          <w:sz w:val="19"/>
          <w:szCs w:val="19"/>
          <w:lang w:eastAsia="nl-BE"/>
        </w:rPr>
      </w:pPr>
    </w:p>
    <w:p w14:paraId="347FAB80" w14:textId="3D7EC5A8" w:rsidR="005056D3" w:rsidRPr="0036164B" w:rsidRDefault="005056D3" w:rsidP="005056D3">
      <w:pPr>
        <w:rPr>
          <w:lang w:eastAsia="nl-BE"/>
        </w:rPr>
      </w:pPr>
      <w:r w:rsidRPr="0036164B">
        <w:rPr>
          <w:lang w:eastAsia="nl-BE"/>
        </w:rPr>
        <w:t>Het interessante is wanneer we nu een bestaand boek editeren. We kunnen bijvoorbeeld de naam weghalen, en dan krijgen we volgende fout:</w:t>
      </w:r>
    </w:p>
    <w:p w14:paraId="4371A056" w14:textId="7EB3114E" w:rsidR="005056D3" w:rsidRPr="0036164B" w:rsidRDefault="005056D3" w:rsidP="005056D3">
      <w:pPr>
        <w:rPr>
          <w:lang w:eastAsia="nl-BE"/>
        </w:rPr>
      </w:pPr>
      <w:r w:rsidRPr="0036164B">
        <w:rPr>
          <w:noProof/>
          <w:lang w:eastAsia="nl-BE"/>
        </w:rPr>
        <w:drawing>
          <wp:inline distT="0" distB="0" distL="0" distR="0" wp14:anchorId="3CCFA0BD" wp14:editId="429AE933">
            <wp:extent cx="4183743" cy="823031"/>
            <wp:effectExtent l="0" t="0" r="7620" b="0"/>
            <wp:docPr id="52" name="Afbeelding 52" descr="Foutboodschap: The Name field is requi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fbeelding 52" descr="Foutboodschap: The Name field is required"/>
                    <pic:cNvPicPr/>
                  </pic:nvPicPr>
                  <pic:blipFill>
                    <a:blip r:embed="rId48"/>
                    <a:stretch>
                      <a:fillRect/>
                    </a:stretch>
                  </pic:blipFill>
                  <pic:spPr>
                    <a:xfrm>
                      <a:off x="0" y="0"/>
                      <a:ext cx="4183743" cy="823031"/>
                    </a:xfrm>
                    <a:prstGeom prst="rect">
                      <a:avLst/>
                    </a:prstGeom>
                  </pic:spPr>
                </pic:pic>
              </a:graphicData>
            </a:graphic>
          </wp:inline>
        </w:drawing>
      </w:r>
    </w:p>
    <w:p w14:paraId="726AA935" w14:textId="77777777" w:rsidR="005056D3" w:rsidRPr="0036164B" w:rsidRDefault="005056D3" w:rsidP="005056D3">
      <w:pPr>
        <w:rPr>
          <w:lang w:eastAsia="nl-BE"/>
        </w:rPr>
      </w:pPr>
    </w:p>
    <w:p w14:paraId="36ABDC31" w14:textId="37180E4B" w:rsidR="005056D3" w:rsidRPr="0036164B" w:rsidRDefault="005056D3" w:rsidP="005056D3">
      <w:pPr>
        <w:rPr>
          <w:lang w:eastAsia="nl-BE"/>
        </w:rPr>
      </w:pPr>
      <w:r w:rsidRPr="0036164B">
        <w:rPr>
          <w:lang w:eastAsia="nl-BE"/>
        </w:rPr>
        <w:t>We zien dus dat we enkele basisprincipes van OOD zoals DRY en SRP hanteren, door de modelvalidatie op één plek te houden. We moeten niet in elke view deze controles opnieuw doen, maar we hebben ze gecentraliseerd op één locatie.</w:t>
      </w:r>
    </w:p>
    <w:p w14:paraId="4B6AE432" w14:textId="77777777" w:rsidR="005056D3" w:rsidRPr="0036164B" w:rsidRDefault="005056D3" w:rsidP="00AD29B5">
      <w:pPr>
        <w:jc w:val="left"/>
        <w:rPr>
          <w:rFonts w:ascii="Cascadia Mono" w:hAnsi="Cascadia Mono" w:cs="Cascadia Mono"/>
          <w:color w:val="000000"/>
          <w:sz w:val="19"/>
          <w:szCs w:val="19"/>
          <w:lang w:eastAsia="nl-BE"/>
        </w:rPr>
      </w:pPr>
    </w:p>
    <w:p w14:paraId="181E88E7" w14:textId="10E0666E" w:rsidR="00670889" w:rsidRPr="0036164B" w:rsidRDefault="00430940" w:rsidP="00752E3C">
      <w:pPr>
        <w:pStyle w:val="Kop3"/>
      </w:pPr>
      <w:bookmarkStart w:id="68" w:name="_Toc106831733"/>
      <w:r w:rsidRPr="0036164B">
        <w:t>Custom validaties</w:t>
      </w:r>
      <w:bookmarkEnd w:id="68"/>
    </w:p>
    <w:p w14:paraId="0BC63546" w14:textId="1A33346B" w:rsidR="00430940" w:rsidRPr="0036164B" w:rsidRDefault="00430940" w:rsidP="00430940">
      <w:r w:rsidRPr="0036164B">
        <w:t>We zouden onze controles verder kunnen verfijnen. Zo wensen we bijvoorbeeld dat het ingegeven jaar ligt tussen 1800 en het jaar van de huidige datum. Hiervoor zullen we dus een eigen validatie moeten aanmaken.</w:t>
      </w:r>
    </w:p>
    <w:p w14:paraId="21E01D75" w14:textId="4E349676" w:rsidR="00316278" w:rsidRPr="0036164B" w:rsidRDefault="008D5BD1" w:rsidP="00670889">
      <w:r w:rsidRPr="0036164B">
        <w:t>Gezien we dit mogelijks gaan hergebruiken voor andere modellen, gaan we hier ook een attribuut van maken. Dit doen we door een class te maken die overerft van ValidationAttribute. Elke class die hiervan overerft geeft de suffix “Attribute”. Dit doen we zodat het direct duidelijk is dat we deze class als attribute kunnen gebruiken.</w:t>
      </w:r>
    </w:p>
    <w:p w14:paraId="487332F1" w14:textId="77777777" w:rsidR="008D5BD1" w:rsidRPr="0036164B" w:rsidRDefault="008D5BD1" w:rsidP="000121AC">
      <w:pPr>
        <w:pStyle w:val="Code"/>
        <w:rPr>
          <w:color w:val="000000"/>
          <w:lang w:eastAsia="nl-BE"/>
        </w:rPr>
      </w:pPr>
      <w:r w:rsidRPr="0036164B">
        <w:rPr>
          <w:color w:val="0000FF"/>
          <w:lang w:eastAsia="nl-BE"/>
        </w:rPr>
        <w:t>public</w:t>
      </w:r>
      <w:r w:rsidRPr="0036164B">
        <w:rPr>
          <w:color w:val="000000"/>
          <w:lang w:eastAsia="nl-BE"/>
        </w:rPr>
        <w:t xml:space="preserve"> </w:t>
      </w:r>
      <w:r w:rsidRPr="0036164B">
        <w:rPr>
          <w:color w:val="0000FF"/>
          <w:lang w:eastAsia="nl-BE"/>
        </w:rPr>
        <w:t>class</w:t>
      </w:r>
      <w:r w:rsidRPr="0036164B">
        <w:rPr>
          <w:color w:val="000000"/>
          <w:lang w:eastAsia="nl-BE"/>
        </w:rPr>
        <w:t xml:space="preserve"> </w:t>
      </w:r>
      <w:r w:rsidRPr="000121AC">
        <w:rPr>
          <w:color w:val="2B91AF"/>
          <w:lang w:eastAsia="nl-BE"/>
        </w:rPr>
        <w:t xml:space="preserve">YearAttribute </w:t>
      </w:r>
      <w:r w:rsidRPr="0036164B">
        <w:rPr>
          <w:color w:val="000000"/>
          <w:lang w:eastAsia="nl-BE"/>
        </w:rPr>
        <w:t xml:space="preserve">: </w:t>
      </w:r>
      <w:r w:rsidRPr="000121AC">
        <w:rPr>
          <w:color w:val="2B91AF"/>
          <w:lang w:eastAsia="nl-BE"/>
        </w:rPr>
        <w:t>ValidationAttribute</w:t>
      </w:r>
    </w:p>
    <w:p w14:paraId="0676315A" w14:textId="77777777" w:rsidR="008D5BD1" w:rsidRPr="0036164B" w:rsidRDefault="008D5BD1" w:rsidP="000121AC">
      <w:pPr>
        <w:pStyle w:val="Code"/>
        <w:rPr>
          <w:color w:val="000000"/>
          <w:lang w:eastAsia="nl-BE"/>
        </w:rPr>
      </w:pPr>
      <w:r w:rsidRPr="0036164B">
        <w:rPr>
          <w:color w:val="000000"/>
          <w:lang w:eastAsia="nl-BE"/>
        </w:rPr>
        <w:t>{</w:t>
      </w:r>
    </w:p>
    <w:p w14:paraId="31800913" w14:textId="64B942D4" w:rsidR="008D5BD1" w:rsidRPr="0036164B" w:rsidRDefault="008D5BD1" w:rsidP="000121AC">
      <w:pPr>
        <w:pStyle w:val="Code"/>
        <w:rPr>
          <w:color w:val="000000"/>
          <w:lang w:eastAsia="nl-BE"/>
        </w:rPr>
      </w:pPr>
      <w:r w:rsidRPr="0036164B">
        <w:rPr>
          <w:color w:val="000000"/>
          <w:lang w:eastAsia="nl-BE"/>
        </w:rPr>
        <w:t xml:space="preserve">    </w:t>
      </w:r>
    </w:p>
    <w:p w14:paraId="6C1236B8" w14:textId="527D12C5" w:rsidR="002276F4" w:rsidRPr="0036164B" w:rsidRDefault="008D5BD1" w:rsidP="000121AC">
      <w:pPr>
        <w:pStyle w:val="Code"/>
        <w:rPr>
          <w:color w:val="000000"/>
          <w:lang w:eastAsia="nl-BE"/>
        </w:rPr>
      </w:pPr>
      <w:r w:rsidRPr="0036164B">
        <w:rPr>
          <w:color w:val="000000"/>
          <w:lang w:eastAsia="nl-BE"/>
        </w:rPr>
        <w:t>}</w:t>
      </w:r>
    </w:p>
    <w:p w14:paraId="2345EA9B" w14:textId="3AC51260" w:rsidR="008D5BD1" w:rsidRPr="0036164B" w:rsidRDefault="008D5BD1" w:rsidP="008D5BD1"/>
    <w:p w14:paraId="355EB06D" w14:textId="50860350" w:rsidR="008D5BD1" w:rsidRPr="0036164B" w:rsidRDefault="008D5BD1" w:rsidP="008D5BD1">
      <w:r w:rsidRPr="0036164B">
        <w:t>Natuurlijk moeten we nog een eigenlijke validatie toevoegen. ValidationAttribute heeft hiervoor twee methodes die we kunnen overriden:</w:t>
      </w:r>
    </w:p>
    <w:p w14:paraId="4039EC41" w14:textId="45F1CA26" w:rsidR="008D5BD1" w:rsidRPr="0036164B" w:rsidRDefault="008D5BD1" w:rsidP="00E836F9">
      <w:pPr>
        <w:pStyle w:val="Lijstalinea"/>
        <w:numPr>
          <w:ilvl w:val="0"/>
          <w:numId w:val="40"/>
        </w:numPr>
      </w:pPr>
      <w:r w:rsidRPr="0036164B">
        <w:lastRenderedPageBreak/>
        <w:t>IsValid</w:t>
      </w:r>
    </w:p>
    <w:p w14:paraId="67E4E1CE" w14:textId="419E83DD" w:rsidR="008D5BD1" w:rsidRPr="0036164B" w:rsidRDefault="008D5BD1" w:rsidP="00E836F9">
      <w:pPr>
        <w:pStyle w:val="Lijstalinea"/>
        <w:numPr>
          <w:ilvl w:val="0"/>
          <w:numId w:val="40"/>
        </w:numPr>
      </w:pPr>
      <w:r w:rsidRPr="0036164B">
        <w:t>FormatErrorMessage</w:t>
      </w:r>
    </w:p>
    <w:p w14:paraId="793592DE" w14:textId="48925DE0" w:rsidR="008D5BD1" w:rsidRPr="0036164B" w:rsidRDefault="008D5BD1" w:rsidP="008D5BD1"/>
    <w:p w14:paraId="322831AB" w14:textId="5AD0BABA" w:rsidR="008D5BD1" w:rsidRPr="0036164B" w:rsidRDefault="008D5BD1" w:rsidP="008D5BD1">
      <w:r w:rsidRPr="0036164B">
        <w:t>Via de IsValid methode zullen we kunnen aanduiden of een object dat we binnenkrijgen een geldige waarde is voor dit attribute. Via FormatErrorMessage kunnen we dan een standaard foutboodschap aanleveren als deze waarde niet geldig is.</w:t>
      </w:r>
      <w:r w:rsidR="004E239B" w:rsidRPr="0036164B">
        <w:t xml:space="preserve"> Een uitgewerkte class zou er dan zo kunnen uitzien:</w:t>
      </w:r>
    </w:p>
    <w:p w14:paraId="6B120D6B" w14:textId="77777777" w:rsidR="004E239B" w:rsidRPr="0036164B" w:rsidRDefault="004E239B" w:rsidP="00E92423">
      <w:pPr>
        <w:pStyle w:val="Code"/>
        <w:rPr>
          <w:color w:val="000000"/>
          <w:lang w:eastAsia="nl-BE"/>
        </w:rPr>
      </w:pPr>
      <w:r w:rsidRPr="0036164B">
        <w:rPr>
          <w:color w:val="0000FF"/>
          <w:lang w:eastAsia="nl-BE"/>
        </w:rPr>
        <w:t>public</w:t>
      </w:r>
      <w:r w:rsidRPr="0036164B">
        <w:rPr>
          <w:color w:val="000000"/>
          <w:lang w:eastAsia="nl-BE"/>
        </w:rPr>
        <w:t xml:space="preserve"> </w:t>
      </w:r>
      <w:r w:rsidRPr="0036164B">
        <w:rPr>
          <w:color w:val="0000FF"/>
          <w:lang w:eastAsia="nl-BE"/>
        </w:rPr>
        <w:t>class</w:t>
      </w:r>
      <w:r w:rsidRPr="0036164B">
        <w:rPr>
          <w:color w:val="000000"/>
          <w:lang w:eastAsia="nl-BE"/>
        </w:rPr>
        <w:t xml:space="preserve"> </w:t>
      </w:r>
      <w:r w:rsidRPr="00E92423">
        <w:rPr>
          <w:color w:val="2B91AF"/>
          <w:lang w:eastAsia="nl-BE"/>
        </w:rPr>
        <w:t xml:space="preserve">YearAttribute </w:t>
      </w:r>
      <w:r w:rsidRPr="0036164B">
        <w:rPr>
          <w:color w:val="000000"/>
          <w:lang w:eastAsia="nl-BE"/>
        </w:rPr>
        <w:t xml:space="preserve">: </w:t>
      </w:r>
      <w:r w:rsidRPr="00E92423">
        <w:rPr>
          <w:color w:val="2B91AF"/>
          <w:lang w:eastAsia="nl-BE"/>
        </w:rPr>
        <w:t>ValidationAttribute</w:t>
      </w:r>
    </w:p>
    <w:p w14:paraId="2E99A6E0" w14:textId="77777777" w:rsidR="004E239B" w:rsidRPr="00AD1150" w:rsidRDefault="004E239B" w:rsidP="00E92423">
      <w:pPr>
        <w:pStyle w:val="Code"/>
        <w:rPr>
          <w:color w:val="000000"/>
          <w:lang w:eastAsia="nl-BE"/>
        </w:rPr>
      </w:pPr>
      <w:r w:rsidRPr="00AD1150">
        <w:rPr>
          <w:color w:val="000000"/>
          <w:lang w:eastAsia="nl-BE"/>
        </w:rPr>
        <w:t>{</w:t>
      </w:r>
    </w:p>
    <w:p w14:paraId="57A3B385" w14:textId="77777777" w:rsidR="004E239B" w:rsidRPr="00A94B81" w:rsidRDefault="004E239B" w:rsidP="00E92423">
      <w:pPr>
        <w:pStyle w:val="Code"/>
        <w:rPr>
          <w:color w:val="000000"/>
          <w:lang w:val="en-GB" w:eastAsia="nl-BE"/>
        </w:rPr>
      </w:pPr>
      <w:r w:rsidRPr="00AD1150">
        <w:rPr>
          <w:color w:val="000000"/>
          <w:lang w:eastAsia="nl-BE"/>
        </w:rPr>
        <w:t xml:space="preserve">    </w:t>
      </w:r>
      <w:r w:rsidRPr="00A94B81">
        <w:rPr>
          <w:color w:val="0000FF"/>
          <w:lang w:val="en-GB" w:eastAsia="nl-BE"/>
        </w:rPr>
        <w:t>public</w:t>
      </w:r>
      <w:r w:rsidRPr="00A94B81">
        <w:rPr>
          <w:color w:val="000000"/>
          <w:lang w:val="en-GB" w:eastAsia="nl-BE"/>
        </w:rPr>
        <w:t xml:space="preserve"> </w:t>
      </w:r>
      <w:r w:rsidRPr="00A94B81">
        <w:rPr>
          <w:color w:val="0000FF"/>
          <w:lang w:val="en-GB" w:eastAsia="nl-BE"/>
        </w:rPr>
        <w:t>override</w:t>
      </w:r>
      <w:r w:rsidRPr="00A94B81">
        <w:rPr>
          <w:color w:val="000000"/>
          <w:lang w:val="en-GB" w:eastAsia="nl-BE"/>
        </w:rPr>
        <w:t xml:space="preserve"> </w:t>
      </w:r>
      <w:r w:rsidRPr="00A94B81">
        <w:rPr>
          <w:color w:val="0000FF"/>
          <w:lang w:val="en-GB" w:eastAsia="nl-BE"/>
        </w:rPr>
        <w:t>bool</w:t>
      </w:r>
      <w:r w:rsidRPr="00A94B81">
        <w:rPr>
          <w:color w:val="000000"/>
          <w:lang w:val="en-GB" w:eastAsia="nl-BE"/>
        </w:rPr>
        <w:t xml:space="preserve"> IsValid(</w:t>
      </w:r>
      <w:r w:rsidRPr="00A94B81">
        <w:rPr>
          <w:color w:val="0000FF"/>
          <w:lang w:val="en-GB" w:eastAsia="nl-BE"/>
        </w:rPr>
        <w:t>object</w:t>
      </w:r>
      <w:r w:rsidRPr="00A94B81">
        <w:rPr>
          <w:color w:val="000000"/>
          <w:lang w:val="en-GB" w:eastAsia="nl-BE"/>
        </w:rPr>
        <w:t>? value)</w:t>
      </w:r>
    </w:p>
    <w:p w14:paraId="3E2ACE7B" w14:textId="77777777" w:rsidR="004E239B" w:rsidRPr="00A94B81" w:rsidRDefault="004E239B" w:rsidP="00E92423">
      <w:pPr>
        <w:pStyle w:val="Code"/>
        <w:rPr>
          <w:color w:val="000000"/>
          <w:lang w:val="en-GB" w:eastAsia="nl-BE"/>
        </w:rPr>
      </w:pPr>
      <w:r w:rsidRPr="00A94B81">
        <w:rPr>
          <w:color w:val="000000"/>
          <w:lang w:val="en-GB" w:eastAsia="nl-BE"/>
        </w:rPr>
        <w:t xml:space="preserve">    {</w:t>
      </w:r>
    </w:p>
    <w:p w14:paraId="0B40245F" w14:textId="77777777" w:rsidR="004E239B" w:rsidRPr="00E036E0" w:rsidRDefault="004E239B" w:rsidP="00E92423">
      <w:pPr>
        <w:pStyle w:val="Code"/>
        <w:rPr>
          <w:color w:val="000000"/>
          <w:lang w:val="en-GB" w:eastAsia="nl-BE"/>
        </w:rPr>
      </w:pPr>
      <w:r w:rsidRPr="00A94B81">
        <w:rPr>
          <w:color w:val="000000"/>
          <w:lang w:val="en-GB" w:eastAsia="nl-BE"/>
        </w:rPr>
        <w:t xml:space="preserve">        </w:t>
      </w:r>
      <w:r w:rsidRPr="00E036E0">
        <w:rPr>
          <w:color w:val="0000FF"/>
          <w:lang w:val="en-GB" w:eastAsia="nl-BE"/>
        </w:rPr>
        <w:t>var</w:t>
      </w:r>
      <w:r w:rsidRPr="00E036E0">
        <w:rPr>
          <w:color w:val="000000"/>
          <w:lang w:val="en-GB" w:eastAsia="nl-BE"/>
        </w:rPr>
        <w:t xml:space="preserve"> year = value </w:t>
      </w:r>
      <w:r w:rsidRPr="00E036E0">
        <w:rPr>
          <w:color w:val="0000FF"/>
          <w:lang w:val="en-GB" w:eastAsia="nl-BE"/>
        </w:rPr>
        <w:t>as</w:t>
      </w:r>
      <w:r w:rsidRPr="00E036E0">
        <w:rPr>
          <w:color w:val="000000"/>
          <w:lang w:val="en-GB" w:eastAsia="nl-BE"/>
        </w:rPr>
        <w:t xml:space="preserve"> </w:t>
      </w:r>
      <w:r w:rsidRPr="00E036E0">
        <w:rPr>
          <w:color w:val="0000FF"/>
          <w:lang w:val="en-GB" w:eastAsia="nl-BE"/>
        </w:rPr>
        <w:t>int</w:t>
      </w:r>
      <w:r w:rsidRPr="00E036E0">
        <w:rPr>
          <w:color w:val="000000"/>
          <w:lang w:val="en-GB" w:eastAsia="nl-BE"/>
        </w:rPr>
        <w:t>?;</w:t>
      </w:r>
    </w:p>
    <w:p w14:paraId="36C00244" w14:textId="77777777" w:rsidR="004E239B" w:rsidRPr="00E036E0" w:rsidRDefault="004E239B" w:rsidP="00E92423">
      <w:pPr>
        <w:pStyle w:val="Code"/>
        <w:rPr>
          <w:color w:val="000000"/>
          <w:lang w:val="en-GB" w:eastAsia="nl-BE"/>
        </w:rPr>
      </w:pPr>
      <w:r w:rsidRPr="00E036E0">
        <w:rPr>
          <w:color w:val="000000"/>
          <w:lang w:val="en-GB" w:eastAsia="nl-BE"/>
        </w:rPr>
        <w:t xml:space="preserve">        </w:t>
      </w:r>
      <w:r w:rsidRPr="00E036E0">
        <w:rPr>
          <w:color w:val="0000FF"/>
          <w:lang w:val="en-GB" w:eastAsia="nl-BE"/>
        </w:rPr>
        <w:t>if</w:t>
      </w:r>
      <w:r w:rsidRPr="00E036E0">
        <w:rPr>
          <w:color w:val="000000"/>
          <w:lang w:val="en-GB" w:eastAsia="nl-BE"/>
        </w:rPr>
        <w:t xml:space="preserve"> (year == </w:t>
      </w:r>
      <w:r w:rsidRPr="00E036E0">
        <w:rPr>
          <w:color w:val="0000FF"/>
          <w:lang w:val="en-GB" w:eastAsia="nl-BE"/>
        </w:rPr>
        <w:t>null</w:t>
      </w:r>
      <w:r w:rsidRPr="00E036E0">
        <w:rPr>
          <w:color w:val="000000"/>
          <w:lang w:val="en-GB" w:eastAsia="nl-BE"/>
        </w:rPr>
        <w:t xml:space="preserve">) </w:t>
      </w:r>
      <w:r w:rsidRPr="00E036E0">
        <w:rPr>
          <w:color w:val="0000FF"/>
          <w:lang w:val="en-GB" w:eastAsia="nl-BE"/>
        </w:rPr>
        <w:t>return</w:t>
      </w:r>
      <w:r w:rsidRPr="00E036E0">
        <w:rPr>
          <w:color w:val="000000"/>
          <w:lang w:val="en-GB" w:eastAsia="nl-BE"/>
        </w:rPr>
        <w:t xml:space="preserve"> </w:t>
      </w:r>
      <w:r w:rsidRPr="00E036E0">
        <w:rPr>
          <w:color w:val="0000FF"/>
          <w:lang w:val="en-GB" w:eastAsia="nl-BE"/>
        </w:rPr>
        <w:t>false</w:t>
      </w:r>
      <w:r w:rsidRPr="00E036E0">
        <w:rPr>
          <w:color w:val="000000"/>
          <w:lang w:val="en-GB" w:eastAsia="nl-BE"/>
        </w:rPr>
        <w:t>;</w:t>
      </w:r>
    </w:p>
    <w:p w14:paraId="7F23B58E" w14:textId="77777777" w:rsidR="004E239B" w:rsidRPr="00E036E0" w:rsidRDefault="004E239B" w:rsidP="00E92423">
      <w:pPr>
        <w:pStyle w:val="Code"/>
        <w:rPr>
          <w:color w:val="000000"/>
          <w:lang w:val="en-GB" w:eastAsia="nl-BE"/>
        </w:rPr>
      </w:pPr>
    </w:p>
    <w:p w14:paraId="17F8F409" w14:textId="77777777" w:rsidR="004E239B" w:rsidRPr="00E036E0" w:rsidRDefault="004E239B" w:rsidP="00E92423">
      <w:pPr>
        <w:pStyle w:val="Code"/>
        <w:rPr>
          <w:color w:val="000000"/>
          <w:lang w:val="en-GB" w:eastAsia="nl-BE"/>
        </w:rPr>
      </w:pPr>
      <w:r w:rsidRPr="00E036E0">
        <w:rPr>
          <w:color w:val="000000"/>
          <w:lang w:val="en-GB" w:eastAsia="nl-BE"/>
        </w:rPr>
        <w:t xml:space="preserve">        </w:t>
      </w:r>
      <w:r w:rsidRPr="00E036E0">
        <w:rPr>
          <w:color w:val="0000FF"/>
          <w:lang w:val="en-GB" w:eastAsia="nl-BE"/>
        </w:rPr>
        <w:t>return</w:t>
      </w:r>
      <w:r w:rsidRPr="00E036E0">
        <w:rPr>
          <w:color w:val="000000"/>
          <w:lang w:val="en-GB" w:eastAsia="nl-BE"/>
        </w:rPr>
        <w:t xml:space="preserve"> year &gt;= 1800 &amp;&amp; year &lt;= </w:t>
      </w:r>
      <w:r w:rsidRPr="00E92423">
        <w:rPr>
          <w:color w:val="2B91AF"/>
          <w:lang w:val="en-GB" w:eastAsia="nl-BE"/>
        </w:rPr>
        <w:t>DateTime</w:t>
      </w:r>
      <w:r w:rsidRPr="00E036E0">
        <w:rPr>
          <w:color w:val="000000"/>
          <w:lang w:val="en-GB" w:eastAsia="nl-BE"/>
        </w:rPr>
        <w:t>.Now.Year;</w:t>
      </w:r>
    </w:p>
    <w:p w14:paraId="44B6C307" w14:textId="77777777" w:rsidR="004E239B" w:rsidRPr="00A94B81" w:rsidRDefault="004E239B" w:rsidP="00E92423">
      <w:pPr>
        <w:pStyle w:val="Code"/>
        <w:rPr>
          <w:color w:val="000000"/>
          <w:lang w:val="en-GB" w:eastAsia="nl-BE"/>
        </w:rPr>
      </w:pPr>
      <w:r w:rsidRPr="00E036E0">
        <w:rPr>
          <w:color w:val="000000"/>
          <w:lang w:val="en-GB" w:eastAsia="nl-BE"/>
        </w:rPr>
        <w:t xml:space="preserve">    </w:t>
      </w:r>
      <w:r w:rsidRPr="00A94B81">
        <w:rPr>
          <w:color w:val="000000"/>
          <w:lang w:val="en-GB" w:eastAsia="nl-BE"/>
        </w:rPr>
        <w:t>}</w:t>
      </w:r>
    </w:p>
    <w:p w14:paraId="3264C181" w14:textId="77777777" w:rsidR="004E239B" w:rsidRPr="00A94B81" w:rsidRDefault="004E239B" w:rsidP="00E92423">
      <w:pPr>
        <w:pStyle w:val="Code"/>
        <w:rPr>
          <w:color w:val="000000"/>
          <w:lang w:val="en-GB" w:eastAsia="nl-BE"/>
        </w:rPr>
      </w:pPr>
    </w:p>
    <w:p w14:paraId="5E604329" w14:textId="77777777" w:rsidR="004E239B" w:rsidRPr="00E036E0" w:rsidRDefault="004E239B" w:rsidP="00E92423">
      <w:pPr>
        <w:pStyle w:val="Code"/>
        <w:rPr>
          <w:color w:val="000000"/>
          <w:lang w:val="en-GB" w:eastAsia="nl-BE"/>
        </w:rPr>
      </w:pPr>
      <w:r w:rsidRPr="00A94B81">
        <w:rPr>
          <w:color w:val="000000"/>
          <w:lang w:val="en-GB" w:eastAsia="nl-BE"/>
        </w:rPr>
        <w:t xml:space="preserve">    </w:t>
      </w:r>
      <w:r w:rsidRPr="00E036E0">
        <w:rPr>
          <w:color w:val="0000FF"/>
          <w:lang w:val="en-GB" w:eastAsia="nl-BE"/>
        </w:rPr>
        <w:t>public</w:t>
      </w:r>
      <w:r w:rsidRPr="00E036E0">
        <w:rPr>
          <w:color w:val="000000"/>
          <w:lang w:val="en-GB" w:eastAsia="nl-BE"/>
        </w:rPr>
        <w:t xml:space="preserve"> </w:t>
      </w:r>
      <w:r w:rsidRPr="00E036E0">
        <w:rPr>
          <w:color w:val="0000FF"/>
          <w:lang w:val="en-GB" w:eastAsia="nl-BE"/>
        </w:rPr>
        <w:t>override</w:t>
      </w:r>
      <w:r w:rsidRPr="00E036E0">
        <w:rPr>
          <w:color w:val="000000"/>
          <w:lang w:val="en-GB" w:eastAsia="nl-BE"/>
        </w:rPr>
        <w:t xml:space="preserve"> </w:t>
      </w:r>
      <w:r w:rsidRPr="00E036E0">
        <w:rPr>
          <w:color w:val="0000FF"/>
          <w:lang w:val="en-GB" w:eastAsia="nl-BE"/>
        </w:rPr>
        <w:t>string</w:t>
      </w:r>
      <w:r w:rsidRPr="00E036E0">
        <w:rPr>
          <w:color w:val="000000"/>
          <w:lang w:val="en-GB" w:eastAsia="nl-BE"/>
        </w:rPr>
        <w:t xml:space="preserve"> FormatErrorMessage(</w:t>
      </w:r>
      <w:r w:rsidRPr="00E036E0">
        <w:rPr>
          <w:color w:val="0000FF"/>
          <w:lang w:val="en-GB" w:eastAsia="nl-BE"/>
        </w:rPr>
        <w:t>string</w:t>
      </w:r>
      <w:r w:rsidRPr="00E036E0">
        <w:rPr>
          <w:color w:val="000000"/>
          <w:lang w:val="en-GB" w:eastAsia="nl-BE"/>
        </w:rPr>
        <w:t xml:space="preserve"> name)</w:t>
      </w:r>
    </w:p>
    <w:p w14:paraId="2DFD58CF" w14:textId="77777777" w:rsidR="004E239B" w:rsidRPr="00A94B81" w:rsidRDefault="004E239B" w:rsidP="00E92423">
      <w:pPr>
        <w:pStyle w:val="Code"/>
        <w:rPr>
          <w:color w:val="000000"/>
          <w:lang w:val="en-GB" w:eastAsia="nl-BE"/>
        </w:rPr>
      </w:pPr>
      <w:r w:rsidRPr="00E036E0">
        <w:rPr>
          <w:color w:val="000000"/>
          <w:lang w:val="en-GB" w:eastAsia="nl-BE"/>
        </w:rPr>
        <w:t xml:space="preserve">    </w:t>
      </w:r>
      <w:r w:rsidRPr="00A94B81">
        <w:rPr>
          <w:color w:val="000000"/>
          <w:lang w:val="en-GB" w:eastAsia="nl-BE"/>
        </w:rPr>
        <w:t>{</w:t>
      </w:r>
    </w:p>
    <w:p w14:paraId="6B44B9AA" w14:textId="77777777" w:rsidR="004E239B" w:rsidRPr="00E036E0" w:rsidRDefault="004E239B" w:rsidP="00E92423">
      <w:pPr>
        <w:pStyle w:val="Code"/>
        <w:rPr>
          <w:color w:val="000000"/>
          <w:lang w:val="en-GB" w:eastAsia="nl-BE"/>
        </w:rPr>
      </w:pPr>
      <w:r w:rsidRPr="00A94B81">
        <w:rPr>
          <w:color w:val="000000"/>
          <w:lang w:val="en-GB" w:eastAsia="nl-BE"/>
        </w:rPr>
        <w:t xml:space="preserve">        </w:t>
      </w:r>
      <w:r w:rsidRPr="00E036E0">
        <w:rPr>
          <w:color w:val="0000FF"/>
          <w:lang w:val="en-GB" w:eastAsia="nl-BE"/>
        </w:rPr>
        <w:t>return</w:t>
      </w:r>
      <w:r w:rsidRPr="00E036E0">
        <w:rPr>
          <w:color w:val="000000"/>
          <w:lang w:val="en-GB" w:eastAsia="nl-BE"/>
        </w:rPr>
        <w:t xml:space="preserve"> </w:t>
      </w:r>
      <w:r w:rsidRPr="00E036E0">
        <w:rPr>
          <w:color w:val="A31515"/>
          <w:lang w:val="en-GB" w:eastAsia="nl-BE"/>
        </w:rPr>
        <w:t>$"</w:t>
      </w:r>
      <w:r w:rsidRPr="00E036E0">
        <w:rPr>
          <w:color w:val="000000"/>
          <w:lang w:val="en-GB" w:eastAsia="nl-BE"/>
        </w:rPr>
        <w:t>{name}</w:t>
      </w:r>
      <w:r w:rsidRPr="00E036E0">
        <w:rPr>
          <w:color w:val="A31515"/>
          <w:lang w:val="en-GB" w:eastAsia="nl-BE"/>
        </w:rPr>
        <w:t xml:space="preserve"> should be between 1800 and </w:t>
      </w:r>
      <w:r w:rsidRPr="00E036E0">
        <w:rPr>
          <w:color w:val="000000"/>
          <w:lang w:val="en-GB" w:eastAsia="nl-BE"/>
        </w:rPr>
        <w:t>{</w:t>
      </w:r>
      <w:r w:rsidRPr="00E92423">
        <w:rPr>
          <w:color w:val="2B91AF"/>
          <w:lang w:val="en-GB" w:eastAsia="nl-BE"/>
        </w:rPr>
        <w:t>DateTime</w:t>
      </w:r>
      <w:r w:rsidRPr="00E036E0">
        <w:rPr>
          <w:color w:val="000000"/>
          <w:lang w:val="en-GB" w:eastAsia="nl-BE"/>
        </w:rPr>
        <w:t>.Now.Year}</w:t>
      </w:r>
      <w:r w:rsidRPr="00E036E0">
        <w:rPr>
          <w:color w:val="A31515"/>
          <w:lang w:val="en-GB" w:eastAsia="nl-BE"/>
        </w:rPr>
        <w:t>"</w:t>
      </w:r>
      <w:r w:rsidRPr="00E036E0">
        <w:rPr>
          <w:color w:val="000000"/>
          <w:lang w:val="en-GB" w:eastAsia="nl-BE"/>
        </w:rPr>
        <w:t>;</w:t>
      </w:r>
    </w:p>
    <w:p w14:paraId="46939F00" w14:textId="77777777" w:rsidR="004E239B" w:rsidRPr="00575B6B" w:rsidRDefault="004E239B" w:rsidP="00E92423">
      <w:pPr>
        <w:pStyle w:val="Code"/>
        <w:rPr>
          <w:color w:val="000000"/>
          <w:lang w:val="en-GB" w:eastAsia="nl-BE"/>
        </w:rPr>
      </w:pPr>
      <w:r w:rsidRPr="00E036E0">
        <w:rPr>
          <w:color w:val="000000"/>
          <w:lang w:val="en-GB" w:eastAsia="nl-BE"/>
        </w:rPr>
        <w:t xml:space="preserve">    </w:t>
      </w:r>
      <w:r w:rsidRPr="00575B6B">
        <w:rPr>
          <w:color w:val="000000"/>
          <w:lang w:val="en-GB" w:eastAsia="nl-BE"/>
        </w:rPr>
        <w:t>}</w:t>
      </w:r>
    </w:p>
    <w:p w14:paraId="14985275" w14:textId="172AC15C" w:rsidR="004E239B" w:rsidRPr="00575B6B" w:rsidRDefault="004E239B" w:rsidP="00E92423">
      <w:pPr>
        <w:pStyle w:val="Code"/>
        <w:rPr>
          <w:color w:val="000000"/>
          <w:lang w:val="en-GB" w:eastAsia="nl-BE"/>
        </w:rPr>
      </w:pPr>
      <w:r w:rsidRPr="00575B6B">
        <w:rPr>
          <w:color w:val="000000"/>
          <w:lang w:val="en-GB" w:eastAsia="nl-BE"/>
        </w:rPr>
        <w:t>}</w:t>
      </w:r>
    </w:p>
    <w:p w14:paraId="5E48B745" w14:textId="409815C8" w:rsidR="00186B3F" w:rsidRPr="00575B6B" w:rsidRDefault="00186B3F" w:rsidP="00186B3F">
      <w:pPr>
        <w:rPr>
          <w:lang w:val="en-GB"/>
        </w:rPr>
      </w:pPr>
      <w:r w:rsidRPr="00575B6B">
        <w:rPr>
          <w:lang w:val="en-GB"/>
        </w:rPr>
        <w:t xml:space="preserve">We </w:t>
      </w:r>
      <w:r w:rsidRPr="00575B6B">
        <w:rPr>
          <w:i/>
          <w:iCs/>
          <w:lang w:val="en-GB"/>
        </w:rPr>
        <w:t>decoreren</w:t>
      </w:r>
      <w:r w:rsidRPr="00575B6B">
        <w:rPr>
          <w:lang w:val="en-GB"/>
        </w:rPr>
        <w:t xml:space="preserve"> ons ReleaseYear property dan met dit nieuw attribute</w:t>
      </w:r>
      <w:r w:rsidR="00744694" w:rsidRPr="00575B6B">
        <w:rPr>
          <w:lang w:val="en-GB"/>
        </w:rPr>
        <w:t>:</w:t>
      </w:r>
    </w:p>
    <w:p w14:paraId="073AD651" w14:textId="77777777" w:rsidR="00744694" w:rsidRPr="00575B6B" w:rsidRDefault="00744694" w:rsidP="00E92423">
      <w:pPr>
        <w:pStyle w:val="Code"/>
        <w:rPr>
          <w:color w:val="000000"/>
          <w:lang w:val="en-GB" w:eastAsia="nl-BE"/>
        </w:rPr>
      </w:pPr>
      <w:r w:rsidRPr="00575B6B">
        <w:rPr>
          <w:color w:val="000000"/>
          <w:lang w:val="en-GB" w:eastAsia="nl-BE"/>
        </w:rPr>
        <w:t xml:space="preserve">    [</w:t>
      </w:r>
      <w:r w:rsidRPr="00E92423">
        <w:rPr>
          <w:color w:val="2B91AF"/>
          <w:lang w:val="en-GB" w:eastAsia="nl-BE"/>
        </w:rPr>
        <w:t>Required</w:t>
      </w:r>
      <w:r w:rsidRPr="00575B6B">
        <w:rPr>
          <w:color w:val="000000"/>
          <w:lang w:val="en-GB" w:eastAsia="nl-BE"/>
        </w:rPr>
        <w:t>]</w:t>
      </w:r>
    </w:p>
    <w:p w14:paraId="773C9BCB" w14:textId="77777777" w:rsidR="00744694" w:rsidRPr="00A94B81" w:rsidRDefault="00744694" w:rsidP="00E92423">
      <w:pPr>
        <w:pStyle w:val="Code"/>
        <w:rPr>
          <w:color w:val="000000"/>
          <w:lang w:val="en-GB" w:eastAsia="nl-BE"/>
        </w:rPr>
      </w:pPr>
      <w:r w:rsidRPr="00575B6B">
        <w:rPr>
          <w:color w:val="000000"/>
          <w:lang w:val="en-GB" w:eastAsia="nl-BE"/>
        </w:rPr>
        <w:t xml:space="preserve">    </w:t>
      </w:r>
      <w:r w:rsidRPr="00A94B81">
        <w:rPr>
          <w:color w:val="000000"/>
          <w:lang w:val="en-GB" w:eastAsia="nl-BE"/>
        </w:rPr>
        <w:t>[</w:t>
      </w:r>
      <w:r w:rsidRPr="00E92423">
        <w:rPr>
          <w:color w:val="2B91AF"/>
          <w:lang w:val="en-GB" w:eastAsia="nl-BE"/>
        </w:rPr>
        <w:t>Year</w:t>
      </w:r>
      <w:r w:rsidRPr="00A94B81">
        <w:rPr>
          <w:color w:val="000000"/>
          <w:lang w:val="en-GB" w:eastAsia="nl-BE"/>
        </w:rPr>
        <w:t>]</w:t>
      </w:r>
    </w:p>
    <w:p w14:paraId="25886004" w14:textId="33E3CBE0" w:rsidR="00744694" w:rsidRPr="00E036E0" w:rsidRDefault="00744694" w:rsidP="00E92423">
      <w:pPr>
        <w:pStyle w:val="Code"/>
        <w:rPr>
          <w:color w:val="000000"/>
          <w:lang w:val="en-GB" w:eastAsia="nl-BE"/>
        </w:rPr>
      </w:pPr>
      <w:r w:rsidRPr="00A94B81">
        <w:rPr>
          <w:color w:val="000000"/>
          <w:lang w:val="en-GB" w:eastAsia="nl-BE"/>
        </w:rPr>
        <w:t xml:space="preserve">    </w:t>
      </w:r>
      <w:r w:rsidRPr="00E036E0">
        <w:rPr>
          <w:color w:val="0000FF"/>
          <w:lang w:val="en-GB" w:eastAsia="nl-BE"/>
        </w:rPr>
        <w:t>public</w:t>
      </w:r>
      <w:r w:rsidRPr="00E036E0">
        <w:rPr>
          <w:color w:val="000000"/>
          <w:lang w:val="en-GB" w:eastAsia="nl-BE"/>
        </w:rPr>
        <w:t xml:space="preserve"> </w:t>
      </w:r>
      <w:r w:rsidRPr="00E036E0">
        <w:rPr>
          <w:color w:val="0000FF"/>
          <w:lang w:val="en-GB" w:eastAsia="nl-BE"/>
        </w:rPr>
        <w:t>int</w:t>
      </w:r>
      <w:r w:rsidRPr="00E036E0">
        <w:rPr>
          <w:color w:val="000000"/>
          <w:lang w:val="en-GB" w:eastAsia="nl-BE"/>
        </w:rPr>
        <w:t xml:space="preserve">? Releaseyear { </w:t>
      </w:r>
      <w:r w:rsidRPr="00E036E0">
        <w:rPr>
          <w:color w:val="0000FF"/>
          <w:lang w:val="en-GB" w:eastAsia="nl-BE"/>
        </w:rPr>
        <w:t>get</w:t>
      </w:r>
      <w:r w:rsidRPr="00E036E0">
        <w:rPr>
          <w:color w:val="000000"/>
          <w:lang w:val="en-GB" w:eastAsia="nl-BE"/>
        </w:rPr>
        <w:t xml:space="preserve">; </w:t>
      </w:r>
      <w:r w:rsidRPr="00E036E0">
        <w:rPr>
          <w:color w:val="0000FF"/>
          <w:lang w:val="en-GB" w:eastAsia="nl-BE"/>
        </w:rPr>
        <w:t>set</w:t>
      </w:r>
      <w:r w:rsidRPr="00E036E0">
        <w:rPr>
          <w:color w:val="000000"/>
          <w:lang w:val="en-GB" w:eastAsia="nl-BE"/>
        </w:rPr>
        <w:t>; }</w:t>
      </w:r>
    </w:p>
    <w:p w14:paraId="451131EF" w14:textId="34FF4945" w:rsidR="00744694" w:rsidRPr="0036164B" w:rsidRDefault="00744694" w:rsidP="00744694">
      <w:pPr>
        <w:rPr>
          <w:lang w:eastAsia="nl-BE"/>
        </w:rPr>
      </w:pPr>
      <w:r w:rsidRPr="0036164B">
        <w:rPr>
          <w:lang w:eastAsia="nl-BE"/>
        </w:rPr>
        <w:t>En we zien onze nieuwe foutboodschap wanneer we een foute waarde ingeven:</w:t>
      </w:r>
    </w:p>
    <w:p w14:paraId="40AAACEA" w14:textId="1C7FE084" w:rsidR="00744694" w:rsidRPr="0036164B" w:rsidRDefault="00744694" w:rsidP="00744694">
      <w:r w:rsidRPr="0036164B">
        <w:rPr>
          <w:noProof/>
        </w:rPr>
        <w:drawing>
          <wp:inline distT="0" distB="0" distL="0" distR="0" wp14:anchorId="33CC1E44" wp14:editId="7186A8F7">
            <wp:extent cx="4252328" cy="1211685"/>
            <wp:effectExtent l="0" t="0" r="0" b="7620"/>
            <wp:docPr id="55" name="Afbeelding 55" descr="Foutboodschap: Releaseyear should be between 1800 and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fbeelding 55" descr="Foutboodschap: Releaseyear should be between 1800 and 2022"/>
                    <pic:cNvPicPr/>
                  </pic:nvPicPr>
                  <pic:blipFill>
                    <a:blip r:embed="rId49"/>
                    <a:stretch>
                      <a:fillRect/>
                    </a:stretch>
                  </pic:blipFill>
                  <pic:spPr>
                    <a:xfrm>
                      <a:off x="0" y="0"/>
                      <a:ext cx="4252328" cy="1211685"/>
                    </a:xfrm>
                    <a:prstGeom prst="rect">
                      <a:avLst/>
                    </a:prstGeom>
                  </pic:spPr>
                </pic:pic>
              </a:graphicData>
            </a:graphic>
          </wp:inline>
        </w:drawing>
      </w:r>
    </w:p>
    <w:p w14:paraId="70D4F1C1" w14:textId="6271F2A3" w:rsidR="00744694" w:rsidRPr="0036164B" w:rsidRDefault="00744694" w:rsidP="00744694"/>
    <w:p w14:paraId="48764F06" w14:textId="40899A35" w:rsidR="00D573D7" w:rsidRPr="0036164B" w:rsidRDefault="00D573D7" w:rsidP="00744694">
      <w:r w:rsidRPr="0036164B">
        <w:lastRenderedPageBreak/>
        <w:t xml:space="preserve">Als we echter terug naar de hoofdpagina gaan, zien we dat deze record toch is toegevoegd: </w:t>
      </w:r>
      <w:r w:rsidRPr="0036164B">
        <w:rPr>
          <w:noProof/>
        </w:rPr>
        <w:drawing>
          <wp:inline distT="0" distB="0" distL="0" distR="0" wp14:anchorId="07764C47" wp14:editId="4ECD9994">
            <wp:extent cx="5731510" cy="1437640"/>
            <wp:effectExtent l="0" t="0" r="2540" b="0"/>
            <wp:docPr id="56" name="Afbeelding 56"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fbeelding 56" descr="Afbeelding met tafel&#10;&#10;Automatisch gegenereerde beschrijving"/>
                    <pic:cNvPicPr/>
                  </pic:nvPicPr>
                  <pic:blipFill>
                    <a:blip r:embed="rId50"/>
                    <a:stretch>
                      <a:fillRect/>
                    </a:stretch>
                  </pic:blipFill>
                  <pic:spPr>
                    <a:xfrm>
                      <a:off x="0" y="0"/>
                      <a:ext cx="5731510" cy="1437640"/>
                    </a:xfrm>
                    <a:prstGeom prst="rect">
                      <a:avLst/>
                    </a:prstGeom>
                  </pic:spPr>
                </pic:pic>
              </a:graphicData>
            </a:graphic>
          </wp:inline>
        </w:drawing>
      </w:r>
    </w:p>
    <w:p w14:paraId="79EDBC1E" w14:textId="3056B513" w:rsidR="00D573D7" w:rsidRPr="0036164B" w:rsidRDefault="00D573D7" w:rsidP="00744694"/>
    <w:p w14:paraId="0C660F48" w14:textId="77777777" w:rsidR="00115089" w:rsidRDefault="00D573D7" w:rsidP="00744694">
      <w:r w:rsidRPr="0036164B">
        <w:t xml:space="preserve">Dit is natuurlijk niet de bedoeling. We zullen dus nog een extra controle moeten toevoegen aan onze controller, zodat foutieve modellen niet worden </w:t>
      </w:r>
      <w:r w:rsidR="0036164B" w:rsidRPr="0036164B">
        <w:t>toegevoegd</w:t>
      </w:r>
      <w:r w:rsidRPr="0036164B">
        <w:t xml:space="preserve"> aan onze lijst.</w:t>
      </w:r>
      <w:r w:rsidR="00115089">
        <w:t xml:space="preserve"> Dit kunnen we redelijk eenvoudig. MVC levert een functie hiervoor aan, namelijk </w:t>
      </w:r>
      <w:r w:rsidR="00115089" w:rsidRPr="00115089">
        <w:t>ModelState.IsValid</w:t>
      </w:r>
      <w:r w:rsidR="00115089">
        <w:t>. Dit is een ingebouwde property, die het aangeleverde model controleert voor ons. Als we deze dus in onze controller toevoegen, kunnen we hierdoor het onderscheid maken tussen correcte en foutieve informatie:</w:t>
      </w:r>
    </w:p>
    <w:p w14:paraId="08392CF0" w14:textId="77777777" w:rsidR="00115089" w:rsidRPr="00115089" w:rsidRDefault="00115089" w:rsidP="00E92423">
      <w:pPr>
        <w:pStyle w:val="Code"/>
        <w:rPr>
          <w:color w:val="000000"/>
          <w:lang w:val="en-GB" w:eastAsia="nl-BE"/>
        </w:rPr>
      </w:pPr>
      <w:r w:rsidRPr="00575B6B">
        <w:rPr>
          <w:color w:val="000000"/>
          <w:lang w:eastAsia="nl-BE"/>
        </w:rPr>
        <w:t xml:space="preserve">    </w:t>
      </w:r>
      <w:r w:rsidRPr="00115089">
        <w:rPr>
          <w:color w:val="000000"/>
          <w:lang w:val="en-GB" w:eastAsia="nl-BE"/>
        </w:rPr>
        <w:t>[</w:t>
      </w:r>
      <w:r w:rsidRPr="00E92423">
        <w:rPr>
          <w:color w:val="2B91AF"/>
          <w:lang w:val="en-GB" w:eastAsia="nl-BE"/>
        </w:rPr>
        <w:t>HttpPost</w:t>
      </w:r>
      <w:r w:rsidRPr="00115089">
        <w:rPr>
          <w:color w:val="000000"/>
          <w:lang w:val="en-GB" w:eastAsia="nl-BE"/>
        </w:rPr>
        <w:t>]</w:t>
      </w:r>
    </w:p>
    <w:p w14:paraId="147DAD7C" w14:textId="77777777" w:rsidR="00115089" w:rsidRPr="00115089" w:rsidRDefault="00115089" w:rsidP="00E92423">
      <w:pPr>
        <w:pStyle w:val="Code"/>
        <w:rPr>
          <w:color w:val="000000"/>
          <w:lang w:val="en-GB" w:eastAsia="nl-BE"/>
        </w:rPr>
      </w:pPr>
      <w:r w:rsidRPr="00115089">
        <w:rPr>
          <w:color w:val="000000"/>
          <w:lang w:val="en-GB" w:eastAsia="nl-BE"/>
        </w:rPr>
        <w:t xml:space="preserve">    [</w:t>
      </w:r>
      <w:r w:rsidRPr="00E92423">
        <w:rPr>
          <w:color w:val="2B91AF"/>
          <w:lang w:val="en-GB" w:eastAsia="nl-BE"/>
        </w:rPr>
        <w:t>ValidateAntiForgeryToken</w:t>
      </w:r>
      <w:r w:rsidRPr="00115089">
        <w:rPr>
          <w:color w:val="000000"/>
          <w:lang w:val="en-GB" w:eastAsia="nl-BE"/>
        </w:rPr>
        <w:t>]</w:t>
      </w:r>
    </w:p>
    <w:p w14:paraId="34752DA9" w14:textId="77777777" w:rsidR="00115089" w:rsidRPr="00115089" w:rsidRDefault="00115089" w:rsidP="00E92423">
      <w:pPr>
        <w:pStyle w:val="Code"/>
        <w:rPr>
          <w:color w:val="000000"/>
          <w:lang w:val="en-GB" w:eastAsia="nl-BE"/>
        </w:rPr>
      </w:pPr>
      <w:r w:rsidRPr="00115089">
        <w:rPr>
          <w:color w:val="000000"/>
          <w:lang w:val="en-GB" w:eastAsia="nl-BE"/>
        </w:rPr>
        <w:t xml:space="preserve">    </w:t>
      </w:r>
      <w:r w:rsidRPr="00115089">
        <w:rPr>
          <w:color w:val="0000FF"/>
          <w:lang w:val="en-GB" w:eastAsia="nl-BE"/>
        </w:rPr>
        <w:t>public</w:t>
      </w:r>
      <w:r w:rsidRPr="00115089">
        <w:rPr>
          <w:color w:val="000000"/>
          <w:lang w:val="en-GB" w:eastAsia="nl-BE"/>
        </w:rPr>
        <w:t xml:space="preserve"> </w:t>
      </w:r>
      <w:r w:rsidRPr="00E92423">
        <w:rPr>
          <w:color w:val="2B91AF"/>
          <w:lang w:val="en-GB" w:eastAsia="nl-BE"/>
        </w:rPr>
        <w:t xml:space="preserve">IActionResult </w:t>
      </w:r>
      <w:r w:rsidRPr="00115089">
        <w:rPr>
          <w:color w:val="000000"/>
          <w:lang w:val="en-GB" w:eastAsia="nl-BE"/>
        </w:rPr>
        <w:t>Create(</w:t>
      </w:r>
      <w:r w:rsidRPr="00E92423">
        <w:rPr>
          <w:color w:val="2B91AF"/>
          <w:lang w:val="en-GB" w:eastAsia="nl-BE"/>
        </w:rPr>
        <w:t xml:space="preserve">Book </w:t>
      </w:r>
      <w:r w:rsidRPr="00115089">
        <w:rPr>
          <w:color w:val="000000"/>
          <w:lang w:val="en-GB" w:eastAsia="nl-BE"/>
        </w:rPr>
        <w:t>book)</w:t>
      </w:r>
    </w:p>
    <w:p w14:paraId="0E658E67" w14:textId="77777777" w:rsidR="00115089" w:rsidRPr="00115089" w:rsidRDefault="00115089" w:rsidP="00E92423">
      <w:pPr>
        <w:pStyle w:val="Code"/>
        <w:rPr>
          <w:color w:val="000000"/>
          <w:lang w:val="en-GB" w:eastAsia="nl-BE"/>
        </w:rPr>
      </w:pPr>
      <w:r w:rsidRPr="00115089">
        <w:rPr>
          <w:color w:val="000000"/>
          <w:lang w:val="en-GB" w:eastAsia="nl-BE"/>
        </w:rPr>
        <w:t xml:space="preserve">    {</w:t>
      </w:r>
    </w:p>
    <w:p w14:paraId="6914CF5F" w14:textId="77777777" w:rsidR="00115089" w:rsidRPr="00115089" w:rsidRDefault="00115089" w:rsidP="00E92423">
      <w:pPr>
        <w:pStyle w:val="Code"/>
        <w:rPr>
          <w:color w:val="000000"/>
          <w:lang w:val="en-GB" w:eastAsia="nl-BE"/>
        </w:rPr>
      </w:pPr>
      <w:r w:rsidRPr="00115089">
        <w:rPr>
          <w:color w:val="000000"/>
          <w:lang w:val="en-GB" w:eastAsia="nl-BE"/>
        </w:rPr>
        <w:t xml:space="preserve">        </w:t>
      </w:r>
      <w:r w:rsidRPr="00115089">
        <w:rPr>
          <w:color w:val="0000FF"/>
          <w:lang w:val="en-GB" w:eastAsia="nl-BE"/>
        </w:rPr>
        <w:t>if</w:t>
      </w:r>
      <w:r w:rsidRPr="00115089">
        <w:rPr>
          <w:color w:val="000000"/>
          <w:lang w:val="en-GB" w:eastAsia="nl-BE"/>
        </w:rPr>
        <w:t xml:space="preserve"> (ModelState.IsValid)</w:t>
      </w:r>
    </w:p>
    <w:p w14:paraId="5E645410" w14:textId="77777777" w:rsidR="00115089" w:rsidRPr="00115089" w:rsidRDefault="00115089" w:rsidP="00E92423">
      <w:pPr>
        <w:pStyle w:val="Code"/>
        <w:rPr>
          <w:color w:val="000000"/>
          <w:lang w:val="en-GB" w:eastAsia="nl-BE"/>
        </w:rPr>
      </w:pPr>
      <w:r w:rsidRPr="00115089">
        <w:rPr>
          <w:color w:val="000000"/>
          <w:lang w:val="en-GB" w:eastAsia="nl-BE"/>
        </w:rPr>
        <w:t xml:space="preserve">        {</w:t>
      </w:r>
    </w:p>
    <w:p w14:paraId="49F9E0E0" w14:textId="77777777" w:rsidR="00115089" w:rsidRPr="00115089" w:rsidRDefault="00115089" w:rsidP="00E92423">
      <w:pPr>
        <w:pStyle w:val="Code"/>
        <w:rPr>
          <w:color w:val="000000"/>
          <w:lang w:val="en-GB" w:eastAsia="nl-BE"/>
        </w:rPr>
      </w:pPr>
      <w:r w:rsidRPr="00115089">
        <w:rPr>
          <w:color w:val="000000"/>
          <w:lang w:val="en-GB" w:eastAsia="nl-BE"/>
        </w:rPr>
        <w:t xml:space="preserve">            </w:t>
      </w:r>
      <w:r w:rsidRPr="00E92423">
        <w:rPr>
          <w:color w:val="2B91AF"/>
          <w:lang w:val="en-GB" w:eastAsia="nl-BE"/>
        </w:rPr>
        <w:t>BookRepository</w:t>
      </w:r>
      <w:r w:rsidRPr="00115089">
        <w:rPr>
          <w:color w:val="000000"/>
          <w:lang w:val="en-GB" w:eastAsia="nl-BE"/>
        </w:rPr>
        <w:t>.Instance.AddBook(book);</w:t>
      </w:r>
    </w:p>
    <w:p w14:paraId="1234BCE8" w14:textId="20944FE9" w:rsidR="00115089" w:rsidRPr="00115089" w:rsidRDefault="00115089" w:rsidP="00E92423">
      <w:pPr>
        <w:pStyle w:val="Code"/>
        <w:rPr>
          <w:color w:val="000000"/>
          <w:lang w:val="en-GB" w:eastAsia="nl-BE"/>
        </w:rPr>
      </w:pPr>
      <w:r w:rsidRPr="00115089">
        <w:rPr>
          <w:color w:val="000000"/>
          <w:lang w:val="en-GB" w:eastAsia="nl-BE"/>
        </w:rPr>
        <w:t xml:space="preserve">            </w:t>
      </w:r>
      <w:r w:rsidR="00C24A29" w:rsidRPr="00115089">
        <w:rPr>
          <w:color w:val="0000FF"/>
          <w:lang w:val="en-GB" w:eastAsia="nl-BE"/>
        </w:rPr>
        <w:t>return</w:t>
      </w:r>
      <w:r w:rsidR="00C24A29" w:rsidRPr="00115089">
        <w:rPr>
          <w:color w:val="000000"/>
          <w:lang w:val="en-GB" w:eastAsia="nl-BE"/>
        </w:rPr>
        <w:t xml:space="preserve"> </w:t>
      </w:r>
      <w:r w:rsidRPr="00115089">
        <w:rPr>
          <w:color w:val="000000"/>
          <w:lang w:val="en-GB" w:eastAsia="nl-BE"/>
        </w:rPr>
        <w:t>RedirectToAction(</w:t>
      </w:r>
      <w:r w:rsidRPr="00115089">
        <w:rPr>
          <w:color w:val="A31515"/>
          <w:lang w:val="en-GB" w:eastAsia="nl-BE"/>
        </w:rPr>
        <w:t>"Index"</w:t>
      </w:r>
      <w:r w:rsidRPr="00115089">
        <w:rPr>
          <w:color w:val="000000"/>
          <w:lang w:val="en-GB" w:eastAsia="nl-BE"/>
        </w:rPr>
        <w:t>);</w:t>
      </w:r>
    </w:p>
    <w:p w14:paraId="0C3FC75B" w14:textId="77777777" w:rsidR="00115089" w:rsidRPr="00AD1150" w:rsidRDefault="00115089" w:rsidP="00E92423">
      <w:pPr>
        <w:pStyle w:val="Code"/>
        <w:rPr>
          <w:color w:val="000000"/>
          <w:lang w:eastAsia="nl-BE"/>
        </w:rPr>
      </w:pPr>
      <w:r w:rsidRPr="00115089">
        <w:rPr>
          <w:color w:val="000000"/>
          <w:lang w:val="en-GB" w:eastAsia="nl-BE"/>
        </w:rPr>
        <w:t xml:space="preserve">        </w:t>
      </w:r>
      <w:r w:rsidRPr="00AD1150">
        <w:rPr>
          <w:color w:val="000000"/>
          <w:lang w:eastAsia="nl-BE"/>
        </w:rPr>
        <w:t>}</w:t>
      </w:r>
    </w:p>
    <w:p w14:paraId="05CFB4F2" w14:textId="77777777" w:rsidR="00115089" w:rsidRPr="00AD1150" w:rsidRDefault="00115089" w:rsidP="00E92423">
      <w:pPr>
        <w:pStyle w:val="Code"/>
        <w:rPr>
          <w:color w:val="000000"/>
          <w:lang w:eastAsia="nl-BE"/>
        </w:rPr>
      </w:pPr>
      <w:r w:rsidRPr="00AD1150">
        <w:rPr>
          <w:color w:val="000000"/>
          <w:lang w:eastAsia="nl-BE"/>
        </w:rPr>
        <w:t xml:space="preserve">        </w:t>
      </w:r>
      <w:r w:rsidRPr="00AD1150">
        <w:rPr>
          <w:color w:val="0000FF"/>
          <w:lang w:eastAsia="nl-BE"/>
        </w:rPr>
        <w:t>return</w:t>
      </w:r>
      <w:r w:rsidRPr="00AD1150">
        <w:rPr>
          <w:color w:val="000000"/>
          <w:lang w:eastAsia="nl-BE"/>
        </w:rPr>
        <w:t xml:space="preserve"> View();</w:t>
      </w:r>
    </w:p>
    <w:p w14:paraId="60681791" w14:textId="0C5D54F3" w:rsidR="00115089" w:rsidRPr="0036164B" w:rsidRDefault="00115089" w:rsidP="00E92423">
      <w:pPr>
        <w:pStyle w:val="Code"/>
      </w:pPr>
      <w:r w:rsidRPr="00AD1150">
        <w:rPr>
          <w:color w:val="000000"/>
          <w:lang w:eastAsia="nl-BE"/>
        </w:rPr>
        <w:t xml:space="preserve">    </w:t>
      </w:r>
      <w:r>
        <w:rPr>
          <w:color w:val="000000"/>
          <w:lang w:eastAsia="nl-BE"/>
        </w:rPr>
        <w:t>}</w:t>
      </w:r>
      <w:r>
        <w:t xml:space="preserve"> </w:t>
      </w:r>
    </w:p>
    <w:p w14:paraId="6BAEB378" w14:textId="5A7678C9" w:rsidR="00D573D7" w:rsidRDefault="00D573D7" w:rsidP="00744694"/>
    <w:p w14:paraId="0E04B02F" w14:textId="4A142785" w:rsidR="00806A54" w:rsidRDefault="00806A54" w:rsidP="00744694">
      <w:r>
        <w:t>Als we hierna terug onze foute waardes wensen toe te voegen, zien we dat we tegengehouden worden door onze nieuwe controle.</w:t>
      </w:r>
      <w:r w:rsidR="003052A4">
        <w:t xml:space="preserve"> De reden trouwens dat we deze foutmelding zien, is de volgende lijn code in onze view:</w:t>
      </w:r>
    </w:p>
    <w:p w14:paraId="7BDB3CA6" w14:textId="06BF95CB" w:rsidR="003052A4" w:rsidRDefault="003052A4" w:rsidP="00E92423">
      <w:pPr>
        <w:pStyle w:val="Code"/>
        <w:rPr>
          <w:color w:val="0000FF"/>
          <w:lang w:val="en-GB" w:eastAsia="nl-BE"/>
        </w:rPr>
      </w:pPr>
      <w:r w:rsidRPr="003052A4">
        <w:rPr>
          <w:color w:val="0000FF"/>
          <w:lang w:val="en-GB" w:eastAsia="nl-BE"/>
        </w:rPr>
        <w:t>&lt;</w:t>
      </w:r>
      <w:r w:rsidRPr="00E92423">
        <w:rPr>
          <w:b/>
          <w:bCs/>
          <w:color w:val="800080"/>
          <w:lang w:val="en-GB" w:eastAsia="nl-BE"/>
        </w:rPr>
        <w:t>span</w:t>
      </w:r>
      <w:r w:rsidRPr="00E92423">
        <w:rPr>
          <w:color w:val="800080"/>
          <w:lang w:val="en-GB" w:eastAsia="nl-BE"/>
        </w:rPr>
        <w:t xml:space="preserve"> </w:t>
      </w:r>
      <w:r w:rsidRPr="00E92423">
        <w:rPr>
          <w:b/>
          <w:bCs/>
          <w:color w:val="800080"/>
          <w:lang w:val="en-GB" w:eastAsia="nl-BE"/>
        </w:rPr>
        <w:t>asp-validation-for</w:t>
      </w:r>
      <w:r w:rsidRPr="003052A4">
        <w:rPr>
          <w:color w:val="0000FF"/>
          <w:lang w:val="en-GB" w:eastAsia="nl-BE"/>
        </w:rPr>
        <w:t>="</w:t>
      </w:r>
      <w:r w:rsidRPr="003052A4">
        <w:rPr>
          <w:color w:val="000000"/>
          <w:lang w:val="en-GB" w:eastAsia="nl-BE"/>
        </w:rPr>
        <w:t>Releaseyear</w:t>
      </w:r>
      <w:r w:rsidRPr="003052A4">
        <w:rPr>
          <w:color w:val="0000FF"/>
          <w:lang w:val="en-GB" w:eastAsia="nl-BE"/>
        </w:rPr>
        <w:t>"</w:t>
      </w:r>
      <w:r w:rsidRPr="003052A4">
        <w:rPr>
          <w:color w:val="000000"/>
          <w:lang w:val="en-GB" w:eastAsia="nl-BE"/>
        </w:rPr>
        <w:t xml:space="preserve"> </w:t>
      </w:r>
      <w:r w:rsidRPr="003052A4">
        <w:rPr>
          <w:color w:val="FF0000"/>
          <w:lang w:val="en-GB" w:eastAsia="nl-BE"/>
        </w:rPr>
        <w:t>class</w:t>
      </w:r>
      <w:r w:rsidRPr="003052A4">
        <w:rPr>
          <w:color w:val="0000FF"/>
          <w:lang w:val="en-GB" w:eastAsia="nl-BE"/>
        </w:rPr>
        <w:t>="text-danger"&gt;&lt;/</w:t>
      </w:r>
      <w:r w:rsidRPr="00E92423">
        <w:rPr>
          <w:b/>
          <w:bCs/>
          <w:color w:val="800080"/>
          <w:lang w:val="en-GB" w:eastAsia="nl-BE"/>
        </w:rPr>
        <w:t>span</w:t>
      </w:r>
      <w:r w:rsidRPr="003052A4">
        <w:rPr>
          <w:color w:val="0000FF"/>
          <w:lang w:val="en-GB" w:eastAsia="nl-BE"/>
        </w:rPr>
        <w:t>&gt;</w:t>
      </w:r>
    </w:p>
    <w:p w14:paraId="7FD76CCD" w14:textId="77777777" w:rsidR="003052A4" w:rsidRDefault="003052A4" w:rsidP="003052A4">
      <w:pPr>
        <w:rPr>
          <w:lang w:val="en-GB" w:eastAsia="nl-BE"/>
        </w:rPr>
      </w:pPr>
    </w:p>
    <w:p w14:paraId="7EE239B3" w14:textId="716CDB85" w:rsidR="003052A4" w:rsidRDefault="003052A4" w:rsidP="003052A4">
      <w:pPr>
        <w:rPr>
          <w:lang w:eastAsia="nl-BE"/>
        </w:rPr>
      </w:pPr>
      <w:r w:rsidRPr="003052A4">
        <w:rPr>
          <w:lang w:eastAsia="nl-BE"/>
        </w:rPr>
        <w:t>Onze validatie zal zijn FormatErrorMessage</w:t>
      </w:r>
      <w:r>
        <w:rPr>
          <w:lang w:eastAsia="nl-BE"/>
        </w:rPr>
        <w:t xml:space="preserve"> waarde in dit span element weergeven.</w:t>
      </w:r>
    </w:p>
    <w:p w14:paraId="782E7A25" w14:textId="46F81443" w:rsidR="00200DA0" w:rsidRDefault="00200DA0" w:rsidP="00200DA0">
      <w:pPr>
        <w:pStyle w:val="Kop3"/>
        <w:rPr>
          <w:lang w:eastAsia="nl-BE"/>
        </w:rPr>
      </w:pPr>
      <w:bookmarkStart w:id="69" w:name="_Toc106831734"/>
      <w:r>
        <w:rPr>
          <w:lang w:eastAsia="nl-BE"/>
        </w:rPr>
        <w:lastRenderedPageBreak/>
        <w:t>Validaties over meerdere velden</w:t>
      </w:r>
      <w:bookmarkEnd w:id="69"/>
    </w:p>
    <w:p w14:paraId="362E2D5A" w14:textId="48B1FE4F" w:rsidR="00200DA0" w:rsidRDefault="008309A7" w:rsidP="00200DA0">
      <w:pPr>
        <w:rPr>
          <w:lang w:eastAsia="nl-BE"/>
        </w:rPr>
      </w:pPr>
      <w:r>
        <w:rPr>
          <w:lang w:eastAsia="nl-BE"/>
        </w:rPr>
        <w:t xml:space="preserve">Tussen een ISBN10 en een ISBN13 code zit een relatie. Voor het simpel te maken gaan we er van uit dat we om een ISBN13 code aan te maken we aan onze ISBN10 code een prefix </w:t>
      </w:r>
      <w:r w:rsidRPr="008309A7">
        <w:rPr>
          <w:lang w:eastAsia="nl-BE"/>
        </w:rPr>
        <w:t>978</w:t>
      </w:r>
      <w:r>
        <w:rPr>
          <w:lang w:eastAsia="nl-BE"/>
        </w:rPr>
        <w:t xml:space="preserve"> moeten toevoegen (opmerking: in werkelijk is dit een complexere materie, met afwijkingen per land, we vereenvoudigen dit louter als voorbeeld). </w:t>
      </w:r>
      <w:r w:rsidR="00222943">
        <w:rPr>
          <w:lang w:eastAsia="nl-BE"/>
        </w:rPr>
        <w:t>We willen dus controleren dat als iemand een ISBN10 en een ISBN13 code ingeeft</w:t>
      </w:r>
      <w:r w:rsidR="0017780C">
        <w:rPr>
          <w:lang w:eastAsia="nl-BE"/>
        </w:rPr>
        <w:t xml:space="preserve"> dat</w:t>
      </w:r>
      <w:r w:rsidR="00222943">
        <w:rPr>
          <w:lang w:eastAsia="nl-BE"/>
        </w:rPr>
        <w:t xml:space="preserve"> deze </w:t>
      </w:r>
      <w:r w:rsidR="0017780C">
        <w:rPr>
          <w:lang w:eastAsia="nl-BE"/>
        </w:rPr>
        <w:t>conversie mogelijk is</w:t>
      </w:r>
      <w:r w:rsidR="00222943">
        <w:rPr>
          <w:lang w:eastAsia="nl-BE"/>
        </w:rPr>
        <w:t>.</w:t>
      </w:r>
    </w:p>
    <w:p w14:paraId="6C5E2BB5" w14:textId="6A74BCE0" w:rsidR="000D3EED" w:rsidRDefault="000D3EED" w:rsidP="00200DA0">
      <w:pPr>
        <w:rPr>
          <w:lang w:eastAsia="nl-BE"/>
        </w:rPr>
      </w:pPr>
      <w:r>
        <w:rPr>
          <w:lang w:eastAsia="nl-BE"/>
        </w:rPr>
        <w:t xml:space="preserve">De werking hiervoor is grotendeels hetzelfde als bij een single validation. We gaan weer een attribute aanmaken dat overerft van </w:t>
      </w:r>
      <w:r w:rsidRPr="000D3EED">
        <w:rPr>
          <w:lang w:eastAsia="nl-BE"/>
        </w:rPr>
        <w:t>ValidationAttribute</w:t>
      </w:r>
      <w:r>
        <w:rPr>
          <w:lang w:eastAsia="nl-BE"/>
        </w:rPr>
        <w:t>. In plaats van de IsValid methode die een bool teruggeeft te override</w:t>
      </w:r>
      <w:r w:rsidR="0074650A">
        <w:rPr>
          <w:lang w:eastAsia="nl-BE"/>
        </w:rPr>
        <w:t>n</w:t>
      </w:r>
      <w:r>
        <w:rPr>
          <w:lang w:eastAsia="nl-BE"/>
        </w:rPr>
        <w:t xml:space="preserve">, gaan we nu de </w:t>
      </w:r>
      <w:r w:rsidRPr="000D3EED">
        <w:rPr>
          <w:lang w:eastAsia="nl-BE"/>
        </w:rPr>
        <w:t>ValidationResult</w:t>
      </w:r>
      <w:r>
        <w:rPr>
          <w:lang w:eastAsia="nl-BE"/>
        </w:rPr>
        <w:t xml:space="preserve"> versie overriden. Deze ziet er als volgt uit:</w:t>
      </w:r>
    </w:p>
    <w:p w14:paraId="7E99E475" w14:textId="77777777" w:rsidR="000D3EED" w:rsidRPr="00575B6B" w:rsidRDefault="000D3EED" w:rsidP="00703102">
      <w:pPr>
        <w:pStyle w:val="Code"/>
        <w:rPr>
          <w:color w:val="000000"/>
          <w:lang w:eastAsia="nl-BE"/>
        </w:rPr>
      </w:pPr>
      <w:r w:rsidRPr="00575B6B">
        <w:rPr>
          <w:color w:val="0000FF"/>
          <w:lang w:eastAsia="nl-BE"/>
        </w:rPr>
        <w:t>public</w:t>
      </w:r>
      <w:r w:rsidRPr="00575B6B">
        <w:rPr>
          <w:color w:val="000000"/>
          <w:lang w:eastAsia="nl-BE"/>
        </w:rPr>
        <w:t xml:space="preserve"> </w:t>
      </w:r>
      <w:r w:rsidRPr="00575B6B">
        <w:rPr>
          <w:color w:val="0000FF"/>
          <w:lang w:eastAsia="nl-BE"/>
        </w:rPr>
        <w:t>class</w:t>
      </w:r>
      <w:r w:rsidRPr="00575B6B">
        <w:rPr>
          <w:color w:val="000000"/>
          <w:lang w:eastAsia="nl-BE"/>
        </w:rPr>
        <w:t xml:space="preserve"> </w:t>
      </w:r>
      <w:r w:rsidRPr="00703102">
        <w:rPr>
          <w:color w:val="2B91AF"/>
          <w:lang w:eastAsia="nl-BE"/>
        </w:rPr>
        <w:t xml:space="preserve">ISBNAttribute </w:t>
      </w:r>
      <w:r w:rsidRPr="00575B6B">
        <w:rPr>
          <w:color w:val="000000"/>
          <w:lang w:eastAsia="nl-BE"/>
        </w:rPr>
        <w:t xml:space="preserve">: </w:t>
      </w:r>
      <w:r w:rsidRPr="00703102">
        <w:rPr>
          <w:color w:val="2B91AF"/>
          <w:lang w:eastAsia="nl-BE"/>
        </w:rPr>
        <w:t>ValidationAttribute</w:t>
      </w:r>
    </w:p>
    <w:p w14:paraId="70DE52D0" w14:textId="77777777" w:rsidR="000D3EED" w:rsidRPr="00575B6B" w:rsidRDefault="000D3EED" w:rsidP="00703102">
      <w:pPr>
        <w:pStyle w:val="Code"/>
        <w:rPr>
          <w:color w:val="000000"/>
          <w:lang w:eastAsia="nl-BE"/>
        </w:rPr>
      </w:pPr>
      <w:r w:rsidRPr="00575B6B">
        <w:rPr>
          <w:color w:val="000000"/>
          <w:lang w:eastAsia="nl-BE"/>
        </w:rPr>
        <w:t>{</w:t>
      </w:r>
    </w:p>
    <w:p w14:paraId="6DBCD844" w14:textId="77777777" w:rsidR="000D3EED" w:rsidRPr="00E036E0" w:rsidRDefault="000D3EED" w:rsidP="00703102">
      <w:pPr>
        <w:pStyle w:val="Code"/>
        <w:rPr>
          <w:color w:val="000000"/>
          <w:lang w:val="en-GB" w:eastAsia="nl-BE"/>
        </w:rPr>
      </w:pPr>
      <w:r w:rsidRPr="000D3EED">
        <w:rPr>
          <w:color w:val="0000FF"/>
          <w:lang w:val="en-GB" w:eastAsia="nl-BE"/>
        </w:rPr>
        <w:t>protected</w:t>
      </w:r>
      <w:r w:rsidRPr="000D3EED">
        <w:rPr>
          <w:color w:val="000000"/>
          <w:lang w:val="en-GB" w:eastAsia="nl-BE"/>
        </w:rPr>
        <w:t xml:space="preserve"> </w:t>
      </w:r>
      <w:r w:rsidRPr="000D3EED">
        <w:rPr>
          <w:color w:val="0000FF"/>
          <w:lang w:val="en-GB" w:eastAsia="nl-BE"/>
        </w:rPr>
        <w:t>override</w:t>
      </w:r>
      <w:r w:rsidRPr="000D3EED">
        <w:rPr>
          <w:color w:val="000000"/>
          <w:lang w:val="en-GB" w:eastAsia="nl-BE"/>
        </w:rPr>
        <w:t xml:space="preserve"> </w:t>
      </w:r>
      <w:r w:rsidRPr="00703102">
        <w:rPr>
          <w:color w:val="2B91AF"/>
          <w:lang w:val="en-GB" w:eastAsia="nl-BE"/>
        </w:rPr>
        <w:t>ValidationResult</w:t>
      </w:r>
      <w:r w:rsidRPr="000D3EED">
        <w:rPr>
          <w:color w:val="000000"/>
          <w:lang w:val="en-GB" w:eastAsia="nl-BE"/>
        </w:rPr>
        <w:t xml:space="preserve">? </w:t>
      </w:r>
      <w:r w:rsidRPr="00E036E0">
        <w:rPr>
          <w:color w:val="000000"/>
          <w:lang w:val="en-GB" w:eastAsia="nl-BE"/>
        </w:rPr>
        <w:t>IsValid(</w:t>
      </w:r>
    </w:p>
    <w:p w14:paraId="6AE5033B" w14:textId="6EB9ECC3" w:rsidR="000D3EED" w:rsidRPr="00E036E0" w:rsidRDefault="000D3EED" w:rsidP="00703102">
      <w:pPr>
        <w:pStyle w:val="Code"/>
        <w:rPr>
          <w:color w:val="000000"/>
          <w:lang w:val="en-GB" w:eastAsia="nl-BE"/>
        </w:rPr>
      </w:pPr>
      <w:r w:rsidRPr="00E036E0">
        <w:rPr>
          <w:color w:val="0000FF"/>
          <w:lang w:val="en-GB" w:eastAsia="nl-BE"/>
        </w:rPr>
        <w:t>object</w:t>
      </w:r>
      <w:r w:rsidRPr="00E036E0">
        <w:rPr>
          <w:color w:val="000000"/>
          <w:lang w:val="en-GB" w:eastAsia="nl-BE"/>
        </w:rPr>
        <w:t xml:space="preserve">? value, </w:t>
      </w:r>
    </w:p>
    <w:p w14:paraId="1C1BEE93" w14:textId="3023DD14" w:rsidR="000D3EED" w:rsidRPr="00A94B81" w:rsidRDefault="000D3EED" w:rsidP="00703102">
      <w:pPr>
        <w:pStyle w:val="Code"/>
        <w:rPr>
          <w:color w:val="000000"/>
          <w:lang w:eastAsia="nl-BE"/>
        </w:rPr>
      </w:pPr>
      <w:r w:rsidRPr="00703102">
        <w:rPr>
          <w:color w:val="2B91AF"/>
          <w:lang w:eastAsia="nl-BE"/>
        </w:rPr>
        <w:t xml:space="preserve">ValidationContext </w:t>
      </w:r>
      <w:r w:rsidRPr="00A94B81">
        <w:rPr>
          <w:color w:val="000000"/>
          <w:lang w:eastAsia="nl-BE"/>
        </w:rPr>
        <w:t>validationContext)</w:t>
      </w:r>
    </w:p>
    <w:p w14:paraId="769C3E5D" w14:textId="77777777" w:rsidR="000D3EED" w:rsidRPr="00A94B81" w:rsidRDefault="000D3EED" w:rsidP="00703102">
      <w:pPr>
        <w:pStyle w:val="Code"/>
        <w:rPr>
          <w:color w:val="000000"/>
          <w:lang w:eastAsia="nl-BE"/>
        </w:rPr>
      </w:pPr>
      <w:r w:rsidRPr="00A94B81">
        <w:rPr>
          <w:color w:val="000000"/>
          <w:lang w:eastAsia="nl-BE"/>
        </w:rPr>
        <w:t xml:space="preserve">    {</w:t>
      </w:r>
    </w:p>
    <w:p w14:paraId="63116221" w14:textId="77777777" w:rsidR="000D3EED" w:rsidRPr="00AD1150" w:rsidRDefault="000D3EED" w:rsidP="00703102">
      <w:pPr>
        <w:pStyle w:val="Code"/>
        <w:rPr>
          <w:color w:val="000000"/>
          <w:lang w:val="en-GB" w:eastAsia="nl-BE"/>
        </w:rPr>
      </w:pPr>
      <w:r w:rsidRPr="00A94B81">
        <w:rPr>
          <w:color w:val="000000"/>
          <w:lang w:eastAsia="nl-BE"/>
        </w:rPr>
        <w:t xml:space="preserve">        </w:t>
      </w:r>
      <w:r w:rsidRPr="00AD1150">
        <w:rPr>
          <w:color w:val="0000FF"/>
          <w:lang w:val="en-GB" w:eastAsia="nl-BE"/>
        </w:rPr>
        <w:t>return</w:t>
      </w:r>
      <w:r w:rsidRPr="00AD1150">
        <w:rPr>
          <w:color w:val="000000"/>
          <w:lang w:val="en-GB" w:eastAsia="nl-BE"/>
        </w:rPr>
        <w:t xml:space="preserve"> </w:t>
      </w:r>
      <w:r w:rsidRPr="00AD1150">
        <w:rPr>
          <w:color w:val="0000FF"/>
          <w:lang w:val="en-GB" w:eastAsia="nl-BE"/>
        </w:rPr>
        <w:t>base</w:t>
      </w:r>
      <w:r w:rsidRPr="00AD1150">
        <w:rPr>
          <w:color w:val="000000"/>
          <w:lang w:val="en-GB" w:eastAsia="nl-BE"/>
        </w:rPr>
        <w:t>.IsValid(value, validationContext);</w:t>
      </w:r>
    </w:p>
    <w:p w14:paraId="2CEE7F01" w14:textId="77777777" w:rsidR="000D3EED" w:rsidRDefault="000D3EED" w:rsidP="00703102">
      <w:pPr>
        <w:pStyle w:val="Code"/>
        <w:rPr>
          <w:color w:val="000000"/>
          <w:lang w:eastAsia="nl-BE"/>
        </w:rPr>
      </w:pPr>
      <w:r w:rsidRPr="00AD1150">
        <w:rPr>
          <w:color w:val="000000"/>
          <w:lang w:val="en-GB" w:eastAsia="nl-BE"/>
        </w:rPr>
        <w:t xml:space="preserve">    </w:t>
      </w:r>
      <w:r>
        <w:rPr>
          <w:color w:val="000000"/>
          <w:lang w:eastAsia="nl-BE"/>
        </w:rPr>
        <w:t>}</w:t>
      </w:r>
    </w:p>
    <w:p w14:paraId="08E2F80A" w14:textId="548B1C3C" w:rsidR="000D3EED" w:rsidRDefault="000D3EED" w:rsidP="00703102">
      <w:pPr>
        <w:pStyle w:val="Code"/>
        <w:rPr>
          <w:lang w:eastAsia="nl-BE"/>
        </w:rPr>
      </w:pPr>
      <w:r>
        <w:rPr>
          <w:color w:val="000000"/>
          <w:lang w:eastAsia="nl-BE"/>
        </w:rPr>
        <w:t>}</w:t>
      </w:r>
    </w:p>
    <w:p w14:paraId="08232529" w14:textId="59CAC099" w:rsidR="00222943" w:rsidRDefault="008305F8" w:rsidP="00200DA0">
      <w:pPr>
        <w:rPr>
          <w:lang w:eastAsia="nl-BE"/>
        </w:rPr>
      </w:pPr>
      <w:r>
        <w:rPr>
          <w:lang w:eastAsia="nl-BE"/>
        </w:rPr>
        <w:t>Het voordeel van deze methode is dat we de ValidationContext ook meekrijgen. In deze context zit namelijk de rest van het model ook. We kunnen dit dus gebruiken om andere velden samen te controleren:</w:t>
      </w:r>
    </w:p>
    <w:p w14:paraId="524BA17F" w14:textId="05B1B130" w:rsidR="008305F8" w:rsidRPr="00200DA0" w:rsidRDefault="00E77FB1" w:rsidP="00200DA0">
      <w:pPr>
        <w:rPr>
          <w:lang w:eastAsia="nl-BE"/>
        </w:rPr>
      </w:pPr>
      <w:r w:rsidRPr="00E77FB1">
        <w:rPr>
          <w:noProof/>
          <w:lang w:eastAsia="nl-BE"/>
        </w:rPr>
        <w:drawing>
          <wp:inline distT="0" distB="0" distL="0" distR="0" wp14:anchorId="0CE731EB" wp14:editId="1C72AFAF">
            <wp:extent cx="5639289" cy="1981372"/>
            <wp:effectExtent l="0" t="0" r="0" b="0"/>
            <wp:docPr id="57" name="Afbeelding 5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fbeelding 57" descr="Afbeelding met tekst&#10;&#10;Automatisch gegenereerde beschrijving"/>
                    <pic:cNvPicPr/>
                  </pic:nvPicPr>
                  <pic:blipFill>
                    <a:blip r:embed="rId51"/>
                    <a:stretch>
                      <a:fillRect/>
                    </a:stretch>
                  </pic:blipFill>
                  <pic:spPr>
                    <a:xfrm>
                      <a:off x="0" y="0"/>
                      <a:ext cx="5639289" cy="1981372"/>
                    </a:xfrm>
                    <a:prstGeom prst="rect">
                      <a:avLst/>
                    </a:prstGeom>
                  </pic:spPr>
                </pic:pic>
              </a:graphicData>
            </a:graphic>
          </wp:inline>
        </w:drawing>
      </w:r>
    </w:p>
    <w:p w14:paraId="023D08AA" w14:textId="1DDCC0F1" w:rsidR="003052A4" w:rsidRDefault="00DF48D8" w:rsidP="00744694">
      <w:r>
        <w:t>We zouden dit dus als volgt kunnen invullen:</w:t>
      </w:r>
    </w:p>
    <w:p w14:paraId="63662BDF" w14:textId="77777777" w:rsidR="00DF48D8" w:rsidRPr="00575B6B" w:rsidRDefault="00DF48D8">
      <w:pPr>
        <w:spacing w:line="240" w:lineRule="auto"/>
        <w:jc w:val="left"/>
        <w:rPr>
          <w:rFonts w:ascii="Cascadia Mono" w:hAnsi="Cascadia Mono" w:cs="Cascadia Mono"/>
          <w:color w:val="0000FF"/>
          <w:sz w:val="19"/>
          <w:szCs w:val="19"/>
          <w:lang w:eastAsia="nl-BE"/>
        </w:rPr>
      </w:pPr>
      <w:r w:rsidRPr="00575B6B">
        <w:rPr>
          <w:rFonts w:ascii="Cascadia Mono" w:hAnsi="Cascadia Mono" w:cs="Cascadia Mono"/>
          <w:color w:val="0000FF"/>
          <w:sz w:val="19"/>
          <w:szCs w:val="19"/>
          <w:lang w:eastAsia="nl-BE"/>
        </w:rPr>
        <w:br w:type="page"/>
      </w:r>
    </w:p>
    <w:p w14:paraId="12335624" w14:textId="221A3B6B" w:rsidR="00DF48D8" w:rsidRPr="00DF48D8" w:rsidRDefault="00DF48D8" w:rsidP="0047456D">
      <w:pPr>
        <w:pStyle w:val="Code"/>
        <w:rPr>
          <w:color w:val="000000"/>
          <w:lang w:val="en-GB" w:eastAsia="nl-BE"/>
        </w:rPr>
      </w:pPr>
      <w:r w:rsidRPr="00DF48D8">
        <w:rPr>
          <w:color w:val="0000FF"/>
          <w:lang w:val="en-GB" w:eastAsia="nl-BE"/>
        </w:rPr>
        <w:lastRenderedPageBreak/>
        <w:t>public</w:t>
      </w:r>
      <w:r w:rsidRPr="00DF48D8">
        <w:rPr>
          <w:color w:val="000000"/>
          <w:lang w:val="en-GB" w:eastAsia="nl-BE"/>
        </w:rPr>
        <w:t xml:space="preserve"> </w:t>
      </w:r>
      <w:r w:rsidRPr="00DF48D8">
        <w:rPr>
          <w:color w:val="0000FF"/>
          <w:lang w:val="en-GB" w:eastAsia="nl-BE"/>
        </w:rPr>
        <w:t>class</w:t>
      </w:r>
      <w:r w:rsidRPr="00DF48D8">
        <w:rPr>
          <w:color w:val="000000"/>
          <w:lang w:val="en-GB" w:eastAsia="nl-BE"/>
        </w:rPr>
        <w:t xml:space="preserve"> </w:t>
      </w:r>
      <w:r w:rsidRPr="0047456D">
        <w:rPr>
          <w:color w:val="2B91AF"/>
          <w:lang w:val="en-GB" w:eastAsia="nl-BE"/>
        </w:rPr>
        <w:t xml:space="preserve">ISBNAttribute </w:t>
      </w:r>
      <w:r w:rsidRPr="00DF48D8">
        <w:rPr>
          <w:color w:val="000000"/>
          <w:lang w:val="en-GB" w:eastAsia="nl-BE"/>
        </w:rPr>
        <w:t xml:space="preserve">: </w:t>
      </w:r>
      <w:r w:rsidRPr="0047456D">
        <w:rPr>
          <w:color w:val="2B91AF"/>
          <w:lang w:val="en-GB" w:eastAsia="nl-BE"/>
        </w:rPr>
        <w:t>ValidationAttribute</w:t>
      </w:r>
    </w:p>
    <w:p w14:paraId="567C5308" w14:textId="77777777" w:rsidR="00DF48D8" w:rsidRPr="00DF48D8" w:rsidRDefault="00DF48D8" w:rsidP="0047456D">
      <w:pPr>
        <w:pStyle w:val="Code"/>
        <w:rPr>
          <w:color w:val="000000"/>
          <w:lang w:val="en-GB" w:eastAsia="nl-BE"/>
        </w:rPr>
      </w:pPr>
      <w:r w:rsidRPr="00DF48D8">
        <w:rPr>
          <w:color w:val="000000"/>
          <w:lang w:val="en-GB" w:eastAsia="nl-BE"/>
        </w:rPr>
        <w:t>{</w:t>
      </w:r>
    </w:p>
    <w:p w14:paraId="67612FFC" w14:textId="77777777" w:rsidR="00DF48D8" w:rsidRPr="00AD1150" w:rsidRDefault="00DF48D8" w:rsidP="0047456D">
      <w:pPr>
        <w:pStyle w:val="Code"/>
        <w:rPr>
          <w:color w:val="000000"/>
          <w:lang w:val="en-GB" w:eastAsia="nl-BE"/>
        </w:rPr>
      </w:pPr>
      <w:r w:rsidRPr="00DF48D8">
        <w:rPr>
          <w:color w:val="000000"/>
          <w:lang w:val="en-GB" w:eastAsia="nl-BE"/>
        </w:rPr>
        <w:t xml:space="preserve">    </w:t>
      </w:r>
      <w:r w:rsidRPr="00DF48D8">
        <w:rPr>
          <w:color w:val="0000FF"/>
          <w:lang w:val="en-GB" w:eastAsia="nl-BE"/>
        </w:rPr>
        <w:t>protected</w:t>
      </w:r>
      <w:r w:rsidRPr="00DF48D8">
        <w:rPr>
          <w:color w:val="000000"/>
          <w:lang w:val="en-GB" w:eastAsia="nl-BE"/>
        </w:rPr>
        <w:t xml:space="preserve"> </w:t>
      </w:r>
      <w:r w:rsidRPr="00DF48D8">
        <w:rPr>
          <w:color w:val="0000FF"/>
          <w:lang w:val="en-GB" w:eastAsia="nl-BE"/>
        </w:rPr>
        <w:t>override</w:t>
      </w:r>
      <w:r w:rsidRPr="00DF48D8">
        <w:rPr>
          <w:color w:val="000000"/>
          <w:lang w:val="en-GB" w:eastAsia="nl-BE"/>
        </w:rPr>
        <w:t xml:space="preserve"> </w:t>
      </w:r>
      <w:r w:rsidRPr="0047456D">
        <w:rPr>
          <w:color w:val="2B91AF"/>
          <w:lang w:val="en-GB" w:eastAsia="nl-BE"/>
        </w:rPr>
        <w:t>ValidationResult</w:t>
      </w:r>
      <w:r w:rsidRPr="00DF48D8">
        <w:rPr>
          <w:color w:val="000000"/>
          <w:lang w:val="en-GB" w:eastAsia="nl-BE"/>
        </w:rPr>
        <w:t xml:space="preserve">? </w:t>
      </w:r>
      <w:r w:rsidRPr="00AD1150">
        <w:rPr>
          <w:color w:val="000000"/>
          <w:lang w:val="en-GB" w:eastAsia="nl-BE"/>
        </w:rPr>
        <w:t>IsValid(</w:t>
      </w:r>
      <w:r w:rsidRPr="00AD1150">
        <w:rPr>
          <w:color w:val="0000FF"/>
          <w:lang w:val="en-GB" w:eastAsia="nl-BE"/>
        </w:rPr>
        <w:t>object</w:t>
      </w:r>
      <w:r w:rsidRPr="00AD1150">
        <w:rPr>
          <w:color w:val="000000"/>
          <w:lang w:val="en-GB" w:eastAsia="nl-BE"/>
        </w:rPr>
        <w:t xml:space="preserve">? value, </w:t>
      </w:r>
    </w:p>
    <w:p w14:paraId="7A8A3D55" w14:textId="61ADE619" w:rsidR="00DF48D8" w:rsidRPr="00DF48D8" w:rsidRDefault="00DF48D8" w:rsidP="0047456D">
      <w:pPr>
        <w:pStyle w:val="Code"/>
        <w:rPr>
          <w:color w:val="000000"/>
          <w:lang w:val="fr-BE" w:eastAsia="nl-BE"/>
        </w:rPr>
      </w:pPr>
      <w:r w:rsidRPr="0047456D">
        <w:rPr>
          <w:color w:val="2B91AF"/>
          <w:lang w:val="fr-BE" w:eastAsia="nl-BE"/>
        </w:rPr>
        <w:t xml:space="preserve">ValidationContext </w:t>
      </w:r>
      <w:r w:rsidRPr="00DF48D8">
        <w:rPr>
          <w:color w:val="000000"/>
          <w:lang w:val="fr-BE" w:eastAsia="nl-BE"/>
        </w:rPr>
        <w:t>validationContext)</w:t>
      </w:r>
    </w:p>
    <w:p w14:paraId="245FE782" w14:textId="77777777" w:rsidR="00DF48D8" w:rsidRPr="00DF48D8" w:rsidRDefault="00DF48D8" w:rsidP="0047456D">
      <w:pPr>
        <w:pStyle w:val="Code"/>
        <w:rPr>
          <w:color w:val="000000"/>
          <w:lang w:val="en-GB" w:eastAsia="nl-BE"/>
        </w:rPr>
      </w:pPr>
      <w:r w:rsidRPr="00DF48D8">
        <w:rPr>
          <w:color w:val="000000"/>
          <w:lang w:val="fr-BE" w:eastAsia="nl-BE"/>
        </w:rPr>
        <w:t xml:space="preserve">    </w:t>
      </w:r>
      <w:r w:rsidRPr="00DF48D8">
        <w:rPr>
          <w:color w:val="000000"/>
          <w:lang w:val="en-GB" w:eastAsia="nl-BE"/>
        </w:rPr>
        <w:t>{</w:t>
      </w:r>
    </w:p>
    <w:p w14:paraId="0E4122FF" w14:textId="77777777" w:rsidR="00DF48D8" w:rsidRPr="00DF48D8" w:rsidRDefault="00DF48D8" w:rsidP="0047456D">
      <w:pPr>
        <w:pStyle w:val="Code"/>
        <w:rPr>
          <w:color w:val="000000"/>
          <w:lang w:val="en-GB" w:eastAsia="nl-BE"/>
        </w:rPr>
      </w:pPr>
      <w:r w:rsidRPr="00DF48D8">
        <w:rPr>
          <w:color w:val="000000"/>
          <w:lang w:val="en-GB" w:eastAsia="nl-BE"/>
        </w:rPr>
        <w:t xml:space="preserve">        </w:t>
      </w:r>
      <w:r w:rsidRPr="00DF48D8">
        <w:rPr>
          <w:color w:val="0000FF"/>
          <w:lang w:val="en-GB" w:eastAsia="nl-BE"/>
        </w:rPr>
        <w:t>var</w:t>
      </w:r>
      <w:r w:rsidRPr="00DF48D8">
        <w:rPr>
          <w:color w:val="000000"/>
          <w:lang w:val="en-GB" w:eastAsia="nl-BE"/>
        </w:rPr>
        <w:t xml:space="preserve"> book = validationContext.ObjectInstance </w:t>
      </w:r>
      <w:r w:rsidRPr="00DF48D8">
        <w:rPr>
          <w:color w:val="0000FF"/>
          <w:lang w:val="en-GB" w:eastAsia="nl-BE"/>
        </w:rPr>
        <w:t>as</w:t>
      </w:r>
      <w:r w:rsidRPr="00DF48D8">
        <w:rPr>
          <w:color w:val="000000"/>
          <w:lang w:val="en-GB" w:eastAsia="nl-BE"/>
        </w:rPr>
        <w:t xml:space="preserve"> </w:t>
      </w:r>
      <w:r w:rsidRPr="00DF48D8">
        <w:rPr>
          <w:lang w:val="en-GB" w:eastAsia="nl-BE"/>
        </w:rPr>
        <w:t>Book</w:t>
      </w:r>
      <w:r w:rsidRPr="00DF48D8">
        <w:rPr>
          <w:color w:val="000000"/>
          <w:lang w:val="en-GB" w:eastAsia="nl-BE"/>
        </w:rPr>
        <w:t>;</w:t>
      </w:r>
    </w:p>
    <w:p w14:paraId="73E85006" w14:textId="77777777" w:rsidR="00DF48D8" w:rsidRPr="00DF48D8" w:rsidRDefault="00DF48D8" w:rsidP="0047456D">
      <w:pPr>
        <w:pStyle w:val="Code"/>
        <w:rPr>
          <w:color w:val="000000"/>
          <w:lang w:val="en-GB" w:eastAsia="nl-BE"/>
        </w:rPr>
      </w:pPr>
      <w:r w:rsidRPr="00DF48D8">
        <w:rPr>
          <w:color w:val="000000"/>
          <w:lang w:val="en-GB" w:eastAsia="nl-BE"/>
        </w:rPr>
        <w:t xml:space="preserve">        </w:t>
      </w:r>
      <w:r w:rsidRPr="00DF48D8">
        <w:rPr>
          <w:color w:val="0000FF"/>
          <w:lang w:val="en-GB" w:eastAsia="nl-BE"/>
        </w:rPr>
        <w:t>if</w:t>
      </w:r>
      <w:r w:rsidRPr="00DF48D8">
        <w:rPr>
          <w:color w:val="000000"/>
          <w:lang w:val="en-GB" w:eastAsia="nl-BE"/>
        </w:rPr>
        <w:t xml:space="preserve"> (book == </w:t>
      </w:r>
      <w:r w:rsidRPr="00DF48D8">
        <w:rPr>
          <w:color w:val="0000FF"/>
          <w:lang w:val="en-GB" w:eastAsia="nl-BE"/>
        </w:rPr>
        <w:t>null</w:t>
      </w:r>
      <w:r w:rsidRPr="00DF48D8">
        <w:rPr>
          <w:color w:val="000000"/>
          <w:lang w:val="en-GB" w:eastAsia="nl-BE"/>
        </w:rPr>
        <w:t xml:space="preserve">) </w:t>
      </w:r>
      <w:r w:rsidRPr="00DF48D8">
        <w:rPr>
          <w:color w:val="0000FF"/>
          <w:lang w:val="en-GB" w:eastAsia="nl-BE"/>
        </w:rPr>
        <w:t>return</w:t>
      </w:r>
      <w:r w:rsidRPr="00DF48D8">
        <w:rPr>
          <w:color w:val="000000"/>
          <w:lang w:val="en-GB" w:eastAsia="nl-BE"/>
        </w:rPr>
        <w:t xml:space="preserve"> </w:t>
      </w:r>
      <w:r w:rsidRPr="00DF48D8">
        <w:rPr>
          <w:color w:val="0000FF"/>
          <w:lang w:val="en-GB" w:eastAsia="nl-BE"/>
        </w:rPr>
        <w:t>null</w:t>
      </w:r>
      <w:r w:rsidRPr="00DF48D8">
        <w:rPr>
          <w:color w:val="000000"/>
          <w:lang w:val="en-GB" w:eastAsia="nl-BE"/>
        </w:rPr>
        <w:t>;</w:t>
      </w:r>
    </w:p>
    <w:p w14:paraId="3252E9A5" w14:textId="77777777" w:rsidR="00DF48D8" w:rsidRPr="00DF48D8" w:rsidRDefault="00DF48D8" w:rsidP="0047456D">
      <w:pPr>
        <w:pStyle w:val="Code"/>
        <w:rPr>
          <w:color w:val="000000"/>
          <w:lang w:val="en-GB" w:eastAsia="nl-BE"/>
        </w:rPr>
      </w:pPr>
    </w:p>
    <w:p w14:paraId="5E11B74F" w14:textId="77777777" w:rsidR="00DF48D8" w:rsidRDefault="00DF48D8" w:rsidP="0047456D">
      <w:pPr>
        <w:pStyle w:val="Code"/>
        <w:rPr>
          <w:color w:val="000000"/>
          <w:lang w:val="en-GB" w:eastAsia="nl-BE"/>
        </w:rPr>
      </w:pPr>
      <w:r w:rsidRPr="00DF48D8">
        <w:rPr>
          <w:color w:val="000000"/>
          <w:lang w:val="en-GB" w:eastAsia="nl-BE"/>
        </w:rPr>
        <w:t xml:space="preserve">        </w:t>
      </w:r>
      <w:r w:rsidRPr="00DF48D8">
        <w:rPr>
          <w:color w:val="0000FF"/>
          <w:lang w:val="en-GB" w:eastAsia="nl-BE"/>
        </w:rPr>
        <w:t>if</w:t>
      </w:r>
      <w:r w:rsidRPr="00DF48D8">
        <w:rPr>
          <w:color w:val="000000"/>
          <w:lang w:val="en-GB" w:eastAsia="nl-BE"/>
        </w:rPr>
        <w:t>(book.ISBN13.Equals(</w:t>
      </w:r>
      <w:r w:rsidRPr="00DF48D8">
        <w:rPr>
          <w:color w:val="A31515"/>
          <w:lang w:val="en-GB" w:eastAsia="nl-BE"/>
        </w:rPr>
        <w:t>$"978</w:t>
      </w:r>
      <w:r w:rsidRPr="00DF48D8">
        <w:rPr>
          <w:color w:val="000000"/>
          <w:lang w:val="en-GB" w:eastAsia="nl-BE"/>
        </w:rPr>
        <w:t>{book.ISBN10}</w:t>
      </w:r>
      <w:r w:rsidRPr="00DF48D8">
        <w:rPr>
          <w:color w:val="A31515"/>
          <w:lang w:val="en-GB" w:eastAsia="nl-BE"/>
        </w:rPr>
        <w:t>"</w:t>
      </w:r>
      <w:r w:rsidRPr="00DF48D8">
        <w:rPr>
          <w:color w:val="000000"/>
          <w:lang w:val="en-GB" w:eastAsia="nl-BE"/>
        </w:rPr>
        <w:t xml:space="preserve">, </w:t>
      </w:r>
    </w:p>
    <w:p w14:paraId="31DA3556" w14:textId="4056D40C" w:rsidR="00DF48D8" w:rsidRPr="00DF48D8" w:rsidRDefault="00DF48D8" w:rsidP="0047456D">
      <w:pPr>
        <w:pStyle w:val="Code"/>
        <w:rPr>
          <w:color w:val="000000"/>
          <w:lang w:val="en-GB" w:eastAsia="nl-BE"/>
        </w:rPr>
      </w:pPr>
      <w:r w:rsidRPr="0047456D">
        <w:rPr>
          <w:color w:val="2B91AF"/>
          <w:lang w:val="en-GB" w:eastAsia="nl-BE"/>
        </w:rPr>
        <w:t>StringComparison</w:t>
      </w:r>
      <w:r w:rsidRPr="00DF48D8">
        <w:rPr>
          <w:color w:val="000000"/>
          <w:lang w:val="en-GB" w:eastAsia="nl-BE"/>
        </w:rPr>
        <w:t>.InvariantCultureIgnoreCase))</w:t>
      </w:r>
    </w:p>
    <w:p w14:paraId="1B3CE848" w14:textId="77777777" w:rsidR="00DF48D8" w:rsidRPr="00DF48D8" w:rsidRDefault="00DF48D8" w:rsidP="0047456D">
      <w:pPr>
        <w:pStyle w:val="Code"/>
        <w:rPr>
          <w:color w:val="000000"/>
          <w:lang w:val="en-GB" w:eastAsia="nl-BE"/>
        </w:rPr>
      </w:pPr>
      <w:r w:rsidRPr="00DF48D8">
        <w:rPr>
          <w:color w:val="000000"/>
          <w:lang w:val="en-GB" w:eastAsia="nl-BE"/>
        </w:rPr>
        <w:t xml:space="preserve">        {</w:t>
      </w:r>
    </w:p>
    <w:p w14:paraId="0AA7C2F0" w14:textId="77777777" w:rsidR="00DF48D8" w:rsidRPr="00DF48D8" w:rsidRDefault="00DF48D8" w:rsidP="0047456D">
      <w:pPr>
        <w:pStyle w:val="Code"/>
        <w:rPr>
          <w:color w:val="000000"/>
          <w:lang w:val="en-GB" w:eastAsia="nl-BE"/>
        </w:rPr>
      </w:pPr>
      <w:r w:rsidRPr="00DF48D8">
        <w:rPr>
          <w:color w:val="000000"/>
          <w:lang w:val="en-GB" w:eastAsia="nl-BE"/>
        </w:rPr>
        <w:t xml:space="preserve">            </w:t>
      </w:r>
      <w:r w:rsidRPr="00DF48D8">
        <w:rPr>
          <w:color w:val="0000FF"/>
          <w:lang w:val="en-GB" w:eastAsia="nl-BE"/>
        </w:rPr>
        <w:t>return</w:t>
      </w:r>
      <w:r w:rsidRPr="00DF48D8">
        <w:rPr>
          <w:color w:val="000000"/>
          <w:lang w:val="en-GB" w:eastAsia="nl-BE"/>
        </w:rPr>
        <w:t xml:space="preserve"> </w:t>
      </w:r>
      <w:r w:rsidRPr="0047456D">
        <w:rPr>
          <w:color w:val="2B91AF"/>
          <w:lang w:val="en-GB" w:eastAsia="nl-BE"/>
        </w:rPr>
        <w:t>ValidationResult</w:t>
      </w:r>
      <w:r w:rsidRPr="00DF48D8">
        <w:rPr>
          <w:color w:val="000000"/>
          <w:lang w:val="en-GB" w:eastAsia="nl-BE"/>
        </w:rPr>
        <w:t>.Success;</w:t>
      </w:r>
    </w:p>
    <w:p w14:paraId="60EE2E2D" w14:textId="77777777" w:rsidR="00DF48D8" w:rsidRPr="00DF48D8" w:rsidRDefault="00DF48D8" w:rsidP="0047456D">
      <w:pPr>
        <w:pStyle w:val="Code"/>
        <w:rPr>
          <w:color w:val="000000"/>
          <w:lang w:val="en-GB" w:eastAsia="nl-BE"/>
        </w:rPr>
      </w:pPr>
      <w:r w:rsidRPr="00DF48D8">
        <w:rPr>
          <w:color w:val="000000"/>
          <w:lang w:val="en-GB" w:eastAsia="nl-BE"/>
        </w:rPr>
        <w:t xml:space="preserve">        }</w:t>
      </w:r>
    </w:p>
    <w:p w14:paraId="2C6E6F02" w14:textId="77777777" w:rsidR="00DF48D8" w:rsidRPr="00DF48D8" w:rsidRDefault="00DF48D8" w:rsidP="0047456D">
      <w:pPr>
        <w:pStyle w:val="Code"/>
        <w:rPr>
          <w:color w:val="000000"/>
          <w:lang w:val="en-GB" w:eastAsia="nl-BE"/>
        </w:rPr>
      </w:pPr>
    </w:p>
    <w:p w14:paraId="23A56077" w14:textId="77777777" w:rsidR="00DF48D8" w:rsidRPr="00DF48D8" w:rsidRDefault="00DF48D8" w:rsidP="0047456D">
      <w:pPr>
        <w:pStyle w:val="Code"/>
        <w:rPr>
          <w:color w:val="000000"/>
          <w:lang w:val="en-GB" w:eastAsia="nl-BE"/>
        </w:rPr>
      </w:pPr>
      <w:r w:rsidRPr="00DF48D8">
        <w:rPr>
          <w:color w:val="000000"/>
          <w:lang w:val="en-GB" w:eastAsia="nl-BE"/>
        </w:rPr>
        <w:t xml:space="preserve">        </w:t>
      </w:r>
      <w:r w:rsidRPr="00DF48D8">
        <w:rPr>
          <w:color w:val="0000FF"/>
          <w:lang w:val="en-GB" w:eastAsia="nl-BE"/>
        </w:rPr>
        <w:t>return</w:t>
      </w:r>
      <w:r w:rsidRPr="00DF48D8">
        <w:rPr>
          <w:color w:val="000000"/>
          <w:lang w:val="en-GB" w:eastAsia="nl-BE"/>
        </w:rPr>
        <w:t xml:space="preserve"> </w:t>
      </w:r>
      <w:r w:rsidRPr="00DF48D8">
        <w:rPr>
          <w:color w:val="0000FF"/>
          <w:lang w:val="en-GB" w:eastAsia="nl-BE"/>
        </w:rPr>
        <w:t>new</w:t>
      </w:r>
      <w:r w:rsidRPr="00DF48D8">
        <w:rPr>
          <w:color w:val="000000"/>
          <w:lang w:val="en-GB" w:eastAsia="nl-BE"/>
        </w:rPr>
        <w:t xml:space="preserve"> </w:t>
      </w:r>
      <w:r w:rsidRPr="0047456D">
        <w:rPr>
          <w:color w:val="2B91AF"/>
          <w:lang w:val="en-GB" w:eastAsia="nl-BE"/>
        </w:rPr>
        <w:t>ValidationResult</w:t>
      </w:r>
      <w:r w:rsidRPr="00DF48D8">
        <w:rPr>
          <w:color w:val="000000"/>
          <w:lang w:val="en-GB" w:eastAsia="nl-BE"/>
        </w:rPr>
        <w:t>(</w:t>
      </w:r>
      <w:r w:rsidRPr="00DF48D8">
        <w:rPr>
          <w:color w:val="A31515"/>
          <w:lang w:val="en-GB" w:eastAsia="nl-BE"/>
        </w:rPr>
        <w:t>"ISBN10 and ISBN13 do not match"</w:t>
      </w:r>
      <w:r w:rsidRPr="00DF48D8">
        <w:rPr>
          <w:color w:val="000000"/>
          <w:lang w:val="en-GB" w:eastAsia="nl-BE"/>
        </w:rPr>
        <w:t>);</w:t>
      </w:r>
    </w:p>
    <w:p w14:paraId="1A728CAD" w14:textId="77777777" w:rsidR="00DF48D8" w:rsidRDefault="00DF48D8" w:rsidP="0047456D">
      <w:pPr>
        <w:pStyle w:val="Code"/>
        <w:rPr>
          <w:color w:val="000000"/>
          <w:lang w:eastAsia="nl-BE"/>
        </w:rPr>
      </w:pPr>
      <w:r w:rsidRPr="00DF48D8">
        <w:rPr>
          <w:color w:val="000000"/>
          <w:lang w:val="en-GB" w:eastAsia="nl-BE"/>
        </w:rPr>
        <w:t xml:space="preserve">    </w:t>
      </w:r>
      <w:r>
        <w:rPr>
          <w:color w:val="000000"/>
          <w:lang w:eastAsia="nl-BE"/>
        </w:rPr>
        <w:t>}</w:t>
      </w:r>
    </w:p>
    <w:p w14:paraId="38E2AC27" w14:textId="0AEBC1C8" w:rsidR="00DF48D8" w:rsidRDefault="00DF48D8" w:rsidP="0047456D">
      <w:pPr>
        <w:pStyle w:val="Code"/>
        <w:rPr>
          <w:color w:val="000000"/>
          <w:lang w:eastAsia="nl-BE"/>
        </w:rPr>
      </w:pPr>
      <w:r>
        <w:rPr>
          <w:color w:val="000000"/>
          <w:lang w:eastAsia="nl-BE"/>
        </w:rPr>
        <w:t>}</w:t>
      </w:r>
    </w:p>
    <w:p w14:paraId="1175D99F" w14:textId="712A5292" w:rsidR="00DF48D8" w:rsidRDefault="00DF48D8" w:rsidP="00DF48D8">
      <w:pPr>
        <w:rPr>
          <w:rFonts w:ascii="Cascadia Mono" w:hAnsi="Cascadia Mono" w:cs="Cascadia Mono"/>
          <w:color w:val="000000"/>
          <w:sz w:val="19"/>
          <w:szCs w:val="19"/>
          <w:lang w:eastAsia="nl-BE"/>
        </w:rPr>
      </w:pPr>
    </w:p>
    <w:p w14:paraId="7FAE9283" w14:textId="7D11A72B" w:rsidR="00DF48D8" w:rsidRDefault="009A048B" w:rsidP="009A048B">
      <w:pPr>
        <w:rPr>
          <w:lang w:eastAsia="nl-BE"/>
        </w:rPr>
      </w:pPr>
      <w:r>
        <w:rPr>
          <w:lang w:eastAsia="nl-BE"/>
        </w:rPr>
        <w:t>Als we geen validatie errors hebben, geven we een ValidationResult.Success. In het andere geval geven we een foutboodschap</w:t>
      </w:r>
      <w:r w:rsidR="00C24A29">
        <w:rPr>
          <w:lang w:eastAsia="nl-BE"/>
        </w:rPr>
        <w:t>:</w:t>
      </w:r>
    </w:p>
    <w:p w14:paraId="29470F57" w14:textId="496A51EB" w:rsidR="00C24A29" w:rsidRDefault="00C24A29" w:rsidP="009A048B">
      <w:r w:rsidRPr="00C24A29">
        <w:rPr>
          <w:noProof/>
        </w:rPr>
        <w:drawing>
          <wp:inline distT="0" distB="0" distL="0" distR="0" wp14:anchorId="202F0671" wp14:editId="4716CFED">
            <wp:extent cx="4077053" cy="1623201"/>
            <wp:effectExtent l="0" t="0" r="0" b="0"/>
            <wp:docPr id="58" name="Afbeelding 5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Afbeelding 58" descr="Afbeelding met tekst&#10;&#10;Automatisch gegenereerde beschrijving"/>
                    <pic:cNvPicPr/>
                  </pic:nvPicPr>
                  <pic:blipFill>
                    <a:blip r:embed="rId52"/>
                    <a:stretch>
                      <a:fillRect/>
                    </a:stretch>
                  </pic:blipFill>
                  <pic:spPr>
                    <a:xfrm>
                      <a:off x="0" y="0"/>
                      <a:ext cx="4077053" cy="1623201"/>
                    </a:xfrm>
                    <a:prstGeom prst="rect">
                      <a:avLst/>
                    </a:prstGeom>
                  </pic:spPr>
                </pic:pic>
              </a:graphicData>
            </a:graphic>
          </wp:inline>
        </w:drawing>
      </w:r>
    </w:p>
    <w:p w14:paraId="0ED59238" w14:textId="32572CC3" w:rsidR="00A83B4A" w:rsidRDefault="00A83B4A" w:rsidP="009A048B"/>
    <w:p w14:paraId="555CF414" w14:textId="2BAD5CC9" w:rsidR="00A83B4A" w:rsidRDefault="00A83B4A" w:rsidP="009A048B">
      <w:r>
        <w:t>Als de velden wel correct ingevuld zijn, krijgen we ons nieuwe book te zien in de overzicht</w:t>
      </w:r>
      <w:r w:rsidR="00B41C48">
        <w:t xml:space="preserve"> </w:t>
      </w:r>
      <w:r>
        <w:t>lijst:</w:t>
      </w:r>
    </w:p>
    <w:p w14:paraId="3200FBB1" w14:textId="1A531A47" w:rsidR="00A83B4A" w:rsidRDefault="00A83B4A" w:rsidP="009A048B">
      <w:r w:rsidRPr="00A83B4A">
        <w:rPr>
          <w:noProof/>
        </w:rPr>
        <w:drawing>
          <wp:inline distT="0" distB="0" distL="0" distR="0" wp14:anchorId="38CF65DA" wp14:editId="7D6BEF31">
            <wp:extent cx="5731510" cy="821055"/>
            <wp:effectExtent l="0" t="0" r="2540" b="0"/>
            <wp:docPr id="59" name="Afbeelding 59" descr="Visuele weergave van het toegevoegde boek in de lij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Afbeelding 59" descr="Visuele weergave van het toegevoegde boek in de lijst"/>
                    <pic:cNvPicPr/>
                  </pic:nvPicPr>
                  <pic:blipFill>
                    <a:blip r:embed="rId53"/>
                    <a:stretch>
                      <a:fillRect/>
                    </a:stretch>
                  </pic:blipFill>
                  <pic:spPr>
                    <a:xfrm>
                      <a:off x="0" y="0"/>
                      <a:ext cx="5731510" cy="821055"/>
                    </a:xfrm>
                    <a:prstGeom prst="rect">
                      <a:avLst/>
                    </a:prstGeom>
                  </pic:spPr>
                </pic:pic>
              </a:graphicData>
            </a:graphic>
          </wp:inline>
        </w:drawing>
      </w:r>
    </w:p>
    <w:p w14:paraId="0123E705" w14:textId="59625A65" w:rsidR="002F1350" w:rsidRDefault="002F1350">
      <w:pPr>
        <w:spacing w:line="240" w:lineRule="auto"/>
        <w:jc w:val="left"/>
      </w:pPr>
      <w:r>
        <w:br w:type="page"/>
      </w:r>
    </w:p>
    <w:p w14:paraId="373BCA92" w14:textId="5B963972" w:rsidR="00F472F6" w:rsidRPr="00F472F6" w:rsidRDefault="002F1350" w:rsidP="00F472F6">
      <w:pPr>
        <w:pStyle w:val="Kop2"/>
      </w:pPr>
      <w:bookmarkStart w:id="70" w:name="_Toc106831735"/>
      <w:r>
        <w:lastRenderedPageBreak/>
        <w:t>Exceptions</w:t>
      </w:r>
      <w:bookmarkEnd w:id="70"/>
    </w:p>
    <w:p w14:paraId="6DED743B" w14:textId="701E85D4" w:rsidR="002F1350" w:rsidRDefault="00E036E0" w:rsidP="002F1350">
      <w:r>
        <w:t>Exceptions zijn fouten die ons programma smijt wanneer er onverwachte zaken gebeuren. Denk hierbij aan een databank die niet beschikbaar is, een fileserver die (tijdelijk) down is</w:t>
      </w:r>
      <w:r w:rsidR="001C11C9">
        <w:t xml:space="preserve">, </w:t>
      </w:r>
      <w:r w:rsidR="008B6884">
        <w:t>of andere uitzonderlijke fouten.</w:t>
      </w:r>
      <w:r w:rsidR="001C11C9">
        <w:t xml:space="preserve"> Exceptions geven vaak heel veel informatie over wat er precies </w:t>
      </w:r>
      <w:r w:rsidR="00AD6043">
        <w:t>gebeurd</w:t>
      </w:r>
      <w:r w:rsidR="001C11C9">
        <w:t xml:space="preserve"> is.</w:t>
      </w:r>
      <w:r w:rsidR="00AD6043">
        <w:t xml:space="preserve"> In ASP.NET Core MVC kunnen we makkelijk een exception </w:t>
      </w:r>
      <w:r w:rsidR="00100BE2">
        <w:t>creëren</w:t>
      </w:r>
      <w:r w:rsidR="00AD6043">
        <w:t xml:space="preserve">, door de Privacy view te deleten. Als we dan in onze applicatie </w:t>
      </w:r>
      <w:r w:rsidR="00100BE2">
        <w:t>naar deze view willen navigeren, krijgen we volgende fout:</w:t>
      </w:r>
    </w:p>
    <w:p w14:paraId="6706BED2" w14:textId="0BA74277" w:rsidR="00100BE2" w:rsidRDefault="00393F4C" w:rsidP="002F1350">
      <w:r w:rsidRPr="00393F4C">
        <w:rPr>
          <w:noProof/>
        </w:rPr>
        <w:drawing>
          <wp:inline distT="0" distB="0" distL="0" distR="0" wp14:anchorId="2AAD7718" wp14:editId="6D507145">
            <wp:extent cx="5731510" cy="1623695"/>
            <wp:effectExtent l="0" t="0" r="2540" b="0"/>
            <wp:docPr id="60" name="Afbeelding 6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fbeelding 60" descr="Afbeelding met tekst&#10;&#10;Automatisch gegenereerde beschrijving"/>
                    <pic:cNvPicPr/>
                  </pic:nvPicPr>
                  <pic:blipFill>
                    <a:blip r:embed="rId54"/>
                    <a:stretch>
                      <a:fillRect/>
                    </a:stretch>
                  </pic:blipFill>
                  <pic:spPr>
                    <a:xfrm>
                      <a:off x="0" y="0"/>
                      <a:ext cx="5731510" cy="1623695"/>
                    </a:xfrm>
                    <a:prstGeom prst="rect">
                      <a:avLst/>
                    </a:prstGeom>
                  </pic:spPr>
                </pic:pic>
              </a:graphicData>
            </a:graphic>
          </wp:inline>
        </w:drawing>
      </w:r>
    </w:p>
    <w:p w14:paraId="6F70840E" w14:textId="77777777" w:rsidR="00393F4C" w:rsidRDefault="00393F4C" w:rsidP="002F1350"/>
    <w:p w14:paraId="3566F7A2" w14:textId="15C0F8E8" w:rsidR="00393F4C" w:rsidRDefault="00393F4C" w:rsidP="002F1350">
      <w:r>
        <w:t xml:space="preserve">Het detail van fouten dat we hier zien noemen de stacktrace. </w:t>
      </w:r>
      <w:r w:rsidR="00A77CC0">
        <w:t>We krijgen informatie van wat er precies misloopt</w:t>
      </w:r>
      <w:r w:rsidR="0075664A">
        <w:t xml:space="preserve"> en waar deze fout opgetreden is. Zeer handig voor ons als programmeur, maar een eindgebruiker is hier natuurlijk niets mee. We gaan dus een onderscheid moeten maken in hoe we exceptions weergeven. We hebben de functionele fout, die getoond wordt aan de gebruiker en de technische fout, die de programmeur nodig heeft om het euvel te corrigeren.</w:t>
      </w:r>
    </w:p>
    <w:p w14:paraId="4E60BDA7" w14:textId="77777777" w:rsidR="00996DE3" w:rsidRDefault="00996DE3" w:rsidP="002F1350"/>
    <w:p w14:paraId="02287E7F" w14:textId="77777777" w:rsidR="00E836F9" w:rsidRDefault="00996DE3" w:rsidP="00973E64">
      <w:r>
        <w:t>We gaan werken met een eigen API</w:t>
      </w:r>
      <w:r w:rsidR="009E2C53">
        <w:t xml:space="preserve"> </w:t>
      </w:r>
      <w:r>
        <w:t xml:space="preserve">om te kijken wat er gebeurt als deze down gaat (gezien we dit makkelijk zelf kunnen controleren). </w:t>
      </w:r>
    </w:p>
    <w:tbl>
      <w:tblPr>
        <w:tblStyle w:val="TableGrid-GreyHeader1"/>
        <w:tblW w:w="9072" w:type="dxa"/>
        <w:tblInd w:w="-5" w:type="dxa"/>
        <w:tblBorders>
          <w:top w:val="none" w:sz="0" w:space="0" w:color="auto"/>
          <w:left w:val="none" w:sz="0" w:space="0" w:color="auto"/>
          <w:bottom w:val="none" w:sz="0" w:space="0" w:color="auto"/>
          <w:right w:val="none" w:sz="0" w:space="0" w:color="auto"/>
          <w:insideV w:val="none" w:sz="0" w:space="0" w:color="auto"/>
        </w:tblBorders>
        <w:tblLayout w:type="fixed"/>
        <w:tblCellMar>
          <w:top w:w="108" w:type="dxa"/>
          <w:bottom w:w="108" w:type="dxa"/>
        </w:tblCellMar>
        <w:tblLook w:val="04A0" w:firstRow="1" w:lastRow="0" w:firstColumn="1" w:lastColumn="0" w:noHBand="0" w:noVBand="1"/>
      </w:tblPr>
      <w:tblGrid>
        <w:gridCol w:w="1276"/>
        <w:gridCol w:w="7796"/>
      </w:tblGrid>
      <w:tr w:rsidR="00DA0811" w:rsidRPr="00AD1150" w14:paraId="2B6CE88A" w14:textId="77777777" w:rsidTr="001C595C">
        <w:trPr>
          <w:trHeight w:val="397"/>
        </w:trPr>
        <w:tc>
          <w:tcPr>
            <w:tcW w:w="1276" w:type="dxa"/>
            <w:shd w:val="clear" w:color="auto" w:fill="auto"/>
          </w:tcPr>
          <w:p w14:paraId="25C8D8A6" w14:textId="77777777" w:rsidR="00DA0811" w:rsidRPr="003F53DB" w:rsidRDefault="00DA0811" w:rsidP="001C595C">
            <w:pPr>
              <w:jc w:val="center"/>
              <w:rPr>
                <w:lang w:val="nl-BE" w:eastAsia="en-GB"/>
              </w:rPr>
            </w:pPr>
            <w:r w:rsidRPr="0036164B">
              <w:rPr>
                <w:noProof/>
                <w:szCs w:val="22"/>
                <w:lang w:eastAsia="en-GB"/>
              </w:rPr>
              <w:drawing>
                <wp:inline distT="0" distB="0" distL="0" distR="0" wp14:anchorId="0C21B021" wp14:editId="036EAC19">
                  <wp:extent cx="360000" cy="360000"/>
                  <wp:effectExtent l="0" t="0" r="2540" b="2540"/>
                  <wp:docPr id="40" name="Picture 68" descr="Icon&#10;&#10;Description automatically generated">
                    <a:extLst xmlns:a="http://schemas.openxmlformats.org/drawingml/2006/main">
                      <a:ext uri="{FF2B5EF4-FFF2-40B4-BE49-F238E27FC236}">
                        <a16:creationId xmlns:a16="http://schemas.microsoft.com/office/drawing/2014/main" id="{E2420161-A894-4238-9328-8E4B97EFDB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8" descr="Icon&#10;&#10;Description automatically generated">
                            <a:extLst>
                              <a:ext uri="{FF2B5EF4-FFF2-40B4-BE49-F238E27FC236}">
                                <a16:creationId xmlns:a16="http://schemas.microsoft.com/office/drawing/2014/main" id="{E2420161-A894-4238-9328-8E4B97EFDBB4}"/>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7796" w:type="dxa"/>
            <w:shd w:val="clear" w:color="auto" w:fill="F2F2F2" w:themeFill="background1" w:themeFillShade="F2"/>
          </w:tcPr>
          <w:p w14:paraId="1ACB3B33" w14:textId="77777777" w:rsidR="00DA0811" w:rsidRDefault="00DA0811" w:rsidP="001C595C">
            <w:pPr>
              <w:rPr>
                <w:lang w:val="nl-BE"/>
              </w:rPr>
            </w:pPr>
            <w:r>
              <w:rPr>
                <w:lang w:val="nl-BE"/>
              </w:rPr>
              <w:t xml:space="preserve">De code dat we hier demonstreren vindt u onder onder solution </w:t>
            </w:r>
            <w:r w:rsidRPr="00DA0811">
              <w:rPr>
                <w:b/>
                <w:bCs/>
                <w:lang w:val="nl-BE"/>
              </w:rPr>
              <w:t>Ucll.OOD.Exceptions</w:t>
            </w:r>
            <w:r>
              <w:rPr>
                <w:lang w:val="nl-BE"/>
              </w:rPr>
              <w:t xml:space="preserve">. Deze solution bevat twee projecten: </w:t>
            </w:r>
          </w:p>
          <w:p w14:paraId="01AAE61A" w14:textId="5CDDCF7F" w:rsidR="00DA0811" w:rsidRPr="00DA0811" w:rsidRDefault="00067ABA" w:rsidP="00DA0811">
            <w:pPr>
              <w:pStyle w:val="Lijstalinea"/>
              <w:numPr>
                <w:ilvl w:val="0"/>
                <w:numId w:val="41"/>
              </w:numPr>
              <w:rPr>
                <w:b/>
                <w:bCs/>
              </w:rPr>
            </w:pPr>
            <w:r w:rsidRPr="00067ABA">
              <w:rPr>
                <w:b/>
                <w:bCs/>
              </w:rPr>
              <w:t>Ucll.OOD.Exceptions</w:t>
            </w:r>
            <w:r>
              <w:rPr>
                <w:b/>
                <w:bCs/>
              </w:rPr>
              <w:t xml:space="preserve"> </w:t>
            </w:r>
            <w:r w:rsidRPr="00067ABA">
              <w:t xml:space="preserve">– een </w:t>
            </w:r>
            <w:r w:rsidR="00DA0811" w:rsidRPr="00067ABA">
              <w:t>ASP.NET Core Web App MVC project</w:t>
            </w:r>
          </w:p>
          <w:p w14:paraId="144A2D5E" w14:textId="58D53343" w:rsidR="00DA0811" w:rsidRPr="00E11CD7" w:rsidRDefault="00E11CD7" w:rsidP="00DA0811">
            <w:pPr>
              <w:pStyle w:val="Lijstalinea"/>
              <w:numPr>
                <w:ilvl w:val="0"/>
                <w:numId w:val="41"/>
              </w:numPr>
            </w:pPr>
            <w:r w:rsidRPr="00E11CD7">
              <w:rPr>
                <w:b/>
                <w:bCs/>
              </w:rPr>
              <w:t>MyExampleAPI</w:t>
            </w:r>
            <w:r w:rsidRPr="00E11CD7">
              <w:t xml:space="preserve"> - </w:t>
            </w:r>
            <w:r w:rsidR="00DA0811" w:rsidRPr="00E11CD7">
              <w:t>ASP.NET Core Web API</w:t>
            </w:r>
            <w:r>
              <w:t xml:space="preserve"> project</w:t>
            </w:r>
          </w:p>
          <w:p w14:paraId="252C3152" w14:textId="2712E440" w:rsidR="00DA0811" w:rsidRPr="00E11CD7" w:rsidRDefault="00DA0811" w:rsidP="001C595C">
            <w:pPr>
              <w:rPr>
                <w:lang w:val="en-GB"/>
              </w:rPr>
            </w:pPr>
          </w:p>
        </w:tc>
      </w:tr>
    </w:tbl>
    <w:p w14:paraId="17E0CA98" w14:textId="77777777" w:rsidR="00DA0811" w:rsidRPr="00E11CD7" w:rsidRDefault="00DA0811" w:rsidP="00973E64">
      <w:pPr>
        <w:rPr>
          <w:lang w:val="en-GB"/>
        </w:rPr>
      </w:pPr>
    </w:p>
    <w:p w14:paraId="708F04C2" w14:textId="77777777" w:rsidR="00CF7E02" w:rsidRPr="00572BBC" w:rsidRDefault="00CF7E02" w:rsidP="00CF7E02">
      <w:pPr>
        <w:rPr>
          <w:lang w:val="en-GB"/>
        </w:rPr>
      </w:pPr>
    </w:p>
    <w:p w14:paraId="63FFE6E6" w14:textId="21A8A67E" w:rsidR="00CF7E02" w:rsidRDefault="00CF7E02" w:rsidP="00CF7E02">
      <w:r>
        <w:lastRenderedPageBreak/>
        <w:t xml:space="preserve">Ons </w:t>
      </w:r>
      <w:r w:rsidR="002709C6">
        <w:t>MVC-project</w:t>
      </w:r>
      <w:r>
        <w:t xml:space="preserve"> gaat een service hebben die de API aanspreekt. </w:t>
      </w:r>
      <w:r w:rsidR="002709C6">
        <w:t>Wanneer onze API bereikbaar is, krijgen we volgende resultaat:</w:t>
      </w:r>
    </w:p>
    <w:p w14:paraId="747CC82E" w14:textId="3FD268E3" w:rsidR="002709C6" w:rsidRDefault="00DC0D0A" w:rsidP="00CF7E02">
      <w:r w:rsidRPr="00DC0D0A">
        <w:rPr>
          <w:noProof/>
        </w:rPr>
        <w:drawing>
          <wp:inline distT="0" distB="0" distL="0" distR="0" wp14:anchorId="060EA123" wp14:editId="6E9969EA">
            <wp:extent cx="5731510" cy="1856740"/>
            <wp:effectExtent l="0" t="0" r="2540" b="0"/>
            <wp:docPr id="1276047360" name="Afbeelding 1276047360"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47360" name="Afbeelding 1276047360" descr="Afbeelding met tafel&#10;&#10;Automatisch gegenereerde beschrijving"/>
                    <pic:cNvPicPr/>
                  </pic:nvPicPr>
                  <pic:blipFill>
                    <a:blip r:embed="rId55"/>
                    <a:stretch>
                      <a:fillRect/>
                    </a:stretch>
                  </pic:blipFill>
                  <pic:spPr>
                    <a:xfrm>
                      <a:off x="0" y="0"/>
                      <a:ext cx="5731510" cy="1856740"/>
                    </a:xfrm>
                    <a:prstGeom prst="rect">
                      <a:avLst/>
                    </a:prstGeom>
                  </pic:spPr>
                </pic:pic>
              </a:graphicData>
            </a:graphic>
          </wp:inline>
        </w:drawing>
      </w:r>
    </w:p>
    <w:p w14:paraId="0C4EDB49" w14:textId="55AD2B70" w:rsidR="00DC0D0A" w:rsidRDefault="00F53501" w:rsidP="00CF7E02">
      <w:r>
        <w:t>(</w:t>
      </w:r>
      <w:r w:rsidR="00466793">
        <w:t>Het</w:t>
      </w:r>
      <w:r>
        <w:t xml:space="preserve"> WeatherForecast voorbeeld is voorbeeld code die automatisch aangemaakt wordt bij het aanmaken van een </w:t>
      </w:r>
      <w:r w:rsidR="00626F21">
        <w:t>API-project</w:t>
      </w:r>
      <w:r>
        <w:t>)</w:t>
      </w:r>
    </w:p>
    <w:p w14:paraId="0596C6DC" w14:textId="77777777" w:rsidR="00F53501" w:rsidRDefault="00F53501" w:rsidP="00CF7E02"/>
    <w:p w14:paraId="3119B33E" w14:textId="099821A9" w:rsidR="002709C6" w:rsidRDefault="002709C6" w:rsidP="00CF7E02">
      <w:r>
        <w:t>Als dit echter niet het geval is, krijgen we een exception:</w:t>
      </w:r>
    </w:p>
    <w:p w14:paraId="124FEF1B" w14:textId="3F502947" w:rsidR="002709C6" w:rsidRDefault="002709C6" w:rsidP="00CF7E02">
      <w:r w:rsidRPr="002709C6">
        <w:rPr>
          <w:noProof/>
        </w:rPr>
        <w:drawing>
          <wp:inline distT="0" distB="0" distL="0" distR="0" wp14:anchorId="014C5F90" wp14:editId="3295510B">
            <wp:extent cx="5731510" cy="1991360"/>
            <wp:effectExtent l="0" t="0" r="2540" b="8890"/>
            <wp:docPr id="63" name="Afbeelding 6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fbeelding 63" descr="Afbeelding met tekst&#10;&#10;Automatisch gegenereerde beschrijving"/>
                    <pic:cNvPicPr/>
                  </pic:nvPicPr>
                  <pic:blipFill>
                    <a:blip r:embed="rId56"/>
                    <a:stretch>
                      <a:fillRect/>
                    </a:stretch>
                  </pic:blipFill>
                  <pic:spPr>
                    <a:xfrm>
                      <a:off x="0" y="0"/>
                      <a:ext cx="5731510" cy="1991360"/>
                    </a:xfrm>
                    <a:prstGeom prst="rect">
                      <a:avLst/>
                    </a:prstGeom>
                  </pic:spPr>
                </pic:pic>
              </a:graphicData>
            </a:graphic>
          </wp:inline>
        </w:drawing>
      </w:r>
    </w:p>
    <w:p w14:paraId="5D00FDB0" w14:textId="71A03388" w:rsidR="00C90EBC" w:rsidRDefault="00626F21" w:rsidP="00CF7E02">
      <w:r>
        <w:t>We kunnen beide projecten tegelijkertijd opstarten via de solution properties:</w:t>
      </w:r>
    </w:p>
    <w:p w14:paraId="70482663" w14:textId="06412972" w:rsidR="00626F21" w:rsidRDefault="009D0E44" w:rsidP="00CF7E02">
      <w:r w:rsidRPr="009D0E44">
        <w:rPr>
          <w:noProof/>
        </w:rPr>
        <w:drawing>
          <wp:inline distT="0" distB="0" distL="0" distR="0" wp14:anchorId="0CDFA221" wp14:editId="1FC3ECE9">
            <wp:extent cx="5731510" cy="2017395"/>
            <wp:effectExtent l="0" t="0" r="2540" b="1905"/>
            <wp:docPr id="1276047364" name="Afbeelding 127604736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47364" name="Afbeelding 1276047364" descr="Afbeelding met tekst&#10;&#10;Automatisch gegenereerde beschrijving"/>
                    <pic:cNvPicPr/>
                  </pic:nvPicPr>
                  <pic:blipFill>
                    <a:blip r:embed="rId57"/>
                    <a:stretch>
                      <a:fillRect/>
                    </a:stretch>
                  </pic:blipFill>
                  <pic:spPr>
                    <a:xfrm>
                      <a:off x="0" y="0"/>
                      <a:ext cx="5731510" cy="2017395"/>
                    </a:xfrm>
                    <a:prstGeom prst="rect">
                      <a:avLst/>
                    </a:prstGeom>
                  </pic:spPr>
                </pic:pic>
              </a:graphicData>
            </a:graphic>
          </wp:inline>
        </w:drawing>
      </w:r>
    </w:p>
    <w:p w14:paraId="36AE6B43" w14:textId="77777777" w:rsidR="009D0E44" w:rsidRDefault="009D0E44" w:rsidP="00CF7E02"/>
    <w:p w14:paraId="60BA928E" w14:textId="7B230A6F" w:rsidR="009D0E44" w:rsidRDefault="009D0E44" w:rsidP="00CF7E02">
      <w:r>
        <w:lastRenderedPageBreak/>
        <w:t xml:space="preserve">Als we dan in de Program.cs van ons </w:t>
      </w:r>
      <w:r w:rsidR="00E21A9D">
        <w:t>api</w:t>
      </w:r>
      <w:r>
        <w:t xml:space="preserve">-project een </w:t>
      </w:r>
      <w:r w:rsidR="00151C95">
        <w:t>Thread.Sleep toevoegen, kunnen wij zien hoe het programma reageert op een tijdelijke uitval.</w:t>
      </w:r>
      <w:r w:rsidR="00E0404C">
        <w:t xml:space="preserve"> Doordat er een 10 seconden verschil is, zien we eerst </w:t>
      </w:r>
      <w:r w:rsidR="00E21A9D">
        <w:t>het gedrag wanneer onze api niet beschikbaar is. Zodra dat ons api-project opgestart is, kunnen we onze index van het andere project vernieuwen en zien we de correcte resultaten.</w:t>
      </w:r>
    </w:p>
    <w:p w14:paraId="503ABABF" w14:textId="06573A6E" w:rsidR="000064D6" w:rsidRDefault="000064D6" w:rsidP="00CF7E02"/>
    <w:p w14:paraId="4A60D71A" w14:textId="7B70F40A" w:rsidR="000064D6" w:rsidRDefault="000064D6" w:rsidP="00CF7E02">
      <w:r>
        <w:t>We bespreken het feit dat de api er soms heel tijdelijk uitligt met business. Voor hen maakt het niet uit dat de site er langer over doet om de resultaten te laden. We zullen dus enkele keren proberen om de resultaten op te halen</w:t>
      </w:r>
      <w:r w:rsidR="008B55D9">
        <w:t xml:space="preserve">, en pas wanneer dit na </w:t>
      </w:r>
      <w:r w:rsidR="00C71BC6">
        <w:t>20 seconden niet lukt, zullen we een foutmelding geven.</w:t>
      </w:r>
      <w:r w:rsidR="00D82FC4">
        <w:t xml:space="preserve"> We gaan dus onze ApiService aanpassen om deze functionaliteit toe te voegen:</w:t>
      </w:r>
    </w:p>
    <w:p w14:paraId="725AF7B2" w14:textId="77777777" w:rsidR="00D82FC4" w:rsidRDefault="00D82FC4" w:rsidP="00CF7E02"/>
    <w:p w14:paraId="60CF21A6" w14:textId="77777777" w:rsidR="002E76DC" w:rsidRPr="002E76DC" w:rsidRDefault="002E76DC" w:rsidP="000062F2">
      <w:pPr>
        <w:pStyle w:val="Code"/>
        <w:rPr>
          <w:lang w:val="en-GB" w:eastAsia="nl-BE"/>
        </w:rPr>
      </w:pPr>
      <w:r w:rsidRPr="00377303">
        <w:rPr>
          <w:lang w:eastAsia="nl-BE"/>
        </w:rPr>
        <w:t xml:space="preserve">    </w:t>
      </w:r>
      <w:r w:rsidRPr="002E76DC">
        <w:rPr>
          <w:color w:val="0000FF"/>
          <w:lang w:val="en-GB" w:eastAsia="nl-BE"/>
        </w:rPr>
        <w:t>public</w:t>
      </w:r>
      <w:r w:rsidRPr="002E76DC">
        <w:rPr>
          <w:lang w:val="en-GB" w:eastAsia="nl-BE"/>
        </w:rPr>
        <w:t xml:space="preserve"> </w:t>
      </w:r>
      <w:r w:rsidRPr="002E76DC">
        <w:rPr>
          <w:color w:val="0000FF"/>
          <w:lang w:val="en-GB" w:eastAsia="nl-BE"/>
        </w:rPr>
        <w:t>async</w:t>
      </w:r>
      <w:r w:rsidRPr="002E76DC">
        <w:rPr>
          <w:lang w:val="en-GB" w:eastAsia="nl-BE"/>
        </w:rPr>
        <w:t xml:space="preserve"> </w:t>
      </w:r>
      <w:r w:rsidRPr="002E76DC">
        <w:rPr>
          <w:color w:val="2B91AF"/>
          <w:lang w:val="en-GB" w:eastAsia="nl-BE"/>
        </w:rPr>
        <w:t>Task</w:t>
      </w:r>
      <w:r w:rsidRPr="002E76DC">
        <w:rPr>
          <w:lang w:val="en-GB" w:eastAsia="nl-BE"/>
        </w:rPr>
        <w:t>&lt;</w:t>
      </w:r>
      <w:r w:rsidRPr="002E76DC">
        <w:rPr>
          <w:color w:val="2B91AF"/>
          <w:lang w:val="en-GB" w:eastAsia="nl-BE"/>
        </w:rPr>
        <w:t>IEnumerable</w:t>
      </w:r>
      <w:r w:rsidRPr="002E76DC">
        <w:rPr>
          <w:lang w:val="en-GB" w:eastAsia="nl-BE"/>
        </w:rPr>
        <w:t>&lt;</w:t>
      </w:r>
      <w:r w:rsidRPr="002E76DC">
        <w:rPr>
          <w:color w:val="2B91AF"/>
          <w:lang w:val="en-GB" w:eastAsia="nl-BE"/>
        </w:rPr>
        <w:t>WeatherForecast</w:t>
      </w:r>
      <w:r w:rsidRPr="002E76DC">
        <w:rPr>
          <w:lang w:val="en-GB" w:eastAsia="nl-BE"/>
        </w:rPr>
        <w:t>&gt;&gt; GetWeatherForecastAsync()</w:t>
      </w:r>
    </w:p>
    <w:p w14:paraId="054AB666" w14:textId="77777777" w:rsidR="002E76DC" w:rsidRPr="002E76DC" w:rsidRDefault="002E76DC" w:rsidP="000062F2">
      <w:pPr>
        <w:pStyle w:val="Code"/>
        <w:rPr>
          <w:lang w:val="en-GB" w:eastAsia="nl-BE"/>
        </w:rPr>
      </w:pPr>
      <w:r w:rsidRPr="002E76DC">
        <w:rPr>
          <w:lang w:val="en-GB" w:eastAsia="nl-BE"/>
        </w:rPr>
        <w:t xml:space="preserve">    {</w:t>
      </w:r>
    </w:p>
    <w:p w14:paraId="1E441969" w14:textId="77777777" w:rsidR="002E76DC" w:rsidRPr="002E76DC" w:rsidRDefault="002E76DC" w:rsidP="000062F2">
      <w:pPr>
        <w:pStyle w:val="Code"/>
        <w:rPr>
          <w:lang w:val="en-GB" w:eastAsia="nl-BE"/>
        </w:rPr>
      </w:pPr>
      <w:r w:rsidRPr="002E76DC">
        <w:rPr>
          <w:lang w:val="en-GB" w:eastAsia="nl-BE"/>
        </w:rPr>
        <w:t xml:space="preserve">        </w:t>
      </w:r>
      <w:r w:rsidRPr="002E76DC">
        <w:rPr>
          <w:color w:val="2B91AF"/>
          <w:lang w:val="en-GB" w:eastAsia="nl-BE"/>
        </w:rPr>
        <w:t>HttpClient</w:t>
      </w:r>
      <w:r w:rsidRPr="002E76DC">
        <w:rPr>
          <w:lang w:val="en-GB" w:eastAsia="nl-BE"/>
        </w:rPr>
        <w:t xml:space="preserve"> client = </w:t>
      </w:r>
      <w:r w:rsidRPr="002E76DC">
        <w:rPr>
          <w:color w:val="0000FF"/>
          <w:lang w:val="en-GB" w:eastAsia="nl-BE"/>
        </w:rPr>
        <w:t>new</w:t>
      </w:r>
      <w:r w:rsidRPr="002E76DC">
        <w:rPr>
          <w:lang w:val="en-GB" w:eastAsia="nl-BE"/>
        </w:rPr>
        <w:t xml:space="preserve"> </w:t>
      </w:r>
      <w:r w:rsidRPr="002E76DC">
        <w:rPr>
          <w:color w:val="2B91AF"/>
          <w:lang w:val="en-GB" w:eastAsia="nl-BE"/>
        </w:rPr>
        <w:t>HttpClient</w:t>
      </w:r>
      <w:r w:rsidRPr="002E76DC">
        <w:rPr>
          <w:lang w:val="en-GB" w:eastAsia="nl-BE"/>
        </w:rPr>
        <w:t>();</w:t>
      </w:r>
    </w:p>
    <w:p w14:paraId="358F8705" w14:textId="77777777" w:rsidR="002E76DC" w:rsidRPr="002E76DC" w:rsidRDefault="002E76DC" w:rsidP="000062F2">
      <w:pPr>
        <w:pStyle w:val="Code"/>
        <w:rPr>
          <w:lang w:val="en-GB" w:eastAsia="nl-BE"/>
        </w:rPr>
      </w:pPr>
      <w:r w:rsidRPr="002E76DC">
        <w:rPr>
          <w:lang w:val="en-GB" w:eastAsia="nl-BE"/>
        </w:rPr>
        <w:t xml:space="preserve">        </w:t>
      </w:r>
      <w:r w:rsidRPr="002E76DC">
        <w:rPr>
          <w:color w:val="2B91AF"/>
          <w:lang w:val="en-GB" w:eastAsia="nl-BE"/>
        </w:rPr>
        <w:t>HttpResponseMessage</w:t>
      </w:r>
      <w:r w:rsidRPr="002E76DC">
        <w:rPr>
          <w:lang w:val="en-GB" w:eastAsia="nl-BE"/>
        </w:rPr>
        <w:t xml:space="preserve"> response;</w:t>
      </w:r>
    </w:p>
    <w:p w14:paraId="5E3B954B" w14:textId="77777777" w:rsidR="002E76DC" w:rsidRPr="002E76DC" w:rsidRDefault="002E76DC" w:rsidP="000062F2">
      <w:pPr>
        <w:pStyle w:val="Code"/>
        <w:rPr>
          <w:lang w:val="en-GB" w:eastAsia="nl-BE"/>
        </w:rPr>
      </w:pPr>
    </w:p>
    <w:p w14:paraId="2EDB4D37" w14:textId="77777777" w:rsidR="002E76DC" w:rsidRPr="002E76DC" w:rsidRDefault="002E76DC" w:rsidP="000062F2">
      <w:pPr>
        <w:pStyle w:val="Code"/>
        <w:rPr>
          <w:lang w:val="en-GB" w:eastAsia="nl-BE"/>
        </w:rPr>
      </w:pPr>
      <w:r w:rsidRPr="002E76DC">
        <w:rPr>
          <w:lang w:val="en-GB" w:eastAsia="nl-BE"/>
        </w:rPr>
        <w:t xml:space="preserve">        </w:t>
      </w:r>
      <w:r w:rsidRPr="002E76DC">
        <w:rPr>
          <w:color w:val="0000FF"/>
          <w:lang w:val="en-GB" w:eastAsia="nl-BE"/>
        </w:rPr>
        <w:t>while</w:t>
      </w:r>
      <w:r w:rsidRPr="002E76DC">
        <w:rPr>
          <w:lang w:val="en-GB" w:eastAsia="nl-BE"/>
        </w:rPr>
        <w:t xml:space="preserve"> (</w:t>
      </w:r>
      <w:r w:rsidRPr="002E76DC">
        <w:rPr>
          <w:color w:val="0000FF"/>
          <w:lang w:val="en-GB" w:eastAsia="nl-BE"/>
        </w:rPr>
        <w:t>true</w:t>
      </w:r>
      <w:r w:rsidRPr="002E76DC">
        <w:rPr>
          <w:lang w:val="en-GB" w:eastAsia="nl-BE"/>
        </w:rPr>
        <w:t>)</w:t>
      </w:r>
    </w:p>
    <w:p w14:paraId="2E2E1132" w14:textId="77777777" w:rsidR="002E76DC" w:rsidRPr="002E76DC" w:rsidRDefault="002E76DC" w:rsidP="000062F2">
      <w:pPr>
        <w:pStyle w:val="Code"/>
        <w:rPr>
          <w:lang w:val="en-GB" w:eastAsia="nl-BE"/>
        </w:rPr>
      </w:pPr>
      <w:r w:rsidRPr="002E76DC">
        <w:rPr>
          <w:lang w:val="en-GB" w:eastAsia="nl-BE"/>
        </w:rPr>
        <w:t xml:space="preserve">        {</w:t>
      </w:r>
    </w:p>
    <w:p w14:paraId="38567951" w14:textId="77777777" w:rsidR="002E76DC" w:rsidRPr="002E76DC" w:rsidRDefault="002E76DC" w:rsidP="000062F2">
      <w:pPr>
        <w:pStyle w:val="Code"/>
        <w:rPr>
          <w:lang w:val="en-GB" w:eastAsia="nl-BE"/>
        </w:rPr>
      </w:pPr>
      <w:r w:rsidRPr="002E76DC">
        <w:rPr>
          <w:lang w:val="en-GB" w:eastAsia="nl-BE"/>
        </w:rPr>
        <w:t xml:space="preserve">            </w:t>
      </w:r>
      <w:r w:rsidRPr="002E76DC">
        <w:rPr>
          <w:color w:val="0000FF"/>
          <w:lang w:val="en-GB" w:eastAsia="nl-BE"/>
        </w:rPr>
        <w:t>try</w:t>
      </w:r>
    </w:p>
    <w:p w14:paraId="7DA182A6" w14:textId="77777777" w:rsidR="002E76DC" w:rsidRDefault="002E76DC" w:rsidP="000062F2">
      <w:pPr>
        <w:pStyle w:val="Code"/>
        <w:rPr>
          <w:lang w:val="en-GB" w:eastAsia="nl-BE"/>
        </w:rPr>
      </w:pPr>
      <w:r w:rsidRPr="002E76DC">
        <w:rPr>
          <w:lang w:val="en-GB" w:eastAsia="nl-BE"/>
        </w:rPr>
        <w:t xml:space="preserve">            {</w:t>
      </w:r>
    </w:p>
    <w:p w14:paraId="79553AD4" w14:textId="083047E4" w:rsidR="002E76DC" w:rsidRDefault="002E76DC" w:rsidP="000062F2">
      <w:pPr>
        <w:pStyle w:val="Code"/>
        <w:rPr>
          <w:lang w:val="en-GB" w:eastAsia="nl-BE"/>
        </w:rPr>
      </w:pPr>
      <w:r>
        <w:rPr>
          <w:lang w:val="en-GB" w:eastAsia="nl-BE"/>
        </w:rPr>
        <w:t xml:space="preserve">   </w:t>
      </w:r>
      <w:r w:rsidRPr="002E76DC">
        <w:rPr>
          <w:lang w:val="en-GB" w:eastAsia="nl-BE"/>
        </w:rPr>
        <w:t xml:space="preserve">response = </w:t>
      </w:r>
      <w:r w:rsidRPr="002E76DC">
        <w:rPr>
          <w:color w:val="0000FF"/>
          <w:lang w:val="en-GB" w:eastAsia="nl-BE"/>
        </w:rPr>
        <w:t>await</w:t>
      </w:r>
      <w:r w:rsidRPr="002E76DC">
        <w:rPr>
          <w:lang w:val="en-GB" w:eastAsia="nl-BE"/>
        </w:rPr>
        <w:t xml:space="preserve"> </w:t>
      </w:r>
    </w:p>
    <w:p w14:paraId="7FCB30B6" w14:textId="002728CF" w:rsidR="002E76DC" w:rsidRPr="002E76DC" w:rsidRDefault="002E76DC" w:rsidP="000062F2">
      <w:pPr>
        <w:pStyle w:val="Code"/>
        <w:rPr>
          <w:lang w:val="en-GB" w:eastAsia="nl-BE"/>
        </w:rPr>
      </w:pPr>
      <w:r w:rsidRPr="002E76DC">
        <w:rPr>
          <w:lang w:val="en-GB" w:eastAsia="nl-BE"/>
        </w:rPr>
        <w:t>client.GetAsync(</w:t>
      </w:r>
      <w:r w:rsidRPr="002E76DC">
        <w:rPr>
          <w:color w:val="A31515"/>
          <w:lang w:val="en-GB" w:eastAsia="nl-BE"/>
        </w:rPr>
        <w:t>"https://localhost:7067/WeatherForecast"</w:t>
      </w:r>
      <w:r w:rsidRPr="002E76DC">
        <w:rPr>
          <w:lang w:val="en-GB" w:eastAsia="nl-BE"/>
        </w:rPr>
        <w:t>);</w:t>
      </w:r>
    </w:p>
    <w:p w14:paraId="3118BCFD" w14:textId="77777777" w:rsidR="002E76DC" w:rsidRPr="002E76DC" w:rsidRDefault="002E76DC" w:rsidP="000062F2">
      <w:pPr>
        <w:pStyle w:val="Code"/>
        <w:rPr>
          <w:lang w:val="en-GB" w:eastAsia="nl-BE"/>
        </w:rPr>
      </w:pPr>
      <w:r w:rsidRPr="002E76DC">
        <w:rPr>
          <w:lang w:val="en-GB" w:eastAsia="nl-BE"/>
        </w:rPr>
        <w:t xml:space="preserve">                </w:t>
      </w:r>
      <w:r w:rsidRPr="002E76DC">
        <w:rPr>
          <w:color w:val="0000FF"/>
          <w:lang w:val="en-GB" w:eastAsia="nl-BE"/>
        </w:rPr>
        <w:t>break</w:t>
      </w:r>
      <w:r w:rsidRPr="002E76DC">
        <w:rPr>
          <w:lang w:val="en-GB" w:eastAsia="nl-BE"/>
        </w:rPr>
        <w:t xml:space="preserve">; </w:t>
      </w:r>
      <w:r w:rsidRPr="002E76DC">
        <w:rPr>
          <w:color w:val="008000"/>
          <w:lang w:val="en-GB" w:eastAsia="nl-BE"/>
        </w:rPr>
        <w:t>// success!</w:t>
      </w:r>
    </w:p>
    <w:p w14:paraId="1D170DF4" w14:textId="77777777" w:rsidR="002E76DC" w:rsidRPr="002E76DC" w:rsidRDefault="002E76DC" w:rsidP="000062F2">
      <w:pPr>
        <w:pStyle w:val="Code"/>
        <w:rPr>
          <w:lang w:val="en-GB" w:eastAsia="nl-BE"/>
        </w:rPr>
      </w:pPr>
      <w:r w:rsidRPr="002E76DC">
        <w:rPr>
          <w:lang w:val="en-GB" w:eastAsia="nl-BE"/>
        </w:rPr>
        <w:t xml:space="preserve">            }</w:t>
      </w:r>
    </w:p>
    <w:p w14:paraId="7B4CF3CD" w14:textId="77777777" w:rsidR="008963B0" w:rsidRPr="008963B0" w:rsidRDefault="008963B0" w:rsidP="000062F2">
      <w:pPr>
        <w:pStyle w:val="Code"/>
        <w:rPr>
          <w:lang w:val="en-GB" w:eastAsia="nl-BE"/>
        </w:rPr>
      </w:pPr>
      <w:r w:rsidRPr="008963B0">
        <w:rPr>
          <w:lang w:val="en-GB" w:eastAsia="nl-BE"/>
        </w:rPr>
        <w:t xml:space="preserve">            </w:t>
      </w:r>
      <w:r w:rsidRPr="008963B0">
        <w:rPr>
          <w:color w:val="0000FF"/>
          <w:lang w:val="en-GB" w:eastAsia="nl-BE"/>
        </w:rPr>
        <w:t>catch</w:t>
      </w:r>
    </w:p>
    <w:p w14:paraId="5232055E" w14:textId="77777777" w:rsidR="008963B0" w:rsidRPr="008963B0" w:rsidRDefault="008963B0" w:rsidP="000062F2">
      <w:pPr>
        <w:pStyle w:val="Code"/>
        <w:rPr>
          <w:lang w:val="en-GB" w:eastAsia="nl-BE"/>
        </w:rPr>
      </w:pPr>
      <w:r w:rsidRPr="008963B0">
        <w:rPr>
          <w:lang w:val="en-GB" w:eastAsia="nl-BE"/>
        </w:rPr>
        <w:t xml:space="preserve">            {</w:t>
      </w:r>
    </w:p>
    <w:p w14:paraId="6404D7C4" w14:textId="77777777" w:rsidR="008963B0" w:rsidRPr="008963B0" w:rsidRDefault="008963B0" w:rsidP="000062F2">
      <w:pPr>
        <w:pStyle w:val="Code"/>
        <w:rPr>
          <w:lang w:val="en-GB" w:eastAsia="nl-BE"/>
        </w:rPr>
      </w:pPr>
      <w:r w:rsidRPr="008963B0">
        <w:rPr>
          <w:lang w:val="en-GB" w:eastAsia="nl-BE"/>
        </w:rPr>
        <w:t xml:space="preserve">                </w:t>
      </w:r>
      <w:r w:rsidRPr="008963B0">
        <w:rPr>
          <w:color w:val="0000FF"/>
          <w:lang w:val="en-GB" w:eastAsia="nl-BE"/>
        </w:rPr>
        <w:t>if</w:t>
      </w:r>
      <w:r w:rsidRPr="008963B0">
        <w:rPr>
          <w:lang w:val="en-GB" w:eastAsia="nl-BE"/>
        </w:rPr>
        <w:t xml:space="preserve"> (tries == 20)</w:t>
      </w:r>
    </w:p>
    <w:p w14:paraId="28D65445" w14:textId="77777777" w:rsidR="008963B0" w:rsidRPr="008963B0" w:rsidRDefault="008963B0" w:rsidP="000062F2">
      <w:pPr>
        <w:pStyle w:val="Code"/>
        <w:rPr>
          <w:lang w:val="en-GB" w:eastAsia="nl-BE"/>
        </w:rPr>
      </w:pPr>
      <w:r w:rsidRPr="008963B0">
        <w:rPr>
          <w:lang w:val="en-GB" w:eastAsia="nl-BE"/>
        </w:rPr>
        <w:t xml:space="preserve">                {</w:t>
      </w:r>
    </w:p>
    <w:p w14:paraId="416B9B48" w14:textId="77777777" w:rsidR="008963B0" w:rsidRPr="008963B0" w:rsidRDefault="008963B0" w:rsidP="000062F2">
      <w:pPr>
        <w:pStyle w:val="Code"/>
        <w:rPr>
          <w:lang w:val="en-GB" w:eastAsia="nl-BE"/>
        </w:rPr>
      </w:pPr>
      <w:r w:rsidRPr="008963B0">
        <w:rPr>
          <w:lang w:val="en-GB" w:eastAsia="nl-BE"/>
        </w:rPr>
        <w:t xml:space="preserve">                    </w:t>
      </w:r>
      <w:r w:rsidRPr="008963B0">
        <w:rPr>
          <w:color w:val="0000FF"/>
          <w:lang w:val="en-GB" w:eastAsia="nl-BE"/>
        </w:rPr>
        <w:t>throw</w:t>
      </w:r>
      <w:r w:rsidRPr="008963B0">
        <w:rPr>
          <w:lang w:val="en-GB" w:eastAsia="nl-BE"/>
        </w:rPr>
        <w:t>;</w:t>
      </w:r>
    </w:p>
    <w:p w14:paraId="5830E62E" w14:textId="77777777" w:rsidR="008963B0" w:rsidRPr="008963B0" w:rsidRDefault="008963B0" w:rsidP="000062F2">
      <w:pPr>
        <w:pStyle w:val="Code"/>
        <w:rPr>
          <w:lang w:val="en-GB" w:eastAsia="nl-BE"/>
        </w:rPr>
      </w:pPr>
      <w:r w:rsidRPr="008963B0">
        <w:rPr>
          <w:lang w:val="en-GB" w:eastAsia="nl-BE"/>
        </w:rPr>
        <w:t xml:space="preserve">                }</w:t>
      </w:r>
    </w:p>
    <w:p w14:paraId="66FB686C" w14:textId="77777777" w:rsidR="008963B0" w:rsidRPr="008963B0" w:rsidRDefault="008963B0" w:rsidP="000062F2">
      <w:pPr>
        <w:pStyle w:val="Code"/>
        <w:rPr>
          <w:lang w:val="en-GB" w:eastAsia="nl-BE"/>
        </w:rPr>
      </w:pPr>
      <w:r w:rsidRPr="008963B0">
        <w:rPr>
          <w:lang w:val="en-GB" w:eastAsia="nl-BE"/>
        </w:rPr>
        <w:t xml:space="preserve">                </w:t>
      </w:r>
      <w:r w:rsidRPr="008963B0">
        <w:rPr>
          <w:color w:val="2B91AF"/>
          <w:lang w:val="en-GB" w:eastAsia="nl-BE"/>
        </w:rPr>
        <w:t>Thread</w:t>
      </w:r>
      <w:r w:rsidRPr="008963B0">
        <w:rPr>
          <w:lang w:val="en-GB" w:eastAsia="nl-BE"/>
        </w:rPr>
        <w:t>.Sleep(1000);</w:t>
      </w:r>
    </w:p>
    <w:p w14:paraId="723C02BC" w14:textId="77777777" w:rsidR="008963B0" w:rsidRPr="00377303" w:rsidRDefault="008963B0" w:rsidP="000062F2">
      <w:pPr>
        <w:pStyle w:val="Code"/>
        <w:rPr>
          <w:lang w:val="en-GB" w:eastAsia="nl-BE"/>
        </w:rPr>
      </w:pPr>
      <w:r w:rsidRPr="008963B0">
        <w:rPr>
          <w:lang w:val="en-GB" w:eastAsia="nl-BE"/>
        </w:rPr>
        <w:t xml:space="preserve">            </w:t>
      </w:r>
      <w:r w:rsidRPr="00377303">
        <w:rPr>
          <w:lang w:val="en-GB" w:eastAsia="nl-BE"/>
        </w:rPr>
        <w:t>}</w:t>
      </w:r>
    </w:p>
    <w:p w14:paraId="66304400" w14:textId="6C938401" w:rsidR="002E76DC" w:rsidRPr="002E76DC" w:rsidRDefault="002E76DC" w:rsidP="000062F2">
      <w:pPr>
        <w:pStyle w:val="Code"/>
        <w:rPr>
          <w:lang w:val="en-GB" w:eastAsia="nl-BE"/>
        </w:rPr>
      </w:pPr>
      <w:r w:rsidRPr="002E76DC">
        <w:rPr>
          <w:lang w:val="en-GB" w:eastAsia="nl-BE"/>
        </w:rPr>
        <w:lastRenderedPageBreak/>
        <w:t xml:space="preserve">        }</w:t>
      </w:r>
    </w:p>
    <w:p w14:paraId="64AD8E49" w14:textId="77777777" w:rsidR="002E76DC" w:rsidRPr="002E76DC" w:rsidRDefault="002E76DC" w:rsidP="000062F2">
      <w:pPr>
        <w:pStyle w:val="Code"/>
        <w:rPr>
          <w:lang w:val="en-GB" w:eastAsia="nl-BE"/>
        </w:rPr>
      </w:pPr>
    </w:p>
    <w:p w14:paraId="71388200" w14:textId="77777777" w:rsidR="002E76DC" w:rsidRPr="002E76DC" w:rsidRDefault="002E76DC" w:rsidP="000062F2">
      <w:pPr>
        <w:pStyle w:val="Code"/>
        <w:rPr>
          <w:lang w:val="en-GB" w:eastAsia="nl-BE"/>
        </w:rPr>
      </w:pPr>
      <w:r w:rsidRPr="002E76DC">
        <w:rPr>
          <w:lang w:val="en-GB" w:eastAsia="nl-BE"/>
        </w:rPr>
        <w:t xml:space="preserve">        response.EnsureSuccessStatusCode();</w:t>
      </w:r>
    </w:p>
    <w:p w14:paraId="2C706B33" w14:textId="77777777" w:rsidR="00A334FF" w:rsidRDefault="002E76DC" w:rsidP="000062F2">
      <w:pPr>
        <w:pStyle w:val="Code"/>
        <w:rPr>
          <w:color w:val="0000FF"/>
          <w:lang w:val="en-GB" w:eastAsia="nl-BE"/>
        </w:rPr>
      </w:pPr>
      <w:r w:rsidRPr="002E76DC">
        <w:rPr>
          <w:lang w:val="en-GB" w:eastAsia="nl-BE"/>
        </w:rPr>
        <w:t xml:space="preserve">        </w:t>
      </w:r>
      <w:r w:rsidRPr="002E76DC">
        <w:rPr>
          <w:color w:val="0000FF"/>
          <w:lang w:val="en-GB" w:eastAsia="nl-BE"/>
        </w:rPr>
        <w:t>return</w:t>
      </w:r>
      <w:r w:rsidRPr="002E76DC">
        <w:rPr>
          <w:lang w:val="en-GB" w:eastAsia="nl-BE"/>
        </w:rPr>
        <w:t xml:space="preserve"> </w:t>
      </w:r>
      <w:r w:rsidRPr="002E76DC">
        <w:rPr>
          <w:color w:val="0000FF"/>
          <w:lang w:val="en-GB" w:eastAsia="nl-BE"/>
        </w:rPr>
        <w:t>await</w:t>
      </w:r>
    </w:p>
    <w:p w14:paraId="1FE02107" w14:textId="6FCD5B91" w:rsidR="002E76DC" w:rsidRPr="002E76DC" w:rsidRDefault="002E76DC" w:rsidP="000062F2">
      <w:pPr>
        <w:pStyle w:val="Code"/>
        <w:rPr>
          <w:lang w:val="en-GB" w:eastAsia="nl-BE"/>
        </w:rPr>
      </w:pPr>
      <w:r w:rsidRPr="002E76DC">
        <w:rPr>
          <w:lang w:val="en-GB" w:eastAsia="nl-BE"/>
        </w:rPr>
        <w:t>response.Content.ReadFromJsonAsync&lt;</w:t>
      </w:r>
      <w:r w:rsidRPr="002E76DC">
        <w:rPr>
          <w:color w:val="2B91AF"/>
          <w:lang w:val="en-GB" w:eastAsia="nl-BE"/>
        </w:rPr>
        <w:t>IEnumerable</w:t>
      </w:r>
      <w:r w:rsidRPr="002E76DC">
        <w:rPr>
          <w:lang w:val="en-GB" w:eastAsia="nl-BE"/>
        </w:rPr>
        <w:t>&lt;</w:t>
      </w:r>
      <w:r w:rsidRPr="002E76DC">
        <w:rPr>
          <w:color w:val="2B91AF"/>
          <w:lang w:val="en-GB" w:eastAsia="nl-BE"/>
        </w:rPr>
        <w:t>WeatherForecast</w:t>
      </w:r>
      <w:r w:rsidRPr="002E76DC">
        <w:rPr>
          <w:lang w:val="en-GB" w:eastAsia="nl-BE"/>
        </w:rPr>
        <w:t>&gt;&gt;();</w:t>
      </w:r>
    </w:p>
    <w:p w14:paraId="65CC58B4" w14:textId="745FDA17" w:rsidR="00E836F9" w:rsidRDefault="002E76DC" w:rsidP="000062F2">
      <w:pPr>
        <w:pStyle w:val="Code"/>
        <w:rPr>
          <w:lang w:eastAsia="nl-BE"/>
        </w:rPr>
      </w:pPr>
      <w:r w:rsidRPr="002E76DC">
        <w:rPr>
          <w:lang w:val="en-GB" w:eastAsia="nl-BE"/>
        </w:rPr>
        <w:t xml:space="preserve">    </w:t>
      </w:r>
      <w:r>
        <w:rPr>
          <w:lang w:eastAsia="nl-BE"/>
        </w:rPr>
        <w:t>}</w:t>
      </w:r>
    </w:p>
    <w:p w14:paraId="22D21565" w14:textId="77777777" w:rsidR="008F522C" w:rsidRDefault="008F522C" w:rsidP="008F522C"/>
    <w:p w14:paraId="2A680CED" w14:textId="0BA9EE27" w:rsidR="008F522C" w:rsidRDefault="008F522C" w:rsidP="008F522C">
      <w:r>
        <w:t xml:space="preserve">We gaan dus loopen zo lang we </w:t>
      </w:r>
      <w:r w:rsidR="00537081">
        <w:t xml:space="preserve">een exception krijgen. Als we echter 20x een exception hebben gekregen (wat overeenkomt met ~20 seconden wachten) </w:t>
      </w:r>
      <w:r w:rsidR="0031428A">
        <w:t>gooien we als</w:t>
      </w:r>
      <w:r w:rsidR="00A0419F">
        <w:t>nog een exception.</w:t>
      </w:r>
      <w:r w:rsidR="0069773B">
        <w:t xml:space="preserve"> Als we nu onze twee projecten runnen, zien we dat ons hoofdproject er langer over doet om de pagina te laden, maar er uiteindelijk wel in slaagt om de resultaten te tonen.</w:t>
      </w:r>
      <w:r w:rsidR="003368FA">
        <w:t xml:space="preserve"> We wachten dus totdat onze api beschikbaar is, en we tonen in de tussentijd geen fouten.</w:t>
      </w:r>
      <w:r w:rsidR="00C64AA7">
        <w:t xml:space="preserve"> Als de api nog steeds niet beschikbaar is na de </w:t>
      </w:r>
      <w:r w:rsidR="00F472F6">
        <w:t>wachttijd</w:t>
      </w:r>
      <w:r w:rsidR="00C64AA7">
        <w:t>, dan krijgen we de gekende fout pagina, met al zijn details.</w:t>
      </w:r>
    </w:p>
    <w:p w14:paraId="638A0633" w14:textId="77777777" w:rsidR="00C64AA7" w:rsidRDefault="00C64AA7" w:rsidP="008F522C"/>
    <w:p w14:paraId="0208E812" w14:textId="092A74DA" w:rsidR="00A33037" w:rsidRDefault="00A33037" w:rsidP="00A33037">
      <w:pPr>
        <w:pStyle w:val="Kop3"/>
      </w:pPr>
      <w:bookmarkStart w:id="71" w:name="_Toc106831736"/>
      <w:r>
        <w:t>Environment</w:t>
      </w:r>
      <w:r w:rsidR="00E21A0D">
        <w:t>s</w:t>
      </w:r>
      <w:bookmarkEnd w:id="71"/>
      <w:r>
        <w:t xml:space="preserve"> </w:t>
      </w:r>
    </w:p>
    <w:p w14:paraId="2D95F122" w14:textId="1DD242B9" w:rsidR="00A33037" w:rsidRDefault="00A33037" w:rsidP="00B22842">
      <w:r>
        <w:t xml:space="preserve">We willen echter een andere afhandeling per environments. Met environment bedoelen we de omgeving waarin onze applicatie draait. In development wensen we ander gedrag te zien dan in productie. </w:t>
      </w:r>
      <w:r w:rsidR="009C16EA">
        <w:t xml:space="preserve">In development wensen we de </w:t>
      </w:r>
      <w:r w:rsidR="00A26598">
        <w:t xml:space="preserve">volledige details te zien van onze fouten. In productie lossen we dit best subtieler op. We willen namelijk te veel details geven aan mogelijke hackers of mensen met foute bedoelingen. </w:t>
      </w:r>
    </w:p>
    <w:p w14:paraId="5BB998BA" w14:textId="5A101F61" w:rsidR="00056684" w:rsidRDefault="00056684" w:rsidP="00056684">
      <w:r>
        <w:t>Je kan dit vergelijken met een login scherm. Als je ofwel een foute username of een fout password ingeeft, krijg je altijd de melding “username or password foutief”. Dit is om geen overbodige informatie aan te leveren aan hackers. Als ze bijvoorbeeld weten dat de user bestaat, kunnen ze verder proberen met deze user binnen je applicatie te raken.</w:t>
      </w:r>
    </w:p>
    <w:p w14:paraId="6253139C" w14:textId="53D0F25F" w:rsidR="00810B28" w:rsidRDefault="00810B28" w:rsidP="00056684">
      <w:r>
        <w:t xml:space="preserve">Voor </w:t>
      </w:r>
      <w:r w:rsidR="00506D8E">
        <w:t>exceptions</w:t>
      </w:r>
      <w:r>
        <w:t xml:space="preserve"> geldt hetzelfde</w:t>
      </w:r>
      <w:r w:rsidRPr="00B22842">
        <w:t xml:space="preserve">. </w:t>
      </w:r>
      <w:r w:rsidRPr="00810B28">
        <w:t>E</w:t>
      </w:r>
      <w:r>
        <w:t>xc</w:t>
      </w:r>
      <w:r w:rsidRPr="00810B28">
        <w:t>eptions doen je applicatie crashen, waardo</w:t>
      </w:r>
      <w:r>
        <w:t xml:space="preserve">or hackers informatie kunnen verzamelen met betrekking tot de werking van de applicatie. </w:t>
      </w:r>
    </w:p>
    <w:p w14:paraId="2F3442B8" w14:textId="4A9089B1" w:rsidR="00D97DA5" w:rsidRPr="00810B28" w:rsidRDefault="00D97DA5" w:rsidP="00056684">
      <w:r>
        <w:t xml:space="preserve">We gaan dus </w:t>
      </w:r>
      <w:r w:rsidR="00506D8E">
        <w:t>onze applicatie zo instellen dat we andere details zien in de verschillende enviroments.</w:t>
      </w:r>
    </w:p>
    <w:p w14:paraId="0990C453" w14:textId="0633A2BF" w:rsidR="00C64AA7" w:rsidRDefault="00401CF0" w:rsidP="008F522C">
      <w:r>
        <w:t xml:space="preserve">In een ASP.NET Core MVC Web App zien we deze verschillende enviroments in de launchSettings.json. </w:t>
      </w:r>
      <w:r w:rsidR="000A5BB3">
        <w:t>Deze is terug te vinden onder de properties map in de solution:</w:t>
      </w:r>
    </w:p>
    <w:p w14:paraId="74EE7E0F" w14:textId="49F8A52A" w:rsidR="000A5BB3" w:rsidRDefault="000A5BB3" w:rsidP="008F522C">
      <w:r w:rsidRPr="000A5BB3">
        <w:rPr>
          <w:noProof/>
        </w:rPr>
        <w:lastRenderedPageBreak/>
        <w:drawing>
          <wp:inline distT="0" distB="0" distL="0" distR="0" wp14:anchorId="62E51891" wp14:editId="4074AE0B">
            <wp:extent cx="2042337" cy="2270957"/>
            <wp:effectExtent l="0" t="0" r="0" b="0"/>
            <wp:docPr id="61" name="Afbeelding 61" descr="Locatie launchSettings: onder de Soltuion, en dan de map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Afbeelding 61" descr="Locatie launchSettings: onder de Soltuion, en dan de map Properties"/>
                    <pic:cNvPicPr/>
                  </pic:nvPicPr>
                  <pic:blipFill>
                    <a:blip r:embed="rId58"/>
                    <a:stretch>
                      <a:fillRect/>
                    </a:stretch>
                  </pic:blipFill>
                  <pic:spPr>
                    <a:xfrm>
                      <a:off x="0" y="0"/>
                      <a:ext cx="2042337" cy="2270957"/>
                    </a:xfrm>
                    <a:prstGeom prst="rect">
                      <a:avLst/>
                    </a:prstGeom>
                  </pic:spPr>
                </pic:pic>
              </a:graphicData>
            </a:graphic>
          </wp:inline>
        </w:drawing>
      </w:r>
    </w:p>
    <w:p w14:paraId="6B11DACC" w14:textId="2F1F7109" w:rsidR="0036269B" w:rsidRDefault="0036269B">
      <w:pPr>
        <w:spacing w:line="240" w:lineRule="auto"/>
        <w:jc w:val="left"/>
      </w:pPr>
    </w:p>
    <w:p w14:paraId="79C79729" w14:textId="580FA3F5" w:rsidR="0036269B" w:rsidRDefault="0036269B" w:rsidP="008F522C">
      <w:r>
        <w:t>Hierin hebben we twee profiles:</w:t>
      </w:r>
    </w:p>
    <w:p w14:paraId="38E085F9" w14:textId="77777777" w:rsidR="0036269B" w:rsidRDefault="0036269B" w:rsidP="00714B83">
      <w:pPr>
        <w:pStyle w:val="Code"/>
        <w:rPr>
          <w:color w:val="000000"/>
          <w:lang w:eastAsia="nl-BE"/>
        </w:rPr>
      </w:pPr>
      <w:r>
        <w:rPr>
          <w:color w:val="000000"/>
          <w:lang w:eastAsia="nl-BE"/>
        </w:rPr>
        <w:t xml:space="preserve">  </w:t>
      </w:r>
      <w:r>
        <w:rPr>
          <w:lang w:eastAsia="nl-BE"/>
        </w:rPr>
        <w:t>"</w:t>
      </w:r>
      <w:r w:rsidRPr="00714B83">
        <w:rPr>
          <w:color w:val="2B91AF"/>
          <w:lang w:eastAsia="nl-BE"/>
        </w:rPr>
        <w:t>profiles</w:t>
      </w:r>
      <w:r>
        <w:rPr>
          <w:lang w:eastAsia="nl-BE"/>
        </w:rPr>
        <w:t>"</w:t>
      </w:r>
      <w:r>
        <w:rPr>
          <w:color w:val="000000"/>
          <w:lang w:eastAsia="nl-BE"/>
        </w:rPr>
        <w:t>: {</w:t>
      </w:r>
    </w:p>
    <w:p w14:paraId="1880699E" w14:textId="77777777" w:rsidR="0036269B" w:rsidRDefault="0036269B" w:rsidP="00714B83">
      <w:pPr>
        <w:pStyle w:val="Code"/>
        <w:rPr>
          <w:color w:val="000000"/>
          <w:lang w:eastAsia="nl-BE"/>
        </w:rPr>
      </w:pPr>
      <w:r>
        <w:rPr>
          <w:color w:val="000000"/>
          <w:lang w:eastAsia="nl-BE"/>
        </w:rPr>
        <w:t xml:space="preserve">    </w:t>
      </w:r>
      <w:r>
        <w:rPr>
          <w:lang w:eastAsia="nl-BE"/>
        </w:rPr>
        <w:t>"</w:t>
      </w:r>
      <w:r w:rsidRPr="00714B83">
        <w:rPr>
          <w:color w:val="2B91AF"/>
          <w:lang w:eastAsia="nl-BE"/>
        </w:rPr>
        <w:t>Ucll.OOD.Exceptions</w:t>
      </w:r>
      <w:r>
        <w:rPr>
          <w:lang w:eastAsia="nl-BE"/>
        </w:rPr>
        <w:t>"</w:t>
      </w:r>
      <w:r>
        <w:rPr>
          <w:color w:val="000000"/>
          <w:lang w:eastAsia="nl-BE"/>
        </w:rPr>
        <w:t>: {</w:t>
      </w:r>
    </w:p>
    <w:p w14:paraId="116082CE" w14:textId="77777777" w:rsidR="0036269B" w:rsidRDefault="0036269B" w:rsidP="00714B83">
      <w:pPr>
        <w:pStyle w:val="Code"/>
        <w:rPr>
          <w:color w:val="000000"/>
          <w:lang w:eastAsia="nl-BE"/>
        </w:rPr>
      </w:pPr>
      <w:r>
        <w:rPr>
          <w:color w:val="000000"/>
          <w:lang w:eastAsia="nl-BE"/>
        </w:rPr>
        <w:t xml:space="preserve">      </w:t>
      </w:r>
      <w:r>
        <w:rPr>
          <w:lang w:eastAsia="nl-BE"/>
        </w:rPr>
        <w:t>"</w:t>
      </w:r>
      <w:r w:rsidRPr="00714B83">
        <w:rPr>
          <w:color w:val="2B91AF"/>
          <w:lang w:eastAsia="nl-BE"/>
        </w:rPr>
        <w:t>commandName</w:t>
      </w:r>
      <w:r>
        <w:rPr>
          <w:lang w:eastAsia="nl-BE"/>
        </w:rPr>
        <w:t>"</w:t>
      </w:r>
      <w:r>
        <w:rPr>
          <w:color w:val="000000"/>
          <w:lang w:eastAsia="nl-BE"/>
        </w:rPr>
        <w:t xml:space="preserve">: </w:t>
      </w:r>
      <w:r>
        <w:rPr>
          <w:color w:val="A31515"/>
          <w:lang w:eastAsia="nl-BE"/>
        </w:rPr>
        <w:t>"Project"</w:t>
      </w:r>
      <w:r>
        <w:rPr>
          <w:color w:val="000000"/>
          <w:lang w:eastAsia="nl-BE"/>
        </w:rPr>
        <w:t>,</w:t>
      </w:r>
    </w:p>
    <w:p w14:paraId="3E86D95A" w14:textId="77777777" w:rsidR="0036269B" w:rsidRDefault="0036269B" w:rsidP="00714B83">
      <w:pPr>
        <w:pStyle w:val="Code"/>
        <w:rPr>
          <w:color w:val="000000"/>
          <w:lang w:eastAsia="nl-BE"/>
        </w:rPr>
      </w:pPr>
      <w:r>
        <w:rPr>
          <w:color w:val="000000"/>
          <w:lang w:eastAsia="nl-BE"/>
        </w:rPr>
        <w:t xml:space="preserve">      </w:t>
      </w:r>
      <w:r>
        <w:rPr>
          <w:lang w:eastAsia="nl-BE"/>
        </w:rPr>
        <w:t>"</w:t>
      </w:r>
      <w:r w:rsidRPr="00714B83">
        <w:rPr>
          <w:color w:val="2B91AF"/>
          <w:lang w:eastAsia="nl-BE"/>
        </w:rPr>
        <w:t>dotnetRunMessages</w:t>
      </w:r>
      <w:r>
        <w:rPr>
          <w:lang w:eastAsia="nl-BE"/>
        </w:rPr>
        <w:t>"</w:t>
      </w:r>
      <w:r>
        <w:rPr>
          <w:color w:val="000000"/>
          <w:lang w:eastAsia="nl-BE"/>
        </w:rPr>
        <w:t xml:space="preserve">: </w:t>
      </w:r>
      <w:r>
        <w:rPr>
          <w:color w:val="0000FF"/>
          <w:lang w:eastAsia="nl-BE"/>
        </w:rPr>
        <w:t>true</w:t>
      </w:r>
      <w:r>
        <w:rPr>
          <w:color w:val="000000"/>
          <w:lang w:eastAsia="nl-BE"/>
        </w:rPr>
        <w:t>,</w:t>
      </w:r>
    </w:p>
    <w:p w14:paraId="564D143B" w14:textId="77777777" w:rsidR="0036269B" w:rsidRDefault="0036269B" w:rsidP="00714B83">
      <w:pPr>
        <w:pStyle w:val="Code"/>
        <w:rPr>
          <w:color w:val="000000"/>
          <w:lang w:eastAsia="nl-BE"/>
        </w:rPr>
      </w:pPr>
      <w:r>
        <w:rPr>
          <w:color w:val="000000"/>
          <w:lang w:eastAsia="nl-BE"/>
        </w:rPr>
        <w:t xml:space="preserve">      </w:t>
      </w:r>
      <w:r>
        <w:rPr>
          <w:lang w:eastAsia="nl-BE"/>
        </w:rPr>
        <w:t>"</w:t>
      </w:r>
      <w:r w:rsidRPr="00714B83">
        <w:rPr>
          <w:color w:val="2B91AF"/>
          <w:lang w:eastAsia="nl-BE"/>
        </w:rPr>
        <w:t>launchBrowser</w:t>
      </w:r>
      <w:r>
        <w:rPr>
          <w:lang w:eastAsia="nl-BE"/>
        </w:rPr>
        <w:t>"</w:t>
      </w:r>
      <w:r>
        <w:rPr>
          <w:color w:val="000000"/>
          <w:lang w:eastAsia="nl-BE"/>
        </w:rPr>
        <w:t xml:space="preserve">: </w:t>
      </w:r>
      <w:r>
        <w:rPr>
          <w:color w:val="0000FF"/>
          <w:lang w:eastAsia="nl-BE"/>
        </w:rPr>
        <w:t>true</w:t>
      </w:r>
      <w:r>
        <w:rPr>
          <w:color w:val="000000"/>
          <w:lang w:eastAsia="nl-BE"/>
        </w:rPr>
        <w:t>,</w:t>
      </w:r>
    </w:p>
    <w:p w14:paraId="660E00A9" w14:textId="77777777" w:rsidR="0036269B" w:rsidRDefault="0036269B" w:rsidP="00714B83">
      <w:pPr>
        <w:pStyle w:val="Code"/>
        <w:rPr>
          <w:color w:val="000000"/>
          <w:lang w:eastAsia="nl-BE"/>
        </w:rPr>
      </w:pPr>
      <w:r>
        <w:rPr>
          <w:color w:val="000000"/>
          <w:lang w:eastAsia="nl-BE"/>
        </w:rPr>
        <w:t xml:space="preserve">      </w:t>
      </w:r>
      <w:r>
        <w:rPr>
          <w:lang w:eastAsia="nl-BE"/>
        </w:rPr>
        <w:t>"</w:t>
      </w:r>
      <w:r w:rsidRPr="00714B83">
        <w:rPr>
          <w:color w:val="2B91AF"/>
          <w:lang w:eastAsia="nl-BE"/>
        </w:rPr>
        <w:t>applicationUrl</w:t>
      </w:r>
      <w:r>
        <w:rPr>
          <w:lang w:eastAsia="nl-BE"/>
        </w:rPr>
        <w:t>"</w:t>
      </w:r>
      <w:r>
        <w:rPr>
          <w:color w:val="000000"/>
          <w:lang w:eastAsia="nl-BE"/>
        </w:rPr>
        <w:t xml:space="preserve">: </w:t>
      </w:r>
      <w:r>
        <w:rPr>
          <w:color w:val="A31515"/>
          <w:lang w:eastAsia="nl-BE"/>
        </w:rPr>
        <w:t>"https://localhost:7007;http://localhost:5007"</w:t>
      </w:r>
      <w:r>
        <w:rPr>
          <w:color w:val="000000"/>
          <w:lang w:eastAsia="nl-BE"/>
        </w:rPr>
        <w:t>,</w:t>
      </w:r>
    </w:p>
    <w:p w14:paraId="423C3C72" w14:textId="77777777" w:rsidR="0036269B" w:rsidRDefault="0036269B" w:rsidP="00714B83">
      <w:pPr>
        <w:pStyle w:val="Code"/>
        <w:rPr>
          <w:color w:val="000000"/>
          <w:lang w:eastAsia="nl-BE"/>
        </w:rPr>
      </w:pPr>
      <w:r>
        <w:rPr>
          <w:color w:val="000000"/>
          <w:lang w:eastAsia="nl-BE"/>
        </w:rPr>
        <w:t xml:space="preserve">      </w:t>
      </w:r>
      <w:r>
        <w:rPr>
          <w:lang w:eastAsia="nl-BE"/>
        </w:rPr>
        <w:t>"</w:t>
      </w:r>
      <w:r w:rsidRPr="00714B83">
        <w:rPr>
          <w:color w:val="2B91AF"/>
          <w:lang w:eastAsia="nl-BE"/>
        </w:rPr>
        <w:t>environmentVariables</w:t>
      </w:r>
      <w:r>
        <w:rPr>
          <w:lang w:eastAsia="nl-BE"/>
        </w:rPr>
        <w:t>"</w:t>
      </w:r>
      <w:r>
        <w:rPr>
          <w:color w:val="000000"/>
          <w:lang w:eastAsia="nl-BE"/>
        </w:rPr>
        <w:t>: {</w:t>
      </w:r>
    </w:p>
    <w:p w14:paraId="1BE7AE38" w14:textId="77777777" w:rsidR="0036269B" w:rsidRDefault="0036269B" w:rsidP="00714B83">
      <w:pPr>
        <w:pStyle w:val="Code"/>
        <w:rPr>
          <w:color w:val="000000"/>
          <w:lang w:eastAsia="nl-BE"/>
        </w:rPr>
      </w:pPr>
      <w:r>
        <w:rPr>
          <w:color w:val="000000"/>
          <w:lang w:eastAsia="nl-BE"/>
        </w:rPr>
        <w:t xml:space="preserve">        </w:t>
      </w:r>
      <w:r>
        <w:rPr>
          <w:lang w:eastAsia="nl-BE"/>
        </w:rPr>
        <w:t>"</w:t>
      </w:r>
      <w:r w:rsidRPr="00714B83">
        <w:rPr>
          <w:color w:val="2B91AF"/>
          <w:lang w:eastAsia="nl-BE"/>
        </w:rPr>
        <w:t>ASPNETCORE_ENVIRONMENT</w:t>
      </w:r>
      <w:r>
        <w:rPr>
          <w:lang w:eastAsia="nl-BE"/>
        </w:rPr>
        <w:t>"</w:t>
      </w:r>
      <w:r>
        <w:rPr>
          <w:color w:val="000000"/>
          <w:lang w:eastAsia="nl-BE"/>
        </w:rPr>
        <w:t xml:space="preserve">: </w:t>
      </w:r>
      <w:r>
        <w:rPr>
          <w:color w:val="A31515"/>
          <w:lang w:eastAsia="nl-BE"/>
        </w:rPr>
        <w:t>"Development"</w:t>
      </w:r>
    </w:p>
    <w:p w14:paraId="221354CA" w14:textId="77777777" w:rsidR="0036269B" w:rsidRDefault="0036269B" w:rsidP="00714B83">
      <w:pPr>
        <w:pStyle w:val="Code"/>
        <w:rPr>
          <w:color w:val="000000"/>
          <w:lang w:eastAsia="nl-BE"/>
        </w:rPr>
      </w:pPr>
      <w:r>
        <w:rPr>
          <w:color w:val="000000"/>
          <w:lang w:eastAsia="nl-BE"/>
        </w:rPr>
        <w:t xml:space="preserve">      }</w:t>
      </w:r>
    </w:p>
    <w:p w14:paraId="5AA896EF" w14:textId="77777777" w:rsidR="0036269B" w:rsidRDefault="0036269B" w:rsidP="00714B83">
      <w:pPr>
        <w:pStyle w:val="Code"/>
        <w:rPr>
          <w:color w:val="000000"/>
          <w:lang w:eastAsia="nl-BE"/>
        </w:rPr>
      </w:pPr>
      <w:r>
        <w:rPr>
          <w:color w:val="000000"/>
          <w:lang w:eastAsia="nl-BE"/>
        </w:rPr>
        <w:t xml:space="preserve">    },</w:t>
      </w:r>
    </w:p>
    <w:p w14:paraId="10B32897" w14:textId="77777777" w:rsidR="0036269B" w:rsidRDefault="0036269B" w:rsidP="00714B83">
      <w:pPr>
        <w:pStyle w:val="Code"/>
        <w:rPr>
          <w:color w:val="000000"/>
          <w:lang w:eastAsia="nl-BE"/>
        </w:rPr>
      </w:pPr>
      <w:r>
        <w:rPr>
          <w:color w:val="000000"/>
          <w:lang w:eastAsia="nl-BE"/>
        </w:rPr>
        <w:t xml:space="preserve">    </w:t>
      </w:r>
      <w:r>
        <w:rPr>
          <w:lang w:eastAsia="nl-BE"/>
        </w:rPr>
        <w:t>"</w:t>
      </w:r>
      <w:r w:rsidRPr="00714B83">
        <w:rPr>
          <w:color w:val="2B91AF"/>
          <w:lang w:eastAsia="nl-BE"/>
        </w:rPr>
        <w:t>IIS Express</w:t>
      </w:r>
      <w:r>
        <w:rPr>
          <w:lang w:eastAsia="nl-BE"/>
        </w:rPr>
        <w:t>"</w:t>
      </w:r>
      <w:r>
        <w:rPr>
          <w:color w:val="000000"/>
          <w:lang w:eastAsia="nl-BE"/>
        </w:rPr>
        <w:t>: {</w:t>
      </w:r>
    </w:p>
    <w:p w14:paraId="4428F38F" w14:textId="77777777" w:rsidR="0036269B" w:rsidRDefault="0036269B" w:rsidP="00714B83">
      <w:pPr>
        <w:pStyle w:val="Code"/>
        <w:rPr>
          <w:color w:val="000000"/>
          <w:lang w:eastAsia="nl-BE"/>
        </w:rPr>
      </w:pPr>
      <w:r>
        <w:rPr>
          <w:color w:val="000000"/>
          <w:lang w:eastAsia="nl-BE"/>
        </w:rPr>
        <w:t xml:space="preserve">      </w:t>
      </w:r>
      <w:r>
        <w:rPr>
          <w:lang w:eastAsia="nl-BE"/>
        </w:rPr>
        <w:t>"</w:t>
      </w:r>
      <w:r w:rsidRPr="00714B83">
        <w:rPr>
          <w:color w:val="2B91AF"/>
          <w:lang w:eastAsia="nl-BE"/>
        </w:rPr>
        <w:t>commandName</w:t>
      </w:r>
      <w:r>
        <w:rPr>
          <w:lang w:eastAsia="nl-BE"/>
        </w:rPr>
        <w:t>"</w:t>
      </w:r>
      <w:r>
        <w:rPr>
          <w:color w:val="000000"/>
          <w:lang w:eastAsia="nl-BE"/>
        </w:rPr>
        <w:t xml:space="preserve">: </w:t>
      </w:r>
      <w:r>
        <w:rPr>
          <w:color w:val="A31515"/>
          <w:lang w:eastAsia="nl-BE"/>
        </w:rPr>
        <w:t>"IISExpress"</w:t>
      </w:r>
      <w:r>
        <w:rPr>
          <w:color w:val="000000"/>
          <w:lang w:eastAsia="nl-BE"/>
        </w:rPr>
        <w:t>,</w:t>
      </w:r>
    </w:p>
    <w:p w14:paraId="72149275" w14:textId="77777777" w:rsidR="0036269B" w:rsidRDefault="0036269B" w:rsidP="00714B83">
      <w:pPr>
        <w:pStyle w:val="Code"/>
        <w:rPr>
          <w:color w:val="000000"/>
          <w:lang w:eastAsia="nl-BE"/>
        </w:rPr>
      </w:pPr>
      <w:r>
        <w:rPr>
          <w:color w:val="000000"/>
          <w:lang w:eastAsia="nl-BE"/>
        </w:rPr>
        <w:t xml:space="preserve">      </w:t>
      </w:r>
      <w:r>
        <w:rPr>
          <w:lang w:eastAsia="nl-BE"/>
        </w:rPr>
        <w:t>"</w:t>
      </w:r>
      <w:r w:rsidRPr="00714B83">
        <w:rPr>
          <w:color w:val="2B91AF"/>
          <w:lang w:eastAsia="nl-BE"/>
        </w:rPr>
        <w:t>launchBrowser</w:t>
      </w:r>
      <w:r>
        <w:rPr>
          <w:lang w:eastAsia="nl-BE"/>
        </w:rPr>
        <w:t>"</w:t>
      </w:r>
      <w:r>
        <w:rPr>
          <w:color w:val="000000"/>
          <w:lang w:eastAsia="nl-BE"/>
        </w:rPr>
        <w:t xml:space="preserve">: </w:t>
      </w:r>
      <w:r>
        <w:rPr>
          <w:color w:val="0000FF"/>
          <w:lang w:eastAsia="nl-BE"/>
        </w:rPr>
        <w:t>true</w:t>
      </w:r>
      <w:r>
        <w:rPr>
          <w:color w:val="000000"/>
          <w:lang w:eastAsia="nl-BE"/>
        </w:rPr>
        <w:t>,</w:t>
      </w:r>
    </w:p>
    <w:p w14:paraId="1A4386B8" w14:textId="77777777" w:rsidR="0036269B" w:rsidRDefault="0036269B" w:rsidP="00714B83">
      <w:pPr>
        <w:pStyle w:val="Code"/>
        <w:rPr>
          <w:color w:val="000000"/>
          <w:lang w:eastAsia="nl-BE"/>
        </w:rPr>
      </w:pPr>
      <w:r>
        <w:rPr>
          <w:color w:val="000000"/>
          <w:lang w:eastAsia="nl-BE"/>
        </w:rPr>
        <w:t xml:space="preserve">      </w:t>
      </w:r>
      <w:r>
        <w:rPr>
          <w:lang w:eastAsia="nl-BE"/>
        </w:rPr>
        <w:t>"</w:t>
      </w:r>
      <w:r w:rsidRPr="00714B83">
        <w:rPr>
          <w:color w:val="2B91AF"/>
          <w:lang w:eastAsia="nl-BE"/>
        </w:rPr>
        <w:t>environmentVariables</w:t>
      </w:r>
      <w:r>
        <w:rPr>
          <w:lang w:eastAsia="nl-BE"/>
        </w:rPr>
        <w:t>"</w:t>
      </w:r>
      <w:r>
        <w:rPr>
          <w:color w:val="000000"/>
          <w:lang w:eastAsia="nl-BE"/>
        </w:rPr>
        <w:t>: {</w:t>
      </w:r>
    </w:p>
    <w:p w14:paraId="2B941032" w14:textId="77777777" w:rsidR="0036269B" w:rsidRDefault="0036269B" w:rsidP="00714B83">
      <w:pPr>
        <w:pStyle w:val="Code"/>
        <w:rPr>
          <w:color w:val="000000"/>
          <w:lang w:eastAsia="nl-BE"/>
        </w:rPr>
      </w:pPr>
      <w:r>
        <w:rPr>
          <w:color w:val="000000"/>
          <w:lang w:eastAsia="nl-BE"/>
        </w:rPr>
        <w:t xml:space="preserve">        </w:t>
      </w:r>
      <w:r>
        <w:rPr>
          <w:lang w:eastAsia="nl-BE"/>
        </w:rPr>
        <w:t>"</w:t>
      </w:r>
      <w:r w:rsidRPr="00714B83">
        <w:rPr>
          <w:color w:val="2B91AF"/>
          <w:lang w:eastAsia="nl-BE"/>
        </w:rPr>
        <w:t>ASPNETCORE_ENVIRONMENT</w:t>
      </w:r>
      <w:r>
        <w:rPr>
          <w:lang w:eastAsia="nl-BE"/>
        </w:rPr>
        <w:t>"</w:t>
      </w:r>
      <w:r>
        <w:rPr>
          <w:color w:val="000000"/>
          <w:lang w:eastAsia="nl-BE"/>
        </w:rPr>
        <w:t xml:space="preserve">: </w:t>
      </w:r>
      <w:r>
        <w:rPr>
          <w:color w:val="A31515"/>
          <w:lang w:eastAsia="nl-BE"/>
        </w:rPr>
        <w:t>"Development"</w:t>
      </w:r>
    </w:p>
    <w:p w14:paraId="6A3E0F59" w14:textId="77777777" w:rsidR="0036269B" w:rsidRDefault="0036269B" w:rsidP="00714B83">
      <w:pPr>
        <w:pStyle w:val="Code"/>
        <w:rPr>
          <w:color w:val="000000"/>
          <w:lang w:eastAsia="nl-BE"/>
        </w:rPr>
      </w:pPr>
      <w:r>
        <w:rPr>
          <w:color w:val="000000"/>
          <w:lang w:eastAsia="nl-BE"/>
        </w:rPr>
        <w:t xml:space="preserve">      }</w:t>
      </w:r>
    </w:p>
    <w:p w14:paraId="69DFCA95" w14:textId="77777777" w:rsidR="0036269B" w:rsidRDefault="0036269B" w:rsidP="00714B83">
      <w:pPr>
        <w:pStyle w:val="Code"/>
        <w:rPr>
          <w:color w:val="000000"/>
          <w:lang w:eastAsia="nl-BE"/>
        </w:rPr>
      </w:pPr>
      <w:r>
        <w:rPr>
          <w:color w:val="000000"/>
          <w:lang w:eastAsia="nl-BE"/>
        </w:rPr>
        <w:t xml:space="preserve">    }</w:t>
      </w:r>
    </w:p>
    <w:p w14:paraId="2FCDB6DA" w14:textId="496B9CA1" w:rsidR="0036269B" w:rsidRPr="00810B28" w:rsidRDefault="0036269B" w:rsidP="00714B83">
      <w:pPr>
        <w:pStyle w:val="Code"/>
      </w:pPr>
      <w:r>
        <w:rPr>
          <w:color w:val="000000"/>
          <w:lang w:eastAsia="nl-BE"/>
        </w:rPr>
        <w:t xml:space="preserve">  }</w:t>
      </w:r>
    </w:p>
    <w:p w14:paraId="32D1503A" w14:textId="334CFC7B" w:rsidR="0036269B" w:rsidRDefault="005B1F81" w:rsidP="008F522C">
      <w:r>
        <w:t xml:space="preserve">Het is de lijn </w:t>
      </w:r>
    </w:p>
    <w:p w14:paraId="24ECDC16" w14:textId="77777777" w:rsidR="005B1F81" w:rsidRDefault="005B1F81" w:rsidP="00714B83">
      <w:pPr>
        <w:pStyle w:val="Code"/>
        <w:rPr>
          <w:color w:val="A31515"/>
          <w:lang w:eastAsia="nl-BE"/>
        </w:rPr>
      </w:pPr>
      <w:r>
        <w:rPr>
          <w:color w:val="000000"/>
          <w:lang w:eastAsia="nl-BE"/>
        </w:rPr>
        <w:t xml:space="preserve">        </w:t>
      </w:r>
      <w:r>
        <w:rPr>
          <w:lang w:eastAsia="nl-BE"/>
        </w:rPr>
        <w:t>"</w:t>
      </w:r>
      <w:r w:rsidRPr="00714B83">
        <w:rPr>
          <w:color w:val="2B91AF"/>
          <w:lang w:eastAsia="nl-BE"/>
        </w:rPr>
        <w:t>ASPNETCORE_ENVIRONMENT</w:t>
      </w:r>
      <w:r>
        <w:rPr>
          <w:lang w:eastAsia="nl-BE"/>
        </w:rPr>
        <w:t>"</w:t>
      </w:r>
      <w:r>
        <w:rPr>
          <w:color w:val="000000"/>
          <w:lang w:eastAsia="nl-BE"/>
        </w:rPr>
        <w:t xml:space="preserve">: </w:t>
      </w:r>
      <w:r>
        <w:rPr>
          <w:color w:val="A31515"/>
          <w:lang w:eastAsia="nl-BE"/>
        </w:rPr>
        <w:t>"Development"</w:t>
      </w:r>
    </w:p>
    <w:p w14:paraId="6CBADC6C" w14:textId="77777777" w:rsidR="00000375" w:rsidRDefault="00000375" w:rsidP="005B1F81">
      <w:pPr>
        <w:autoSpaceDE w:val="0"/>
        <w:autoSpaceDN w:val="0"/>
        <w:adjustRightInd w:val="0"/>
        <w:spacing w:line="240" w:lineRule="auto"/>
        <w:jc w:val="left"/>
        <w:rPr>
          <w:rFonts w:ascii="Cascadia Mono" w:hAnsi="Cascadia Mono" w:cs="Cascadia Mono"/>
          <w:color w:val="000000"/>
          <w:sz w:val="19"/>
          <w:szCs w:val="19"/>
          <w:lang w:eastAsia="nl-BE"/>
        </w:rPr>
      </w:pPr>
    </w:p>
    <w:p w14:paraId="4A2913E4" w14:textId="5EEF525A" w:rsidR="005B1F81" w:rsidRDefault="005B1F81" w:rsidP="008F522C">
      <w:r>
        <w:t xml:space="preserve">dat de eigenlijke enviroment bepaald. </w:t>
      </w:r>
      <w:r w:rsidR="00F74A3C">
        <w:t>Standaard staat dit op Development. Als we onze Ucll.OOD.Exceptions profiel veranderen naar Production</w:t>
      </w:r>
      <w:r w:rsidR="00000375">
        <w:t xml:space="preserve">, zien we een andere error. </w:t>
      </w:r>
    </w:p>
    <w:p w14:paraId="45550904" w14:textId="77777777" w:rsidR="00000375" w:rsidRDefault="00000375" w:rsidP="008F522C"/>
    <w:p w14:paraId="5E72B007" w14:textId="0160868E" w:rsidR="00000375" w:rsidRDefault="00000375" w:rsidP="008F522C">
      <w:r>
        <w:lastRenderedPageBreak/>
        <w:t>Als dit veld de waarde Development heeft, zien we:</w:t>
      </w:r>
    </w:p>
    <w:p w14:paraId="513BE4E7" w14:textId="13029F6A" w:rsidR="00E3006E" w:rsidRDefault="00E3006E" w:rsidP="008F522C">
      <w:r w:rsidRPr="00E3006E">
        <w:rPr>
          <w:noProof/>
        </w:rPr>
        <w:drawing>
          <wp:inline distT="0" distB="0" distL="0" distR="0" wp14:anchorId="66AA55E9" wp14:editId="28F1DA4E">
            <wp:extent cx="5731510" cy="2811145"/>
            <wp:effectExtent l="0" t="0" r="2540" b="8255"/>
            <wp:docPr id="1276047365" name="Afbeelding 127604736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47365" name="Afbeelding 1276047365" descr="Afbeelding met tekst&#10;&#10;Automatisch gegenereerde beschrijving"/>
                    <pic:cNvPicPr/>
                  </pic:nvPicPr>
                  <pic:blipFill>
                    <a:blip r:embed="rId59"/>
                    <a:stretch>
                      <a:fillRect/>
                    </a:stretch>
                  </pic:blipFill>
                  <pic:spPr>
                    <a:xfrm>
                      <a:off x="0" y="0"/>
                      <a:ext cx="5731510" cy="2811145"/>
                    </a:xfrm>
                    <a:prstGeom prst="rect">
                      <a:avLst/>
                    </a:prstGeom>
                  </pic:spPr>
                </pic:pic>
              </a:graphicData>
            </a:graphic>
          </wp:inline>
        </w:drawing>
      </w:r>
    </w:p>
    <w:p w14:paraId="6F5BB285" w14:textId="25BC39C8" w:rsidR="00E3006E" w:rsidRDefault="00E3006E">
      <w:pPr>
        <w:spacing w:line="240" w:lineRule="auto"/>
        <w:jc w:val="left"/>
      </w:pPr>
    </w:p>
    <w:p w14:paraId="5429D36F" w14:textId="6150AF23" w:rsidR="00000375" w:rsidRDefault="00000375" w:rsidP="008F522C">
      <w:r>
        <w:t>Als dit veld de waarde Production heeft, zien we:</w:t>
      </w:r>
    </w:p>
    <w:p w14:paraId="2FEE2A16" w14:textId="33F169CD" w:rsidR="00D112DA" w:rsidRDefault="00D112DA" w:rsidP="008F522C">
      <w:r w:rsidRPr="00D112DA">
        <w:rPr>
          <w:noProof/>
        </w:rPr>
        <w:drawing>
          <wp:inline distT="0" distB="0" distL="0" distR="0" wp14:anchorId="4F74AAF3" wp14:editId="40B45720">
            <wp:extent cx="5731510" cy="1470025"/>
            <wp:effectExtent l="0" t="0" r="2540" b="0"/>
            <wp:docPr id="62" name="Afbeelding 6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fbeelding 62" descr="Afbeelding met tekst&#10;&#10;Automatisch gegenereerde beschrijving"/>
                    <pic:cNvPicPr/>
                  </pic:nvPicPr>
                  <pic:blipFill>
                    <a:blip r:embed="rId60"/>
                    <a:stretch>
                      <a:fillRect/>
                    </a:stretch>
                  </pic:blipFill>
                  <pic:spPr>
                    <a:xfrm>
                      <a:off x="0" y="0"/>
                      <a:ext cx="5731510" cy="1470025"/>
                    </a:xfrm>
                    <a:prstGeom prst="rect">
                      <a:avLst/>
                    </a:prstGeom>
                  </pic:spPr>
                </pic:pic>
              </a:graphicData>
            </a:graphic>
          </wp:inline>
        </w:drawing>
      </w:r>
    </w:p>
    <w:p w14:paraId="7A8A4DAB" w14:textId="40C2D077" w:rsidR="00000375" w:rsidRDefault="00C14887" w:rsidP="008F522C">
      <w:r>
        <w:t xml:space="preserve">Deze laatste error is de View die gedefinieerd is onder </w:t>
      </w:r>
      <w:r w:rsidR="00E21195">
        <w:t>de Shared views:</w:t>
      </w:r>
    </w:p>
    <w:p w14:paraId="5DA39602" w14:textId="66166CEC" w:rsidR="00E21195" w:rsidRDefault="00E21195" w:rsidP="00E21195">
      <w:pPr>
        <w:ind w:firstLine="708"/>
      </w:pPr>
      <w:r w:rsidRPr="00E21195">
        <w:rPr>
          <w:noProof/>
        </w:rPr>
        <w:drawing>
          <wp:inline distT="0" distB="0" distL="0" distR="0" wp14:anchorId="055D7C0B" wp14:editId="6E6C7175">
            <wp:extent cx="2583404" cy="3254022"/>
            <wp:effectExtent l="0" t="0" r="7620" b="3810"/>
            <wp:docPr id="1276047366" name="Afbeelding 127604736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47366" name="Afbeelding 1276047366" descr="Afbeelding met tekst&#10;&#10;Automatisch gegenereerde beschrijving"/>
                    <pic:cNvPicPr/>
                  </pic:nvPicPr>
                  <pic:blipFill>
                    <a:blip r:embed="rId61"/>
                    <a:stretch>
                      <a:fillRect/>
                    </a:stretch>
                  </pic:blipFill>
                  <pic:spPr>
                    <a:xfrm>
                      <a:off x="0" y="0"/>
                      <a:ext cx="2583404" cy="3254022"/>
                    </a:xfrm>
                    <a:prstGeom prst="rect">
                      <a:avLst/>
                    </a:prstGeom>
                  </pic:spPr>
                </pic:pic>
              </a:graphicData>
            </a:graphic>
          </wp:inline>
        </w:drawing>
      </w:r>
    </w:p>
    <w:p w14:paraId="285A444E" w14:textId="77777777" w:rsidR="00E21195" w:rsidRDefault="00E21195" w:rsidP="00E21195"/>
    <w:p w14:paraId="741ECD7B" w14:textId="1592B783" w:rsidR="00E21195" w:rsidRPr="005D4FAB" w:rsidRDefault="00E21195" w:rsidP="00E21195">
      <w:pPr>
        <w:rPr>
          <w:lang w:val="en-GB"/>
        </w:rPr>
      </w:pPr>
      <w:r>
        <w:t>We kunnen deze dus aanpassen naar onze eigen wensen.</w:t>
      </w:r>
      <w:r w:rsidR="007F6E0A">
        <w:t xml:space="preserve"> </w:t>
      </w:r>
      <w:r w:rsidR="00B469A5">
        <w:t>Hoe komt het dan dat deze view geladen wordt?</w:t>
      </w:r>
      <w:r w:rsidR="00700BEE">
        <w:t xml:space="preserve"> </w:t>
      </w:r>
      <w:r w:rsidR="00700BEE" w:rsidRPr="005D4FAB">
        <w:rPr>
          <w:lang w:val="en-GB"/>
        </w:rPr>
        <w:t>In Program.cs zit volgende code:</w:t>
      </w:r>
    </w:p>
    <w:p w14:paraId="4B6ED737" w14:textId="77777777" w:rsidR="00700BEE" w:rsidRPr="00700BEE" w:rsidRDefault="00700BEE" w:rsidP="00714B83">
      <w:pPr>
        <w:pStyle w:val="Code"/>
        <w:rPr>
          <w:lang w:val="en-GB" w:eastAsia="nl-BE"/>
        </w:rPr>
      </w:pPr>
      <w:r w:rsidRPr="00700BEE">
        <w:rPr>
          <w:color w:val="0000FF"/>
          <w:lang w:val="en-GB" w:eastAsia="nl-BE"/>
        </w:rPr>
        <w:t>if</w:t>
      </w:r>
      <w:r w:rsidRPr="00700BEE">
        <w:rPr>
          <w:lang w:val="en-GB" w:eastAsia="nl-BE"/>
        </w:rPr>
        <w:t xml:space="preserve"> (!app.Environment.IsDevelopment())</w:t>
      </w:r>
    </w:p>
    <w:p w14:paraId="76433E95" w14:textId="77777777" w:rsidR="00700BEE" w:rsidRPr="00700BEE" w:rsidRDefault="00700BEE" w:rsidP="00714B83">
      <w:pPr>
        <w:pStyle w:val="Code"/>
        <w:rPr>
          <w:lang w:val="en-GB" w:eastAsia="nl-BE"/>
        </w:rPr>
      </w:pPr>
      <w:r w:rsidRPr="00700BEE">
        <w:rPr>
          <w:lang w:val="en-GB" w:eastAsia="nl-BE"/>
        </w:rPr>
        <w:t>{</w:t>
      </w:r>
    </w:p>
    <w:p w14:paraId="0CC4BFA9" w14:textId="77777777" w:rsidR="00700BEE" w:rsidRPr="00700BEE" w:rsidRDefault="00700BEE" w:rsidP="00714B83">
      <w:pPr>
        <w:pStyle w:val="Code"/>
        <w:rPr>
          <w:lang w:val="en-GB" w:eastAsia="nl-BE"/>
        </w:rPr>
      </w:pPr>
      <w:r w:rsidRPr="00700BEE">
        <w:rPr>
          <w:lang w:val="en-GB" w:eastAsia="nl-BE"/>
        </w:rPr>
        <w:t xml:space="preserve">    app.UseExceptionHandler(</w:t>
      </w:r>
      <w:r w:rsidRPr="00700BEE">
        <w:rPr>
          <w:color w:val="A31515"/>
          <w:lang w:val="en-GB" w:eastAsia="nl-BE"/>
        </w:rPr>
        <w:t>"/Home/Error"</w:t>
      </w:r>
      <w:r w:rsidRPr="00700BEE">
        <w:rPr>
          <w:lang w:val="en-GB" w:eastAsia="nl-BE"/>
        </w:rPr>
        <w:t>);</w:t>
      </w:r>
    </w:p>
    <w:p w14:paraId="66175968" w14:textId="77777777" w:rsidR="00700BEE" w:rsidRPr="00AD1150" w:rsidRDefault="00700BEE" w:rsidP="00714B83">
      <w:pPr>
        <w:pStyle w:val="Code"/>
        <w:rPr>
          <w:lang w:val="en-GB" w:eastAsia="nl-BE"/>
        </w:rPr>
      </w:pPr>
      <w:r w:rsidRPr="005D4FAB">
        <w:rPr>
          <w:lang w:val="en-GB" w:eastAsia="nl-BE"/>
        </w:rPr>
        <w:t xml:space="preserve">    </w:t>
      </w:r>
      <w:r w:rsidRPr="00AD1150">
        <w:rPr>
          <w:lang w:val="en-GB" w:eastAsia="nl-BE"/>
        </w:rPr>
        <w:t>app.UseHsts();</w:t>
      </w:r>
    </w:p>
    <w:p w14:paraId="0E459C01" w14:textId="28CDC91E" w:rsidR="00700BEE" w:rsidRDefault="00700BEE" w:rsidP="00714B83">
      <w:pPr>
        <w:pStyle w:val="Code"/>
      </w:pPr>
      <w:r>
        <w:rPr>
          <w:lang w:eastAsia="nl-BE"/>
        </w:rPr>
        <w:t>}</w:t>
      </w:r>
    </w:p>
    <w:p w14:paraId="033585B0" w14:textId="05F03C8C" w:rsidR="0036269B" w:rsidRDefault="00700BEE" w:rsidP="008F522C">
      <w:r>
        <w:t>Als onze environment dus verschilt van Development</w:t>
      </w:r>
      <w:r w:rsidR="001A0739">
        <w:t>, zullen we bij exceptions naar de Home/Error view geredirect worden.</w:t>
      </w:r>
      <w:r w:rsidR="00DD1790">
        <w:t xml:space="preserve"> Zo kunnen we dus een </w:t>
      </w:r>
      <w:r w:rsidR="00B547F4">
        <w:t>standaardfout</w:t>
      </w:r>
      <w:r w:rsidR="00DD1790">
        <w:t xml:space="preserve"> pagina maken, die aan onze gebruikers uitlegt wat er gebeur</w:t>
      </w:r>
      <w:r w:rsidR="0097489B">
        <w:t xml:space="preserve">d </w:t>
      </w:r>
      <w:r w:rsidR="00DD1790">
        <w:t>is.</w:t>
      </w:r>
      <w:r w:rsidR="009C01CD">
        <w:t xml:space="preserve"> We kunnen deze view dan </w:t>
      </w:r>
      <w:r w:rsidR="00C37401">
        <w:t>aanpassen zodat deze mooier is naar de eindgebruikers. De eigenlijke fout zullen we dan verbergen, en via logging opslaan</w:t>
      </w:r>
      <w:r w:rsidR="00553B5C">
        <w:t xml:space="preserve"> voor onderzoek door de ontwikkelaar.</w:t>
      </w:r>
    </w:p>
    <w:p w14:paraId="422E8EBB" w14:textId="65550672" w:rsidR="00553B5C" w:rsidRDefault="00553B5C" w:rsidP="00553B5C">
      <w:pPr>
        <w:pStyle w:val="Kop2"/>
      </w:pPr>
      <w:bookmarkStart w:id="72" w:name="_Toc106831737"/>
      <w:r>
        <w:t>Logging</w:t>
      </w:r>
      <w:bookmarkEnd w:id="72"/>
    </w:p>
    <w:p w14:paraId="19FA8BCA" w14:textId="657D3C18" w:rsidR="005D4FAB" w:rsidRDefault="002536ED" w:rsidP="005D4FAB">
      <w:r>
        <w:t>Logging dient ervoor om ons programma op lange termijn onderhoudbaar te houden. Als er zich exceptions voordoen, is het belangrijk dat we loggen, zodat we de oorzaak van deze problemen kunnen onderzoeken. Stel bijvoorbeeld dat één van onze gebruikte webservices vaak onbereikbaar is, dan zouden we dit via logging kunnen zien. We zouden dan bijvoorbeeld kunnen opmerken dat deze download steeds rond een bepaal tijdsstip valt, en deze informatie kunnen we dan gebruiken om verder onderzoek te leveren.</w:t>
      </w:r>
    </w:p>
    <w:p w14:paraId="4A59FD9A" w14:textId="77777777" w:rsidR="002536ED" w:rsidRDefault="002536ED" w:rsidP="005D4FAB"/>
    <w:p w14:paraId="61B998F7" w14:textId="35B42F8B" w:rsidR="002536ED" w:rsidRDefault="00D17698" w:rsidP="005D4FAB">
      <w:r>
        <w:t xml:space="preserve">Logs worden vaak weggeschreven naar </w:t>
      </w:r>
      <w:r w:rsidR="00A55008">
        <w:t>tekstbestanden</w:t>
      </w:r>
      <w:r>
        <w:t>.</w:t>
      </w:r>
      <w:r w:rsidR="00A55008">
        <w:t xml:space="preserve"> Dit betekent dat hier natuurlijk ook limieten aan zitten. We willen niet dat we logbestanden krijgen van ettelijke gigabytes, want dan zijn deze bestanden niet echt meer leesbaar.</w:t>
      </w:r>
      <w:r w:rsidR="00F71970">
        <w:t xml:space="preserve"> We zullen dus een systeem moeten hebben dat onze logfiles zelf opsplitst wanneer deze te groot worden</w:t>
      </w:r>
      <w:r w:rsidR="00F615E9">
        <w:t xml:space="preserve">. </w:t>
      </w:r>
    </w:p>
    <w:p w14:paraId="35EBCDB8" w14:textId="77777777" w:rsidR="00F615E9" w:rsidRDefault="00F615E9" w:rsidP="005D4FAB"/>
    <w:p w14:paraId="58D6D6AF" w14:textId="609A3277" w:rsidR="00F615E9" w:rsidRDefault="00F615E9" w:rsidP="005D4FAB">
      <w:r>
        <w:t xml:space="preserve">Gezien logs gelezen moeten worden (door ofwel ontwikkelaars, ofwel computers), zullen je logs steeds hetzelfde formaat nodig hebben. </w:t>
      </w:r>
      <w:r w:rsidR="0042060E">
        <w:t>Een loglijn kan er dan bijvoorbeeld zo uitzien:</w:t>
      </w:r>
    </w:p>
    <w:p w14:paraId="02F364A7" w14:textId="0F951446" w:rsidR="0042060E" w:rsidRPr="001C6712" w:rsidRDefault="0042060E" w:rsidP="0042060E">
      <w:pPr>
        <w:pStyle w:val="Syntax"/>
      </w:pPr>
      <w:r w:rsidRPr="001C6712">
        <w:t>2022-06-01</w:t>
      </w:r>
      <w:r w:rsidR="005F4889" w:rsidRPr="001C6712">
        <w:t xml:space="preserve"> 12:54:02</w:t>
      </w:r>
      <w:r w:rsidRPr="001C6712">
        <w:t>|</w:t>
      </w:r>
      <w:r w:rsidR="005F4889" w:rsidRPr="001C6712">
        <w:t>MyApplication|Error|This is my error message|</w:t>
      </w:r>
      <w:r w:rsidR="001F1976" w:rsidRPr="001C6712">
        <w:t>Stacktrace…|</w:t>
      </w:r>
    </w:p>
    <w:p w14:paraId="12CB4E96" w14:textId="77777777" w:rsidR="00F00E70" w:rsidRPr="001C6712" w:rsidRDefault="00F00E70" w:rsidP="005D4FAB"/>
    <w:p w14:paraId="3D6F4213" w14:textId="5A6DB68E" w:rsidR="001F1976" w:rsidRDefault="001F1976" w:rsidP="005D4FAB">
      <w:r w:rsidRPr="001F1976">
        <w:lastRenderedPageBreak/>
        <w:t>We zien hierin enkele t</w:t>
      </w:r>
      <w:r>
        <w:t>erugkerende elementen die je zeker moet loggen</w:t>
      </w:r>
      <w:r w:rsidR="0073419B">
        <w:t xml:space="preserve">. Concreet moet je ervoor zorgen dat de wie, wat en wanneer zeker duidelijk zijn in je log. </w:t>
      </w:r>
      <w:r w:rsidR="008C01F1">
        <w:t>We gaan er even doorheen:</w:t>
      </w:r>
    </w:p>
    <w:p w14:paraId="065D9F10" w14:textId="0D93BF96" w:rsidR="001F1976" w:rsidRDefault="0073419B" w:rsidP="001F1976">
      <w:pPr>
        <w:pStyle w:val="Lijstalinea"/>
        <w:numPr>
          <w:ilvl w:val="0"/>
          <w:numId w:val="42"/>
        </w:numPr>
      </w:pPr>
      <w:r w:rsidRPr="0073419B">
        <w:t xml:space="preserve">2022-06-01 12:54:02: </w:t>
      </w:r>
      <w:r>
        <w:t>d</w:t>
      </w:r>
      <w:r w:rsidR="001F1976">
        <w:t>atum en tijd</w:t>
      </w:r>
      <w:r>
        <w:t>, wanneer kwam de fout voor</w:t>
      </w:r>
    </w:p>
    <w:p w14:paraId="33A15B91" w14:textId="14A4CB16" w:rsidR="001F1976" w:rsidRDefault="00C744EA" w:rsidP="001F1976">
      <w:pPr>
        <w:pStyle w:val="Lijstalinea"/>
        <w:numPr>
          <w:ilvl w:val="0"/>
          <w:numId w:val="42"/>
        </w:numPr>
      </w:pPr>
      <w:r>
        <w:t>Naam van de applicatie</w:t>
      </w:r>
      <w:r w:rsidR="008C01F1">
        <w:t>: welke applicatie geeft de fout. Je gaat in een echte omgeving meerdere applicaties hebben, dus je wilt deze niet door elkaar halen</w:t>
      </w:r>
    </w:p>
    <w:p w14:paraId="692C5C6E" w14:textId="346EC255" w:rsidR="00C744EA" w:rsidRDefault="00C744EA" w:rsidP="001F1976">
      <w:pPr>
        <w:pStyle w:val="Lijstalinea"/>
        <w:numPr>
          <w:ilvl w:val="0"/>
          <w:numId w:val="42"/>
        </w:numPr>
      </w:pPr>
      <w:r>
        <w:t>Loglevel</w:t>
      </w:r>
      <w:r w:rsidR="0018278E">
        <w:t>: komen we zo dadelijk op terug</w:t>
      </w:r>
    </w:p>
    <w:p w14:paraId="056AEA65" w14:textId="21E65289" w:rsidR="00C744EA" w:rsidRDefault="00C744EA" w:rsidP="001F1976">
      <w:pPr>
        <w:pStyle w:val="Lijstalinea"/>
        <w:numPr>
          <w:ilvl w:val="0"/>
          <w:numId w:val="42"/>
        </w:numPr>
      </w:pPr>
      <w:r>
        <w:t>Leesbare foutboodschap</w:t>
      </w:r>
      <w:r w:rsidR="0018278E">
        <w:t>: een duidelijke omschrijving van de fout</w:t>
      </w:r>
    </w:p>
    <w:p w14:paraId="7F25CFDC" w14:textId="07C0F029" w:rsidR="0018278E" w:rsidRDefault="00C744EA" w:rsidP="001F1976">
      <w:pPr>
        <w:pStyle w:val="Lijstalinea"/>
        <w:numPr>
          <w:ilvl w:val="0"/>
          <w:numId w:val="42"/>
        </w:numPr>
      </w:pPr>
      <w:r>
        <w:t>Stacktrace van de fout</w:t>
      </w:r>
      <w:r w:rsidR="0018278E">
        <w:t>: via de stracktrace kunnen we te weten komen op welke locatie in de code de fout zich voordeed</w:t>
      </w:r>
    </w:p>
    <w:p w14:paraId="01FAA60D" w14:textId="3D43B5DF" w:rsidR="00C744EA" w:rsidRDefault="0018278E" w:rsidP="0018278E">
      <w:pPr>
        <w:pStyle w:val="Kop3"/>
      </w:pPr>
      <w:bookmarkStart w:id="73" w:name="_Toc106831738"/>
      <w:r>
        <w:t>Loglevel</w:t>
      </w:r>
      <w:bookmarkEnd w:id="73"/>
    </w:p>
    <w:p w14:paraId="77B97213" w14:textId="1BEBD443" w:rsidR="0018278E" w:rsidRDefault="00BE1577" w:rsidP="0018278E">
      <w:r>
        <w:t>Het logleven dient ervoor om te kijken hoe belangrijk de loglijn. Als we deze sorteren van onbelangrijk naar kritisch, zijn de levels als volgt:</w:t>
      </w:r>
    </w:p>
    <w:p w14:paraId="057DC85C" w14:textId="64C00C0E" w:rsidR="00BE1577" w:rsidRDefault="00BE1577" w:rsidP="00BE1577">
      <w:pPr>
        <w:pStyle w:val="Lijstalinea"/>
        <w:numPr>
          <w:ilvl w:val="0"/>
          <w:numId w:val="43"/>
        </w:numPr>
      </w:pPr>
      <w:r>
        <w:t>Trace</w:t>
      </w:r>
    </w:p>
    <w:p w14:paraId="7F91675E" w14:textId="6A4D22D8" w:rsidR="00BE1577" w:rsidRDefault="00BE1577" w:rsidP="00BE1577">
      <w:pPr>
        <w:pStyle w:val="Lijstalinea"/>
        <w:numPr>
          <w:ilvl w:val="0"/>
          <w:numId w:val="43"/>
        </w:numPr>
      </w:pPr>
      <w:r>
        <w:t>Debug</w:t>
      </w:r>
    </w:p>
    <w:p w14:paraId="78712781" w14:textId="7741CA2C" w:rsidR="00BE1577" w:rsidRDefault="00BE1577" w:rsidP="00BE1577">
      <w:pPr>
        <w:pStyle w:val="Lijstalinea"/>
        <w:numPr>
          <w:ilvl w:val="0"/>
          <w:numId w:val="43"/>
        </w:numPr>
      </w:pPr>
      <w:r>
        <w:t>Info</w:t>
      </w:r>
    </w:p>
    <w:p w14:paraId="408103BE" w14:textId="3542947E" w:rsidR="00BE1577" w:rsidRDefault="00BE1577" w:rsidP="00BE1577">
      <w:pPr>
        <w:pStyle w:val="Lijstalinea"/>
        <w:numPr>
          <w:ilvl w:val="0"/>
          <w:numId w:val="43"/>
        </w:numPr>
      </w:pPr>
      <w:r>
        <w:t>Warn</w:t>
      </w:r>
    </w:p>
    <w:p w14:paraId="105EF70E" w14:textId="67FA1423" w:rsidR="00BE1577" w:rsidRDefault="00BE1577" w:rsidP="00BE1577">
      <w:pPr>
        <w:pStyle w:val="Lijstalinea"/>
        <w:numPr>
          <w:ilvl w:val="0"/>
          <w:numId w:val="43"/>
        </w:numPr>
      </w:pPr>
      <w:r>
        <w:t>Error</w:t>
      </w:r>
    </w:p>
    <w:p w14:paraId="5253CEE2" w14:textId="3233F7FC" w:rsidR="00BE1577" w:rsidRDefault="00BE1577" w:rsidP="00BE1577">
      <w:pPr>
        <w:pStyle w:val="Lijstalinea"/>
        <w:numPr>
          <w:ilvl w:val="0"/>
          <w:numId w:val="43"/>
        </w:numPr>
      </w:pPr>
      <w:r>
        <w:t>Fatal</w:t>
      </w:r>
    </w:p>
    <w:p w14:paraId="03013424" w14:textId="77777777" w:rsidR="00A55E32" w:rsidRDefault="00A55E32" w:rsidP="00BE1577"/>
    <w:p w14:paraId="38EFF76C" w14:textId="6151323D" w:rsidR="00A55E32" w:rsidRPr="0018278E" w:rsidRDefault="00BE1577" w:rsidP="00BE1577">
      <w:r>
        <w:t xml:space="preserve">Het </w:t>
      </w:r>
      <w:r w:rsidRPr="00993513">
        <w:rPr>
          <w:b/>
          <w:bCs/>
        </w:rPr>
        <w:t>Trace</w:t>
      </w:r>
      <w:r>
        <w:t xml:space="preserve"> level wordt enkel gebruikt in </w:t>
      </w:r>
      <w:r w:rsidR="006121E2">
        <w:t xml:space="preserve">development. </w:t>
      </w:r>
      <w:r w:rsidR="00CF69C2">
        <w:t>Het zijn loglijnen die je kunnen helpen met de ontwikkeling van het programma. Je kan bijvoorbeeld tussenstatussen loggen op dit Trace niveau. Trace wordt standaard genegeerd als men code deployed in release modus</w:t>
      </w:r>
      <w:r w:rsidR="00A55E32">
        <w:t>.</w:t>
      </w:r>
    </w:p>
    <w:p w14:paraId="24B02FF5" w14:textId="77777777" w:rsidR="00A55E32" w:rsidRDefault="00A55E32" w:rsidP="00C744EA"/>
    <w:p w14:paraId="2AAD5F1E" w14:textId="4FFA6CD8" w:rsidR="00C744EA" w:rsidRDefault="00A55E32" w:rsidP="00C744EA">
      <w:r w:rsidRPr="00993513">
        <w:rPr>
          <w:b/>
          <w:bCs/>
        </w:rPr>
        <w:t>Debug</w:t>
      </w:r>
      <w:r>
        <w:t xml:space="preserve"> is een gelijkaardig niveau, dat best ook vermeden wordt als je je code in productie zet. Het is een niveau om te gebruiken wanneer we deployen naar onze test omgeving, zodat we ook daar bepaalde zaken kunnen in opvolgen.</w:t>
      </w:r>
    </w:p>
    <w:p w14:paraId="752D69F8" w14:textId="77777777" w:rsidR="00A55E32" w:rsidRDefault="00A55E32" w:rsidP="00C744EA"/>
    <w:p w14:paraId="495B8F27" w14:textId="0CAC9B38" w:rsidR="00A55E32" w:rsidRDefault="00A55E32" w:rsidP="00C744EA">
      <w:r w:rsidRPr="00993513">
        <w:rPr>
          <w:b/>
          <w:bCs/>
        </w:rPr>
        <w:t>Info</w:t>
      </w:r>
      <w:r>
        <w:t xml:space="preserve"> dient dan voor informatieve loglijnen aan te duiden. </w:t>
      </w:r>
      <w:r w:rsidR="0009472B">
        <w:t>Je kan bijvoorbeeld wensen te weten dat iemand is ingelogd, of andere informatieve zaken wensen te monitoreren.</w:t>
      </w:r>
    </w:p>
    <w:p w14:paraId="19E6C6F5" w14:textId="77777777" w:rsidR="0009472B" w:rsidRDefault="0009472B" w:rsidP="00C744EA"/>
    <w:p w14:paraId="43BDC661" w14:textId="3D6FEEDB" w:rsidR="0009472B" w:rsidRDefault="0009472B" w:rsidP="00C744EA">
      <w:r>
        <w:t xml:space="preserve">Vanaf </w:t>
      </w:r>
      <w:r w:rsidRPr="00993513">
        <w:rPr>
          <w:b/>
          <w:bCs/>
        </w:rPr>
        <w:t>Warn</w:t>
      </w:r>
      <w:r>
        <w:t xml:space="preserve"> krijgen we dan met fouten te maken. Warn is een level dat gebruikt wordt om aan te duiden dat er iets mis aan het lopen is, maar dat de algemene werking van het programma niet in gedrang komt. Concreet ga je dit niveau niet vaak tegenkomen in het echt, omdat de meeste fouten toch een level hoger liggen.</w:t>
      </w:r>
    </w:p>
    <w:p w14:paraId="773021F2" w14:textId="04D4B4A7" w:rsidR="0009472B" w:rsidRDefault="0009472B" w:rsidP="00C744EA"/>
    <w:p w14:paraId="72ED298C" w14:textId="1CB1D4BF" w:rsidR="0009472B" w:rsidRDefault="0009472B" w:rsidP="00C744EA">
      <w:r w:rsidRPr="00993513">
        <w:rPr>
          <w:b/>
          <w:bCs/>
        </w:rPr>
        <w:t>Error</w:t>
      </w:r>
      <w:r>
        <w:t xml:space="preserve"> is het loglevel dat we gebruiken om standaard exceptions in te noteren. </w:t>
      </w:r>
      <w:r w:rsidR="007E4D14">
        <w:t xml:space="preserve">Dit is het standaard level om fouten in te noteren die de werking van ons programma in gedrang brengen. </w:t>
      </w:r>
    </w:p>
    <w:p w14:paraId="1A7FD6F1" w14:textId="77777777" w:rsidR="00D96043" w:rsidRDefault="00D96043" w:rsidP="00C744EA"/>
    <w:p w14:paraId="13695A03" w14:textId="4027DFFE" w:rsidR="00D96043" w:rsidRDefault="00D96043" w:rsidP="00C744EA">
      <w:r w:rsidRPr="00993513">
        <w:rPr>
          <w:b/>
          <w:bCs/>
        </w:rPr>
        <w:t>Fatal</w:t>
      </w:r>
      <w:r>
        <w:t xml:space="preserve"> is dan het hoogte level. Wanneer er een fatal error </w:t>
      </w:r>
      <w:r w:rsidR="008B74D8">
        <w:t>optreedt</w:t>
      </w:r>
      <w:r>
        <w:t xml:space="preserve"> (en we deze dus loggen) zal er niets van ons programma meer werken. </w:t>
      </w:r>
    </w:p>
    <w:p w14:paraId="32E3ACCC" w14:textId="19550E4A" w:rsidR="00811538" w:rsidRDefault="00811538" w:rsidP="00C744EA"/>
    <w:p w14:paraId="66BB6858" w14:textId="7C418661" w:rsidR="00811538" w:rsidRDefault="00811538" w:rsidP="00C744EA">
      <w:r>
        <w:t>Vaak gaan we logs wegschrijven naar bestanden. Om deze bestanden niet nodeloos te laten aangroeien met ongebruikte informatie, zullen we</w:t>
      </w:r>
      <w:r w:rsidR="00C84D3F">
        <w:t xml:space="preserve"> selecties maken welke loglevels we daadwerkelijk te zien krijgen. In een productie omgeving gaan we bijvoorbeeld zelden logslevel zien onder Warn</w:t>
      </w:r>
      <w:r w:rsidR="005A17B1">
        <w:t xml:space="preserve"> en al zeker geen loglevels onder Information. Dit zou onze logs nodeloos vergroten.</w:t>
      </w:r>
    </w:p>
    <w:p w14:paraId="4DD83D5B" w14:textId="49CBE4EB" w:rsidR="00993513" w:rsidRDefault="00993513" w:rsidP="00C744EA">
      <w:r>
        <w:t xml:space="preserve">Sommige frameworks hanteren andere namen voor deze </w:t>
      </w:r>
      <w:r w:rsidR="004C0D18">
        <w:t xml:space="preserve">verschillende niveaus. In grote lijnen zijn dit echter de verschillende niveaus die </w:t>
      </w:r>
      <w:r w:rsidR="00512621">
        <w:t>je beschikbaar hebt om naar te loggen.</w:t>
      </w:r>
    </w:p>
    <w:p w14:paraId="35F0D332" w14:textId="514230DE" w:rsidR="002D6628" w:rsidRDefault="008B74D8" w:rsidP="008B74D8">
      <w:pPr>
        <w:pStyle w:val="Kop3"/>
      </w:pPr>
      <w:bookmarkStart w:id="74" w:name="_Toc106831739"/>
      <w:r>
        <w:t>Praktisch voorbeeld</w:t>
      </w:r>
      <w:bookmarkEnd w:id="74"/>
    </w:p>
    <w:tbl>
      <w:tblPr>
        <w:tblStyle w:val="TableGrid-GreyHeader1"/>
        <w:tblW w:w="9072" w:type="dxa"/>
        <w:tblInd w:w="-5" w:type="dxa"/>
        <w:tblBorders>
          <w:top w:val="none" w:sz="0" w:space="0" w:color="auto"/>
          <w:left w:val="none" w:sz="0" w:space="0" w:color="auto"/>
          <w:bottom w:val="none" w:sz="0" w:space="0" w:color="auto"/>
          <w:right w:val="none" w:sz="0" w:space="0" w:color="auto"/>
          <w:insideV w:val="none" w:sz="0" w:space="0" w:color="auto"/>
        </w:tblBorders>
        <w:tblLayout w:type="fixed"/>
        <w:tblCellMar>
          <w:top w:w="108" w:type="dxa"/>
          <w:bottom w:w="108" w:type="dxa"/>
        </w:tblCellMar>
        <w:tblLook w:val="04A0" w:firstRow="1" w:lastRow="0" w:firstColumn="1" w:lastColumn="0" w:noHBand="0" w:noVBand="1"/>
      </w:tblPr>
      <w:tblGrid>
        <w:gridCol w:w="1276"/>
        <w:gridCol w:w="7796"/>
      </w:tblGrid>
      <w:tr w:rsidR="00CC5509" w:rsidRPr="00E16864" w14:paraId="186E152D" w14:textId="77777777" w:rsidTr="001C595C">
        <w:trPr>
          <w:trHeight w:val="397"/>
        </w:trPr>
        <w:tc>
          <w:tcPr>
            <w:tcW w:w="1276" w:type="dxa"/>
            <w:shd w:val="clear" w:color="auto" w:fill="auto"/>
          </w:tcPr>
          <w:p w14:paraId="6CD32C68" w14:textId="77777777" w:rsidR="00CC5509" w:rsidRPr="003F53DB" w:rsidRDefault="00CC5509" w:rsidP="001C595C">
            <w:pPr>
              <w:jc w:val="center"/>
              <w:rPr>
                <w:lang w:val="nl-BE" w:eastAsia="en-GB"/>
              </w:rPr>
            </w:pPr>
            <w:r w:rsidRPr="0036164B">
              <w:rPr>
                <w:noProof/>
                <w:szCs w:val="22"/>
                <w:lang w:eastAsia="en-GB"/>
              </w:rPr>
              <w:drawing>
                <wp:inline distT="0" distB="0" distL="0" distR="0" wp14:anchorId="522F130C" wp14:editId="72FA99EF">
                  <wp:extent cx="360000" cy="360000"/>
                  <wp:effectExtent l="0" t="0" r="2540" b="2540"/>
                  <wp:docPr id="47" name="Picture 68" descr="Icon&#10;&#10;Description automatically generated">
                    <a:extLst xmlns:a="http://schemas.openxmlformats.org/drawingml/2006/main">
                      <a:ext uri="{FF2B5EF4-FFF2-40B4-BE49-F238E27FC236}">
                        <a16:creationId xmlns:a16="http://schemas.microsoft.com/office/drawing/2014/main" id="{E2420161-A894-4238-9328-8E4B97EFDB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8" descr="Icon&#10;&#10;Description automatically generated">
                            <a:extLst>
                              <a:ext uri="{FF2B5EF4-FFF2-40B4-BE49-F238E27FC236}">
                                <a16:creationId xmlns:a16="http://schemas.microsoft.com/office/drawing/2014/main" id="{E2420161-A894-4238-9328-8E4B97EFDBB4}"/>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7796" w:type="dxa"/>
            <w:shd w:val="clear" w:color="auto" w:fill="F2F2F2" w:themeFill="background1" w:themeFillShade="F2"/>
          </w:tcPr>
          <w:p w14:paraId="055491E8" w14:textId="3093DD7D" w:rsidR="00CC5509" w:rsidRPr="00E16864" w:rsidRDefault="00CC5509" w:rsidP="001C595C">
            <w:pPr>
              <w:rPr>
                <w:lang w:val="nl-BE"/>
              </w:rPr>
            </w:pPr>
            <w:r>
              <w:rPr>
                <w:lang w:val="nl-BE"/>
              </w:rPr>
              <w:t xml:space="preserve">De code dat we hier demonstreren vindt u onder onder solution </w:t>
            </w:r>
            <w:r w:rsidR="00E16864" w:rsidRPr="00E16864">
              <w:rPr>
                <w:b/>
                <w:bCs/>
                <w:lang w:val="nl-BE"/>
              </w:rPr>
              <w:t>Ucll.OOD.Logging</w:t>
            </w:r>
          </w:p>
        </w:tc>
      </w:tr>
    </w:tbl>
    <w:p w14:paraId="487287DE" w14:textId="77777777" w:rsidR="00CC5509" w:rsidRPr="00E16864" w:rsidRDefault="00CC5509" w:rsidP="00CC5509"/>
    <w:p w14:paraId="4CF5CC01" w14:textId="5D008FBE" w:rsidR="008B74D8" w:rsidRDefault="008B74D8" w:rsidP="008B74D8">
      <w:r>
        <w:t>Als we een nieuw ASP.NET CORE MVC project aanmaken, kunnen het gedrag van logging wat nader onderzoeken.</w:t>
      </w:r>
      <w:r w:rsidR="00797F02">
        <w:t xml:space="preserve"> Na het opstarten krijgen we twee dingen te zien:</w:t>
      </w:r>
    </w:p>
    <w:p w14:paraId="7EABAD60" w14:textId="64B04D0D" w:rsidR="00797F02" w:rsidRDefault="00797F02" w:rsidP="00797F02">
      <w:pPr>
        <w:pStyle w:val="Lijstalinea"/>
        <w:numPr>
          <w:ilvl w:val="0"/>
          <w:numId w:val="44"/>
        </w:numPr>
      </w:pPr>
      <w:r>
        <w:t>Een webpagina waarin onze applicatie getoond wordt</w:t>
      </w:r>
    </w:p>
    <w:p w14:paraId="417B5CE1" w14:textId="20022865" w:rsidR="00797F02" w:rsidRDefault="00797F02" w:rsidP="00797F02">
      <w:pPr>
        <w:pStyle w:val="Lijstalinea"/>
        <w:numPr>
          <w:ilvl w:val="0"/>
          <w:numId w:val="44"/>
        </w:numPr>
      </w:pPr>
      <w:r>
        <w:t>Een console scherm waarin we onze log zien</w:t>
      </w:r>
    </w:p>
    <w:p w14:paraId="2AF05DF8" w14:textId="77777777" w:rsidR="00797F02" w:rsidRDefault="00797F02" w:rsidP="00797F02"/>
    <w:p w14:paraId="2A72CA6B" w14:textId="10CDD98B" w:rsidR="00022DA4" w:rsidRDefault="00797F02" w:rsidP="00797F02">
      <w:r>
        <w:t>Het is het console scherm waar we onze aandacht gaan op vestigen</w:t>
      </w:r>
      <w:r w:rsidR="00022DA4">
        <w:t>:</w:t>
      </w:r>
    </w:p>
    <w:p w14:paraId="033B82C1" w14:textId="6146185F" w:rsidR="00022DA4" w:rsidRPr="008B74D8" w:rsidRDefault="00022DA4" w:rsidP="00797F02">
      <w:r w:rsidRPr="00022DA4">
        <w:rPr>
          <w:noProof/>
        </w:rPr>
        <w:lastRenderedPageBreak/>
        <w:drawing>
          <wp:inline distT="0" distB="0" distL="0" distR="0" wp14:anchorId="5921CFEC" wp14:editId="7265B26C">
            <wp:extent cx="5731510" cy="1449705"/>
            <wp:effectExtent l="0" t="0" r="2540" b="0"/>
            <wp:docPr id="1276047368" name="Afbeelding 127604736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47368" name="Afbeelding 1276047368" descr="Afbeelding met tekst&#10;&#10;Automatisch gegenereerde beschrijving"/>
                    <pic:cNvPicPr/>
                  </pic:nvPicPr>
                  <pic:blipFill>
                    <a:blip r:embed="rId62"/>
                    <a:stretch>
                      <a:fillRect/>
                    </a:stretch>
                  </pic:blipFill>
                  <pic:spPr>
                    <a:xfrm>
                      <a:off x="0" y="0"/>
                      <a:ext cx="5731510" cy="1449705"/>
                    </a:xfrm>
                    <a:prstGeom prst="rect">
                      <a:avLst/>
                    </a:prstGeom>
                  </pic:spPr>
                </pic:pic>
              </a:graphicData>
            </a:graphic>
          </wp:inline>
        </w:drawing>
      </w:r>
    </w:p>
    <w:p w14:paraId="3E6A1569" w14:textId="62B636E1" w:rsidR="00F00E70" w:rsidRDefault="00A72254" w:rsidP="005D4FAB">
      <w:r>
        <w:t xml:space="preserve">We zien enkele loglijnen met als level </w:t>
      </w:r>
      <w:r>
        <w:rPr>
          <w:i/>
          <w:iCs/>
        </w:rPr>
        <w:t>info</w:t>
      </w:r>
      <w:r>
        <w:t>.</w:t>
      </w:r>
    </w:p>
    <w:p w14:paraId="0631B509" w14:textId="0CFD4C08" w:rsidR="006A3CA5" w:rsidRDefault="006A3CA5" w:rsidP="005D4FAB">
      <w:r>
        <w:t>Als we in onze controller een exception throwen, zien we dit ook in onze log:</w:t>
      </w:r>
    </w:p>
    <w:p w14:paraId="21F27F24" w14:textId="77777777" w:rsidR="002635F1" w:rsidRPr="002635F1" w:rsidRDefault="002635F1" w:rsidP="002635F1">
      <w:pPr>
        <w:pStyle w:val="Code"/>
        <w:rPr>
          <w:color w:val="000000"/>
          <w:lang w:val="en-GB" w:eastAsia="nl-BE"/>
        </w:rPr>
      </w:pPr>
      <w:r w:rsidRPr="001C6712">
        <w:rPr>
          <w:color w:val="000000"/>
          <w:lang w:eastAsia="nl-BE"/>
        </w:rPr>
        <w:t xml:space="preserve">        </w:t>
      </w:r>
      <w:r w:rsidRPr="002635F1">
        <w:rPr>
          <w:color w:val="0000FF"/>
          <w:lang w:val="en-GB" w:eastAsia="nl-BE"/>
        </w:rPr>
        <w:t>public</w:t>
      </w:r>
      <w:r w:rsidRPr="002635F1">
        <w:rPr>
          <w:color w:val="000000"/>
          <w:lang w:val="en-GB" w:eastAsia="nl-BE"/>
        </w:rPr>
        <w:t xml:space="preserve"> </w:t>
      </w:r>
      <w:r w:rsidRPr="002635F1">
        <w:rPr>
          <w:lang w:val="en-GB" w:eastAsia="nl-BE"/>
        </w:rPr>
        <w:t>HomeController</w:t>
      </w:r>
      <w:r w:rsidRPr="002635F1">
        <w:rPr>
          <w:color w:val="000000"/>
          <w:lang w:val="en-GB" w:eastAsia="nl-BE"/>
        </w:rPr>
        <w:t>(</w:t>
      </w:r>
      <w:r w:rsidRPr="002635F1">
        <w:rPr>
          <w:lang w:val="en-GB" w:eastAsia="nl-BE"/>
        </w:rPr>
        <w:t>ILogger</w:t>
      </w:r>
      <w:r w:rsidRPr="002635F1">
        <w:rPr>
          <w:color w:val="000000"/>
          <w:lang w:val="en-GB" w:eastAsia="nl-BE"/>
        </w:rPr>
        <w:t>&lt;</w:t>
      </w:r>
      <w:r w:rsidRPr="002635F1">
        <w:rPr>
          <w:lang w:val="en-GB" w:eastAsia="nl-BE"/>
        </w:rPr>
        <w:t>HomeController</w:t>
      </w:r>
      <w:r w:rsidRPr="002635F1">
        <w:rPr>
          <w:color w:val="000000"/>
          <w:lang w:val="en-GB" w:eastAsia="nl-BE"/>
        </w:rPr>
        <w:t>&gt; logger)</w:t>
      </w:r>
    </w:p>
    <w:p w14:paraId="6F044D4F" w14:textId="77777777" w:rsidR="002635F1" w:rsidRPr="002635F1" w:rsidRDefault="002635F1" w:rsidP="002635F1">
      <w:pPr>
        <w:pStyle w:val="Code"/>
        <w:rPr>
          <w:color w:val="000000"/>
          <w:lang w:val="en-GB" w:eastAsia="nl-BE"/>
        </w:rPr>
      </w:pPr>
      <w:r w:rsidRPr="002635F1">
        <w:rPr>
          <w:color w:val="000000"/>
          <w:lang w:val="en-GB" w:eastAsia="nl-BE"/>
        </w:rPr>
        <w:t xml:space="preserve">        {</w:t>
      </w:r>
    </w:p>
    <w:p w14:paraId="1316C99C" w14:textId="77777777" w:rsidR="002635F1" w:rsidRPr="002635F1" w:rsidRDefault="002635F1" w:rsidP="002635F1">
      <w:pPr>
        <w:pStyle w:val="Code"/>
        <w:rPr>
          <w:color w:val="000000"/>
          <w:lang w:val="en-GB" w:eastAsia="nl-BE"/>
        </w:rPr>
      </w:pPr>
      <w:r w:rsidRPr="002635F1">
        <w:rPr>
          <w:color w:val="000000"/>
          <w:lang w:val="en-GB" w:eastAsia="nl-BE"/>
        </w:rPr>
        <w:t xml:space="preserve">            </w:t>
      </w:r>
      <w:r w:rsidRPr="002635F1">
        <w:rPr>
          <w:color w:val="0000FF"/>
          <w:lang w:val="en-GB" w:eastAsia="nl-BE"/>
        </w:rPr>
        <w:t>throw</w:t>
      </w:r>
      <w:r w:rsidRPr="002635F1">
        <w:rPr>
          <w:color w:val="000000"/>
          <w:lang w:val="en-GB" w:eastAsia="nl-BE"/>
        </w:rPr>
        <w:t xml:space="preserve"> </w:t>
      </w:r>
      <w:r w:rsidRPr="002635F1">
        <w:rPr>
          <w:color w:val="0000FF"/>
          <w:lang w:val="en-GB" w:eastAsia="nl-BE"/>
        </w:rPr>
        <w:t>new</w:t>
      </w:r>
      <w:r w:rsidRPr="002635F1">
        <w:rPr>
          <w:color w:val="000000"/>
          <w:lang w:val="en-GB" w:eastAsia="nl-BE"/>
        </w:rPr>
        <w:t xml:space="preserve"> </w:t>
      </w:r>
      <w:r w:rsidRPr="002635F1">
        <w:rPr>
          <w:lang w:val="en-GB" w:eastAsia="nl-BE"/>
        </w:rPr>
        <w:t>Exception</w:t>
      </w:r>
      <w:r w:rsidRPr="002635F1">
        <w:rPr>
          <w:color w:val="000000"/>
          <w:lang w:val="en-GB" w:eastAsia="nl-BE"/>
        </w:rPr>
        <w:t>(</w:t>
      </w:r>
      <w:r w:rsidRPr="002635F1">
        <w:rPr>
          <w:color w:val="A31515"/>
          <w:lang w:val="en-GB" w:eastAsia="nl-BE"/>
        </w:rPr>
        <w:t>"Exception was thrown"</w:t>
      </w:r>
      <w:r w:rsidRPr="002635F1">
        <w:rPr>
          <w:color w:val="000000"/>
          <w:lang w:val="en-GB" w:eastAsia="nl-BE"/>
        </w:rPr>
        <w:t>);</w:t>
      </w:r>
    </w:p>
    <w:p w14:paraId="6C412D87" w14:textId="77777777" w:rsidR="002635F1" w:rsidRDefault="002635F1" w:rsidP="002635F1">
      <w:pPr>
        <w:pStyle w:val="Code"/>
        <w:rPr>
          <w:color w:val="000000"/>
          <w:lang w:eastAsia="nl-BE"/>
        </w:rPr>
      </w:pPr>
      <w:r w:rsidRPr="002635F1">
        <w:rPr>
          <w:color w:val="000000"/>
          <w:lang w:val="en-GB" w:eastAsia="nl-BE"/>
        </w:rPr>
        <w:t xml:space="preserve">            </w:t>
      </w:r>
      <w:r>
        <w:rPr>
          <w:color w:val="000000"/>
          <w:lang w:eastAsia="nl-BE"/>
        </w:rPr>
        <w:t>_logger = logger;</w:t>
      </w:r>
    </w:p>
    <w:p w14:paraId="7C7D9338" w14:textId="1B7C754D" w:rsidR="002635F1" w:rsidRDefault="002635F1" w:rsidP="002635F1">
      <w:pPr>
        <w:pStyle w:val="Code"/>
      </w:pPr>
      <w:r>
        <w:rPr>
          <w:color w:val="000000"/>
          <w:lang w:eastAsia="nl-BE"/>
        </w:rPr>
        <w:t xml:space="preserve">        }</w:t>
      </w:r>
    </w:p>
    <w:p w14:paraId="7BBFB088" w14:textId="7DD60155" w:rsidR="006A3CA5" w:rsidRDefault="006A3CA5" w:rsidP="005D4FAB">
      <w:r w:rsidRPr="006A3CA5">
        <w:rPr>
          <w:noProof/>
        </w:rPr>
        <w:drawing>
          <wp:inline distT="0" distB="0" distL="0" distR="0" wp14:anchorId="15FE2386" wp14:editId="2DB692B5">
            <wp:extent cx="4450080" cy="2578049"/>
            <wp:effectExtent l="0" t="0" r="7620" b="0"/>
            <wp:docPr id="1276047369" name="Afbeelding 127604736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47369" name="Afbeelding 1276047369" descr="Afbeelding met tekst&#10;&#10;Automatisch gegenereerde beschrijving"/>
                    <pic:cNvPicPr/>
                  </pic:nvPicPr>
                  <pic:blipFill>
                    <a:blip r:embed="rId63"/>
                    <a:stretch>
                      <a:fillRect/>
                    </a:stretch>
                  </pic:blipFill>
                  <pic:spPr>
                    <a:xfrm>
                      <a:off x="0" y="0"/>
                      <a:ext cx="4475082" cy="2592533"/>
                    </a:xfrm>
                    <a:prstGeom prst="rect">
                      <a:avLst/>
                    </a:prstGeom>
                  </pic:spPr>
                </pic:pic>
              </a:graphicData>
            </a:graphic>
          </wp:inline>
        </w:drawing>
      </w:r>
      <w:r>
        <w:t xml:space="preserve"> </w:t>
      </w:r>
    </w:p>
    <w:p w14:paraId="770FBD2D" w14:textId="68560C76" w:rsidR="00237742" w:rsidRDefault="00237742" w:rsidP="005D4FAB">
      <w:r>
        <w:t>We kunnen ook echter zelf controleren wat we loggen, en op welk niveau we dit doen.</w:t>
      </w:r>
      <w:r w:rsidR="00A027B3">
        <w:t xml:space="preserve"> We krijgen namelijk het object dat verantwoordelijk is voor de logging binnen via Dependency Injection:</w:t>
      </w:r>
    </w:p>
    <w:p w14:paraId="24E23596" w14:textId="77777777" w:rsidR="00400F48" w:rsidRPr="00400F48" w:rsidRDefault="00400F48" w:rsidP="00400F48">
      <w:pPr>
        <w:pStyle w:val="Code"/>
        <w:rPr>
          <w:lang w:val="en-GB" w:eastAsia="nl-BE"/>
        </w:rPr>
      </w:pPr>
      <w:r w:rsidRPr="001C6712">
        <w:rPr>
          <w:lang w:eastAsia="nl-BE"/>
        </w:rPr>
        <w:t xml:space="preserve">        </w:t>
      </w:r>
      <w:r w:rsidRPr="00400F48">
        <w:rPr>
          <w:color w:val="0000FF"/>
          <w:lang w:val="en-GB" w:eastAsia="nl-BE"/>
        </w:rPr>
        <w:t>private</w:t>
      </w:r>
      <w:r w:rsidRPr="00400F48">
        <w:rPr>
          <w:lang w:val="en-GB" w:eastAsia="nl-BE"/>
        </w:rPr>
        <w:t xml:space="preserve"> </w:t>
      </w:r>
      <w:r w:rsidRPr="00400F48">
        <w:rPr>
          <w:color w:val="0000FF"/>
          <w:lang w:val="en-GB" w:eastAsia="nl-BE"/>
        </w:rPr>
        <w:t>readonly</w:t>
      </w:r>
      <w:r w:rsidRPr="00400F48">
        <w:rPr>
          <w:lang w:val="en-GB" w:eastAsia="nl-BE"/>
        </w:rPr>
        <w:t xml:space="preserve"> </w:t>
      </w:r>
      <w:r w:rsidRPr="00400F48">
        <w:rPr>
          <w:color w:val="2B91AF"/>
          <w:lang w:val="en-GB" w:eastAsia="nl-BE"/>
        </w:rPr>
        <w:t>ILogger</w:t>
      </w:r>
      <w:r w:rsidRPr="00400F48">
        <w:rPr>
          <w:lang w:val="en-GB" w:eastAsia="nl-BE"/>
        </w:rPr>
        <w:t>&lt;</w:t>
      </w:r>
      <w:r w:rsidRPr="00400F48">
        <w:rPr>
          <w:color w:val="2B91AF"/>
          <w:lang w:val="en-GB" w:eastAsia="nl-BE"/>
        </w:rPr>
        <w:t>HomeController</w:t>
      </w:r>
      <w:r w:rsidRPr="00400F48">
        <w:rPr>
          <w:lang w:val="en-GB" w:eastAsia="nl-BE"/>
        </w:rPr>
        <w:t>&gt; _logger;</w:t>
      </w:r>
    </w:p>
    <w:p w14:paraId="152E6F6C" w14:textId="77777777" w:rsidR="00400F48" w:rsidRPr="00400F48" w:rsidRDefault="00400F48" w:rsidP="00400F48">
      <w:pPr>
        <w:pStyle w:val="Code"/>
        <w:rPr>
          <w:lang w:val="en-GB" w:eastAsia="nl-BE"/>
        </w:rPr>
      </w:pPr>
    </w:p>
    <w:p w14:paraId="317530FE" w14:textId="77777777" w:rsidR="00400F48" w:rsidRPr="00400F48" w:rsidRDefault="00400F48" w:rsidP="00400F48">
      <w:pPr>
        <w:pStyle w:val="Code"/>
        <w:rPr>
          <w:lang w:val="en-GB" w:eastAsia="nl-BE"/>
        </w:rPr>
      </w:pPr>
      <w:r w:rsidRPr="00400F48">
        <w:rPr>
          <w:lang w:val="en-GB" w:eastAsia="nl-BE"/>
        </w:rPr>
        <w:t xml:space="preserve">        </w:t>
      </w:r>
      <w:r w:rsidRPr="00400F48">
        <w:rPr>
          <w:color w:val="0000FF"/>
          <w:lang w:val="en-GB" w:eastAsia="nl-BE"/>
        </w:rPr>
        <w:t>public</w:t>
      </w:r>
      <w:r w:rsidRPr="00400F48">
        <w:rPr>
          <w:lang w:val="en-GB" w:eastAsia="nl-BE"/>
        </w:rPr>
        <w:t xml:space="preserve"> </w:t>
      </w:r>
      <w:r w:rsidRPr="00400F48">
        <w:rPr>
          <w:color w:val="2B91AF"/>
          <w:lang w:val="en-GB" w:eastAsia="nl-BE"/>
        </w:rPr>
        <w:t>HomeController</w:t>
      </w:r>
      <w:r w:rsidRPr="00400F48">
        <w:rPr>
          <w:lang w:val="en-GB" w:eastAsia="nl-BE"/>
        </w:rPr>
        <w:t>(</w:t>
      </w:r>
      <w:r w:rsidRPr="00400F48">
        <w:rPr>
          <w:color w:val="2B91AF"/>
          <w:lang w:val="en-GB" w:eastAsia="nl-BE"/>
        </w:rPr>
        <w:t>ILogger</w:t>
      </w:r>
      <w:r w:rsidRPr="00400F48">
        <w:rPr>
          <w:lang w:val="en-GB" w:eastAsia="nl-BE"/>
        </w:rPr>
        <w:t>&lt;</w:t>
      </w:r>
      <w:r w:rsidRPr="00400F48">
        <w:rPr>
          <w:color w:val="2B91AF"/>
          <w:lang w:val="en-GB" w:eastAsia="nl-BE"/>
        </w:rPr>
        <w:t>HomeController</w:t>
      </w:r>
      <w:r w:rsidRPr="00400F48">
        <w:rPr>
          <w:lang w:val="en-GB" w:eastAsia="nl-BE"/>
        </w:rPr>
        <w:t>&gt; logger)</w:t>
      </w:r>
    </w:p>
    <w:p w14:paraId="77E540EF" w14:textId="77777777" w:rsidR="00400F48" w:rsidRDefault="00400F48" w:rsidP="00400F48">
      <w:pPr>
        <w:pStyle w:val="Code"/>
        <w:rPr>
          <w:lang w:eastAsia="nl-BE"/>
        </w:rPr>
      </w:pPr>
      <w:r w:rsidRPr="00400F48">
        <w:rPr>
          <w:lang w:val="en-GB" w:eastAsia="nl-BE"/>
        </w:rPr>
        <w:t xml:space="preserve">        </w:t>
      </w:r>
      <w:r>
        <w:rPr>
          <w:lang w:eastAsia="nl-BE"/>
        </w:rPr>
        <w:t>{</w:t>
      </w:r>
    </w:p>
    <w:p w14:paraId="30F907A9" w14:textId="77777777" w:rsidR="00400F48" w:rsidRDefault="00400F48" w:rsidP="00400F48">
      <w:pPr>
        <w:pStyle w:val="Code"/>
        <w:rPr>
          <w:lang w:eastAsia="nl-BE"/>
        </w:rPr>
      </w:pPr>
      <w:r>
        <w:rPr>
          <w:lang w:eastAsia="nl-BE"/>
        </w:rPr>
        <w:t xml:space="preserve">            _logger = logger;</w:t>
      </w:r>
    </w:p>
    <w:p w14:paraId="674D3DB8" w14:textId="77777777" w:rsidR="00A027B3" w:rsidRDefault="00400F48" w:rsidP="00400F48">
      <w:pPr>
        <w:pStyle w:val="Code"/>
        <w:rPr>
          <w:lang w:eastAsia="nl-BE"/>
        </w:rPr>
      </w:pPr>
      <w:r>
        <w:rPr>
          <w:lang w:eastAsia="nl-BE"/>
        </w:rPr>
        <w:t xml:space="preserve">        }</w:t>
      </w:r>
    </w:p>
    <w:p w14:paraId="3B48BF21" w14:textId="77777777" w:rsidR="00400F48" w:rsidRDefault="00400F48" w:rsidP="00400F48">
      <w:pPr>
        <w:rPr>
          <w:rFonts w:ascii="Consolas" w:hAnsi="Consolas"/>
          <w:sz w:val="22"/>
          <w:lang w:eastAsia="nl-BE"/>
        </w:rPr>
      </w:pPr>
    </w:p>
    <w:p w14:paraId="28652265" w14:textId="56AA448C" w:rsidR="00400F48" w:rsidRDefault="00400F48" w:rsidP="00400F48">
      <w:r>
        <w:lastRenderedPageBreak/>
        <w:t>Dit object kunnen we dan gebruiken om loglijnen toe te voegen:</w:t>
      </w:r>
    </w:p>
    <w:p w14:paraId="42775032" w14:textId="77777777" w:rsidR="00870B63" w:rsidRPr="00870B63" w:rsidRDefault="00870B63" w:rsidP="00870B63">
      <w:pPr>
        <w:pStyle w:val="Code"/>
        <w:rPr>
          <w:lang w:val="en-GB" w:eastAsia="nl-BE"/>
        </w:rPr>
      </w:pPr>
      <w:r w:rsidRPr="001C6712">
        <w:rPr>
          <w:lang w:eastAsia="nl-BE"/>
        </w:rPr>
        <w:t xml:space="preserve">        </w:t>
      </w:r>
      <w:r w:rsidRPr="00870B63">
        <w:rPr>
          <w:color w:val="0000FF"/>
          <w:lang w:val="en-GB" w:eastAsia="nl-BE"/>
        </w:rPr>
        <w:t>public</w:t>
      </w:r>
      <w:r w:rsidRPr="00870B63">
        <w:rPr>
          <w:lang w:val="en-GB" w:eastAsia="nl-BE"/>
        </w:rPr>
        <w:t xml:space="preserve"> </w:t>
      </w:r>
      <w:r w:rsidRPr="00870B63">
        <w:rPr>
          <w:color w:val="2B91AF"/>
          <w:lang w:val="en-GB" w:eastAsia="nl-BE"/>
        </w:rPr>
        <w:t>IActionResult</w:t>
      </w:r>
      <w:r w:rsidRPr="00870B63">
        <w:rPr>
          <w:lang w:val="en-GB" w:eastAsia="nl-BE"/>
        </w:rPr>
        <w:t xml:space="preserve"> Index()</w:t>
      </w:r>
    </w:p>
    <w:p w14:paraId="764C5664" w14:textId="77777777" w:rsidR="00870B63" w:rsidRPr="00870B63" w:rsidRDefault="00870B63" w:rsidP="00870B63">
      <w:pPr>
        <w:pStyle w:val="Code"/>
        <w:rPr>
          <w:lang w:val="en-GB" w:eastAsia="nl-BE"/>
        </w:rPr>
      </w:pPr>
      <w:r w:rsidRPr="00870B63">
        <w:rPr>
          <w:lang w:val="en-GB" w:eastAsia="nl-BE"/>
        </w:rPr>
        <w:t xml:space="preserve">        {</w:t>
      </w:r>
    </w:p>
    <w:p w14:paraId="699B3E6D" w14:textId="77777777" w:rsidR="00870B63" w:rsidRPr="00870B63" w:rsidRDefault="00870B63" w:rsidP="00870B63">
      <w:pPr>
        <w:pStyle w:val="Code"/>
        <w:rPr>
          <w:lang w:val="en-GB" w:eastAsia="nl-BE"/>
        </w:rPr>
      </w:pPr>
      <w:r w:rsidRPr="00870B63">
        <w:rPr>
          <w:lang w:val="en-GB" w:eastAsia="nl-BE"/>
        </w:rPr>
        <w:t xml:space="preserve">            _logger.LogTrace(</w:t>
      </w:r>
      <w:r w:rsidRPr="00870B63">
        <w:rPr>
          <w:color w:val="A31515"/>
          <w:lang w:val="en-GB" w:eastAsia="nl-BE"/>
        </w:rPr>
        <w:t>"Logging a Trace level logline"</w:t>
      </w:r>
      <w:r w:rsidRPr="00870B63">
        <w:rPr>
          <w:lang w:val="en-GB" w:eastAsia="nl-BE"/>
        </w:rPr>
        <w:t>);</w:t>
      </w:r>
    </w:p>
    <w:p w14:paraId="03B6BE6F" w14:textId="77777777" w:rsidR="00870B63" w:rsidRPr="00870B63" w:rsidRDefault="00870B63" w:rsidP="00870B63">
      <w:pPr>
        <w:pStyle w:val="Code"/>
        <w:rPr>
          <w:lang w:val="en-GB" w:eastAsia="nl-BE"/>
        </w:rPr>
      </w:pPr>
      <w:r w:rsidRPr="00870B63">
        <w:rPr>
          <w:lang w:val="en-GB" w:eastAsia="nl-BE"/>
        </w:rPr>
        <w:t xml:space="preserve">            _logger.LogDebug(</w:t>
      </w:r>
      <w:r w:rsidRPr="00870B63">
        <w:rPr>
          <w:color w:val="A31515"/>
          <w:lang w:val="en-GB" w:eastAsia="nl-BE"/>
        </w:rPr>
        <w:t>"Logging a Debug level logline"</w:t>
      </w:r>
      <w:r w:rsidRPr="00870B63">
        <w:rPr>
          <w:lang w:val="en-GB" w:eastAsia="nl-BE"/>
        </w:rPr>
        <w:t>);</w:t>
      </w:r>
    </w:p>
    <w:p w14:paraId="7D00E024" w14:textId="77777777" w:rsidR="00870B63" w:rsidRDefault="00870B63" w:rsidP="00870B63">
      <w:pPr>
        <w:pStyle w:val="Code"/>
        <w:rPr>
          <w:color w:val="A31515"/>
          <w:lang w:val="en-GB" w:eastAsia="nl-BE"/>
        </w:rPr>
      </w:pPr>
      <w:r w:rsidRPr="00870B63">
        <w:rPr>
          <w:lang w:val="en-GB" w:eastAsia="nl-BE"/>
        </w:rPr>
        <w:t xml:space="preserve">            _logger.LogInformation(</w:t>
      </w:r>
      <w:r w:rsidRPr="00870B63">
        <w:rPr>
          <w:color w:val="A31515"/>
          <w:lang w:val="en-GB" w:eastAsia="nl-BE"/>
        </w:rPr>
        <w:t xml:space="preserve">"Logging an Information level </w:t>
      </w:r>
      <w:r>
        <w:rPr>
          <w:color w:val="A31515"/>
          <w:lang w:val="en-GB" w:eastAsia="nl-BE"/>
        </w:rPr>
        <w:t xml:space="preserve">   </w:t>
      </w:r>
    </w:p>
    <w:p w14:paraId="14B44BD8" w14:textId="7C45D21A" w:rsidR="00870B63" w:rsidRPr="00870B63" w:rsidRDefault="00870B63" w:rsidP="00870B63">
      <w:pPr>
        <w:pStyle w:val="Code"/>
        <w:ind w:firstLine="595"/>
        <w:rPr>
          <w:lang w:val="en-GB" w:eastAsia="nl-BE"/>
        </w:rPr>
      </w:pPr>
      <w:r>
        <w:rPr>
          <w:color w:val="A31515"/>
          <w:lang w:val="en-GB" w:eastAsia="nl-BE"/>
        </w:rPr>
        <w:t xml:space="preserve">       </w:t>
      </w:r>
      <w:r w:rsidRPr="00870B63">
        <w:rPr>
          <w:color w:val="A31515"/>
          <w:lang w:val="en-GB" w:eastAsia="nl-BE"/>
        </w:rPr>
        <w:t>logline"</w:t>
      </w:r>
      <w:r w:rsidRPr="00870B63">
        <w:rPr>
          <w:lang w:val="en-GB" w:eastAsia="nl-BE"/>
        </w:rPr>
        <w:t>);</w:t>
      </w:r>
    </w:p>
    <w:p w14:paraId="63CE54B0" w14:textId="77777777" w:rsidR="00870B63" w:rsidRPr="00870B63" w:rsidRDefault="00870B63" w:rsidP="00870B63">
      <w:pPr>
        <w:pStyle w:val="Code"/>
        <w:rPr>
          <w:lang w:val="en-GB" w:eastAsia="nl-BE"/>
        </w:rPr>
      </w:pPr>
      <w:r w:rsidRPr="00870B63">
        <w:rPr>
          <w:lang w:val="en-GB" w:eastAsia="nl-BE"/>
        </w:rPr>
        <w:t xml:space="preserve">            _logger.LogWarning(</w:t>
      </w:r>
      <w:r w:rsidRPr="00870B63">
        <w:rPr>
          <w:color w:val="A31515"/>
          <w:lang w:val="en-GB" w:eastAsia="nl-BE"/>
        </w:rPr>
        <w:t>"Logging a Warn level logline"</w:t>
      </w:r>
      <w:r w:rsidRPr="00870B63">
        <w:rPr>
          <w:lang w:val="en-GB" w:eastAsia="nl-BE"/>
        </w:rPr>
        <w:t>);</w:t>
      </w:r>
    </w:p>
    <w:p w14:paraId="7D93DF1E" w14:textId="77777777" w:rsidR="00870B63" w:rsidRPr="00870B63" w:rsidRDefault="00870B63" w:rsidP="00870B63">
      <w:pPr>
        <w:pStyle w:val="Code"/>
        <w:rPr>
          <w:lang w:val="en-GB" w:eastAsia="nl-BE"/>
        </w:rPr>
      </w:pPr>
      <w:r w:rsidRPr="00870B63">
        <w:rPr>
          <w:lang w:val="en-GB" w:eastAsia="nl-BE"/>
        </w:rPr>
        <w:t xml:space="preserve">            _logger.LogError(</w:t>
      </w:r>
      <w:r w:rsidRPr="00870B63">
        <w:rPr>
          <w:color w:val="A31515"/>
          <w:lang w:val="en-GB" w:eastAsia="nl-BE"/>
        </w:rPr>
        <w:t>"Logging an Error level logline"</w:t>
      </w:r>
      <w:r w:rsidRPr="00870B63">
        <w:rPr>
          <w:lang w:val="en-GB" w:eastAsia="nl-BE"/>
        </w:rPr>
        <w:t>);</w:t>
      </w:r>
    </w:p>
    <w:p w14:paraId="2CE3736B" w14:textId="77777777" w:rsidR="00870B63" w:rsidRPr="00870B63" w:rsidRDefault="00870B63" w:rsidP="00870B63">
      <w:pPr>
        <w:pStyle w:val="Code"/>
        <w:rPr>
          <w:lang w:val="en-GB" w:eastAsia="nl-BE"/>
        </w:rPr>
      </w:pPr>
      <w:r w:rsidRPr="00870B63">
        <w:rPr>
          <w:lang w:val="en-GB" w:eastAsia="nl-BE"/>
        </w:rPr>
        <w:t xml:space="preserve">            _logger.LogCritical(</w:t>
      </w:r>
      <w:r w:rsidRPr="00870B63">
        <w:rPr>
          <w:color w:val="A31515"/>
          <w:lang w:val="en-GB" w:eastAsia="nl-BE"/>
        </w:rPr>
        <w:t>"Logging a Critical level logline"</w:t>
      </w:r>
      <w:r w:rsidRPr="00870B63">
        <w:rPr>
          <w:lang w:val="en-GB" w:eastAsia="nl-BE"/>
        </w:rPr>
        <w:t>);</w:t>
      </w:r>
    </w:p>
    <w:p w14:paraId="2CCF8A8B" w14:textId="77777777" w:rsidR="00870B63" w:rsidRDefault="00870B63" w:rsidP="00870B63">
      <w:pPr>
        <w:pStyle w:val="Code"/>
        <w:rPr>
          <w:lang w:eastAsia="nl-BE"/>
        </w:rPr>
      </w:pPr>
      <w:r w:rsidRPr="00870B63">
        <w:rPr>
          <w:lang w:val="en-GB" w:eastAsia="nl-BE"/>
        </w:rPr>
        <w:t xml:space="preserve">            </w:t>
      </w:r>
      <w:r>
        <w:rPr>
          <w:color w:val="0000FF"/>
          <w:lang w:eastAsia="nl-BE"/>
        </w:rPr>
        <w:t>return</w:t>
      </w:r>
      <w:r>
        <w:rPr>
          <w:lang w:eastAsia="nl-BE"/>
        </w:rPr>
        <w:t xml:space="preserve"> View();</w:t>
      </w:r>
    </w:p>
    <w:p w14:paraId="66B6C0EC" w14:textId="3102B297" w:rsidR="00870B63" w:rsidRDefault="00870B63" w:rsidP="00870B63">
      <w:pPr>
        <w:pStyle w:val="Code"/>
        <w:rPr>
          <w:lang w:eastAsia="nl-BE"/>
        </w:rPr>
      </w:pPr>
      <w:r>
        <w:rPr>
          <w:lang w:eastAsia="nl-BE"/>
        </w:rPr>
        <w:t xml:space="preserve">        }</w:t>
      </w:r>
    </w:p>
    <w:p w14:paraId="71401021" w14:textId="77777777" w:rsidR="001741CC" w:rsidRDefault="001741CC" w:rsidP="001741CC">
      <w:pPr>
        <w:rPr>
          <w:rFonts w:ascii="Consolas" w:hAnsi="Consolas"/>
          <w:sz w:val="22"/>
          <w:lang w:eastAsia="nl-BE"/>
        </w:rPr>
      </w:pPr>
    </w:p>
    <w:p w14:paraId="4003B62C" w14:textId="0E8EAC6C" w:rsidR="001741CC" w:rsidRDefault="001741CC" w:rsidP="001741CC">
      <w:r>
        <w:t>Als we dit uitvoeren, zijn we volgende loglines verschijnen in onze console:</w:t>
      </w:r>
    </w:p>
    <w:p w14:paraId="56E82A21" w14:textId="2E710BCF" w:rsidR="001741CC" w:rsidRDefault="001741CC" w:rsidP="001741CC">
      <w:r w:rsidRPr="001741CC">
        <w:rPr>
          <w:noProof/>
        </w:rPr>
        <w:drawing>
          <wp:inline distT="0" distB="0" distL="0" distR="0" wp14:anchorId="41DEBE6B" wp14:editId="193BEDE2">
            <wp:extent cx="3825572" cy="1409822"/>
            <wp:effectExtent l="0" t="0" r="3810" b="0"/>
            <wp:docPr id="1276047370" name="Afbeelding 127604737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47370" name="Afbeelding 1276047370" descr="Afbeelding met tekst&#10;&#10;Automatisch gegenereerde beschrijving"/>
                    <pic:cNvPicPr/>
                  </pic:nvPicPr>
                  <pic:blipFill>
                    <a:blip r:embed="rId64"/>
                    <a:stretch>
                      <a:fillRect/>
                    </a:stretch>
                  </pic:blipFill>
                  <pic:spPr>
                    <a:xfrm>
                      <a:off x="0" y="0"/>
                      <a:ext cx="3825572" cy="1409822"/>
                    </a:xfrm>
                    <a:prstGeom prst="rect">
                      <a:avLst/>
                    </a:prstGeom>
                  </pic:spPr>
                </pic:pic>
              </a:graphicData>
            </a:graphic>
          </wp:inline>
        </w:drawing>
      </w:r>
    </w:p>
    <w:p w14:paraId="1FF891BF" w14:textId="244C3E20" w:rsidR="001741CC" w:rsidRDefault="001741CC" w:rsidP="001741CC">
      <w:r>
        <w:t>We merken op dat de Trace en Debug levels niet zichtbaar zijn. Hoe komt dit?</w:t>
      </w:r>
      <w:r w:rsidR="00327080">
        <w:t xml:space="preserve"> </w:t>
      </w:r>
    </w:p>
    <w:p w14:paraId="190A5887" w14:textId="1FA409E0" w:rsidR="00327080" w:rsidRDefault="00327080" w:rsidP="001741CC">
      <w:r>
        <w:t>De zichtbare levels worden bepaald door de appsettings.json file. Hierin kunnen we per environment instellen welke level van logs we wensen bij te houden:</w:t>
      </w:r>
    </w:p>
    <w:p w14:paraId="5F24C1B7" w14:textId="77777777" w:rsidR="003649C7" w:rsidRPr="001C6712" w:rsidRDefault="003649C7" w:rsidP="003649C7">
      <w:pPr>
        <w:autoSpaceDE w:val="0"/>
        <w:autoSpaceDN w:val="0"/>
        <w:adjustRightInd w:val="0"/>
        <w:spacing w:line="240" w:lineRule="auto"/>
        <w:jc w:val="left"/>
        <w:rPr>
          <w:rFonts w:ascii="Cascadia Mono" w:hAnsi="Cascadia Mono" w:cs="Cascadia Mono"/>
          <w:color w:val="000000"/>
          <w:sz w:val="19"/>
          <w:szCs w:val="19"/>
          <w:lang w:eastAsia="nl-BE"/>
        </w:rPr>
      </w:pPr>
    </w:p>
    <w:p w14:paraId="2824DFDE" w14:textId="52C80997" w:rsidR="003649C7" w:rsidRPr="003649C7" w:rsidRDefault="003649C7" w:rsidP="003649C7">
      <w:pPr>
        <w:pStyle w:val="Code"/>
        <w:rPr>
          <w:lang w:val="en-GB" w:eastAsia="nl-BE"/>
        </w:rPr>
      </w:pPr>
      <w:r w:rsidRPr="003649C7">
        <w:rPr>
          <w:lang w:val="en-GB" w:eastAsia="nl-BE"/>
        </w:rPr>
        <w:t>{</w:t>
      </w:r>
    </w:p>
    <w:p w14:paraId="29AD1234" w14:textId="77777777" w:rsidR="003649C7" w:rsidRPr="003649C7" w:rsidRDefault="003649C7" w:rsidP="003649C7">
      <w:pPr>
        <w:pStyle w:val="Code"/>
        <w:rPr>
          <w:lang w:val="en-GB" w:eastAsia="nl-BE"/>
        </w:rPr>
      </w:pPr>
      <w:r w:rsidRPr="003649C7">
        <w:rPr>
          <w:lang w:val="en-GB" w:eastAsia="nl-BE"/>
        </w:rPr>
        <w:t xml:space="preserve">  </w:t>
      </w:r>
      <w:r w:rsidRPr="003649C7">
        <w:rPr>
          <w:color w:val="2E75B6"/>
          <w:lang w:val="en-GB" w:eastAsia="nl-BE"/>
        </w:rPr>
        <w:t>"Logging"</w:t>
      </w:r>
      <w:r w:rsidRPr="003649C7">
        <w:rPr>
          <w:lang w:val="en-GB" w:eastAsia="nl-BE"/>
        </w:rPr>
        <w:t>: {</w:t>
      </w:r>
    </w:p>
    <w:p w14:paraId="6FA02476" w14:textId="77777777" w:rsidR="003649C7" w:rsidRPr="003649C7" w:rsidRDefault="003649C7" w:rsidP="003649C7">
      <w:pPr>
        <w:pStyle w:val="Code"/>
        <w:rPr>
          <w:lang w:val="en-GB" w:eastAsia="nl-BE"/>
        </w:rPr>
      </w:pPr>
      <w:r w:rsidRPr="003649C7">
        <w:rPr>
          <w:lang w:val="en-GB" w:eastAsia="nl-BE"/>
        </w:rPr>
        <w:t xml:space="preserve">    </w:t>
      </w:r>
      <w:r w:rsidRPr="003649C7">
        <w:rPr>
          <w:color w:val="2E75B6"/>
          <w:lang w:val="en-GB" w:eastAsia="nl-BE"/>
        </w:rPr>
        <w:t>"LogLevel"</w:t>
      </w:r>
      <w:r w:rsidRPr="003649C7">
        <w:rPr>
          <w:lang w:val="en-GB" w:eastAsia="nl-BE"/>
        </w:rPr>
        <w:t>: {</w:t>
      </w:r>
    </w:p>
    <w:p w14:paraId="6DA3BF52" w14:textId="77777777" w:rsidR="003649C7" w:rsidRPr="003649C7" w:rsidRDefault="003649C7" w:rsidP="003649C7">
      <w:pPr>
        <w:pStyle w:val="Code"/>
        <w:rPr>
          <w:lang w:val="en-GB" w:eastAsia="nl-BE"/>
        </w:rPr>
      </w:pPr>
      <w:r w:rsidRPr="003649C7">
        <w:rPr>
          <w:lang w:val="en-GB" w:eastAsia="nl-BE"/>
        </w:rPr>
        <w:t xml:space="preserve">      </w:t>
      </w:r>
      <w:r w:rsidRPr="003649C7">
        <w:rPr>
          <w:color w:val="2E75B6"/>
          <w:lang w:val="en-GB" w:eastAsia="nl-BE"/>
        </w:rPr>
        <w:t>"Default"</w:t>
      </w:r>
      <w:r w:rsidRPr="003649C7">
        <w:rPr>
          <w:lang w:val="en-GB" w:eastAsia="nl-BE"/>
        </w:rPr>
        <w:t xml:space="preserve">: </w:t>
      </w:r>
      <w:r w:rsidRPr="003649C7">
        <w:rPr>
          <w:color w:val="A31515"/>
          <w:lang w:val="en-GB" w:eastAsia="nl-BE"/>
        </w:rPr>
        <w:t>"Information"</w:t>
      </w:r>
      <w:r w:rsidRPr="003649C7">
        <w:rPr>
          <w:lang w:val="en-GB" w:eastAsia="nl-BE"/>
        </w:rPr>
        <w:t>,</w:t>
      </w:r>
    </w:p>
    <w:p w14:paraId="3DEFA1C1" w14:textId="77777777" w:rsidR="003649C7" w:rsidRPr="003649C7" w:rsidRDefault="003649C7" w:rsidP="003649C7">
      <w:pPr>
        <w:pStyle w:val="Code"/>
        <w:rPr>
          <w:lang w:val="en-GB" w:eastAsia="nl-BE"/>
        </w:rPr>
      </w:pPr>
      <w:r w:rsidRPr="003649C7">
        <w:rPr>
          <w:lang w:val="en-GB" w:eastAsia="nl-BE"/>
        </w:rPr>
        <w:t xml:space="preserve">      </w:t>
      </w:r>
      <w:r w:rsidRPr="003649C7">
        <w:rPr>
          <w:color w:val="2E75B6"/>
          <w:lang w:val="en-GB" w:eastAsia="nl-BE"/>
        </w:rPr>
        <w:t>"Microsoft.AspNetCore"</w:t>
      </w:r>
      <w:r w:rsidRPr="003649C7">
        <w:rPr>
          <w:lang w:val="en-GB" w:eastAsia="nl-BE"/>
        </w:rPr>
        <w:t xml:space="preserve">: </w:t>
      </w:r>
      <w:r w:rsidRPr="003649C7">
        <w:rPr>
          <w:color w:val="A31515"/>
          <w:lang w:val="en-GB" w:eastAsia="nl-BE"/>
        </w:rPr>
        <w:t>"Warning"</w:t>
      </w:r>
    </w:p>
    <w:p w14:paraId="2D1D316C" w14:textId="77777777" w:rsidR="003649C7" w:rsidRDefault="003649C7" w:rsidP="003649C7">
      <w:pPr>
        <w:pStyle w:val="Code"/>
        <w:rPr>
          <w:lang w:eastAsia="nl-BE"/>
        </w:rPr>
      </w:pPr>
      <w:r w:rsidRPr="003649C7">
        <w:rPr>
          <w:lang w:val="en-GB" w:eastAsia="nl-BE"/>
        </w:rPr>
        <w:t xml:space="preserve">    </w:t>
      </w:r>
      <w:r>
        <w:rPr>
          <w:lang w:eastAsia="nl-BE"/>
        </w:rPr>
        <w:t>}</w:t>
      </w:r>
    </w:p>
    <w:p w14:paraId="53FDBA93" w14:textId="77777777" w:rsidR="003649C7" w:rsidRDefault="003649C7" w:rsidP="003649C7">
      <w:pPr>
        <w:pStyle w:val="Code"/>
        <w:rPr>
          <w:lang w:eastAsia="nl-BE"/>
        </w:rPr>
      </w:pPr>
      <w:r>
        <w:rPr>
          <w:lang w:eastAsia="nl-BE"/>
        </w:rPr>
        <w:t xml:space="preserve">  },</w:t>
      </w:r>
    </w:p>
    <w:p w14:paraId="47EB7809" w14:textId="77777777" w:rsidR="003649C7" w:rsidRDefault="003649C7" w:rsidP="003649C7">
      <w:pPr>
        <w:pStyle w:val="Code"/>
        <w:rPr>
          <w:lang w:eastAsia="nl-BE"/>
        </w:rPr>
      </w:pPr>
      <w:r>
        <w:rPr>
          <w:lang w:eastAsia="nl-BE"/>
        </w:rPr>
        <w:t xml:space="preserve">  </w:t>
      </w:r>
      <w:r>
        <w:rPr>
          <w:color w:val="2E75B6"/>
          <w:lang w:eastAsia="nl-BE"/>
        </w:rPr>
        <w:t>"AllowedHosts"</w:t>
      </w:r>
      <w:r>
        <w:rPr>
          <w:lang w:eastAsia="nl-BE"/>
        </w:rPr>
        <w:t xml:space="preserve">: </w:t>
      </w:r>
      <w:r>
        <w:rPr>
          <w:color w:val="A31515"/>
          <w:lang w:eastAsia="nl-BE"/>
        </w:rPr>
        <w:t>"*"</w:t>
      </w:r>
    </w:p>
    <w:p w14:paraId="2F68DAEB" w14:textId="77777777" w:rsidR="003649C7" w:rsidRDefault="003649C7" w:rsidP="003649C7">
      <w:pPr>
        <w:pStyle w:val="Code"/>
        <w:rPr>
          <w:lang w:eastAsia="nl-BE"/>
        </w:rPr>
      </w:pPr>
      <w:r>
        <w:rPr>
          <w:lang w:eastAsia="nl-BE"/>
        </w:rPr>
        <w:t>}</w:t>
      </w:r>
    </w:p>
    <w:p w14:paraId="0794A78C" w14:textId="77777777" w:rsidR="00327080" w:rsidRDefault="00327080" w:rsidP="001741CC"/>
    <w:p w14:paraId="6B9DBA78" w14:textId="404B29E4" w:rsidR="00F94736" w:rsidRDefault="00F94736" w:rsidP="001741CC">
      <w:r w:rsidRPr="00F94736">
        <w:lastRenderedPageBreak/>
        <w:t>Als we appsettings.Development.json aanpas</w:t>
      </w:r>
      <w:r>
        <w:t xml:space="preserve">sen, zodat ons default loglevel </w:t>
      </w:r>
      <w:r>
        <w:rPr>
          <w:i/>
          <w:iCs/>
        </w:rPr>
        <w:t>Trace</w:t>
      </w:r>
      <w:r>
        <w:t xml:space="preserve"> is, dan zien we wel alle loglijnen:</w:t>
      </w:r>
    </w:p>
    <w:p w14:paraId="03F3041E" w14:textId="75FD61A7" w:rsidR="00F94736" w:rsidRPr="00F94736" w:rsidRDefault="00603E3A" w:rsidP="001741CC">
      <w:r w:rsidRPr="00603E3A">
        <w:rPr>
          <w:noProof/>
        </w:rPr>
        <w:drawing>
          <wp:inline distT="0" distB="0" distL="0" distR="0" wp14:anchorId="14983D94" wp14:editId="2F7F1EA0">
            <wp:extent cx="3673158" cy="2209992"/>
            <wp:effectExtent l="0" t="0" r="3810" b="0"/>
            <wp:docPr id="1276047371" name="Afbeelding 127604737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47371" name="Afbeelding 1276047371" descr="Afbeelding met tekst&#10;&#10;Automatisch gegenereerde beschrijving"/>
                    <pic:cNvPicPr/>
                  </pic:nvPicPr>
                  <pic:blipFill>
                    <a:blip r:embed="rId65"/>
                    <a:stretch>
                      <a:fillRect/>
                    </a:stretch>
                  </pic:blipFill>
                  <pic:spPr>
                    <a:xfrm>
                      <a:off x="0" y="0"/>
                      <a:ext cx="3673158" cy="2209992"/>
                    </a:xfrm>
                    <a:prstGeom prst="rect">
                      <a:avLst/>
                    </a:prstGeom>
                  </pic:spPr>
                </pic:pic>
              </a:graphicData>
            </a:graphic>
          </wp:inline>
        </w:drawing>
      </w:r>
    </w:p>
    <w:p w14:paraId="45514644" w14:textId="77777777" w:rsidR="001741CC" w:rsidRDefault="001741CC" w:rsidP="001741CC"/>
    <w:p w14:paraId="2D3BC273" w14:textId="11BDDEA4" w:rsidR="005D3660" w:rsidRDefault="00AC21D3" w:rsidP="001741CC">
      <w:r>
        <w:t>De dependency injection zelf gebeurt in de lijn</w:t>
      </w:r>
    </w:p>
    <w:p w14:paraId="64252DB9" w14:textId="77777777" w:rsidR="00AC21D3" w:rsidRDefault="00AC21D3" w:rsidP="00AC21D3">
      <w:pPr>
        <w:pStyle w:val="Code"/>
        <w:rPr>
          <w:lang w:val="en-GB" w:eastAsia="nl-BE"/>
        </w:rPr>
      </w:pPr>
      <w:r w:rsidRPr="00AC21D3">
        <w:rPr>
          <w:color w:val="0000FF"/>
          <w:lang w:val="en-GB" w:eastAsia="nl-BE"/>
        </w:rPr>
        <w:t>var</w:t>
      </w:r>
      <w:r w:rsidRPr="00AC21D3">
        <w:rPr>
          <w:lang w:val="en-GB" w:eastAsia="nl-BE"/>
        </w:rPr>
        <w:t xml:space="preserve"> builder = </w:t>
      </w:r>
      <w:r w:rsidRPr="00AC21D3">
        <w:rPr>
          <w:color w:val="2B91AF"/>
          <w:lang w:val="en-GB" w:eastAsia="nl-BE"/>
        </w:rPr>
        <w:t>WebApplication</w:t>
      </w:r>
      <w:r w:rsidRPr="00AC21D3">
        <w:rPr>
          <w:lang w:val="en-GB" w:eastAsia="nl-BE"/>
        </w:rPr>
        <w:t>.CreateBuilder(</w:t>
      </w:r>
      <w:r w:rsidRPr="00AC21D3">
        <w:rPr>
          <w:color w:val="0000FF"/>
          <w:lang w:val="en-GB" w:eastAsia="nl-BE"/>
        </w:rPr>
        <w:t>args</w:t>
      </w:r>
      <w:r w:rsidRPr="00AC21D3">
        <w:rPr>
          <w:lang w:val="en-GB" w:eastAsia="nl-BE"/>
        </w:rPr>
        <w:t>);</w:t>
      </w:r>
    </w:p>
    <w:p w14:paraId="1BF9B4E0" w14:textId="0AD7201F" w:rsidR="00AD1473" w:rsidRDefault="005A5175" w:rsidP="00AC21D3">
      <w:pPr>
        <w:rPr>
          <w:lang w:eastAsia="nl-BE"/>
        </w:rPr>
      </w:pPr>
      <w:r w:rsidRPr="00ED14B3">
        <w:rPr>
          <w:lang w:eastAsia="nl-BE"/>
        </w:rPr>
        <w:t xml:space="preserve">Dit statement gaat standaard een </w:t>
      </w:r>
      <w:r w:rsidR="00ED14B3" w:rsidRPr="00ED14B3">
        <w:rPr>
          <w:lang w:eastAsia="nl-BE"/>
        </w:rPr>
        <w:t>ILogger</w:t>
      </w:r>
      <w:r w:rsidR="00ED14B3">
        <w:rPr>
          <w:lang w:eastAsia="nl-BE"/>
        </w:rPr>
        <w:t xml:space="preserve"> object toelaten om geïnjecteerd te worden in de controllers.</w:t>
      </w:r>
      <w:r w:rsidR="00AD1473">
        <w:rPr>
          <w:lang w:eastAsia="nl-BE"/>
        </w:rPr>
        <w:t xml:space="preserve"> We kunnen dit zelf nog wat aanpassen. In Program.cs kunnen we expliciet de logger gaan bepalen, waarna deze dan wordt geïnjecteerd:</w:t>
      </w:r>
    </w:p>
    <w:p w14:paraId="7A827DE5" w14:textId="77777777" w:rsidR="00244397" w:rsidRPr="00244397" w:rsidRDefault="00244397" w:rsidP="00244397">
      <w:pPr>
        <w:pStyle w:val="Code"/>
        <w:rPr>
          <w:lang w:val="en-GB" w:eastAsia="nl-BE"/>
        </w:rPr>
      </w:pPr>
      <w:r w:rsidRPr="00244397">
        <w:rPr>
          <w:lang w:val="en-GB" w:eastAsia="nl-BE"/>
        </w:rPr>
        <w:t>builder.Logging.AddSimpleConsole(options =&gt;</w:t>
      </w:r>
    </w:p>
    <w:p w14:paraId="7B24A1AA" w14:textId="77777777" w:rsidR="00244397" w:rsidRPr="00244397" w:rsidRDefault="00244397" w:rsidP="00244397">
      <w:pPr>
        <w:pStyle w:val="Code"/>
        <w:rPr>
          <w:lang w:val="en-GB" w:eastAsia="nl-BE"/>
        </w:rPr>
      </w:pPr>
      <w:r w:rsidRPr="00244397">
        <w:rPr>
          <w:lang w:val="en-GB" w:eastAsia="nl-BE"/>
        </w:rPr>
        <w:t>{</w:t>
      </w:r>
    </w:p>
    <w:p w14:paraId="475AF11E" w14:textId="77777777" w:rsidR="00244397" w:rsidRPr="00244397" w:rsidRDefault="00244397" w:rsidP="00244397">
      <w:pPr>
        <w:pStyle w:val="Code"/>
        <w:rPr>
          <w:lang w:val="en-GB" w:eastAsia="nl-BE"/>
        </w:rPr>
      </w:pPr>
      <w:r w:rsidRPr="00244397">
        <w:rPr>
          <w:lang w:val="en-GB" w:eastAsia="nl-BE"/>
        </w:rPr>
        <w:t xml:space="preserve">    options.SingleLine = </w:t>
      </w:r>
      <w:r w:rsidRPr="00244397">
        <w:rPr>
          <w:color w:val="0000FF"/>
          <w:lang w:val="en-GB" w:eastAsia="nl-BE"/>
        </w:rPr>
        <w:t>true</w:t>
      </w:r>
      <w:r w:rsidRPr="00244397">
        <w:rPr>
          <w:lang w:val="en-GB" w:eastAsia="nl-BE"/>
        </w:rPr>
        <w:t>;</w:t>
      </w:r>
    </w:p>
    <w:p w14:paraId="06E0D735" w14:textId="77777777" w:rsidR="00244397" w:rsidRPr="00244397" w:rsidRDefault="00244397" w:rsidP="00244397">
      <w:pPr>
        <w:pStyle w:val="Code"/>
        <w:rPr>
          <w:lang w:val="en-GB" w:eastAsia="nl-BE"/>
        </w:rPr>
      </w:pPr>
      <w:r w:rsidRPr="00244397">
        <w:rPr>
          <w:lang w:val="en-GB" w:eastAsia="nl-BE"/>
        </w:rPr>
        <w:t xml:space="preserve">    options.ColorBehavior = </w:t>
      </w:r>
      <w:r w:rsidRPr="00244397">
        <w:rPr>
          <w:color w:val="2B91AF"/>
          <w:lang w:val="en-GB" w:eastAsia="nl-BE"/>
        </w:rPr>
        <w:t>LoggerColorBehavior</w:t>
      </w:r>
      <w:r w:rsidRPr="00244397">
        <w:rPr>
          <w:lang w:val="en-GB" w:eastAsia="nl-BE"/>
        </w:rPr>
        <w:t>.Enabled;</w:t>
      </w:r>
    </w:p>
    <w:p w14:paraId="7AACAE6B" w14:textId="77777777" w:rsidR="00244397" w:rsidRPr="00AD1150" w:rsidRDefault="00244397" w:rsidP="00244397">
      <w:pPr>
        <w:pStyle w:val="Code"/>
        <w:rPr>
          <w:lang w:eastAsia="nl-BE"/>
        </w:rPr>
      </w:pPr>
      <w:r w:rsidRPr="00244397">
        <w:rPr>
          <w:lang w:val="en-GB" w:eastAsia="nl-BE"/>
        </w:rPr>
        <w:t xml:space="preserve">    </w:t>
      </w:r>
      <w:r w:rsidRPr="00AD1150">
        <w:rPr>
          <w:lang w:eastAsia="nl-BE"/>
        </w:rPr>
        <w:t xml:space="preserve">options.TimestampFormat = </w:t>
      </w:r>
      <w:r w:rsidRPr="00AD1150">
        <w:rPr>
          <w:color w:val="A31515"/>
          <w:lang w:eastAsia="nl-BE"/>
        </w:rPr>
        <w:t>"yyyy-MM-dd hh:mm:ss"</w:t>
      </w:r>
      <w:r w:rsidRPr="00AD1150">
        <w:rPr>
          <w:lang w:eastAsia="nl-BE"/>
        </w:rPr>
        <w:t>;</w:t>
      </w:r>
    </w:p>
    <w:p w14:paraId="62FF9907" w14:textId="77777777" w:rsidR="00244397" w:rsidRDefault="00244397" w:rsidP="00244397">
      <w:pPr>
        <w:pStyle w:val="Code"/>
        <w:rPr>
          <w:lang w:eastAsia="nl-BE"/>
        </w:rPr>
      </w:pPr>
      <w:r>
        <w:rPr>
          <w:lang w:eastAsia="nl-BE"/>
        </w:rPr>
        <w:t>}</w:t>
      </w:r>
    </w:p>
    <w:p w14:paraId="383C65C6" w14:textId="029E934A" w:rsidR="00AD1473" w:rsidRDefault="00244397" w:rsidP="00244397">
      <w:pPr>
        <w:pStyle w:val="Code"/>
        <w:rPr>
          <w:lang w:eastAsia="nl-BE"/>
        </w:rPr>
      </w:pPr>
      <w:r>
        <w:rPr>
          <w:lang w:eastAsia="nl-BE"/>
        </w:rPr>
        <w:t>);</w:t>
      </w:r>
    </w:p>
    <w:p w14:paraId="60E55B47" w14:textId="77777777" w:rsidR="00244397" w:rsidRDefault="00244397" w:rsidP="00244397">
      <w:pPr>
        <w:rPr>
          <w:lang w:eastAsia="nl-BE"/>
        </w:rPr>
      </w:pPr>
    </w:p>
    <w:p w14:paraId="4EDB0348" w14:textId="242918FA" w:rsidR="00244397" w:rsidRDefault="00244397" w:rsidP="00244397">
      <w:pPr>
        <w:rPr>
          <w:lang w:eastAsia="nl-BE"/>
        </w:rPr>
      </w:pPr>
      <w:r>
        <w:rPr>
          <w:lang w:eastAsia="nl-BE"/>
        </w:rPr>
        <w:t>Onze log zal er dan als volgt uitzien:</w:t>
      </w:r>
    </w:p>
    <w:p w14:paraId="156BE28A" w14:textId="01AFB2D0" w:rsidR="00244397" w:rsidRDefault="00F07586" w:rsidP="00244397">
      <w:pPr>
        <w:rPr>
          <w:lang w:eastAsia="nl-BE"/>
        </w:rPr>
      </w:pPr>
      <w:r w:rsidRPr="00F07586">
        <w:rPr>
          <w:noProof/>
          <w:lang w:eastAsia="nl-BE"/>
        </w:rPr>
        <w:drawing>
          <wp:inline distT="0" distB="0" distL="0" distR="0" wp14:anchorId="4C6B825F" wp14:editId="4F085274">
            <wp:extent cx="5731510" cy="908685"/>
            <wp:effectExtent l="0" t="0" r="2540" b="5715"/>
            <wp:docPr id="1276047372" name="Afbeelding 1276047372" descr="Afbeelding met tekst, elektronica, toetsenbord&#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47372" name="Afbeelding 1276047372" descr="Afbeelding met tekst, elektronica, toetsenbord&#10;&#10;Automatisch gegenereerde beschrijving"/>
                    <pic:cNvPicPr/>
                  </pic:nvPicPr>
                  <pic:blipFill>
                    <a:blip r:embed="rId66"/>
                    <a:stretch>
                      <a:fillRect/>
                    </a:stretch>
                  </pic:blipFill>
                  <pic:spPr>
                    <a:xfrm>
                      <a:off x="0" y="0"/>
                      <a:ext cx="5731510" cy="908685"/>
                    </a:xfrm>
                    <a:prstGeom prst="rect">
                      <a:avLst/>
                    </a:prstGeom>
                  </pic:spPr>
                </pic:pic>
              </a:graphicData>
            </a:graphic>
          </wp:inline>
        </w:drawing>
      </w:r>
    </w:p>
    <w:p w14:paraId="548902C2" w14:textId="355CEF20" w:rsidR="00F07586" w:rsidRDefault="00F07586" w:rsidP="00244397">
      <w:pPr>
        <w:rPr>
          <w:lang w:eastAsia="nl-BE"/>
        </w:rPr>
      </w:pPr>
    </w:p>
    <w:p w14:paraId="6250A053" w14:textId="3537FCD1" w:rsidR="00F07586" w:rsidRDefault="00F07586" w:rsidP="00244397">
      <w:pPr>
        <w:rPr>
          <w:lang w:eastAsia="nl-BE"/>
        </w:rPr>
      </w:pPr>
      <w:r>
        <w:rPr>
          <w:lang w:eastAsia="nl-BE"/>
        </w:rPr>
        <w:lastRenderedPageBreak/>
        <w:t xml:space="preserve">Het enige nadeel dat deze ingebouwde logger heeft, is dat we niet kunnen wegschrijven naar bestanden. We kunnen dus geen logfiles gaan bijhouden. Hiervoor hebben we een </w:t>
      </w:r>
      <w:r w:rsidR="002E0559">
        <w:rPr>
          <w:lang w:eastAsia="nl-BE"/>
        </w:rPr>
        <w:t>extra package nodig.</w:t>
      </w:r>
    </w:p>
    <w:p w14:paraId="27B30D3E" w14:textId="6FA8A7CC" w:rsidR="002E0559" w:rsidRDefault="002E0559" w:rsidP="002E0559">
      <w:pPr>
        <w:pStyle w:val="Kop3"/>
        <w:rPr>
          <w:lang w:eastAsia="nl-BE"/>
        </w:rPr>
      </w:pPr>
      <w:bookmarkStart w:id="75" w:name="_Toc106831740"/>
      <w:r>
        <w:rPr>
          <w:lang w:eastAsia="nl-BE"/>
        </w:rPr>
        <w:t>Logging naar file</w:t>
      </w:r>
      <w:bookmarkEnd w:id="75"/>
    </w:p>
    <w:p w14:paraId="37356FEB" w14:textId="2398DA30" w:rsidR="002E0559" w:rsidRDefault="002E0559" w:rsidP="002E0559">
      <w:pPr>
        <w:rPr>
          <w:lang w:eastAsia="nl-BE"/>
        </w:rPr>
      </w:pPr>
      <w:r>
        <w:rPr>
          <w:lang w:eastAsia="nl-BE"/>
        </w:rPr>
        <w:t xml:space="preserve">Waarom wensen we naar een bestand te loggen? </w:t>
      </w:r>
      <w:r w:rsidR="00AC6965">
        <w:rPr>
          <w:lang w:eastAsia="nl-BE"/>
        </w:rPr>
        <w:t>Zodat we controles kunnen doen wanneer er iets fout loopt. Als onze log niet opgeslagen wordt, kunnen we deze nooit gebruiken.</w:t>
      </w:r>
    </w:p>
    <w:p w14:paraId="599E0501" w14:textId="7A6A4500" w:rsidR="00AC6965" w:rsidRDefault="00AC6965" w:rsidP="002E0559">
      <w:pPr>
        <w:rPr>
          <w:lang w:eastAsia="nl-BE"/>
        </w:rPr>
      </w:pPr>
      <w:r>
        <w:rPr>
          <w:lang w:eastAsia="nl-BE"/>
        </w:rPr>
        <w:t xml:space="preserve">Er zijn ook tools zoals </w:t>
      </w:r>
      <w:r w:rsidR="005A6FAE">
        <w:rPr>
          <w:lang w:eastAsia="nl-BE"/>
        </w:rPr>
        <w:t xml:space="preserve">Kibana die logfiles kunnen innemen, waarna er makkelijk gefilterd en </w:t>
      </w:r>
      <w:r w:rsidR="00F3755C">
        <w:rPr>
          <w:lang w:eastAsia="nl-BE"/>
        </w:rPr>
        <w:t>gezocht</w:t>
      </w:r>
      <w:r w:rsidR="005A6FAE">
        <w:rPr>
          <w:lang w:eastAsia="nl-BE"/>
        </w:rPr>
        <w:t xml:space="preserve"> kan worden naar een bepaalde fout op een bepaald tijdstip.</w:t>
      </w:r>
    </w:p>
    <w:p w14:paraId="685FFE88" w14:textId="77777777" w:rsidR="00F3755C" w:rsidRDefault="00F3755C" w:rsidP="002E0559">
      <w:pPr>
        <w:rPr>
          <w:lang w:eastAsia="nl-BE"/>
        </w:rPr>
      </w:pPr>
    </w:p>
    <w:p w14:paraId="55F28D6D" w14:textId="15AE9066" w:rsidR="00471187" w:rsidRDefault="00F3755C" w:rsidP="002E0559">
      <w:pPr>
        <w:rPr>
          <w:lang w:eastAsia="nl-BE"/>
        </w:rPr>
      </w:pPr>
      <w:r>
        <w:rPr>
          <w:lang w:eastAsia="nl-BE"/>
        </w:rPr>
        <w:t>Gezien onze standaard logger geen schrijven naar files ondersteund, zullen we een package moeten installeren. Van de vele verschillende mogelijkheden kiezen we voor Ser</w:t>
      </w:r>
      <w:r w:rsidR="000A3563">
        <w:rPr>
          <w:lang w:eastAsia="nl-BE"/>
        </w:rPr>
        <w:t>il</w:t>
      </w:r>
      <w:r>
        <w:rPr>
          <w:lang w:eastAsia="nl-BE"/>
        </w:rPr>
        <w:t>og.</w:t>
      </w:r>
      <w:r w:rsidR="003C4453">
        <w:rPr>
          <w:lang w:eastAsia="nl-BE"/>
        </w:rPr>
        <w:t xml:space="preserve"> </w:t>
      </w:r>
      <w:r w:rsidR="00FD3655">
        <w:rPr>
          <w:lang w:eastAsia="nl-BE"/>
        </w:rPr>
        <w:t>We moeten hiervoor twee packages downloaden vanuit Nuget:</w:t>
      </w:r>
    </w:p>
    <w:p w14:paraId="76264021" w14:textId="33A054B3" w:rsidR="00FD3655" w:rsidRDefault="00FD3655" w:rsidP="00FD3655">
      <w:pPr>
        <w:pStyle w:val="Lijstalinea"/>
        <w:numPr>
          <w:ilvl w:val="0"/>
          <w:numId w:val="45"/>
        </w:numPr>
        <w:rPr>
          <w:lang w:eastAsia="nl-BE"/>
        </w:rPr>
      </w:pPr>
      <w:r w:rsidRPr="00FD3655">
        <w:rPr>
          <w:lang w:eastAsia="nl-BE"/>
        </w:rPr>
        <w:t>Serilog.AspNetCore</w:t>
      </w:r>
    </w:p>
    <w:p w14:paraId="5F9C34E8" w14:textId="47A14D52" w:rsidR="004E5CCC" w:rsidRDefault="004E5CCC" w:rsidP="00FD3655">
      <w:pPr>
        <w:pStyle w:val="Lijstalinea"/>
        <w:numPr>
          <w:ilvl w:val="0"/>
          <w:numId w:val="45"/>
        </w:numPr>
        <w:rPr>
          <w:lang w:eastAsia="nl-BE"/>
        </w:rPr>
      </w:pPr>
      <w:r w:rsidRPr="004E5CCC">
        <w:rPr>
          <w:lang w:eastAsia="nl-BE"/>
        </w:rPr>
        <w:t>Serilog.Extensions.Logging.File</w:t>
      </w:r>
    </w:p>
    <w:p w14:paraId="76F9A702" w14:textId="3C4EC3F4" w:rsidR="004E5CCC" w:rsidRDefault="004E5CCC" w:rsidP="004E5CCC">
      <w:pPr>
        <w:rPr>
          <w:lang w:eastAsia="nl-BE"/>
        </w:rPr>
      </w:pPr>
      <w:r>
        <w:rPr>
          <w:lang w:eastAsia="nl-BE"/>
        </w:rPr>
        <w:t>Hierna moeten we onze Program.cs aanpassen, zodat we de juiste logger gebruiken:</w:t>
      </w:r>
    </w:p>
    <w:p w14:paraId="0B920713" w14:textId="77777777" w:rsidR="00AB7137" w:rsidRPr="00AB7137" w:rsidRDefault="00AB7137" w:rsidP="00AB7137">
      <w:pPr>
        <w:pStyle w:val="Code"/>
        <w:rPr>
          <w:lang w:val="en-GB" w:eastAsia="nl-BE"/>
        </w:rPr>
      </w:pPr>
      <w:r w:rsidRPr="00AB7137">
        <w:rPr>
          <w:color w:val="0000FF"/>
          <w:lang w:val="en-GB" w:eastAsia="nl-BE"/>
        </w:rPr>
        <w:t>using</w:t>
      </w:r>
      <w:r w:rsidRPr="00AB7137">
        <w:rPr>
          <w:lang w:val="en-GB" w:eastAsia="nl-BE"/>
        </w:rPr>
        <w:t xml:space="preserve"> Serilog;</w:t>
      </w:r>
    </w:p>
    <w:p w14:paraId="7C262011" w14:textId="77777777" w:rsidR="00AB7137" w:rsidRPr="00AB7137" w:rsidRDefault="00AB7137" w:rsidP="00AB7137">
      <w:pPr>
        <w:pStyle w:val="Code"/>
        <w:rPr>
          <w:lang w:val="en-GB" w:eastAsia="nl-BE"/>
        </w:rPr>
      </w:pPr>
    </w:p>
    <w:p w14:paraId="5DA926E8" w14:textId="77777777" w:rsidR="00AB7137" w:rsidRPr="00AB7137" w:rsidRDefault="00AB7137" w:rsidP="00AB7137">
      <w:pPr>
        <w:pStyle w:val="Code"/>
        <w:rPr>
          <w:lang w:val="en-GB" w:eastAsia="nl-BE"/>
        </w:rPr>
      </w:pPr>
      <w:r w:rsidRPr="00AB7137">
        <w:rPr>
          <w:color w:val="0000FF"/>
          <w:lang w:val="en-GB" w:eastAsia="nl-BE"/>
        </w:rPr>
        <w:t>var</w:t>
      </w:r>
      <w:r w:rsidRPr="00AB7137">
        <w:rPr>
          <w:lang w:val="en-GB" w:eastAsia="nl-BE"/>
        </w:rPr>
        <w:t xml:space="preserve"> builder = </w:t>
      </w:r>
      <w:r w:rsidRPr="00AB7137">
        <w:rPr>
          <w:color w:val="2B91AF"/>
          <w:lang w:val="en-GB" w:eastAsia="nl-BE"/>
        </w:rPr>
        <w:t>WebApplication</w:t>
      </w:r>
      <w:r w:rsidRPr="00AB7137">
        <w:rPr>
          <w:lang w:val="en-GB" w:eastAsia="nl-BE"/>
        </w:rPr>
        <w:t>.CreateBuilder(</w:t>
      </w:r>
      <w:r w:rsidRPr="00AB7137">
        <w:rPr>
          <w:color w:val="0000FF"/>
          <w:lang w:val="en-GB" w:eastAsia="nl-BE"/>
        </w:rPr>
        <w:t>args</w:t>
      </w:r>
      <w:r w:rsidRPr="00AB7137">
        <w:rPr>
          <w:lang w:val="en-GB" w:eastAsia="nl-BE"/>
        </w:rPr>
        <w:t>);</w:t>
      </w:r>
    </w:p>
    <w:p w14:paraId="3D468080" w14:textId="77777777" w:rsidR="00AB7137" w:rsidRPr="00AB7137" w:rsidRDefault="00AB7137" w:rsidP="00AB7137">
      <w:pPr>
        <w:pStyle w:val="Code"/>
        <w:rPr>
          <w:lang w:val="en-GB" w:eastAsia="nl-BE"/>
        </w:rPr>
      </w:pPr>
      <w:r w:rsidRPr="00AB7137">
        <w:rPr>
          <w:lang w:val="en-GB" w:eastAsia="nl-BE"/>
        </w:rPr>
        <w:t>builder.Host.UseSerilog((hostbuilder, config) =&gt;</w:t>
      </w:r>
    </w:p>
    <w:p w14:paraId="54BC8FC2" w14:textId="77777777" w:rsidR="00AB7137" w:rsidRPr="00AB7137" w:rsidRDefault="00AB7137" w:rsidP="00AB7137">
      <w:pPr>
        <w:pStyle w:val="Code"/>
        <w:rPr>
          <w:lang w:val="en-GB" w:eastAsia="nl-BE"/>
        </w:rPr>
      </w:pPr>
      <w:r w:rsidRPr="00AB7137">
        <w:rPr>
          <w:lang w:val="en-GB" w:eastAsia="nl-BE"/>
        </w:rPr>
        <w:t>{</w:t>
      </w:r>
    </w:p>
    <w:p w14:paraId="60E3D679" w14:textId="77777777" w:rsidR="00AB7137" w:rsidRPr="00AB7137" w:rsidRDefault="00AB7137" w:rsidP="00AB7137">
      <w:pPr>
        <w:pStyle w:val="Code"/>
        <w:rPr>
          <w:lang w:val="en-GB" w:eastAsia="nl-BE"/>
        </w:rPr>
      </w:pPr>
      <w:r w:rsidRPr="00AB7137">
        <w:rPr>
          <w:lang w:val="en-GB" w:eastAsia="nl-BE"/>
        </w:rPr>
        <w:t xml:space="preserve">    config.WriteTo.File(</w:t>
      </w:r>
      <w:r w:rsidRPr="00AB7137">
        <w:rPr>
          <w:color w:val="800000"/>
          <w:lang w:val="en-GB" w:eastAsia="nl-BE"/>
        </w:rPr>
        <w:t>@"C:\logs\log.txt"</w:t>
      </w:r>
      <w:r w:rsidRPr="00AB7137">
        <w:rPr>
          <w:lang w:val="en-GB" w:eastAsia="nl-BE"/>
        </w:rPr>
        <w:t>);</w:t>
      </w:r>
    </w:p>
    <w:p w14:paraId="1FA7C75C" w14:textId="77777777" w:rsidR="00AB7137" w:rsidRDefault="00AB7137" w:rsidP="00AB7137">
      <w:pPr>
        <w:pStyle w:val="Code"/>
        <w:rPr>
          <w:lang w:eastAsia="nl-BE"/>
        </w:rPr>
      </w:pPr>
      <w:r>
        <w:rPr>
          <w:lang w:eastAsia="nl-BE"/>
        </w:rPr>
        <w:t>}</w:t>
      </w:r>
    </w:p>
    <w:p w14:paraId="4EEA79DD" w14:textId="0297E161" w:rsidR="004E5CCC" w:rsidRDefault="00AB7137" w:rsidP="00AB7137">
      <w:pPr>
        <w:pStyle w:val="Code"/>
        <w:rPr>
          <w:lang w:eastAsia="nl-BE"/>
        </w:rPr>
      </w:pPr>
      <w:r>
        <w:rPr>
          <w:lang w:eastAsia="nl-BE"/>
        </w:rPr>
        <w:t>);</w:t>
      </w:r>
    </w:p>
    <w:p w14:paraId="3CC16624" w14:textId="77777777" w:rsidR="00AB7137" w:rsidRDefault="00AB7137" w:rsidP="00AB7137">
      <w:pPr>
        <w:rPr>
          <w:lang w:eastAsia="nl-BE"/>
        </w:rPr>
      </w:pPr>
    </w:p>
    <w:p w14:paraId="13DD919E" w14:textId="7DBA8A57" w:rsidR="00AB7137" w:rsidRDefault="00AB7137" w:rsidP="00AB7137">
      <w:pPr>
        <w:rPr>
          <w:lang w:eastAsia="nl-BE"/>
        </w:rPr>
      </w:pPr>
      <w:r>
        <w:rPr>
          <w:lang w:eastAsia="nl-BE"/>
        </w:rPr>
        <w:t>We zeggen tegen de Host van onze builder dat we Seri</w:t>
      </w:r>
      <w:r w:rsidR="006059E8">
        <w:rPr>
          <w:lang w:eastAsia="nl-BE"/>
        </w:rPr>
        <w:t>l</w:t>
      </w:r>
      <w:r>
        <w:rPr>
          <w:lang w:eastAsia="nl-BE"/>
        </w:rPr>
        <w:t>og gebruiken in plaats van de standaard implementatie. We configureren deze Seri</w:t>
      </w:r>
      <w:r w:rsidR="006059E8">
        <w:rPr>
          <w:lang w:eastAsia="nl-BE"/>
        </w:rPr>
        <w:t>log zodat we de log wegschrijven naar een bestand genaamd log.txt.</w:t>
      </w:r>
    </w:p>
    <w:p w14:paraId="34C88789" w14:textId="15AD1636" w:rsidR="006059E8" w:rsidRDefault="00005B8C" w:rsidP="00AB7137">
      <w:pPr>
        <w:rPr>
          <w:lang w:eastAsia="nl-BE"/>
        </w:rPr>
      </w:pPr>
      <w:r>
        <w:rPr>
          <w:lang w:eastAsia="nl-BE"/>
        </w:rPr>
        <w:t>Hierna zien we een map</w:t>
      </w:r>
      <w:r w:rsidR="00480008">
        <w:rPr>
          <w:lang w:eastAsia="nl-BE"/>
        </w:rPr>
        <w:t xml:space="preserve"> logs verschijnen onder onze C schijf. </w:t>
      </w:r>
      <w:r w:rsidR="007048DD">
        <w:rPr>
          <w:lang w:eastAsia="nl-BE"/>
        </w:rPr>
        <w:t xml:space="preserve">We zien dat Serilog standaard een pak meer </w:t>
      </w:r>
      <w:r w:rsidR="00575FC1">
        <w:rPr>
          <w:lang w:eastAsia="nl-BE"/>
        </w:rPr>
        <w:t>logt dan we via de console hadden</w:t>
      </w:r>
      <w:r w:rsidR="00A57F30">
        <w:rPr>
          <w:lang w:eastAsia="nl-BE"/>
        </w:rPr>
        <w:t xml:space="preserve">. We zien ook onze logs levels </w:t>
      </w:r>
      <w:r w:rsidR="00897282">
        <w:rPr>
          <w:lang w:eastAsia="nl-BE"/>
        </w:rPr>
        <w:t>vanaf level Information verschijnen:</w:t>
      </w:r>
    </w:p>
    <w:p w14:paraId="3F7A142D" w14:textId="44AD87D2" w:rsidR="00897282" w:rsidRDefault="00897282" w:rsidP="00AB7137">
      <w:pPr>
        <w:rPr>
          <w:lang w:eastAsia="nl-BE"/>
        </w:rPr>
      </w:pPr>
      <w:r w:rsidRPr="00897282">
        <w:rPr>
          <w:noProof/>
          <w:lang w:eastAsia="nl-BE"/>
        </w:rPr>
        <w:lastRenderedPageBreak/>
        <w:drawing>
          <wp:inline distT="0" distB="0" distL="0" distR="0" wp14:anchorId="50406DFC" wp14:editId="2A55E7AA">
            <wp:extent cx="5731510" cy="1951990"/>
            <wp:effectExtent l="0" t="0" r="2540" b="0"/>
            <wp:docPr id="1276047373" name="Afbeelding 127604737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47373" name="Afbeelding 1276047373" descr="Afbeelding met tekst&#10;&#10;Automatisch gegenereerde beschrijving"/>
                    <pic:cNvPicPr/>
                  </pic:nvPicPr>
                  <pic:blipFill>
                    <a:blip r:embed="rId67"/>
                    <a:stretch>
                      <a:fillRect/>
                    </a:stretch>
                  </pic:blipFill>
                  <pic:spPr>
                    <a:xfrm>
                      <a:off x="0" y="0"/>
                      <a:ext cx="5731510" cy="1951990"/>
                    </a:xfrm>
                    <a:prstGeom prst="rect">
                      <a:avLst/>
                    </a:prstGeom>
                  </pic:spPr>
                </pic:pic>
              </a:graphicData>
            </a:graphic>
          </wp:inline>
        </w:drawing>
      </w:r>
    </w:p>
    <w:p w14:paraId="2928D339" w14:textId="77777777" w:rsidR="00897282" w:rsidRDefault="00897282" w:rsidP="00AB7137">
      <w:pPr>
        <w:rPr>
          <w:lang w:eastAsia="nl-BE"/>
        </w:rPr>
      </w:pPr>
    </w:p>
    <w:p w14:paraId="7E3826B0" w14:textId="4C135EE4" w:rsidR="00897282" w:rsidRDefault="00897282" w:rsidP="00AB7137">
      <w:pPr>
        <w:rPr>
          <w:lang w:eastAsia="nl-BE"/>
        </w:rPr>
      </w:pPr>
      <w:r>
        <w:rPr>
          <w:lang w:eastAsia="nl-BE"/>
        </w:rPr>
        <w:t xml:space="preserve">Dankzij dependency injection hebben we niets moeten wijzigen aan de werking van onze controllers. Zij gebruiken nog steeds de ILogger als abstractie. Zowel </w:t>
      </w:r>
      <w:r w:rsidR="0081745D">
        <w:rPr>
          <w:lang w:eastAsia="nl-BE"/>
        </w:rPr>
        <w:t xml:space="preserve">de default logger als onze nieuwe Serilog houden zich aan dit contract, waardoor van logger implementatie wisselen </w:t>
      </w:r>
      <w:r w:rsidR="00A22CA5">
        <w:rPr>
          <w:lang w:eastAsia="nl-BE"/>
        </w:rPr>
        <w:t>zeer simpel wordt.</w:t>
      </w:r>
    </w:p>
    <w:p w14:paraId="0787BB3F" w14:textId="17552B07" w:rsidR="0017097A" w:rsidRDefault="001875F6" w:rsidP="00AB7137">
      <w:pPr>
        <w:rPr>
          <w:lang w:eastAsia="nl-BE"/>
        </w:rPr>
      </w:pPr>
      <w:r>
        <w:rPr>
          <w:lang w:eastAsia="nl-BE"/>
        </w:rPr>
        <w:t>Natuurlijk kunnen we dit ook doen via config, zodat we weer op verschillende environments andere settings kunnen hebben.</w:t>
      </w:r>
    </w:p>
    <w:p w14:paraId="4562E3DD" w14:textId="3320FB17" w:rsidR="001875F6" w:rsidRDefault="001875F6" w:rsidP="00AB7137">
      <w:pPr>
        <w:rPr>
          <w:lang w:eastAsia="nl-BE"/>
        </w:rPr>
      </w:pPr>
      <w:r>
        <w:rPr>
          <w:lang w:eastAsia="nl-BE"/>
        </w:rPr>
        <w:t>Hiervoor passen we wederom de Program.cs aan om aan Serilog te zeggen dat we zijn configuratie uit de appsettings halen:</w:t>
      </w:r>
    </w:p>
    <w:p w14:paraId="737B0A58" w14:textId="77777777" w:rsidR="00261781" w:rsidRPr="00261781" w:rsidRDefault="00261781" w:rsidP="00D733C6">
      <w:pPr>
        <w:pStyle w:val="Code"/>
        <w:rPr>
          <w:lang w:val="en-GB"/>
        </w:rPr>
      </w:pPr>
      <w:r w:rsidRPr="00261781">
        <w:rPr>
          <w:lang w:val="en-GB"/>
        </w:rPr>
        <w:t>builder.Host.UseSerilog((hostbuilder, config) =&gt;</w:t>
      </w:r>
    </w:p>
    <w:p w14:paraId="5248D4F1" w14:textId="77777777" w:rsidR="00261781" w:rsidRPr="00261781" w:rsidRDefault="00261781" w:rsidP="00D733C6">
      <w:pPr>
        <w:pStyle w:val="Code"/>
        <w:rPr>
          <w:lang w:val="en-GB"/>
        </w:rPr>
      </w:pPr>
      <w:r w:rsidRPr="00261781">
        <w:rPr>
          <w:lang w:val="en-GB"/>
        </w:rPr>
        <w:t>{</w:t>
      </w:r>
    </w:p>
    <w:p w14:paraId="4F1E0EDF" w14:textId="77777777" w:rsidR="00261781" w:rsidRPr="00261781" w:rsidRDefault="00261781" w:rsidP="00D733C6">
      <w:pPr>
        <w:pStyle w:val="Code"/>
        <w:rPr>
          <w:lang w:val="en-GB"/>
        </w:rPr>
      </w:pPr>
      <w:r w:rsidRPr="00261781">
        <w:rPr>
          <w:lang w:val="en-GB"/>
        </w:rPr>
        <w:t xml:space="preserve">    config.ReadFrom.Configuration(hostbuilder.Configuration);</w:t>
      </w:r>
    </w:p>
    <w:p w14:paraId="4F2D5B60" w14:textId="77777777" w:rsidR="00261781" w:rsidRDefault="00261781" w:rsidP="00D733C6">
      <w:pPr>
        <w:pStyle w:val="Code"/>
      </w:pPr>
      <w:r>
        <w:t>}</w:t>
      </w:r>
    </w:p>
    <w:p w14:paraId="1CDE1176" w14:textId="1A174DF7" w:rsidR="001875F6" w:rsidRDefault="00261781" w:rsidP="00D733C6">
      <w:pPr>
        <w:pStyle w:val="Code"/>
      </w:pPr>
      <w:r>
        <w:t>);</w:t>
      </w:r>
    </w:p>
    <w:p w14:paraId="192F1B80" w14:textId="307C9410" w:rsidR="00575FC1" w:rsidRDefault="00575FC1" w:rsidP="00AB7137">
      <w:pPr>
        <w:rPr>
          <w:lang w:eastAsia="nl-BE"/>
        </w:rPr>
      </w:pPr>
    </w:p>
    <w:p w14:paraId="26C835C0" w14:textId="0EC44971" w:rsidR="00261781" w:rsidRPr="00D16FF0" w:rsidRDefault="00261781" w:rsidP="00AB7137">
      <w:pPr>
        <w:rPr>
          <w:lang w:eastAsia="nl-BE"/>
        </w:rPr>
      </w:pPr>
      <w:r>
        <w:rPr>
          <w:lang w:eastAsia="nl-BE"/>
        </w:rPr>
        <w:t xml:space="preserve">Nu moeten we nog de appsettings aanpassen. </w:t>
      </w:r>
      <w:r w:rsidR="00607D0F">
        <w:rPr>
          <w:lang w:eastAsia="nl-BE"/>
        </w:rPr>
        <w:t xml:space="preserve">We nemen onze </w:t>
      </w:r>
      <w:r w:rsidR="00607D0F" w:rsidRPr="00607D0F">
        <w:rPr>
          <w:lang w:eastAsia="nl-BE"/>
        </w:rPr>
        <w:t>appsettings.Development.json</w:t>
      </w:r>
      <w:r w:rsidR="00607D0F">
        <w:rPr>
          <w:lang w:eastAsia="nl-BE"/>
        </w:rPr>
        <w:t>. Deze laten we loggen op het laagste niveau, Trace</w:t>
      </w:r>
      <w:r w:rsidR="00D16FF0">
        <w:rPr>
          <w:lang w:eastAsia="nl-BE"/>
        </w:rPr>
        <w:t xml:space="preserve">. Serilog heeft hiervoor het level </w:t>
      </w:r>
      <w:r w:rsidR="00D16FF0">
        <w:rPr>
          <w:i/>
          <w:iCs/>
          <w:lang w:eastAsia="nl-BE"/>
        </w:rPr>
        <w:t xml:space="preserve">Verbose </w:t>
      </w:r>
      <w:r w:rsidR="00D16FF0">
        <w:rPr>
          <w:lang w:eastAsia="nl-BE"/>
        </w:rPr>
        <w:t>nodig:</w:t>
      </w:r>
    </w:p>
    <w:p w14:paraId="255AEAC1" w14:textId="77777777" w:rsidR="00D733C6" w:rsidRPr="009C4871" w:rsidRDefault="00D733C6" w:rsidP="00D733C6">
      <w:pPr>
        <w:pStyle w:val="Code"/>
        <w:rPr>
          <w:lang w:eastAsia="nl-BE"/>
        </w:rPr>
      </w:pPr>
      <w:r w:rsidRPr="009C4871">
        <w:rPr>
          <w:lang w:eastAsia="nl-BE"/>
        </w:rPr>
        <w:t>{</w:t>
      </w:r>
    </w:p>
    <w:p w14:paraId="2BECA4AA" w14:textId="77777777" w:rsidR="00D733C6" w:rsidRPr="009C4871" w:rsidRDefault="00D733C6" w:rsidP="00D733C6">
      <w:pPr>
        <w:pStyle w:val="Code"/>
        <w:rPr>
          <w:lang w:eastAsia="nl-BE"/>
        </w:rPr>
      </w:pPr>
      <w:r w:rsidRPr="009C4871">
        <w:rPr>
          <w:lang w:eastAsia="nl-BE"/>
        </w:rPr>
        <w:t xml:space="preserve">  </w:t>
      </w:r>
      <w:r w:rsidRPr="009C4871">
        <w:rPr>
          <w:color w:val="2E75B6"/>
          <w:lang w:eastAsia="nl-BE"/>
        </w:rPr>
        <w:t>"Serilog"</w:t>
      </w:r>
      <w:r w:rsidRPr="009C4871">
        <w:rPr>
          <w:lang w:eastAsia="nl-BE"/>
        </w:rPr>
        <w:t>: {</w:t>
      </w:r>
    </w:p>
    <w:p w14:paraId="3075CA3A" w14:textId="77777777" w:rsidR="00D733C6" w:rsidRPr="009C4871" w:rsidRDefault="00D733C6" w:rsidP="00D733C6">
      <w:pPr>
        <w:pStyle w:val="Code"/>
        <w:rPr>
          <w:lang w:eastAsia="nl-BE"/>
        </w:rPr>
      </w:pPr>
      <w:r w:rsidRPr="009C4871">
        <w:rPr>
          <w:lang w:eastAsia="nl-BE"/>
        </w:rPr>
        <w:t xml:space="preserve">    </w:t>
      </w:r>
      <w:r w:rsidRPr="009C4871">
        <w:rPr>
          <w:color w:val="2E75B6"/>
          <w:lang w:eastAsia="nl-BE"/>
        </w:rPr>
        <w:t>"Using"</w:t>
      </w:r>
      <w:r w:rsidRPr="009C4871">
        <w:rPr>
          <w:lang w:eastAsia="nl-BE"/>
        </w:rPr>
        <w:t xml:space="preserve">: [ </w:t>
      </w:r>
      <w:r w:rsidRPr="009C4871">
        <w:rPr>
          <w:color w:val="A31515"/>
          <w:lang w:eastAsia="nl-BE"/>
        </w:rPr>
        <w:t>"Serilog.Sinks.File"</w:t>
      </w:r>
      <w:r w:rsidRPr="009C4871">
        <w:rPr>
          <w:lang w:eastAsia="nl-BE"/>
        </w:rPr>
        <w:t xml:space="preserve"> ],</w:t>
      </w:r>
    </w:p>
    <w:p w14:paraId="31DBDCF3" w14:textId="77777777" w:rsidR="00D733C6" w:rsidRPr="00AD1150" w:rsidRDefault="00D733C6" w:rsidP="00D733C6">
      <w:pPr>
        <w:pStyle w:val="Code"/>
        <w:rPr>
          <w:lang w:eastAsia="nl-BE"/>
        </w:rPr>
      </w:pPr>
      <w:r w:rsidRPr="009C4871">
        <w:rPr>
          <w:lang w:eastAsia="nl-BE"/>
        </w:rPr>
        <w:t xml:space="preserve">    </w:t>
      </w:r>
      <w:r w:rsidRPr="00AD1150">
        <w:rPr>
          <w:color w:val="2E75B6"/>
          <w:lang w:eastAsia="nl-BE"/>
        </w:rPr>
        <w:t>"MinimumLevel"</w:t>
      </w:r>
      <w:r w:rsidRPr="00AD1150">
        <w:rPr>
          <w:lang w:eastAsia="nl-BE"/>
        </w:rPr>
        <w:t>: {</w:t>
      </w:r>
    </w:p>
    <w:p w14:paraId="5AB833DD" w14:textId="40A443AA" w:rsidR="00D733C6" w:rsidRPr="00D733C6" w:rsidRDefault="00D733C6" w:rsidP="00D733C6">
      <w:pPr>
        <w:pStyle w:val="Code"/>
        <w:rPr>
          <w:lang w:val="en-GB" w:eastAsia="nl-BE"/>
        </w:rPr>
      </w:pPr>
      <w:r w:rsidRPr="00AD1150">
        <w:rPr>
          <w:lang w:eastAsia="nl-BE"/>
        </w:rPr>
        <w:t xml:space="preserve">      </w:t>
      </w:r>
      <w:r w:rsidRPr="00D733C6">
        <w:rPr>
          <w:color w:val="2E75B6"/>
          <w:lang w:val="en-GB" w:eastAsia="nl-BE"/>
        </w:rPr>
        <w:t>"Default"</w:t>
      </w:r>
      <w:r w:rsidRPr="00D733C6">
        <w:rPr>
          <w:lang w:val="en-GB" w:eastAsia="nl-BE"/>
        </w:rPr>
        <w:t xml:space="preserve">: </w:t>
      </w:r>
      <w:r w:rsidRPr="00D733C6">
        <w:rPr>
          <w:color w:val="A31515"/>
          <w:lang w:val="en-GB" w:eastAsia="nl-BE"/>
        </w:rPr>
        <w:t>"</w:t>
      </w:r>
      <w:r w:rsidR="00D16FF0">
        <w:rPr>
          <w:color w:val="A31515"/>
          <w:lang w:val="en-GB" w:eastAsia="nl-BE"/>
        </w:rPr>
        <w:t>Verbose</w:t>
      </w:r>
      <w:r w:rsidRPr="00D733C6">
        <w:rPr>
          <w:color w:val="A31515"/>
          <w:lang w:val="en-GB" w:eastAsia="nl-BE"/>
        </w:rPr>
        <w:t>"</w:t>
      </w:r>
      <w:r w:rsidRPr="00D733C6">
        <w:rPr>
          <w:lang w:val="en-GB" w:eastAsia="nl-BE"/>
        </w:rPr>
        <w:t>,</w:t>
      </w:r>
    </w:p>
    <w:p w14:paraId="67AA7A1A" w14:textId="77777777" w:rsidR="00D733C6" w:rsidRPr="00D733C6" w:rsidRDefault="00D733C6" w:rsidP="00D733C6">
      <w:pPr>
        <w:pStyle w:val="Code"/>
        <w:rPr>
          <w:lang w:val="en-GB" w:eastAsia="nl-BE"/>
        </w:rPr>
      </w:pPr>
      <w:r w:rsidRPr="00D733C6">
        <w:rPr>
          <w:lang w:val="en-GB" w:eastAsia="nl-BE"/>
        </w:rPr>
        <w:t xml:space="preserve">      </w:t>
      </w:r>
      <w:r w:rsidRPr="00D733C6">
        <w:rPr>
          <w:color w:val="2E75B6"/>
          <w:lang w:val="en-GB" w:eastAsia="nl-BE"/>
        </w:rPr>
        <w:t>"Override"</w:t>
      </w:r>
      <w:r w:rsidRPr="00D733C6">
        <w:rPr>
          <w:lang w:val="en-GB" w:eastAsia="nl-BE"/>
        </w:rPr>
        <w:t>: {</w:t>
      </w:r>
    </w:p>
    <w:p w14:paraId="121B28F7" w14:textId="77777777" w:rsidR="00D733C6" w:rsidRPr="00D733C6" w:rsidRDefault="00D733C6" w:rsidP="00D733C6">
      <w:pPr>
        <w:pStyle w:val="Code"/>
        <w:rPr>
          <w:lang w:val="en-GB" w:eastAsia="nl-BE"/>
        </w:rPr>
      </w:pPr>
      <w:r w:rsidRPr="00D733C6">
        <w:rPr>
          <w:lang w:val="en-GB" w:eastAsia="nl-BE"/>
        </w:rPr>
        <w:t xml:space="preserve">      }</w:t>
      </w:r>
    </w:p>
    <w:p w14:paraId="36FF4653" w14:textId="77777777" w:rsidR="00D733C6" w:rsidRPr="00D733C6" w:rsidRDefault="00D733C6" w:rsidP="00D733C6">
      <w:pPr>
        <w:pStyle w:val="Code"/>
        <w:rPr>
          <w:lang w:val="en-GB" w:eastAsia="nl-BE"/>
        </w:rPr>
      </w:pPr>
      <w:r w:rsidRPr="00D733C6">
        <w:rPr>
          <w:lang w:val="en-GB" w:eastAsia="nl-BE"/>
        </w:rPr>
        <w:lastRenderedPageBreak/>
        <w:t xml:space="preserve">    },</w:t>
      </w:r>
    </w:p>
    <w:p w14:paraId="7A39B9A3" w14:textId="77777777" w:rsidR="00D733C6" w:rsidRPr="00D733C6" w:rsidRDefault="00D733C6" w:rsidP="00D733C6">
      <w:pPr>
        <w:pStyle w:val="Code"/>
        <w:rPr>
          <w:lang w:val="en-GB" w:eastAsia="nl-BE"/>
        </w:rPr>
      </w:pPr>
      <w:r w:rsidRPr="00D733C6">
        <w:rPr>
          <w:lang w:val="en-GB" w:eastAsia="nl-BE"/>
        </w:rPr>
        <w:t xml:space="preserve">    </w:t>
      </w:r>
      <w:r w:rsidRPr="00D733C6">
        <w:rPr>
          <w:color w:val="2E75B6"/>
          <w:lang w:val="en-GB" w:eastAsia="nl-BE"/>
        </w:rPr>
        <w:t>"WriteTo"</w:t>
      </w:r>
      <w:r w:rsidRPr="00D733C6">
        <w:rPr>
          <w:lang w:val="en-GB" w:eastAsia="nl-BE"/>
        </w:rPr>
        <w:t>: [</w:t>
      </w:r>
    </w:p>
    <w:p w14:paraId="13939A1A" w14:textId="77777777" w:rsidR="00D733C6" w:rsidRPr="00D733C6" w:rsidRDefault="00D733C6" w:rsidP="00D733C6">
      <w:pPr>
        <w:pStyle w:val="Code"/>
        <w:rPr>
          <w:lang w:val="en-GB" w:eastAsia="nl-BE"/>
        </w:rPr>
      </w:pPr>
      <w:r w:rsidRPr="00D733C6">
        <w:rPr>
          <w:lang w:val="en-GB" w:eastAsia="nl-BE"/>
        </w:rPr>
        <w:t xml:space="preserve">      {</w:t>
      </w:r>
    </w:p>
    <w:p w14:paraId="208BA2E6" w14:textId="77777777" w:rsidR="00D733C6" w:rsidRPr="00D733C6" w:rsidRDefault="00D733C6" w:rsidP="00D733C6">
      <w:pPr>
        <w:pStyle w:val="Code"/>
        <w:rPr>
          <w:lang w:val="en-GB" w:eastAsia="nl-BE"/>
        </w:rPr>
      </w:pPr>
      <w:r w:rsidRPr="00D733C6">
        <w:rPr>
          <w:lang w:val="en-GB" w:eastAsia="nl-BE"/>
        </w:rPr>
        <w:t xml:space="preserve">        </w:t>
      </w:r>
      <w:r w:rsidRPr="00D733C6">
        <w:rPr>
          <w:color w:val="2E75B6"/>
          <w:lang w:val="en-GB" w:eastAsia="nl-BE"/>
        </w:rPr>
        <w:t>"Name"</w:t>
      </w:r>
      <w:r w:rsidRPr="00D733C6">
        <w:rPr>
          <w:lang w:val="en-GB" w:eastAsia="nl-BE"/>
        </w:rPr>
        <w:t xml:space="preserve">: </w:t>
      </w:r>
      <w:r w:rsidRPr="00D733C6">
        <w:rPr>
          <w:color w:val="A31515"/>
          <w:lang w:val="en-GB" w:eastAsia="nl-BE"/>
        </w:rPr>
        <w:t>"File"</w:t>
      </w:r>
      <w:r w:rsidRPr="00D733C6">
        <w:rPr>
          <w:lang w:val="en-GB" w:eastAsia="nl-BE"/>
        </w:rPr>
        <w:t>,</w:t>
      </w:r>
    </w:p>
    <w:p w14:paraId="27F52806" w14:textId="77777777" w:rsidR="00D733C6" w:rsidRPr="00D733C6" w:rsidRDefault="00D733C6" w:rsidP="00D733C6">
      <w:pPr>
        <w:pStyle w:val="Code"/>
        <w:rPr>
          <w:lang w:val="en-GB" w:eastAsia="nl-BE"/>
        </w:rPr>
      </w:pPr>
      <w:r w:rsidRPr="00D733C6">
        <w:rPr>
          <w:lang w:val="en-GB" w:eastAsia="nl-BE"/>
        </w:rPr>
        <w:t xml:space="preserve">        </w:t>
      </w:r>
      <w:r w:rsidRPr="00D733C6">
        <w:rPr>
          <w:color w:val="2E75B6"/>
          <w:lang w:val="en-GB" w:eastAsia="nl-BE"/>
        </w:rPr>
        <w:t>"Args"</w:t>
      </w:r>
      <w:r w:rsidRPr="00D733C6">
        <w:rPr>
          <w:lang w:val="en-GB" w:eastAsia="nl-BE"/>
        </w:rPr>
        <w:t>: {</w:t>
      </w:r>
    </w:p>
    <w:p w14:paraId="030D3930" w14:textId="77777777" w:rsidR="00D733C6" w:rsidRPr="00D733C6" w:rsidRDefault="00D733C6" w:rsidP="00D733C6">
      <w:pPr>
        <w:pStyle w:val="Code"/>
        <w:rPr>
          <w:lang w:val="en-GB" w:eastAsia="nl-BE"/>
        </w:rPr>
      </w:pPr>
      <w:r w:rsidRPr="00D733C6">
        <w:rPr>
          <w:lang w:val="en-GB" w:eastAsia="nl-BE"/>
        </w:rPr>
        <w:t xml:space="preserve">          </w:t>
      </w:r>
      <w:r w:rsidRPr="00D733C6">
        <w:rPr>
          <w:color w:val="2E75B6"/>
          <w:lang w:val="en-GB" w:eastAsia="nl-BE"/>
        </w:rPr>
        <w:t>"name"</w:t>
      </w:r>
      <w:r w:rsidRPr="00D733C6">
        <w:rPr>
          <w:lang w:val="en-GB" w:eastAsia="nl-BE"/>
        </w:rPr>
        <w:t xml:space="preserve">: </w:t>
      </w:r>
      <w:r w:rsidRPr="00D733C6">
        <w:rPr>
          <w:color w:val="A31515"/>
          <w:lang w:val="en-GB" w:eastAsia="nl-BE"/>
        </w:rPr>
        <w:t>"log"</w:t>
      </w:r>
      <w:r w:rsidRPr="00D733C6">
        <w:rPr>
          <w:lang w:val="en-GB" w:eastAsia="nl-BE"/>
        </w:rPr>
        <w:t>,</w:t>
      </w:r>
    </w:p>
    <w:p w14:paraId="2D579319" w14:textId="77777777" w:rsidR="00D733C6" w:rsidRPr="00D733C6" w:rsidRDefault="00D733C6" w:rsidP="00D733C6">
      <w:pPr>
        <w:pStyle w:val="Code"/>
        <w:rPr>
          <w:lang w:val="en-GB" w:eastAsia="nl-BE"/>
        </w:rPr>
      </w:pPr>
      <w:r w:rsidRPr="00D733C6">
        <w:rPr>
          <w:lang w:val="en-GB" w:eastAsia="nl-BE"/>
        </w:rPr>
        <w:t xml:space="preserve">          </w:t>
      </w:r>
      <w:r w:rsidRPr="00D733C6">
        <w:rPr>
          <w:color w:val="2E75B6"/>
          <w:lang w:val="en-GB" w:eastAsia="nl-BE"/>
        </w:rPr>
        <w:t>"path"</w:t>
      </w:r>
      <w:r w:rsidRPr="00D733C6">
        <w:rPr>
          <w:lang w:val="en-GB" w:eastAsia="nl-BE"/>
        </w:rPr>
        <w:t xml:space="preserve">: </w:t>
      </w:r>
      <w:r w:rsidRPr="00D733C6">
        <w:rPr>
          <w:color w:val="A31515"/>
          <w:lang w:val="en-GB" w:eastAsia="nl-BE"/>
        </w:rPr>
        <w:t>"C:\\logs\\log.txt"</w:t>
      </w:r>
    </w:p>
    <w:p w14:paraId="13B2E374" w14:textId="77777777" w:rsidR="00D733C6" w:rsidRDefault="00D733C6" w:rsidP="00D733C6">
      <w:pPr>
        <w:pStyle w:val="Code"/>
        <w:rPr>
          <w:lang w:eastAsia="nl-BE"/>
        </w:rPr>
      </w:pPr>
      <w:r w:rsidRPr="00D733C6">
        <w:rPr>
          <w:lang w:val="en-GB" w:eastAsia="nl-BE"/>
        </w:rPr>
        <w:t xml:space="preserve">        </w:t>
      </w:r>
      <w:r>
        <w:rPr>
          <w:lang w:eastAsia="nl-BE"/>
        </w:rPr>
        <w:t>}</w:t>
      </w:r>
    </w:p>
    <w:p w14:paraId="50CC9A8D" w14:textId="77777777" w:rsidR="00D733C6" w:rsidRDefault="00D733C6" w:rsidP="00D733C6">
      <w:pPr>
        <w:pStyle w:val="Code"/>
        <w:rPr>
          <w:lang w:eastAsia="nl-BE"/>
        </w:rPr>
      </w:pPr>
      <w:r>
        <w:rPr>
          <w:lang w:eastAsia="nl-BE"/>
        </w:rPr>
        <w:t xml:space="preserve">      }</w:t>
      </w:r>
    </w:p>
    <w:p w14:paraId="54520304" w14:textId="77777777" w:rsidR="00D733C6" w:rsidRDefault="00D733C6" w:rsidP="00D733C6">
      <w:pPr>
        <w:pStyle w:val="Code"/>
        <w:rPr>
          <w:lang w:eastAsia="nl-BE"/>
        </w:rPr>
      </w:pPr>
      <w:r>
        <w:rPr>
          <w:lang w:eastAsia="nl-BE"/>
        </w:rPr>
        <w:t xml:space="preserve">    ],</w:t>
      </w:r>
    </w:p>
    <w:p w14:paraId="694A8A97" w14:textId="77777777" w:rsidR="00D733C6" w:rsidRDefault="00D733C6" w:rsidP="00D733C6">
      <w:pPr>
        <w:pStyle w:val="Code"/>
        <w:rPr>
          <w:lang w:eastAsia="nl-BE"/>
        </w:rPr>
      </w:pPr>
      <w:r>
        <w:rPr>
          <w:lang w:eastAsia="nl-BE"/>
        </w:rPr>
        <w:t xml:space="preserve">    </w:t>
      </w:r>
      <w:r>
        <w:rPr>
          <w:color w:val="2E75B6"/>
          <w:lang w:eastAsia="nl-BE"/>
        </w:rPr>
        <w:t>"Enrich"</w:t>
      </w:r>
      <w:r>
        <w:rPr>
          <w:lang w:eastAsia="nl-BE"/>
        </w:rPr>
        <w:t xml:space="preserve">: [ </w:t>
      </w:r>
      <w:r>
        <w:rPr>
          <w:color w:val="A31515"/>
          <w:lang w:eastAsia="nl-BE"/>
        </w:rPr>
        <w:t>"FromLogContext"</w:t>
      </w:r>
      <w:r>
        <w:rPr>
          <w:lang w:eastAsia="nl-BE"/>
        </w:rPr>
        <w:t xml:space="preserve">, </w:t>
      </w:r>
      <w:r>
        <w:rPr>
          <w:color w:val="A31515"/>
          <w:lang w:eastAsia="nl-BE"/>
        </w:rPr>
        <w:t>"WithMachineName"</w:t>
      </w:r>
      <w:r>
        <w:rPr>
          <w:lang w:eastAsia="nl-BE"/>
        </w:rPr>
        <w:t xml:space="preserve"> ],</w:t>
      </w:r>
    </w:p>
    <w:p w14:paraId="6BB3B066" w14:textId="77777777" w:rsidR="00D733C6" w:rsidRDefault="00D733C6" w:rsidP="00D733C6">
      <w:pPr>
        <w:pStyle w:val="Code"/>
        <w:rPr>
          <w:lang w:eastAsia="nl-BE"/>
        </w:rPr>
      </w:pPr>
      <w:r>
        <w:rPr>
          <w:lang w:eastAsia="nl-BE"/>
        </w:rPr>
        <w:t xml:space="preserve">    </w:t>
      </w:r>
      <w:r>
        <w:rPr>
          <w:color w:val="2E75B6"/>
          <w:lang w:eastAsia="nl-BE"/>
        </w:rPr>
        <w:t>"Properties"</w:t>
      </w:r>
      <w:r>
        <w:rPr>
          <w:lang w:eastAsia="nl-BE"/>
        </w:rPr>
        <w:t>: {</w:t>
      </w:r>
    </w:p>
    <w:p w14:paraId="67832852" w14:textId="77777777" w:rsidR="00D733C6" w:rsidRDefault="00D733C6" w:rsidP="00D733C6">
      <w:pPr>
        <w:pStyle w:val="Code"/>
        <w:rPr>
          <w:lang w:eastAsia="nl-BE"/>
        </w:rPr>
      </w:pPr>
      <w:r>
        <w:rPr>
          <w:lang w:eastAsia="nl-BE"/>
        </w:rPr>
        <w:t xml:space="preserve">    }</w:t>
      </w:r>
    </w:p>
    <w:p w14:paraId="2DAEC7F4" w14:textId="77777777" w:rsidR="00D733C6" w:rsidRDefault="00D733C6" w:rsidP="00D733C6">
      <w:pPr>
        <w:pStyle w:val="Code"/>
        <w:rPr>
          <w:lang w:eastAsia="nl-BE"/>
        </w:rPr>
      </w:pPr>
      <w:r>
        <w:rPr>
          <w:lang w:eastAsia="nl-BE"/>
        </w:rPr>
        <w:t xml:space="preserve">  }</w:t>
      </w:r>
    </w:p>
    <w:p w14:paraId="28F93EFA" w14:textId="2539A047" w:rsidR="00607D0F" w:rsidRDefault="00D733C6" w:rsidP="00D733C6">
      <w:pPr>
        <w:pStyle w:val="Code"/>
        <w:rPr>
          <w:lang w:eastAsia="nl-BE"/>
        </w:rPr>
      </w:pPr>
      <w:r>
        <w:rPr>
          <w:lang w:eastAsia="nl-BE"/>
        </w:rPr>
        <w:t>}</w:t>
      </w:r>
    </w:p>
    <w:p w14:paraId="5D8D0B0F" w14:textId="77777777" w:rsidR="004003CC" w:rsidRDefault="004003CC" w:rsidP="004003CC">
      <w:pPr>
        <w:rPr>
          <w:lang w:eastAsia="nl-BE"/>
        </w:rPr>
      </w:pPr>
    </w:p>
    <w:p w14:paraId="0934DB75" w14:textId="282825E8" w:rsidR="004003CC" w:rsidRDefault="004003CC" w:rsidP="004003CC">
      <w:pPr>
        <w:rPr>
          <w:lang w:eastAsia="nl-BE"/>
        </w:rPr>
      </w:pPr>
      <w:r>
        <w:rPr>
          <w:lang w:eastAsia="nl-BE"/>
        </w:rPr>
        <w:t>Hierna krijgen we het gewenste resultaat voor onze development log:</w:t>
      </w:r>
    </w:p>
    <w:p w14:paraId="12230B0E" w14:textId="5EA79342" w:rsidR="004003CC" w:rsidRPr="002E0559" w:rsidRDefault="004003CC" w:rsidP="004003CC">
      <w:pPr>
        <w:rPr>
          <w:lang w:eastAsia="nl-BE"/>
        </w:rPr>
      </w:pPr>
      <w:r w:rsidRPr="004003CC">
        <w:rPr>
          <w:noProof/>
          <w:lang w:eastAsia="nl-BE"/>
        </w:rPr>
        <w:drawing>
          <wp:inline distT="0" distB="0" distL="0" distR="0" wp14:anchorId="5DC92976" wp14:editId="58D37CAA">
            <wp:extent cx="5731510" cy="808990"/>
            <wp:effectExtent l="0" t="0" r="2540" b="0"/>
            <wp:docPr id="1276047374" name="Afbeelding 127604737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47374" name="Afbeelding 1276047374" descr="Afbeelding met tekst&#10;&#10;Automatisch gegenereerde beschrijving"/>
                    <pic:cNvPicPr/>
                  </pic:nvPicPr>
                  <pic:blipFill>
                    <a:blip r:embed="rId68"/>
                    <a:stretch>
                      <a:fillRect/>
                    </a:stretch>
                  </pic:blipFill>
                  <pic:spPr>
                    <a:xfrm>
                      <a:off x="0" y="0"/>
                      <a:ext cx="5731510" cy="808990"/>
                    </a:xfrm>
                    <a:prstGeom prst="rect">
                      <a:avLst/>
                    </a:prstGeom>
                  </pic:spPr>
                </pic:pic>
              </a:graphicData>
            </a:graphic>
          </wp:inline>
        </w:drawing>
      </w:r>
    </w:p>
    <w:sectPr w:rsidR="004003CC" w:rsidRPr="002E0559" w:rsidSect="004373B1">
      <w:pgSz w:w="11906" w:h="16838" w:code="9"/>
      <w:pgMar w:top="1440" w:right="1440" w:bottom="1440" w:left="1440" w:header="0" w:footer="0" w:gutter="0"/>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DCB8E1" w14:textId="77777777" w:rsidR="003D363A" w:rsidRDefault="003D363A" w:rsidP="00AA2B46">
      <w:r>
        <w:separator/>
      </w:r>
    </w:p>
  </w:endnote>
  <w:endnote w:type="continuationSeparator" w:id="0">
    <w:p w14:paraId="671C68E4" w14:textId="77777777" w:rsidR="003D363A" w:rsidRDefault="003D363A" w:rsidP="00AA2B46">
      <w:r>
        <w:continuationSeparator/>
      </w:r>
    </w:p>
  </w:endnote>
  <w:endnote w:type="continuationNotice" w:id="1">
    <w:p w14:paraId="7C86A6AD" w14:textId="77777777" w:rsidR="003D363A" w:rsidRDefault="003D363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n-ea">
    <w:panose1 w:val="00000000000000000000"/>
    <w:charset w:val="00"/>
    <w:family w:val="roman"/>
    <w:notTrueType/>
    <w:pitch w:val="default"/>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3C12B" w14:textId="77777777" w:rsidR="00043B06" w:rsidRDefault="00043B06"/>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9"/>
      <w:gridCol w:w="4487"/>
    </w:tblGrid>
    <w:tr w:rsidR="0077490A" w:rsidRPr="0077490A" w14:paraId="561F1003" w14:textId="77777777" w:rsidTr="00043B06">
      <w:tc>
        <w:tcPr>
          <w:tcW w:w="4955" w:type="dxa"/>
        </w:tcPr>
        <w:p w14:paraId="139631FE" w14:textId="1CE46703" w:rsidR="00043B06" w:rsidRPr="0077490A" w:rsidRDefault="00000000" w:rsidP="00043B06">
          <w:pPr>
            <w:pStyle w:val="Voettekst"/>
            <w:ind w:left="-115"/>
            <w:jc w:val="left"/>
            <w:rPr>
              <w:color w:val="808080" w:themeColor="background1" w:themeShade="80"/>
              <w:sz w:val="18"/>
              <w:szCs w:val="18"/>
            </w:rPr>
          </w:pPr>
          <w:sdt>
            <w:sdtPr>
              <w:rPr>
                <w:color w:val="808080" w:themeColor="background1" w:themeShade="80"/>
                <w:sz w:val="18"/>
                <w:szCs w:val="18"/>
              </w:rPr>
              <w:alias w:val="Title"/>
              <w:tag w:val=""/>
              <w:id w:val="-381323530"/>
              <w:placeholder>
                <w:docPart w:val="12172664B53F4C3594AD2B285CF85054"/>
              </w:placeholder>
              <w:dataBinding w:prefixMappings="xmlns:ns0='http://purl.org/dc/elements/1.1/' xmlns:ns1='http://schemas.openxmlformats.org/package/2006/metadata/core-properties' " w:xpath="/ns1:coreProperties[1]/ns0:title[1]" w:storeItemID="{6C3C8BC8-F283-45AE-878A-BAB7291924A1}"/>
              <w:text/>
            </w:sdtPr>
            <w:sdtContent>
              <w:r w:rsidR="005833C4">
                <w:rPr>
                  <w:color w:val="808080" w:themeColor="background1" w:themeShade="80"/>
                  <w:sz w:val="18"/>
                  <w:szCs w:val="18"/>
                </w:rPr>
                <w:t>Object Oriented Design</w:t>
              </w:r>
            </w:sdtContent>
          </w:sdt>
        </w:p>
      </w:tc>
      <w:tc>
        <w:tcPr>
          <w:tcW w:w="4956" w:type="dxa"/>
        </w:tcPr>
        <w:p w14:paraId="04088691" w14:textId="77777777" w:rsidR="00043B06" w:rsidRPr="0077490A" w:rsidRDefault="00043B06" w:rsidP="00043B06">
          <w:pPr>
            <w:pStyle w:val="Voettekst"/>
            <w:jc w:val="right"/>
            <w:rPr>
              <w:color w:val="808080" w:themeColor="background1" w:themeShade="80"/>
              <w:sz w:val="18"/>
              <w:szCs w:val="18"/>
            </w:rPr>
          </w:pPr>
          <w:r w:rsidRPr="0077490A">
            <w:rPr>
              <w:color w:val="808080" w:themeColor="background1" w:themeShade="80"/>
              <w:sz w:val="18"/>
              <w:szCs w:val="18"/>
            </w:rPr>
            <w:t>Pagina</w:t>
          </w:r>
          <w:r w:rsidRPr="0077490A">
            <w:rPr>
              <w:b/>
              <w:bCs/>
              <w:color w:val="808080" w:themeColor="background1" w:themeShade="80"/>
              <w:sz w:val="18"/>
              <w:szCs w:val="18"/>
            </w:rPr>
            <w:t xml:space="preserve">     </w:t>
          </w:r>
          <w:r w:rsidRPr="0077490A">
            <w:rPr>
              <w:color w:val="808080" w:themeColor="background1" w:themeShade="80"/>
              <w:sz w:val="18"/>
              <w:szCs w:val="18"/>
              <w:lang w:val="en-US"/>
            </w:rPr>
            <w:fldChar w:fldCharType="begin"/>
          </w:r>
          <w:r w:rsidRPr="0077490A">
            <w:rPr>
              <w:color w:val="808080" w:themeColor="background1" w:themeShade="80"/>
              <w:sz w:val="18"/>
              <w:szCs w:val="18"/>
              <w:lang w:val="en-US"/>
            </w:rPr>
            <w:instrText xml:space="preserve"> PAGE   \* MERGEFORMAT </w:instrText>
          </w:r>
          <w:r w:rsidRPr="0077490A">
            <w:rPr>
              <w:color w:val="808080" w:themeColor="background1" w:themeShade="80"/>
              <w:sz w:val="18"/>
              <w:szCs w:val="18"/>
              <w:lang w:val="en-US"/>
            </w:rPr>
            <w:fldChar w:fldCharType="separate"/>
          </w:r>
          <w:r w:rsidRPr="0077490A">
            <w:rPr>
              <w:color w:val="808080" w:themeColor="background1" w:themeShade="80"/>
              <w:sz w:val="18"/>
              <w:szCs w:val="18"/>
              <w:lang w:val="en-US"/>
            </w:rPr>
            <w:t>1</w:t>
          </w:r>
          <w:r w:rsidRPr="0077490A">
            <w:rPr>
              <w:noProof/>
              <w:color w:val="808080" w:themeColor="background1" w:themeShade="80"/>
              <w:sz w:val="18"/>
              <w:szCs w:val="18"/>
              <w:lang w:val="en-US"/>
            </w:rPr>
            <w:fldChar w:fldCharType="end"/>
          </w:r>
          <w:r w:rsidRPr="0077490A">
            <w:rPr>
              <w:noProof/>
              <w:color w:val="808080" w:themeColor="background1" w:themeShade="80"/>
              <w:sz w:val="18"/>
              <w:szCs w:val="18"/>
              <w:lang w:val="en-US"/>
            </w:rPr>
            <w:t xml:space="preserve"> | </w:t>
          </w:r>
          <w:r w:rsidRPr="0077490A">
            <w:rPr>
              <w:noProof/>
              <w:color w:val="808080" w:themeColor="background1" w:themeShade="80"/>
              <w:sz w:val="18"/>
              <w:szCs w:val="18"/>
              <w:lang w:val="en-US"/>
            </w:rPr>
            <w:fldChar w:fldCharType="begin"/>
          </w:r>
          <w:r w:rsidRPr="0077490A">
            <w:rPr>
              <w:noProof/>
              <w:color w:val="808080" w:themeColor="background1" w:themeShade="80"/>
              <w:sz w:val="18"/>
              <w:szCs w:val="18"/>
              <w:lang w:val="en-US"/>
            </w:rPr>
            <w:instrText xml:space="preserve"> NUMPAGES   \* MERGEFORMAT </w:instrText>
          </w:r>
          <w:r w:rsidRPr="0077490A">
            <w:rPr>
              <w:noProof/>
              <w:color w:val="808080" w:themeColor="background1" w:themeShade="80"/>
              <w:sz w:val="18"/>
              <w:szCs w:val="18"/>
              <w:lang w:val="en-US"/>
            </w:rPr>
            <w:fldChar w:fldCharType="separate"/>
          </w:r>
          <w:r w:rsidRPr="0077490A">
            <w:rPr>
              <w:noProof/>
              <w:color w:val="808080" w:themeColor="background1" w:themeShade="80"/>
              <w:sz w:val="18"/>
              <w:szCs w:val="18"/>
              <w:lang w:val="en-US"/>
            </w:rPr>
            <w:t>8</w:t>
          </w:r>
          <w:r w:rsidRPr="0077490A">
            <w:rPr>
              <w:noProof/>
              <w:color w:val="808080" w:themeColor="background1" w:themeShade="80"/>
              <w:sz w:val="18"/>
              <w:szCs w:val="18"/>
              <w:lang w:val="en-US"/>
            </w:rPr>
            <w:fldChar w:fldCharType="end"/>
          </w:r>
        </w:p>
      </w:tc>
    </w:tr>
  </w:tbl>
  <w:p w14:paraId="00B62ACB" w14:textId="77777777" w:rsidR="0006608B" w:rsidRPr="00043B06" w:rsidRDefault="00043B06" w:rsidP="00043B06">
    <w:pPr>
      <w:pStyle w:val="Voettekst"/>
      <w:rPr>
        <w:color w:val="A6A6A6" w:themeColor="background1" w:themeShade="A6"/>
        <w:sz w:val="18"/>
        <w:szCs w:val="18"/>
        <w:lang w:val="en-US"/>
      </w:rPr>
    </w:pPr>
    <w:r>
      <w:rPr>
        <w:color w:val="A6A6A6" w:themeColor="background1" w:themeShade="A6"/>
        <w:sz w:val="18"/>
        <w:szCs w:val="18"/>
      </w:rPr>
      <w:tab/>
    </w:r>
  </w:p>
  <w:p w14:paraId="67947035" w14:textId="77777777" w:rsidR="00043B06" w:rsidRDefault="00043B0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3C0DB0" w14:textId="77777777" w:rsidR="003D363A" w:rsidRDefault="003D363A" w:rsidP="00AA2B46">
      <w:r>
        <w:separator/>
      </w:r>
    </w:p>
  </w:footnote>
  <w:footnote w:type="continuationSeparator" w:id="0">
    <w:p w14:paraId="45CE6572" w14:textId="77777777" w:rsidR="003D363A" w:rsidRDefault="003D363A" w:rsidP="00AA2B46">
      <w:r>
        <w:continuationSeparator/>
      </w:r>
    </w:p>
  </w:footnote>
  <w:footnote w:type="continuationNotice" w:id="1">
    <w:p w14:paraId="71792180" w14:textId="77777777" w:rsidR="003D363A" w:rsidRDefault="003D363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6E0D6" w14:textId="77777777" w:rsidR="0006608B" w:rsidRDefault="008430A8" w:rsidP="0006608B">
    <w:pPr>
      <w:pStyle w:val="Koptekst"/>
      <w:jc w:val="right"/>
    </w:pPr>
    <w:r>
      <w:rPr>
        <w:noProof/>
      </w:rPr>
      <w:drawing>
        <wp:anchor distT="0" distB="0" distL="114300" distR="114300" simplePos="0" relativeHeight="251658240" behindDoc="1" locked="0" layoutInCell="1" allowOverlap="1" wp14:anchorId="2B591E7B" wp14:editId="52D37E6F">
          <wp:simplePos x="0" y="0"/>
          <wp:positionH relativeFrom="column">
            <wp:posOffset>3619500</wp:posOffset>
          </wp:positionH>
          <wp:positionV relativeFrom="paragraph">
            <wp:posOffset>-838200</wp:posOffset>
          </wp:positionV>
          <wp:extent cx="4083050" cy="3572510"/>
          <wp:effectExtent l="0" t="0" r="0" b="8890"/>
          <wp:wrapNone/>
          <wp:docPr id="3"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083050" cy="3572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6C4CEF" w14:textId="77777777" w:rsidR="0006608B" w:rsidRDefault="0006608B" w:rsidP="0006608B">
    <w:pPr>
      <w:pStyle w:val="Koptekst"/>
      <w:jc w:val="right"/>
    </w:pPr>
  </w:p>
  <w:p w14:paraId="01D0227A" w14:textId="77777777" w:rsidR="008E0F39" w:rsidRDefault="008E0F39" w:rsidP="0006608B">
    <w:pPr>
      <w:pStyle w:val="Koptekst"/>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65870"/>
    <w:multiLevelType w:val="hybridMultilevel"/>
    <w:tmpl w:val="2A0C58D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88D3D36"/>
    <w:multiLevelType w:val="hybridMultilevel"/>
    <w:tmpl w:val="E368C88A"/>
    <w:lvl w:ilvl="0" w:tplc="08130001">
      <w:start w:val="1"/>
      <w:numFmt w:val="bullet"/>
      <w:lvlText w:val=""/>
      <w:lvlJc w:val="left"/>
      <w:pPr>
        <w:ind w:left="780" w:hanging="360"/>
      </w:pPr>
      <w:rPr>
        <w:rFonts w:ascii="Symbol" w:hAnsi="Symbol" w:hint="default"/>
      </w:rPr>
    </w:lvl>
    <w:lvl w:ilvl="1" w:tplc="08130003" w:tentative="1">
      <w:start w:val="1"/>
      <w:numFmt w:val="bullet"/>
      <w:lvlText w:val="o"/>
      <w:lvlJc w:val="left"/>
      <w:pPr>
        <w:ind w:left="1500" w:hanging="360"/>
      </w:pPr>
      <w:rPr>
        <w:rFonts w:ascii="Courier New" w:hAnsi="Courier New" w:cs="Courier New" w:hint="default"/>
      </w:rPr>
    </w:lvl>
    <w:lvl w:ilvl="2" w:tplc="08130005" w:tentative="1">
      <w:start w:val="1"/>
      <w:numFmt w:val="bullet"/>
      <w:lvlText w:val=""/>
      <w:lvlJc w:val="left"/>
      <w:pPr>
        <w:ind w:left="2220" w:hanging="360"/>
      </w:pPr>
      <w:rPr>
        <w:rFonts w:ascii="Wingdings" w:hAnsi="Wingdings" w:hint="default"/>
      </w:rPr>
    </w:lvl>
    <w:lvl w:ilvl="3" w:tplc="08130001" w:tentative="1">
      <w:start w:val="1"/>
      <w:numFmt w:val="bullet"/>
      <w:lvlText w:val=""/>
      <w:lvlJc w:val="left"/>
      <w:pPr>
        <w:ind w:left="2940" w:hanging="360"/>
      </w:pPr>
      <w:rPr>
        <w:rFonts w:ascii="Symbol" w:hAnsi="Symbol" w:hint="default"/>
      </w:rPr>
    </w:lvl>
    <w:lvl w:ilvl="4" w:tplc="08130003" w:tentative="1">
      <w:start w:val="1"/>
      <w:numFmt w:val="bullet"/>
      <w:lvlText w:val="o"/>
      <w:lvlJc w:val="left"/>
      <w:pPr>
        <w:ind w:left="3660" w:hanging="360"/>
      </w:pPr>
      <w:rPr>
        <w:rFonts w:ascii="Courier New" w:hAnsi="Courier New" w:cs="Courier New" w:hint="default"/>
      </w:rPr>
    </w:lvl>
    <w:lvl w:ilvl="5" w:tplc="08130005" w:tentative="1">
      <w:start w:val="1"/>
      <w:numFmt w:val="bullet"/>
      <w:lvlText w:val=""/>
      <w:lvlJc w:val="left"/>
      <w:pPr>
        <w:ind w:left="4380" w:hanging="360"/>
      </w:pPr>
      <w:rPr>
        <w:rFonts w:ascii="Wingdings" w:hAnsi="Wingdings" w:hint="default"/>
      </w:rPr>
    </w:lvl>
    <w:lvl w:ilvl="6" w:tplc="08130001" w:tentative="1">
      <w:start w:val="1"/>
      <w:numFmt w:val="bullet"/>
      <w:lvlText w:val=""/>
      <w:lvlJc w:val="left"/>
      <w:pPr>
        <w:ind w:left="5100" w:hanging="360"/>
      </w:pPr>
      <w:rPr>
        <w:rFonts w:ascii="Symbol" w:hAnsi="Symbol" w:hint="default"/>
      </w:rPr>
    </w:lvl>
    <w:lvl w:ilvl="7" w:tplc="08130003" w:tentative="1">
      <w:start w:val="1"/>
      <w:numFmt w:val="bullet"/>
      <w:lvlText w:val="o"/>
      <w:lvlJc w:val="left"/>
      <w:pPr>
        <w:ind w:left="5820" w:hanging="360"/>
      </w:pPr>
      <w:rPr>
        <w:rFonts w:ascii="Courier New" w:hAnsi="Courier New" w:cs="Courier New" w:hint="default"/>
      </w:rPr>
    </w:lvl>
    <w:lvl w:ilvl="8" w:tplc="08130005" w:tentative="1">
      <w:start w:val="1"/>
      <w:numFmt w:val="bullet"/>
      <w:lvlText w:val=""/>
      <w:lvlJc w:val="left"/>
      <w:pPr>
        <w:ind w:left="6540" w:hanging="360"/>
      </w:pPr>
      <w:rPr>
        <w:rFonts w:ascii="Wingdings" w:hAnsi="Wingdings" w:hint="default"/>
      </w:rPr>
    </w:lvl>
  </w:abstractNum>
  <w:abstractNum w:abstractNumId="2" w15:restartNumberingAfterBreak="0">
    <w:nsid w:val="0C9317CA"/>
    <w:multiLevelType w:val="hybridMultilevel"/>
    <w:tmpl w:val="A968777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0E883B30"/>
    <w:multiLevelType w:val="hybridMultilevel"/>
    <w:tmpl w:val="A0D248A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0FA26D64"/>
    <w:multiLevelType w:val="hybridMultilevel"/>
    <w:tmpl w:val="C76063B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15970092"/>
    <w:multiLevelType w:val="hybridMultilevel"/>
    <w:tmpl w:val="1FB009E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16AB5CAB"/>
    <w:multiLevelType w:val="hybridMultilevel"/>
    <w:tmpl w:val="D0CA9640"/>
    <w:lvl w:ilvl="0" w:tplc="08130001">
      <w:start w:val="1"/>
      <w:numFmt w:val="bullet"/>
      <w:lvlText w:val=""/>
      <w:lvlJc w:val="left"/>
      <w:pPr>
        <w:ind w:left="1428" w:hanging="360"/>
      </w:pPr>
      <w:rPr>
        <w:rFonts w:ascii="Symbol" w:hAnsi="Symbol" w:hint="default"/>
      </w:rPr>
    </w:lvl>
    <w:lvl w:ilvl="1" w:tplc="08130003" w:tentative="1">
      <w:start w:val="1"/>
      <w:numFmt w:val="bullet"/>
      <w:lvlText w:val="o"/>
      <w:lvlJc w:val="left"/>
      <w:pPr>
        <w:ind w:left="2148" w:hanging="360"/>
      </w:pPr>
      <w:rPr>
        <w:rFonts w:ascii="Courier New" w:hAnsi="Courier New" w:cs="Courier New" w:hint="default"/>
      </w:rPr>
    </w:lvl>
    <w:lvl w:ilvl="2" w:tplc="08130005" w:tentative="1">
      <w:start w:val="1"/>
      <w:numFmt w:val="bullet"/>
      <w:lvlText w:val=""/>
      <w:lvlJc w:val="left"/>
      <w:pPr>
        <w:ind w:left="2868" w:hanging="360"/>
      </w:pPr>
      <w:rPr>
        <w:rFonts w:ascii="Wingdings" w:hAnsi="Wingdings" w:hint="default"/>
      </w:rPr>
    </w:lvl>
    <w:lvl w:ilvl="3" w:tplc="08130001" w:tentative="1">
      <w:start w:val="1"/>
      <w:numFmt w:val="bullet"/>
      <w:lvlText w:val=""/>
      <w:lvlJc w:val="left"/>
      <w:pPr>
        <w:ind w:left="3588" w:hanging="360"/>
      </w:pPr>
      <w:rPr>
        <w:rFonts w:ascii="Symbol" w:hAnsi="Symbol" w:hint="default"/>
      </w:rPr>
    </w:lvl>
    <w:lvl w:ilvl="4" w:tplc="08130003" w:tentative="1">
      <w:start w:val="1"/>
      <w:numFmt w:val="bullet"/>
      <w:lvlText w:val="o"/>
      <w:lvlJc w:val="left"/>
      <w:pPr>
        <w:ind w:left="4308" w:hanging="360"/>
      </w:pPr>
      <w:rPr>
        <w:rFonts w:ascii="Courier New" w:hAnsi="Courier New" w:cs="Courier New" w:hint="default"/>
      </w:rPr>
    </w:lvl>
    <w:lvl w:ilvl="5" w:tplc="08130005" w:tentative="1">
      <w:start w:val="1"/>
      <w:numFmt w:val="bullet"/>
      <w:lvlText w:val=""/>
      <w:lvlJc w:val="left"/>
      <w:pPr>
        <w:ind w:left="5028" w:hanging="360"/>
      </w:pPr>
      <w:rPr>
        <w:rFonts w:ascii="Wingdings" w:hAnsi="Wingdings" w:hint="default"/>
      </w:rPr>
    </w:lvl>
    <w:lvl w:ilvl="6" w:tplc="08130001" w:tentative="1">
      <w:start w:val="1"/>
      <w:numFmt w:val="bullet"/>
      <w:lvlText w:val=""/>
      <w:lvlJc w:val="left"/>
      <w:pPr>
        <w:ind w:left="5748" w:hanging="360"/>
      </w:pPr>
      <w:rPr>
        <w:rFonts w:ascii="Symbol" w:hAnsi="Symbol" w:hint="default"/>
      </w:rPr>
    </w:lvl>
    <w:lvl w:ilvl="7" w:tplc="08130003" w:tentative="1">
      <w:start w:val="1"/>
      <w:numFmt w:val="bullet"/>
      <w:lvlText w:val="o"/>
      <w:lvlJc w:val="left"/>
      <w:pPr>
        <w:ind w:left="6468" w:hanging="360"/>
      </w:pPr>
      <w:rPr>
        <w:rFonts w:ascii="Courier New" w:hAnsi="Courier New" w:cs="Courier New" w:hint="default"/>
      </w:rPr>
    </w:lvl>
    <w:lvl w:ilvl="8" w:tplc="08130005" w:tentative="1">
      <w:start w:val="1"/>
      <w:numFmt w:val="bullet"/>
      <w:lvlText w:val=""/>
      <w:lvlJc w:val="left"/>
      <w:pPr>
        <w:ind w:left="7188" w:hanging="360"/>
      </w:pPr>
      <w:rPr>
        <w:rFonts w:ascii="Wingdings" w:hAnsi="Wingdings" w:hint="default"/>
      </w:rPr>
    </w:lvl>
  </w:abstractNum>
  <w:abstractNum w:abstractNumId="7" w15:restartNumberingAfterBreak="0">
    <w:nsid w:val="16BC6E73"/>
    <w:multiLevelType w:val="hybridMultilevel"/>
    <w:tmpl w:val="087A6BF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17431F8A"/>
    <w:multiLevelType w:val="hybridMultilevel"/>
    <w:tmpl w:val="125E141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19C72FF6"/>
    <w:multiLevelType w:val="hybridMultilevel"/>
    <w:tmpl w:val="614031E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1B3D2C60"/>
    <w:multiLevelType w:val="hybridMultilevel"/>
    <w:tmpl w:val="42CC14C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1EAE22B5"/>
    <w:multiLevelType w:val="hybridMultilevel"/>
    <w:tmpl w:val="4566AD7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1FD30A3C"/>
    <w:multiLevelType w:val="hybridMultilevel"/>
    <w:tmpl w:val="951AB41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21450002"/>
    <w:multiLevelType w:val="multilevel"/>
    <w:tmpl w:val="EDC2B12C"/>
    <w:lvl w:ilvl="0">
      <w:start w:val="1"/>
      <w:numFmt w:val="decimal"/>
      <w:pStyle w:val="Kop1"/>
      <w:suff w:val="space"/>
      <w:lvlText w:val="%1  "/>
      <w:lvlJc w:val="left"/>
      <w:pPr>
        <w:ind w:left="0" w:firstLine="0"/>
      </w:pPr>
    </w:lvl>
    <w:lvl w:ilvl="1">
      <w:start w:val="1"/>
      <w:numFmt w:val="decimal"/>
      <w:pStyle w:val="Kop2"/>
      <w:suff w:val="space"/>
      <w:lvlText w:val="%1.%2  "/>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Kop3"/>
      <w:suff w:val="space"/>
      <w:lvlText w:val="%1.%2.%3  "/>
      <w:lvlJc w:val="left"/>
      <w:pPr>
        <w:ind w:left="709" w:firstLine="0"/>
      </w:pPr>
    </w:lvl>
    <w:lvl w:ilvl="3">
      <w:start w:val="1"/>
      <w:numFmt w:val="decimal"/>
      <w:pStyle w:val="Kop4"/>
      <w:suff w:val="space"/>
      <w:lvlText w:val="%1.%2.%3.%4  "/>
      <w:lvlJc w:val="left"/>
      <w:pPr>
        <w:ind w:left="0" w:firstLine="0"/>
      </w:pPr>
    </w:lvl>
    <w:lvl w:ilvl="4">
      <w:start w:val="1"/>
      <w:numFmt w:val="decimal"/>
      <w:pStyle w:val="Kop5"/>
      <w:lvlText w:val="%1.%2.%3.%4.%5"/>
      <w:lvlJc w:val="left"/>
      <w:pPr>
        <w:ind w:left="0" w:firstLine="0"/>
      </w:pPr>
    </w:lvl>
    <w:lvl w:ilvl="5">
      <w:start w:val="1"/>
      <w:numFmt w:val="decimal"/>
      <w:pStyle w:val="Kop6"/>
      <w:lvlText w:val="%1.%2.%3.%4.%5.%6"/>
      <w:lvlJc w:val="left"/>
      <w:pPr>
        <w:ind w:left="0" w:firstLine="0"/>
      </w:pPr>
    </w:lvl>
    <w:lvl w:ilvl="6">
      <w:start w:val="1"/>
      <w:numFmt w:val="decimal"/>
      <w:pStyle w:val="Kop7"/>
      <w:lvlText w:val="%1.%2.%3.%4.%5.%6.%7"/>
      <w:lvlJc w:val="left"/>
      <w:pPr>
        <w:ind w:left="0" w:firstLine="0"/>
      </w:pPr>
    </w:lvl>
    <w:lvl w:ilvl="7">
      <w:start w:val="1"/>
      <w:numFmt w:val="decimal"/>
      <w:pStyle w:val="Kop8"/>
      <w:lvlText w:val="%1.%2.%3.%4.%5.%6.%7.%8"/>
      <w:lvlJc w:val="left"/>
      <w:pPr>
        <w:ind w:left="0" w:firstLine="0"/>
      </w:pPr>
    </w:lvl>
    <w:lvl w:ilvl="8">
      <w:start w:val="1"/>
      <w:numFmt w:val="decimal"/>
      <w:pStyle w:val="Kop9"/>
      <w:lvlText w:val="%1.%2.%3.%4.%5.%6.%7.%8.%9"/>
      <w:lvlJc w:val="left"/>
      <w:pPr>
        <w:ind w:left="0" w:firstLine="0"/>
      </w:pPr>
    </w:lvl>
  </w:abstractNum>
  <w:abstractNum w:abstractNumId="14" w15:restartNumberingAfterBreak="0">
    <w:nsid w:val="220F5567"/>
    <w:multiLevelType w:val="hybridMultilevel"/>
    <w:tmpl w:val="459A733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24C127F6"/>
    <w:multiLevelType w:val="hybridMultilevel"/>
    <w:tmpl w:val="7340BAF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28E93596"/>
    <w:multiLevelType w:val="hybridMultilevel"/>
    <w:tmpl w:val="FFFC06C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2D4E47B3"/>
    <w:multiLevelType w:val="hybridMultilevel"/>
    <w:tmpl w:val="CCF4350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2EA40153"/>
    <w:multiLevelType w:val="hybridMultilevel"/>
    <w:tmpl w:val="E79ABF7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31C8787D"/>
    <w:multiLevelType w:val="hybridMultilevel"/>
    <w:tmpl w:val="69601B7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3C333F34"/>
    <w:multiLevelType w:val="hybridMultilevel"/>
    <w:tmpl w:val="C1C4EE4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3C8A39F8"/>
    <w:multiLevelType w:val="hybridMultilevel"/>
    <w:tmpl w:val="4D26272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4034481A"/>
    <w:multiLevelType w:val="hybridMultilevel"/>
    <w:tmpl w:val="3DBCBCD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426B5215"/>
    <w:multiLevelType w:val="hybridMultilevel"/>
    <w:tmpl w:val="4A10D148"/>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4" w15:restartNumberingAfterBreak="0">
    <w:nsid w:val="427C57E8"/>
    <w:multiLevelType w:val="hybridMultilevel"/>
    <w:tmpl w:val="63E25BD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15:restartNumberingAfterBreak="0">
    <w:nsid w:val="461B45EC"/>
    <w:multiLevelType w:val="hybridMultilevel"/>
    <w:tmpl w:val="854048E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4A1014C5"/>
    <w:multiLevelType w:val="hybridMultilevel"/>
    <w:tmpl w:val="EF983E4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15:restartNumberingAfterBreak="0">
    <w:nsid w:val="4AB37289"/>
    <w:multiLevelType w:val="hybridMultilevel"/>
    <w:tmpl w:val="70F2783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 w15:restartNumberingAfterBreak="0">
    <w:nsid w:val="4F1108FF"/>
    <w:multiLevelType w:val="hybridMultilevel"/>
    <w:tmpl w:val="AD123C3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9" w15:restartNumberingAfterBreak="0">
    <w:nsid w:val="50C849AC"/>
    <w:multiLevelType w:val="hybridMultilevel"/>
    <w:tmpl w:val="1C7E7D9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0" w15:restartNumberingAfterBreak="0">
    <w:nsid w:val="53DA27CA"/>
    <w:multiLevelType w:val="hybridMultilevel"/>
    <w:tmpl w:val="5C1AC5F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1" w15:restartNumberingAfterBreak="0">
    <w:nsid w:val="559450D2"/>
    <w:multiLevelType w:val="hybridMultilevel"/>
    <w:tmpl w:val="8BC0ED9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2" w15:restartNumberingAfterBreak="0">
    <w:nsid w:val="57DF55BA"/>
    <w:multiLevelType w:val="hybridMultilevel"/>
    <w:tmpl w:val="FB1851A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3" w15:restartNumberingAfterBreak="0">
    <w:nsid w:val="589C233C"/>
    <w:multiLevelType w:val="hybridMultilevel"/>
    <w:tmpl w:val="E82678E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4" w15:restartNumberingAfterBreak="0">
    <w:nsid w:val="58E46A67"/>
    <w:multiLevelType w:val="multilevel"/>
    <w:tmpl w:val="9D346302"/>
    <w:lvl w:ilvl="0">
      <w:start w:val="1"/>
      <w:numFmt w:val="decimal"/>
      <w:lvlRestart w:val="0"/>
      <w:pStyle w:val="NumHeading1"/>
      <w:lvlText w:val="%1"/>
      <w:lvlJc w:val="left"/>
      <w:pPr>
        <w:tabs>
          <w:tab w:val="num" w:pos="794"/>
        </w:tabs>
        <w:ind w:left="794" w:hanging="794"/>
      </w:pPr>
      <w:rPr>
        <w:rFonts w:hint="default"/>
      </w:rPr>
    </w:lvl>
    <w:lvl w:ilvl="1">
      <w:start w:val="1"/>
      <w:numFmt w:val="decimal"/>
      <w:pStyle w:val="NumHeading2"/>
      <w:lvlText w:val="%1.%2"/>
      <w:lvlJc w:val="left"/>
      <w:pPr>
        <w:tabs>
          <w:tab w:val="num" w:pos="794"/>
        </w:tabs>
        <w:ind w:left="794" w:hanging="794"/>
      </w:pPr>
      <w:rPr>
        <w:rFonts w:hint="default"/>
      </w:rPr>
    </w:lvl>
    <w:lvl w:ilvl="2">
      <w:start w:val="1"/>
      <w:numFmt w:val="decimal"/>
      <w:pStyle w:val="NumHeading3"/>
      <w:lvlText w:val="%1.%2.%3"/>
      <w:lvlJc w:val="left"/>
      <w:pPr>
        <w:tabs>
          <w:tab w:val="num" w:pos="1921"/>
        </w:tabs>
        <w:ind w:left="1921" w:hanging="1021"/>
      </w:pPr>
      <w:rPr>
        <w:rFonts w:hint="default"/>
        <w:b w:val="0"/>
        <w:bCs w:val="0"/>
        <w:i w:val="0"/>
        <w:iCs w:val="0"/>
      </w:rPr>
    </w:lvl>
    <w:lvl w:ilvl="3">
      <w:start w:val="1"/>
      <w:numFmt w:val="decimal"/>
      <w:pStyle w:val="NumHeading4"/>
      <w:lvlText w:val="%1.%2.%3.%4"/>
      <w:lvlJc w:val="left"/>
      <w:pPr>
        <w:tabs>
          <w:tab w:val="num" w:pos="1247"/>
        </w:tabs>
        <w:ind w:left="1247" w:hanging="1247"/>
      </w:pPr>
      <w:rPr>
        <w:rFonts w:hint="default"/>
      </w:rPr>
    </w:lvl>
    <w:lvl w:ilvl="4">
      <w:start w:val="1"/>
      <w:numFmt w:val="decimal"/>
      <w:pStyle w:val="NumHeading5"/>
      <w:lvlText w:val="%1.%2.%3.%4.%5"/>
      <w:lvlJc w:val="left"/>
      <w:pPr>
        <w:tabs>
          <w:tab w:val="num" w:pos="1474"/>
        </w:tabs>
        <w:ind w:left="1474" w:hanging="1474"/>
      </w:pPr>
      <w:rPr>
        <w:rFonts w:hint="default"/>
      </w:rPr>
    </w:lvl>
    <w:lvl w:ilvl="5">
      <w:start w:val="1"/>
      <w:numFmt w:val="decimal"/>
      <w:lvlText w:val="%2.%3.%4.%5.%6."/>
      <w:lvlJc w:val="left"/>
      <w:pPr>
        <w:tabs>
          <w:tab w:val="num" w:pos="2835"/>
        </w:tabs>
        <w:ind w:left="2835" w:hanging="2608"/>
      </w:pPr>
      <w:rPr>
        <w:rFonts w:hint="default"/>
      </w:rPr>
    </w:lvl>
    <w:lvl w:ilvl="6">
      <w:start w:val="1"/>
      <w:numFmt w:val="decimal"/>
      <w:lvlText w:val="%1.%2.%3.%4.%5.%6.%7."/>
      <w:lvlJc w:val="left"/>
      <w:pPr>
        <w:tabs>
          <w:tab w:val="num" w:pos="5627"/>
        </w:tabs>
        <w:ind w:left="3467" w:hanging="1080"/>
      </w:pPr>
      <w:rPr>
        <w:rFonts w:hint="default"/>
      </w:rPr>
    </w:lvl>
    <w:lvl w:ilvl="7">
      <w:start w:val="1"/>
      <w:numFmt w:val="upperLetter"/>
      <w:lvlRestart w:val="0"/>
      <w:pStyle w:val="HeadingAppendixOld"/>
      <w:lvlText w:val="APPENDIX %8"/>
      <w:lvlJc w:val="left"/>
      <w:pPr>
        <w:tabs>
          <w:tab w:val="num" w:pos="2155"/>
        </w:tabs>
        <w:ind w:left="2155" w:hanging="2155"/>
      </w:pPr>
      <w:rPr>
        <w:rFonts w:hint="default"/>
      </w:rPr>
    </w:lvl>
    <w:lvl w:ilvl="8">
      <w:start w:val="1"/>
      <w:numFmt w:val="upperRoman"/>
      <w:lvlRestart w:val="0"/>
      <w:pStyle w:val="HeadingPart"/>
      <w:lvlText w:val="PART %9"/>
      <w:lvlJc w:val="left"/>
      <w:pPr>
        <w:tabs>
          <w:tab w:val="num" w:pos="1418"/>
        </w:tabs>
        <w:ind w:left="1418" w:hanging="1418"/>
      </w:pPr>
      <w:rPr>
        <w:rFonts w:hint="default"/>
      </w:rPr>
    </w:lvl>
  </w:abstractNum>
  <w:abstractNum w:abstractNumId="35" w15:restartNumberingAfterBreak="0">
    <w:nsid w:val="5E8F54C1"/>
    <w:multiLevelType w:val="hybridMultilevel"/>
    <w:tmpl w:val="863629D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6" w15:restartNumberingAfterBreak="0">
    <w:nsid w:val="62505625"/>
    <w:multiLevelType w:val="hybridMultilevel"/>
    <w:tmpl w:val="6A361D4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7" w15:restartNumberingAfterBreak="0">
    <w:nsid w:val="6EE21CAE"/>
    <w:multiLevelType w:val="hybridMultilevel"/>
    <w:tmpl w:val="FD0435C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8" w15:restartNumberingAfterBreak="0">
    <w:nsid w:val="70733AF0"/>
    <w:multiLevelType w:val="hybridMultilevel"/>
    <w:tmpl w:val="A8623E7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9" w15:restartNumberingAfterBreak="0">
    <w:nsid w:val="71C021A9"/>
    <w:multiLevelType w:val="hybridMultilevel"/>
    <w:tmpl w:val="10C006C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0" w15:restartNumberingAfterBreak="0">
    <w:nsid w:val="71DB20F6"/>
    <w:multiLevelType w:val="hybridMultilevel"/>
    <w:tmpl w:val="5882D30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1" w15:restartNumberingAfterBreak="0">
    <w:nsid w:val="770F4AB7"/>
    <w:multiLevelType w:val="hybridMultilevel"/>
    <w:tmpl w:val="3FDE753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2" w15:restartNumberingAfterBreak="0">
    <w:nsid w:val="7C034111"/>
    <w:multiLevelType w:val="hybridMultilevel"/>
    <w:tmpl w:val="DBF2514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3" w15:restartNumberingAfterBreak="0">
    <w:nsid w:val="7D003A17"/>
    <w:multiLevelType w:val="hybridMultilevel"/>
    <w:tmpl w:val="ACF2369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4" w15:restartNumberingAfterBreak="0">
    <w:nsid w:val="7D340854"/>
    <w:multiLevelType w:val="hybridMultilevel"/>
    <w:tmpl w:val="69122E7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454299863">
    <w:abstractNumId w:val="34"/>
  </w:num>
  <w:num w:numId="2" w16cid:durableId="742290195">
    <w:abstractNumId w:val="13"/>
  </w:num>
  <w:num w:numId="3" w16cid:durableId="374237276">
    <w:abstractNumId w:val="28"/>
  </w:num>
  <w:num w:numId="4" w16cid:durableId="333075077">
    <w:abstractNumId w:val="24"/>
  </w:num>
  <w:num w:numId="5" w16cid:durableId="838814872">
    <w:abstractNumId w:val="3"/>
  </w:num>
  <w:num w:numId="6" w16cid:durableId="497156143">
    <w:abstractNumId w:val="1"/>
  </w:num>
  <w:num w:numId="7" w16cid:durableId="1900285381">
    <w:abstractNumId w:val="15"/>
  </w:num>
  <w:num w:numId="8" w16cid:durableId="1574393927">
    <w:abstractNumId w:val="20"/>
  </w:num>
  <w:num w:numId="9" w16cid:durableId="703215847">
    <w:abstractNumId w:val="17"/>
  </w:num>
  <w:num w:numId="10" w16cid:durableId="1018969644">
    <w:abstractNumId w:val="39"/>
  </w:num>
  <w:num w:numId="11" w16cid:durableId="1847865375">
    <w:abstractNumId w:val="2"/>
  </w:num>
  <w:num w:numId="12" w16cid:durableId="955449935">
    <w:abstractNumId w:val="6"/>
  </w:num>
  <w:num w:numId="13" w16cid:durableId="901792420">
    <w:abstractNumId w:val="26"/>
  </w:num>
  <w:num w:numId="14" w16cid:durableId="1069768042">
    <w:abstractNumId w:val="44"/>
  </w:num>
  <w:num w:numId="15" w16cid:durableId="1210534504">
    <w:abstractNumId w:val="27"/>
  </w:num>
  <w:num w:numId="16" w16cid:durableId="790590632">
    <w:abstractNumId w:val="36"/>
  </w:num>
  <w:num w:numId="17" w16cid:durableId="1751393130">
    <w:abstractNumId w:val="29"/>
  </w:num>
  <w:num w:numId="18" w16cid:durableId="1610627405">
    <w:abstractNumId w:val="11"/>
  </w:num>
  <w:num w:numId="19" w16cid:durableId="2004696965">
    <w:abstractNumId w:val="5"/>
  </w:num>
  <w:num w:numId="20" w16cid:durableId="753357908">
    <w:abstractNumId w:val="40"/>
  </w:num>
  <w:num w:numId="21" w16cid:durableId="1091779414">
    <w:abstractNumId w:val="0"/>
  </w:num>
  <w:num w:numId="22" w16cid:durableId="1667708433">
    <w:abstractNumId w:val="32"/>
  </w:num>
  <w:num w:numId="23" w16cid:durableId="1978416473">
    <w:abstractNumId w:val="19"/>
  </w:num>
  <w:num w:numId="24" w16cid:durableId="452403997">
    <w:abstractNumId w:val="21"/>
  </w:num>
  <w:num w:numId="25" w16cid:durableId="1148786116">
    <w:abstractNumId w:val="23"/>
  </w:num>
  <w:num w:numId="26" w16cid:durableId="1476220172">
    <w:abstractNumId w:val="42"/>
  </w:num>
  <w:num w:numId="27" w16cid:durableId="1510948471">
    <w:abstractNumId w:val="7"/>
  </w:num>
  <w:num w:numId="28" w16cid:durableId="1053769145">
    <w:abstractNumId w:val="8"/>
  </w:num>
  <w:num w:numId="29" w16cid:durableId="974480857">
    <w:abstractNumId w:val="38"/>
  </w:num>
  <w:num w:numId="30" w16cid:durableId="138620666">
    <w:abstractNumId w:val="35"/>
  </w:num>
  <w:num w:numId="31" w16cid:durableId="740446013">
    <w:abstractNumId w:val="16"/>
  </w:num>
  <w:num w:numId="32" w16cid:durableId="509419475">
    <w:abstractNumId w:val="4"/>
  </w:num>
  <w:num w:numId="33" w16cid:durableId="604727540">
    <w:abstractNumId w:val="10"/>
  </w:num>
  <w:num w:numId="34" w16cid:durableId="797994629">
    <w:abstractNumId w:val="25"/>
  </w:num>
  <w:num w:numId="35" w16cid:durableId="1241989878">
    <w:abstractNumId w:val="12"/>
  </w:num>
  <w:num w:numId="36" w16cid:durableId="779104423">
    <w:abstractNumId w:val="18"/>
  </w:num>
  <w:num w:numId="37" w16cid:durableId="480315814">
    <w:abstractNumId w:val="31"/>
  </w:num>
  <w:num w:numId="38" w16cid:durableId="1642227048">
    <w:abstractNumId w:val="14"/>
  </w:num>
  <w:num w:numId="39" w16cid:durableId="439027446">
    <w:abstractNumId w:val="22"/>
  </w:num>
  <w:num w:numId="40" w16cid:durableId="196047985">
    <w:abstractNumId w:val="33"/>
  </w:num>
  <w:num w:numId="41" w16cid:durableId="1303583898">
    <w:abstractNumId w:val="41"/>
  </w:num>
  <w:num w:numId="42" w16cid:durableId="1202669735">
    <w:abstractNumId w:val="37"/>
  </w:num>
  <w:num w:numId="43" w16cid:durableId="1595549683">
    <w:abstractNumId w:val="30"/>
  </w:num>
  <w:num w:numId="44" w16cid:durableId="643581012">
    <w:abstractNumId w:val="43"/>
  </w:num>
  <w:num w:numId="45" w16cid:durableId="425229534">
    <w:abstractNumId w:val="9"/>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activeWritingStyle w:appName="MSWord" w:lang="nl-NL" w:vendorID="1" w:dllVersion="512"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4BD"/>
    <w:rsid w:val="00000375"/>
    <w:rsid w:val="000003CA"/>
    <w:rsid w:val="00000629"/>
    <w:rsid w:val="0000068F"/>
    <w:rsid w:val="00000705"/>
    <w:rsid w:val="00000DCB"/>
    <w:rsid w:val="000011FD"/>
    <w:rsid w:val="000014A6"/>
    <w:rsid w:val="000019EA"/>
    <w:rsid w:val="00002202"/>
    <w:rsid w:val="00002B66"/>
    <w:rsid w:val="00002F4A"/>
    <w:rsid w:val="00002F78"/>
    <w:rsid w:val="00003144"/>
    <w:rsid w:val="00004597"/>
    <w:rsid w:val="00004655"/>
    <w:rsid w:val="00004672"/>
    <w:rsid w:val="00004875"/>
    <w:rsid w:val="00004ACA"/>
    <w:rsid w:val="0000579B"/>
    <w:rsid w:val="00005B8C"/>
    <w:rsid w:val="00005C2C"/>
    <w:rsid w:val="000062F2"/>
    <w:rsid w:val="000064D6"/>
    <w:rsid w:val="00007261"/>
    <w:rsid w:val="0000741B"/>
    <w:rsid w:val="00007B3B"/>
    <w:rsid w:val="000100C6"/>
    <w:rsid w:val="000101ED"/>
    <w:rsid w:val="00010410"/>
    <w:rsid w:val="000104F8"/>
    <w:rsid w:val="00010C67"/>
    <w:rsid w:val="00011110"/>
    <w:rsid w:val="000111A5"/>
    <w:rsid w:val="000113D7"/>
    <w:rsid w:val="00011B93"/>
    <w:rsid w:val="00011FED"/>
    <w:rsid w:val="000120A7"/>
    <w:rsid w:val="000121AC"/>
    <w:rsid w:val="0001255A"/>
    <w:rsid w:val="0001268A"/>
    <w:rsid w:val="00012797"/>
    <w:rsid w:val="00012A2C"/>
    <w:rsid w:val="00012E62"/>
    <w:rsid w:val="0001319D"/>
    <w:rsid w:val="00013200"/>
    <w:rsid w:val="0001341B"/>
    <w:rsid w:val="0001394B"/>
    <w:rsid w:val="00014279"/>
    <w:rsid w:val="00014347"/>
    <w:rsid w:val="00014627"/>
    <w:rsid w:val="00014765"/>
    <w:rsid w:val="00014A05"/>
    <w:rsid w:val="00014A1C"/>
    <w:rsid w:val="00014CF3"/>
    <w:rsid w:val="00014E90"/>
    <w:rsid w:val="00014EF6"/>
    <w:rsid w:val="000152FB"/>
    <w:rsid w:val="00015411"/>
    <w:rsid w:val="000155A7"/>
    <w:rsid w:val="00015A88"/>
    <w:rsid w:val="00015FF7"/>
    <w:rsid w:val="0001657A"/>
    <w:rsid w:val="000167D3"/>
    <w:rsid w:val="00016B0A"/>
    <w:rsid w:val="00016D00"/>
    <w:rsid w:val="00016F9E"/>
    <w:rsid w:val="0001769B"/>
    <w:rsid w:val="000179F5"/>
    <w:rsid w:val="0002004B"/>
    <w:rsid w:val="00020191"/>
    <w:rsid w:val="00020355"/>
    <w:rsid w:val="00020669"/>
    <w:rsid w:val="000208AB"/>
    <w:rsid w:val="00020C4C"/>
    <w:rsid w:val="0002141D"/>
    <w:rsid w:val="000216C7"/>
    <w:rsid w:val="00022C77"/>
    <w:rsid w:val="00022DA4"/>
    <w:rsid w:val="00023687"/>
    <w:rsid w:val="00023BB7"/>
    <w:rsid w:val="00023C0A"/>
    <w:rsid w:val="000244DA"/>
    <w:rsid w:val="00024A41"/>
    <w:rsid w:val="00024AE8"/>
    <w:rsid w:val="00024E4B"/>
    <w:rsid w:val="00025271"/>
    <w:rsid w:val="00025298"/>
    <w:rsid w:val="00025376"/>
    <w:rsid w:val="000256AB"/>
    <w:rsid w:val="00025DC0"/>
    <w:rsid w:val="00026292"/>
    <w:rsid w:val="000263F2"/>
    <w:rsid w:val="00026A35"/>
    <w:rsid w:val="00027492"/>
    <w:rsid w:val="000304FA"/>
    <w:rsid w:val="000308C0"/>
    <w:rsid w:val="00030A7C"/>
    <w:rsid w:val="00030F11"/>
    <w:rsid w:val="000310BF"/>
    <w:rsid w:val="00031198"/>
    <w:rsid w:val="00031268"/>
    <w:rsid w:val="000319B7"/>
    <w:rsid w:val="00031F16"/>
    <w:rsid w:val="00031F9D"/>
    <w:rsid w:val="0003298E"/>
    <w:rsid w:val="000337D9"/>
    <w:rsid w:val="0003394A"/>
    <w:rsid w:val="00033E3F"/>
    <w:rsid w:val="000345AB"/>
    <w:rsid w:val="0003483F"/>
    <w:rsid w:val="000348E2"/>
    <w:rsid w:val="00034D05"/>
    <w:rsid w:val="0003501B"/>
    <w:rsid w:val="0003528C"/>
    <w:rsid w:val="000353CC"/>
    <w:rsid w:val="0003578B"/>
    <w:rsid w:val="00035C11"/>
    <w:rsid w:val="000363AD"/>
    <w:rsid w:val="000364BE"/>
    <w:rsid w:val="000364E6"/>
    <w:rsid w:val="00036CA7"/>
    <w:rsid w:val="0003740A"/>
    <w:rsid w:val="00037473"/>
    <w:rsid w:val="000376C1"/>
    <w:rsid w:val="000377F6"/>
    <w:rsid w:val="000378DA"/>
    <w:rsid w:val="00037A41"/>
    <w:rsid w:val="00037C1F"/>
    <w:rsid w:val="00040241"/>
    <w:rsid w:val="000406E9"/>
    <w:rsid w:val="00040E48"/>
    <w:rsid w:val="000413E3"/>
    <w:rsid w:val="00041560"/>
    <w:rsid w:val="00041C7C"/>
    <w:rsid w:val="00041FA2"/>
    <w:rsid w:val="00042182"/>
    <w:rsid w:val="00042690"/>
    <w:rsid w:val="000426E9"/>
    <w:rsid w:val="000428B3"/>
    <w:rsid w:val="00042A9D"/>
    <w:rsid w:val="00042BC6"/>
    <w:rsid w:val="00043897"/>
    <w:rsid w:val="0004399B"/>
    <w:rsid w:val="000439EA"/>
    <w:rsid w:val="00043B06"/>
    <w:rsid w:val="000441B0"/>
    <w:rsid w:val="000449A3"/>
    <w:rsid w:val="00044C80"/>
    <w:rsid w:val="00045204"/>
    <w:rsid w:val="00045264"/>
    <w:rsid w:val="00045908"/>
    <w:rsid w:val="00045C63"/>
    <w:rsid w:val="00046508"/>
    <w:rsid w:val="000465A2"/>
    <w:rsid w:val="000465DE"/>
    <w:rsid w:val="000469FC"/>
    <w:rsid w:val="00046D2B"/>
    <w:rsid w:val="000475C8"/>
    <w:rsid w:val="000477B7"/>
    <w:rsid w:val="00047E45"/>
    <w:rsid w:val="00050A4B"/>
    <w:rsid w:val="00050F70"/>
    <w:rsid w:val="000510C4"/>
    <w:rsid w:val="00051196"/>
    <w:rsid w:val="00051C86"/>
    <w:rsid w:val="00052DFB"/>
    <w:rsid w:val="00053B2D"/>
    <w:rsid w:val="00053C96"/>
    <w:rsid w:val="00053D94"/>
    <w:rsid w:val="000540BE"/>
    <w:rsid w:val="0005413C"/>
    <w:rsid w:val="000543FF"/>
    <w:rsid w:val="000544D4"/>
    <w:rsid w:val="000544FF"/>
    <w:rsid w:val="000547B5"/>
    <w:rsid w:val="00054BD0"/>
    <w:rsid w:val="00055361"/>
    <w:rsid w:val="0005606D"/>
    <w:rsid w:val="0005658E"/>
    <w:rsid w:val="00056684"/>
    <w:rsid w:val="00056904"/>
    <w:rsid w:val="00057518"/>
    <w:rsid w:val="00057DE6"/>
    <w:rsid w:val="00060071"/>
    <w:rsid w:val="0006071C"/>
    <w:rsid w:val="00060A44"/>
    <w:rsid w:val="00060B23"/>
    <w:rsid w:val="00060D9D"/>
    <w:rsid w:val="00061238"/>
    <w:rsid w:val="0006149B"/>
    <w:rsid w:val="00061629"/>
    <w:rsid w:val="00061B06"/>
    <w:rsid w:val="00061EE6"/>
    <w:rsid w:val="000628E6"/>
    <w:rsid w:val="00062A64"/>
    <w:rsid w:val="00062A79"/>
    <w:rsid w:val="0006306A"/>
    <w:rsid w:val="00063274"/>
    <w:rsid w:val="000634AE"/>
    <w:rsid w:val="00063EBE"/>
    <w:rsid w:val="000648C7"/>
    <w:rsid w:val="00064A7B"/>
    <w:rsid w:val="00064C19"/>
    <w:rsid w:val="00064D5E"/>
    <w:rsid w:val="00064DA7"/>
    <w:rsid w:val="00064E5B"/>
    <w:rsid w:val="00064EF2"/>
    <w:rsid w:val="00065977"/>
    <w:rsid w:val="00065C18"/>
    <w:rsid w:val="00065E27"/>
    <w:rsid w:val="00065E93"/>
    <w:rsid w:val="00066023"/>
    <w:rsid w:val="0006608B"/>
    <w:rsid w:val="0006617B"/>
    <w:rsid w:val="000665EA"/>
    <w:rsid w:val="00066B44"/>
    <w:rsid w:val="00066D0E"/>
    <w:rsid w:val="00066D39"/>
    <w:rsid w:val="0006751D"/>
    <w:rsid w:val="00067566"/>
    <w:rsid w:val="00067ABA"/>
    <w:rsid w:val="00070249"/>
    <w:rsid w:val="000706F9"/>
    <w:rsid w:val="00071313"/>
    <w:rsid w:val="000716B5"/>
    <w:rsid w:val="00071795"/>
    <w:rsid w:val="000717A4"/>
    <w:rsid w:val="00071D93"/>
    <w:rsid w:val="00072032"/>
    <w:rsid w:val="000720EB"/>
    <w:rsid w:val="000723B7"/>
    <w:rsid w:val="00072687"/>
    <w:rsid w:val="00072DE9"/>
    <w:rsid w:val="00073D26"/>
    <w:rsid w:val="00073FA4"/>
    <w:rsid w:val="000742C8"/>
    <w:rsid w:val="000746BF"/>
    <w:rsid w:val="0007599C"/>
    <w:rsid w:val="00075CF6"/>
    <w:rsid w:val="00075DFD"/>
    <w:rsid w:val="00076213"/>
    <w:rsid w:val="000763B8"/>
    <w:rsid w:val="000763C4"/>
    <w:rsid w:val="000767E1"/>
    <w:rsid w:val="00076AD3"/>
    <w:rsid w:val="00077338"/>
    <w:rsid w:val="00077854"/>
    <w:rsid w:val="0007790D"/>
    <w:rsid w:val="00077B2E"/>
    <w:rsid w:val="00077BDD"/>
    <w:rsid w:val="00080079"/>
    <w:rsid w:val="000800E2"/>
    <w:rsid w:val="00080135"/>
    <w:rsid w:val="000805B7"/>
    <w:rsid w:val="00080E4D"/>
    <w:rsid w:val="00081172"/>
    <w:rsid w:val="0008190C"/>
    <w:rsid w:val="00081AC7"/>
    <w:rsid w:val="00081D42"/>
    <w:rsid w:val="000826D4"/>
    <w:rsid w:val="000829D3"/>
    <w:rsid w:val="0008338D"/>
    <w:rsid w:val="000833CA"/>
    <w:rsid w:val="0008375D"/>
    <w:rsid w:val="00083A3A"/>
    <w:rsid w:val="00083F91"/>
    <w:rsid w:val="00084068"/>
    <w:rsid w:val="000840A1"/>
    <w:rsid w:val="00084205"/>
    <w:rsid w:val="000844E7"/>
    <w:rsid w:val="00084945"/>
    <w:rsid w:val="0008515E"/>
    <w:rsid w:val="000855F9"/>
    <w:rsid w:val="00085964"/>
    <w:rsid w:val="00085AB6"/>
    <w:rsid w:val="00086557"/>
    <w:rsid w:val="00086A16"/>
    <w:rsid w:val="00086D20"/>
    <w:rsid w:val="000874B8"/>
    <w:rsid w:val="00087DBA"/>
    <w:rsid w:val="00090029"/>
    <w:rsid w:val="0009021E"/>
    <w:rsid w:val="00090AF3"/>
    <w:rsid w:val="00090EC5"/>
    <w:rsid w:val="000918E8"/>
    <w:rsid w:val="00091927"/>
    <w:rsid w:val="00091DE9"/>
    <w:rsid w:val="00091EB6"/>
    <w:rsid w:val="00092509"/>
    <w:rsid w:val="00092777"/>
    <w:rsid w:val="00092AD6"/>
    <w:rsid w:val="00092B75"/>
    <w:rsid w:val="0009351A"/>
    <w:rsid w:val="000941D4"/>
    <w:rsid w:val="0009472B"/>
    <w:rsid w:val="00094F07"/>
    <w:rsid w:val="000955D0"/>
    <w:rsid w:val="0009594D"/>
    <w:rsid w:val="00095F9D"/>
    <w:rsid w:val="00096AC6"/>
    <w:rsid w:val="00097037"/>
    <w:rsid w:val="00097073"/>
    <w:rsid w:val="00097800"/>
    <w:rsid w:val="00097913"/>
    <w:rsid w:val="00097CB0"/>
    <w:rsid w:val="00097E45"/>
    <w:rsid w:val="000A0BF9"/>
    <w:rsid w:val="000A0FA1"/>
    <w:rsid w:val="000A114C"/>
    <w:rsid w:val="000A11F9"/>
    <w:rsid w:val="000A1369"/>
    <w:rsid w:val="000A13EE"/>
    <w:rsid w:val="000A1937"/>
    <w:rsid w:val="000A1D2B"/>
    <w:rsid w:val="000A2860"/>
    <w:rsid w:val="000A310A"/>
    <w:rsid w:val="000A313B"/>
    <w:rsid w:val="000A31E2"/>
    <w:rsid w:val="000A3563"/>
    <w:rsid w:val="000A37EA"/>
    <w:rsid w:val="000A3863"/>
    <w:rsid w:val="000A3DFB"/>
    <w:rsid w:val="000A427B"/>
    <w:rsid w:val="000A4313"/>
    <w:rsid w:val="000A446A"/>
    <w:rsid w:val="000A49B5"/>
    <w:rsid w:val="000A527C"/>
    <w:rsid w:val="000A55C0"/>
    <w:rsid w:val="000A5BB3"/>
    <w:rsid w:val="000A63FD"/>
    <w:rsid w:val="000A64CE"/>
    <w:rsid w:val="000A6685"/>
    <w:rsid w:val="000A6FF9"/>
    <w:rsid w:val="000A711F"/>
    <w:rsid w:val="000A777B"/>
    <w:rsid w:val="000A7875"/>
    <w:rsid w:val="000A7A87"/>
    <w:rsid w:val="000A7D5A"/>
    <w:rsid w:val="000A7F7D"/>
    <w:rsid w:val="000B057F"/>
    <w:rsid w:val="000B0A94"/>
    <w:rsid w:val="000B0B0C"/>
    <w:rsid w:val="000B12D2"/>
    <w:rsid w:val="000B204B"/>
    <w:rsid w:val="000B2942"/>
    <w:rsid w:val="000B2AF9"/>
    <w:rsid w:val="000B2C49"/>
    <w:rsid w:val="000B2E49"/>
    <w:rsid w:val="000B2F3C"/>
    <w:rsid w:val="000B344A"/>
    <w:rsid w:val="000B3BD8"/>
    <w:rsid w:val="000B3D33"/>
    <w:rsid w:val="000B3EDB"/>
    <w:rsid w:val="000B40A8"/>
    <w:rsid w:val="000B41C2"/>
    <w:rsid w:val="000B41D7"/>
    <w:rsid w:val="000B4371"/>
    <w:rsid w:val="000B4377"/>
    <w:rsid w:val="000B43C8"/>
    <w:rsid w:val="000B48F9"/>
    <w:rsid w:val="000B496C"/>
    <w:rsid w:val="000B5047"/>
    <w:rsid w:val="000B50F3"/>
    <w:rsid w:val="000B516F"/>
    <w:rsid w:val="000B5262"/>
    <w:rsid w:val="000B54CC"/>
    <w:rsid w:val="000B5AAB"/>
    <w:rsid w:val="000B6454"/>
    <w:rsid w:val="000B685C"/>
    <w:rsid w:val="000B70E2"/>
    <w:rsid w:val="000B74B6"/>
    <w:rsid w:val="000B79B5"/>
    <w:rsid w:val="000B7F08"/>
    <w:rsid w:val="000C057A"/>
    <w:rsid w:val="000C05A6"/>
    <w:rsid w:val="000C099A"/>
    <w:rsid w:val="000C0B8E"/>
    <w:rsid w:val="000C0D33"/>
    <w:rsid w:val="000C0E98"/>
    <w:rsid w:val="000C0EA0"/>
    <w:rsid w:val="000C1927"/>
    <w:rsid w:val="000C2687"/>
    <w:rsid w:val="000C2761"/>
    <w:rsid w:val="000C2E2C"/>
    <w:rsid w:val="000C33A1"/>
    <w:rsid w:val="000C372C"/>
    <w:rsid w:val="000C38EE"/>
    <w:rsid w:val="000C3A51"/>
    <w:rsid w:val="000C3BD4"/>
    <w:rsid w:val="000C5061"/>
    <w:rsid w:val="000C5308"/>
    <w:rsid w:val="000C56B0"/>
    <w:rsid w:val="000C5747"/>
    <w:rsid w:val="000C5D75"/>
    <w:rsid w:val="000C5E2C"/>
    <w:rsid w:val="000C618F"/>
    <w:rsid w:val="000C6A48"/>
    <w:rsid w:val="000C6A5E"/>
    <w:rsid w:val="000C6B7C"/>
    <w:rsid w:val="000C7921"/>
    <w:rsid w:val="000C7ABC"/>
    <w:rsid w:val="000C7BC8"/>
    <w:rsid w:val="000C7EC1"/>
    <w:rsid w:val="000D0847"/>
    <w:rsid w:val="000D0B9A"/>
    <w:rsid w:val="000D0FD7"/>
    <w:rsid w:val="000D0FFF"/>
    <w:rsid w:val="000D1093"/>
    <w:rsid w:val="000D161B"/>
    <w:rsid w:val="000D189B"/>
    <w:rsid w:val="000D1987"/>
    <w:rsid w:val="000D1A8C"/>
    <w:rsid w:val="000D1D31"/>
    <w:rsid w:val="000D1D9B"/>
    <w:rsid w:val="000D1FE7"/>
    <w:rsid w:val="000D20BA"/>
    <w:rsid w:val="000D2129"/>
    <w:rsid w:val="000D2CCB"/>
    <w:rsid w:val="000D30E3"/>
    <w:rsid w:val="000D3680"/>
    <w:rsid w:val="000D3895"/>
    <w:rsid w:val="000D3EED"/>
    <w:rsid w:val="000D47BA"/>
    <w:rsid w:val="000D4914"/>
    <w:rsid w:val="000D4C6B"/>
    <w:rsid w:val="000D5363"/>
    <w:rsid w:val="000D5A07"/>
    <w:rsid w:val="000D5D63"/>
    <w:rsid w:val="000D5F77"/>
    <w:rsid w:val="000D5F9A"/>
    <w:rsid w:val="000D60C3"/>
    <w:rsid w:val="000D644A"/>
    <w:rsid w:val="000D6BEB"/>
    <w:rsid w:val="000D6DFD"/>
    <w:rsid w:val="000D70AB"/>
    <w:rsid w:val="000D7262"/>
    <w:rsid w:val="000D76BE"/>
    <w:rsid w:val="000D7983"/>
    <w:rsid w:val="000D7A04"/>
    <w:rsid w:val="000D7EF9"/>
    <w:rsid w:val="000D7F82"/>
    <w:rsid w:val="000E008A"/>
    <w:rsid w:val="000E0644"/>
    <w:rsid w:val="000E0BB5"/>
    <w:rsid w:val="000E14B3"/>
    <w:rsid w:val="000E1923"/>
    <w:rsid w:val="000E20B1"/>
    <w:rsid w:val="000E224C"/>
    <w:rsid w:val="000E22D7"/>
    <w:rsid w:val="000E2AD3"/>
    <w:rsid w:val="000E37FE"/>
    <w:rsid w:val="000E3EFD"/>
    <w:rsid w:val="000E443B"/>
    <w:rsid w:val="000E44E8"/>
    <w:rsid w:val="000E4683"/>
    <w:rsid w:val="000E47D3"/>
    <w:rsid w:val="000E49DB"/>
    <w:rsid w:val="000E4D81"/>
    <w:rsid w:val="000E516F"/>
    <w:rsid w:val="000E5554"/>
    <w:rsid w:val="000E5A26"/>
    <w:rsid w:val="000E64B3"/>
    <w:rsid w:val="000E66B1"/>
    <w:rsid w:val="000E673B"/>
    <w:rsid w:val="000E7122"/>
    <w:rsid w:val="000E71C4"/>
    <w:rsid w:val="000E7446"/>
    <w:rsid w:val="000E7501"/>
    <w:rsid w:val="000E7AD9"/>
    <w:rsid w:val="000E7E87"/>
    <w:rsid w:val="000F0360"/>
    <w:rsid w:val="000F08A9"/>
    <w:rsid w:val="000F096E"/>
    <w:rsid w:val="000F0A85"/>
    <w:rsid w:val="000F0BF3"/>
    <w:rsid w:val="000F0F20"/>
    <w:rsid w:val="000F1389"/>
    <w:rsid w:val="000F1627"/>
    <w:rsid w:val="000F19E4"/>
    <w:rsid w:val="000F1C89"/>
    <w:rsid w:val="000F289B"/>
    <w:rsid w:val="000F2A5D"/>
    <w:rsid w:val="000F3C36"/>
    <w:rsid w:val="000F412C"/>
    <w:rsid w:val="000F4166"/>
    <w:rsid w:val="000F416A"/>
    <w:rsid w:val="000F46A9"/>
    <w:rsid w:val="000F487E"/>
    <w:rsid w:val="000F4981"/>
    <w:rsid w:val="000F4AFC"/>
    <w:rsid w:val="000F518D"/>
    <w:rsid w:val="000F55D0"/>
    <w:rsid w:val="000F5855"/>
    <w:rsid w:val="000F5F01"/>
    <w:rsid w:val="000F6D71"/>
    <w:rsid w:val="000F71D2"/>
    <w:rsid w:val="000F76D2"/>
    <w:rsid w:val="000F77F0"/>
    <w:rsid w:val="0010054B"/>
    <w:rsid w:val="00100AFA"/>
    <w:rsid w:val="00100BE2"/>
    <w:rsid w:val="00100E29"/>
    <w:rsid w:val="00100EED"/>
    <w:rsid w:val="0010118D"/>
    <w:rsid w:val="00101558"/>
    <w:rsid w:val="001015B7"/>
    <w:rsid w:val="001015C5"/>
    <w:rsid w:val="00101B81"/>
    <w:rsid w:val="00102668"/>
    <w:rsid w:val="0010296A"/>
    <w:rsid w:val="001033F0"/>
    <w:rsid w:val="00103692"/>
    <w:rsid w:val="00103E42"/>
    <w:rsid w:val="001042A3"/>
    <w:rsid w:val="00104300"/>
    <w:rsid w:val="001046E4"/>
    <w:rsid w:val="00104A6B"/>
    <w:rsid w:val="00104E24"/>
    <w:rsid w:val="001050CA"/>
    <w:rsid w:val="0010578F"/>
    <w:rsid w:val="00105875"/>
    <w:rsid w:val="00105D02"/>
    <w:rsid w:val="00105EBA"/>
    <w:rsid w:val="00106040"/>
    <w:rsid w:val="00106287"/>
    <w:rsid w:val="001062B0"/>
    <w:rsid w:val="00106322"/>
    <w:rsid w:val="00106897"/>
    <w:rsid w:val="001074F8"/>
    <w:rsid w:val="00107BBB"/>
    <w:rsid w:val="00110ADA"/>
    <w:rsid w:val="00110B8D"/>
    <w:rsid w:val="00111E60"/>
    <w:rsid w:val="00111FD8"/>
    <w:rsid w:val="0011245A"/>
    <w:rsid w:val="0011247D"/>
    <w:rsid w:val="00112C41"/>
    <w:rsid w:val="0011310A"/>
    <w:rsid w:val="00113297"/>
    <w:rsid w:val="00113322"/>
    <w:rsid w:val="001134FB"/>
    <w:rsid w:val="001136D8"/>
    <w:rsid w:val="00113FB7"/>
    <w:rsid w:val="0011427A"/>
    <w:rsid w:val="00114647"/>
    <w:rsid w:val="00114874"/>
    <w:rsid w:val="00114E02"/>
    <w:rsid w:val="00115089"/>
    <w:rsid w:val="00115BDF"/>
    <w:rsid w:val="00115D75"/>
    <w:rsid w:val="00115DCA"/>
    <w:rsid w:val="00115F17"/>
    <w:rsid w:val="001160E7"/>
    <w:rsid w:val="001160EC"/>
    <w:rsid w:val="001161B3"/>
    <w:rsid w:val="00116742"/>
    <w:rsid w:val="00116BC1"/>
    <w:rsid w:val="00116C94"/>
    <w:rsid w:val="00116DCF"/>
    <w:rsid w:val="00117B07"/>
    <w:rsid w:val="00117E7B"/>
    <w:rsid w:val="00120274"/>
    <w:rsid w:val="00120530"/>
    <w:rsid w:val="00120718"/>
    <w:rsid w:val="001208B8"/>
    <w:rsid w:val="00120CB5"/>
    <w:rsid w:val="00120F36"/>
    <w:rsid w:val="001210C0"/>
    <w:rsid w:val="00121169"/>
    <w:rsid w:val="0012167A"/>
    <w:rsid w:val="00121BE9"/>
    <w:rsid w:val="001225C5"/>
    <w:rsid w:val="00123244"/>
    <w:rsid w:val="001232E0"/>
    <w:rsid w:val="0012337F"/>
    <w:rsid w:val="00123A73"/>
    <w:rsid w:val="00124435"/>
    <w:rsid w:val="00124799"/>
    <w:rsid w:val="0012504F"/>
    <w:rsid w:val="0012507D"/>
    <w:rsid w:val="001253D8"/>
    <w:rsid w:val="00125C8C"/>
    <w:rsid w:val="00125D37"/>
    <w:rsid w:val="00125E07"/>
    <w:rsid w:val="00126658"/>
    <w:rsid w:val="001267F8"/>
    <w:rsid w:val="00126A3F"/>
    <w:rsid w:val="00126B25"/>
    <w:rsid w:val="00127554"/>
    <w:rsid w:val="001279D8"/>
    <w:rsid w:val="00127D51"/>
    <w:rsid w:val="00127F08"/>
    <w:rsid w:val="00130098"/>
    <w:rsid w:val="001304EC"/>
    <w:rsid w:val="00130FE9"/>
    <w:rsid w:val="001310D5"/>
    <w:rsid w:val="00131317"/>
    <w:rsid w:val="00131359"/>
    <w:rsid w:val="00131BFD"/>
    <w:rsid w:val="0013218B"/>
    <w:rsid w:val="00132318"/>
    <w:rsid w:val="001323A9"/>
    <w:rsid w:val="001323D3"/>
    <w:rsid w:val="001326A9"/>
    <w:rsid w:val="00132799"/>
    <w:rsid w:val="0013286B"/>
    <w:rsid w:val="00133408"/>
    <w:rsid w:val="001336B5"/>
    <w:rsid w:val="0013370B"/>
    <w:rsid w:val="00133771"/>
    <w:rsid w:val="001337FF"/>
    <w:rsid w:val="001339FD"/>
    <w:rsid w:val="00133D98"/>
    <w:rsid w:val="0013409E"/>
    <w:rsid w:val="00134408"/>
    <w:rsid w:val="00134903"/>
    <w:rsid w:val="00134E80"/>
    <w:rsid w:val="001353F2"/>
    <w:rsid w:val="00135677"/>
    <w:rsid w:val="00135E13"/>
    <w:rsid w:val="00135E7E"/>
    <w:rsid w:val="00135FC7"/>
    <w:rsid w:val="001360ED"/>
    <w:rsid w:val="0013698B"/>
    <w:rsid w:val="00136C49"/>
    <w:rsid w:val="00136D91"/>
    <w:rsid w:val="00136FF7"/>
    <w:rsid w:val="0013708C"/>
    <w:rsid w:val="00137091"/>
    <w:rsid w:val="00137235"/>
    <w:rsid w:val="00137340"/>
    <w:rsid w:val="0013748D"/>
    <w:rsid w:val="001379AF"/>
    <w:rsid w:val="00137EB7"/>
    <w:rsid w:val="00140189"/>
    <w:rsid w:val="00140220"/>
    <w:rsid w:val="001404F3"/>
    <w:rsid w:val="0014099B"/>
    <w:rsid w:val="00140AF6"/>
    <w:rsid w:val="00140F4B"/>
    <w:rsid w:val="001413F6"/>
    <w:rsid w:val="001415F6"/>
    <w:rsid w:val="00141688"/>
    <w:rsid w:val="00141A08"/>
    <w:rsid w:val="00141C84"/>
    <w:rsid w:val="00142015"/>
    <w:rsid w:val="001429AC"/>
    <w:rsid w:val="00142AFA"/>
    <w:rsid w:val="00142C26"/>
    <w:rsid w:val="00142E80"/>
    <w:rsid w:val="0014301A"/>
    <w:rsid w:val="001434B3"/>
    <w:rsid w:val="00143678"/>
    <w:rsid w:val="001436EF"/>
    <w:rsid w:val="0014395C"/>
    <w:rsid w:val="00143B87"/>
    <w:rsid w:val="00144EC9"/>
    <w:rsid w:val="001450D9"/>
    <w:rsid w:val="00145860"/>
    <w:rsid w:val="00145C87"/>
    <w:rsid w:val="00145E65"/>
    <w:rsid w:val="0014634D"/>
    <w:rsid w:val="001466A4"/>
    <w:rsid w:val="00146B7D"/>
    <w:rsid w:val="00146F7E"/>
    <w:rsid w:val="001470A3"/>
    <w:rsid w:val="00147306"/>
    <w:rsid w:val="00147374"/>
    <w:rsid w:val="00147698"/>
    <w:rsid w:val="001502D2"/>
    <w:rsid w:val="001516B5"/>
    <w:rsid w:val="00151777"/>
    <w:rsid w:val="001517DE"/>
    <w:rsid w:val="00151843"/>
    <w:rsid w:val="0015186B"/>
    <w:rsid w:val="001518B3"/>
    <w:rsid w:val="00151980"/>
    <w:rsid w:val="00151C95"/>
    <w:rsid w:val="0015231D"/>
    <w:rsid w:val="00152A9E"/>
    <w:rsid w:val="00152BE1"/>
    <w:rsid w:val="001532DE"/>
    <w:rsid w:val="00153353"/>
    <w:rsid w:val="00153489"/>
    <w:rsid w:val="00153551"/>
    <w:rsid w:val="00153614"/>
    <w:rsid w:val="00153AA6"/>
    <w:rsid w:val="001543F7"/>
    <w:rsid w:val="00154811"/>
    <w:rsid w:val="001549AA"/>
    <w:rsid w:val="00154CA9"/>
    <w:rsid w:val="00154F86"/>
    <w:rsid w:val="0015513B"/>
    <w:rsid w:val="001553DE"/>
    <w:rsid w:val="00155BA8"/>
    <w:rsid w:val="001560EE"/>
    <w:rsid w:val="001567F8"/>
    <w:rsid w:val="00156B55"/>
    <w:rsid w:val="00156D87"/>
    <w:rsid w:val="00156E60"/>
    <w:rsid w:val="00157ECA"/>
    <w:rsid w:val="0016031B"/>
    <w:rsid w:val="00160770"/>
    <w:rsid w:val="00160DE9"/>
    <w:rsid w:val="00160ED3"/>
    <w:rsid w:val="00160FE0"/>
    <w:rsid w:val="0016111E"/>
    <w:rsid w:val="0016155E"/>
    <w:rsid w:val="0016165C"/>
    <w:rsid w:val="00161D71"/>
    <w:rsid w:val="00162456"/>
    <w:rsid w:val="001628E6"/>
    <w:rsid w:val="00163046"/>
    <w:rsid w:val="00163154"/>
    <w:rsid w:val="0016340E"/>
    <w:rsid w:val="00163872"/>
    <w:rsid w:val="001638E5"/>
    <w:rsid w:val="00163F6B"/>
    <w:rsid w:val="00164159"/>
    <w:rsid w:val="0016420D"/>
    <w:rsid w:val="00164304"/>
    <w:rsid w:val="00164544"/>
    <w:rsid w:val="001645EA"/>
    <w:rsid w:val="0016584B"/>
    <w:rsid w:val="00165F09"/>
    <w:rsid w:val="0016622B"/>
    <w:rsid w:val="00166BD5"/>
    <w:rsid w:val="00167296"/>
    <w:rsid w:val="0016763F"/>
    <w:rsid w:val="001676D4"/>
    <w:rsid w:val="00167A39"/>
    <w:rsid w:val="00167A8C"/>
    <w:rsid w:val="00167BB2"/>
    <w:rsid w:val="00167FD2"/>
    <w:rsid w:val="00170256"/>
    <w:rsid w:val="0017071F"/>
    <w:rsid w:val="001707AA"/>
    <w:rsid w:val="0017097A"/>
    <w:rsid w:val="00170A1D"/>
    <w:rsid w:val="00170B7B"/>
    <w:rsid w:val="00170D9B"/>
    <w:rsid w:val="00171217"/>
    <w:rsid w:val="0017139D"/>
    <w:rsid w:val="001718D2"/>
    <w:rsid w:val="00171DAF"/>
    <w:rsid w:val="00171F7E"/>
    <w:rsid w:val="001723A2"/>
    <w:rsid w:val="001725A4"/>
    <w:rsid w:val="0017294F"/>
    <w:rsid w:val="00172CFA"/>
    <w:rsid w:val="00173BB5"/>
    <w:rsid w:val="00173FF7"/>
    <w:rsid w:val="0017413C"/>
    <w:rsid w:val="001741CC"/>
    <w:rsid w:val="00174753"/>
    <w:rsid w:val="001755E7"/>
    <w:rsid w:val="00175888"/>
    <w:rsid w:val="00175FBC"/>
    <w:rsid w:val="00176456"/>
    <w:rsid w:val="00176A92"/>
    <w:rsid w:val="00176AA2"/>
    <w:rsid w:val="00176D10"/>
    <w:rsid w:val="00176D70"/>
    <w:rsid w:val="00176DE3"/>
    <w:rsid w:val="001772B6"/>
    <w:rsid w:val="001774DD"/>
    <w:rsid w:val="0017780C"/>
    <w:rsid w:val="00177A24"/>
    <w:rsid w:val="00177C1D"/>
    <w:rsid w:val="00177D76"/>
    <w:rsid w:val="00177D87"/>
    <w:rsid w:val="0017AB91"/>
    <w:rsid w:val="00180D17"/>
    <w:rsid w:val="00181153"/>
    <w:rsid w:val="001815CB"/>
    <w:rsid w:val="001816A7"/>
    <w:rsid w:val="0018187A"/>
    <w:rsid w:val="00181E42"/>
    <w:rsid w:val="0018278E"/>
    <w:rsid w:val="00182DC7"/>
    <w:rsid w:val="00182E49"/>
    <w:rsid w:val="00182FE3"/>
    <w:rsid w:val="001834D5"/>
    <w:rsid w:val="00183652"/>
    <w:rsid w:val="001837B7"/>
    <w:rsid w:val="00183E16"/>
    <w:rsid w:val="00184A5B"/>
    <w:rsid w:val="00184F21"/>
    <w:rsid w:val="00185477"/>
    <w:rsid w:val="00185750"/>
    <w:rsid w:val="00185B73"/>
    <w:rsid w:val="00186371"/>
    <w:rsid w:val="00186890"/>
    <w:rsid w:val="00186B3F"/>
    <w:rsid w:val="001870BF"/>
    <w:rsid w:val="001875F6"/>
    <w:rsid w:val="001905FB"/>
    <w:rsid w:val="00190FAF"/>
    <w:rsid w:val="0019137B"/>
    <w:rsid w:val="0019186B"/>
    <w:rsid w:val="00192D67"/>
    <w:rsid w:val="0019344B"/>
    <w:rsid w:val="00193915"/>
    <w:rsid w:val="00194724"/>
    <w:rsid w:val="00194AAF"/>
    <w:rsid w:val="00194B54"/>
    <w:rsid w:val="00194E75"/>
    <w:rsid w:val="00194F00"/>
    <w:rsid w:val="00195072"/>
    <w:rsid w:val="0019508E"/>
    <w:rsid w:val="00195093"/>
    <w:rsid w:val="001953E1"/>
    <w:rsid w:val="00195676"/>
    <w:rsid w:val="00195680"/>
    <w:rsid w:val="001956DA"/>
    <w:rsid w:val="00195AA0"/>
    <w:rsid w:val="00195B15"/>
    <w:rsid w:val="00196249"/>
    <w:rsid w:val="001963FE"/>
    <w:rsid w:val="00196DEA"/>
    <w:rsid w:val="00197927"/>
    <w:rsid w:val="00197F93"/>
    <w:rsid w:val="001A00FD"/>
    <w:rsid w:val="001A041C"/>
    <w:rsid w:val="001A042E"/>
    <w:rsid w:val="001A0739"/>
    <w:rsid w:val="001A0762"/>
    <w:rsid w:val="001A09CA"/>
    <w:rsid w:val="001A0FE3"/>
    <w:rsid w:val="001A107A"/>
    <w:rsid w:val="001A10C4"/>
    <w:rsid w:val="001A188C"/>
    <w:rsid w:val="001A1F1A"/>
    <w:rsid w:val="001A2173"/>
    <w:rsid w:val="001A2318"/>
    <w:rsid w:val="001A2513"/>
    <w:rsid w:val="001A2576"/>
    <w:rsid w:val="001A2AC2"/>
    <w:rsid w:val="001A2AD8"/>
    <w:rsid w:val="001A2B81"/>
    <w:rsid w:val="001A2CF8"/>
    <w:rsid w:val="001A2E7A"/>
    <w:rsid w:val="001A2F0E"/>
    <w:rsid w:val="001A3045"/>
    <w:rsid w:val="001A37E6"/>
    <w:rsid w:val="001A3A5C"/>
    <w:rsid w:val="001A3AC8"/>
    <w:rsid w:val="001A3C6F"/>
    <w:rsid w:val="001A40DF"/>
    <w:rsid w:val="001A41AA"/>
    <w:rsid w:val="001A4325"/>
    <w:rsid w:val="001A4448"/>
    <w:rsid w:val="001A49A1"/>
    <w:rsid w:val="001A4EFF"/>
    <w:rsid w:val="001A54C9"/>
    <w:rsid w:val="001A5853"/>
    <w:rsid w:val="001A5A7F"/>
    <w:rsid w:val="001A63C7"/>
    <w:rsid w:val="001A686E"/>
    <w:rsid w:val="001A6CD4"/>
    <w:rsid w:val="001A7039"/>
    <w:rsid w:val="001A729F"/>
    <w:rsid w:val="001A7390"/>
    <w:rsid w:val="001A7429"/>
    <w:rsid w:val="001A759E"/>
    <w:rsid w:val="001A78EA"/>
    <w:rsid w:val="001A79B4"/>
    <w:rsid w:val="001A7C2F"/>
    <w:rsid w:val="001B023A"/>
    <w:rsid w:val="001B079B"/>
    <w:rsid w:val="001B0D98"/>
    <w:rsid w:val="001B1011"/>
    <w:rsid w:val="001B1125"/>
    <w:rsid w:val="001B1133"/>
    <w:rsid w:val="001B14F0"/>
    <w:rsid w:val="001B2071"/>
    <w:rsid w:val="001B2163"/>
    <w:rsid w:val="001B219C"/>
    <w:rsid w:val="001B226C"/>
    <w:rsid w:val="001B23BB"/>
    <w:rsid w:val="001B255C"/>
    <w:rsid w:val="001B26C0"/>
    <w:rsid w:val="001B2824"/>
    <w:rsid w:val="001B31FF"/>
    <w:rsid w:val="001B32BB"/>
    <w:rsid w:val="001B32CB"/>
    <w:rsid w:val="001B3407"/>
    <w:rsid w:val="001B38EF"/>
    <w:rsid w:val="001B3914"/>
    <w:rsid w:val="001B3AC3"/>
    <w:rsid w:val="001B3B7F"/>
    <w:rsid w:val="001B3EF0"/>
    <w:rsid w:val="001B4897"/>
    <w:rsid w:val="001B48B6"/>
    <w:rsid w:val="001B48C7"/>
    <w:rsid w:val="001B4B2B"/>
    <w:rsid w:val="001B4C61"/>
    <w:rsid w:val="001B4EF8"/>
    <w:rsid w:val="001B4F7A"/>
    <w:rsid w:val="001B5884"/>
    <w:rsid w:val="001B5D4B"/>
    <w:rsid w:val="001B65F4"/>
    <w:rsid w:val="001B691C"/>
    <w:rsid w:val="001B6AC4"/>
    <w:rsid w:val="001B701A"/>
    <w:rsid w:val="001B75AA"/>
    <w:rsid w:val="001B7737"/>
    <w:rsid w:val="001B7A8A"/>
    <w:rsid w:val="001B7FFE"/>
    <w:rsid w:val="001C0642"/>
    <w:rsid w:val="001C064F"/>
    <w:rsid w:val="001C0BB7"/>
    <w:rsid w:val="001C0BDD"/>
    <w:rsid w:val="001C0E05"/>
    <w:rsid w:val="001C0E81"/>
    <w:rsid w:val="001C11C9"/>
    <w:rsid w:val="001C242F"/>
    <w:rsid w:val="001C2A93"/>
    <w:rsid w:val="001C2A9A"/>
    <w:rsid w:val="001C2C81"/>
    <w:rsid w:val="001C2D1D"/>
    <w:rsid w:val="001C2F66"/>
    <w:rsid w:val="001C473B"/>
    <w:rsid w:val="001C48D4"/>
    <w:rsid w:val="001C48EA"/>
    <w:rsid w:val="001C4DA3"/>
    <w:rsid w:val="001C5221"/>
    <w:rsid w:val="001C54DC"/>
    <w:rsid w:val="001C5A2C"/>
    <w:rsid w:val="001C6712"/>
    <w:rsid w:val="001C6B89"/>
    <w:rsid w:val="001C6C70"/>
    <w:rsid w:val="001C6E5A"/>
    <w:rsid w:val="001C70BB"/>
    <w:rsid w:val="001C70CF"/>
    <w:rsid w:val="001C7307"/>
    <w:rsid w:val="001C7D01"/>
    <w:rsid w:val="001D02C2"/>
    <w:rsid w:val="001D0B1F"/>
    <w:rsid w:val="001D0FC2"/>
    <w:rsid w:val="001D1021"/>
    <w:rsid w:val="001D13AD"/>
    <w:rsid w:val="001D1544"/>
    <w:rsid w:val="001D1EC2"/>
    <w:rsid w:val="001D22D9"/>
    <w:rsid w:val="001D2462"/>
    <w:rsid w:val="001D26B6"/>
    <w:rsid w:val="001D2932"/>
    <w:rsid w:val="001D369B"/>
    <w:rsid w:val="001D39B4"/>
    <w:rsid w:val="001D4057"/>
    <w:rsid w:val="001D47DC"/>
    <w:rsid w:val="001D4A7C"/>
    <w:rsid w:val="001D4E6F"/>
    <w:rsid w:val="001D523C"/>
    <w:rsid w:val="001D53A7"/>
    <w:rsid w:val="001D53FF"/>
    <w:rsid w:val="001D5448"/>
    <w:rsid w:val="001D54B4"/>
    <w:rsid w:val="001D5666"/>
    <w:rsid w:val="001D5808"/>
    <w:rsid w:val="001D58FD"/>
    <w:rsid w:val="001D5E26"/>
    <w:rsid w:val="001D6667"/>
    <w:rsid w:val="001D692B"/>
    <w:rsid w:val="001D6C9F"/>
    <w:rsid w:val="001D748B"/>
    <w:rsid w:val="001D7707"/>
    <w:rsid w:val="001D77A1"/>
    <w:rsid w:val="001D799D"/>
    <w:rsid w:val="001D7A18"/>
    <w:rsid w:val="001D7ABE"/>
    <w:rsid w:val="001D7BEF"/>
    <w:rsid w:val="001D7DBC"/>
    <w:rsid w:val="001E0092"/>
    <w:rsid w:val="001E07C5"/>
    <w:rsid w:val="001E0EF0"/>
    <w:rsid w:val="001E1B33"/>
    <w:rsid w:val="001E20EE"/>
    <w:rsid w:val="001E2243"/>
    <w:rsid w:val="001E247E"/>
    <w:rsid w:val="001E2680"/>
    <w:rsid w:val="001E28CA"/>
    <w:rsid w:val="001E3548"/>
    <w:rsid w:val="001E4548"/>
    <w:rsid w:val="001E45E7"/>
    <w:rsid w:val="001E4A34"/>
    <w:rsid w:val="001E4B8D"/>
    <w:rsid w:val="001E4E55"/>
    <w:rsid w:val="001E4E8D"/>
    <w:rsid w:val="001E504E"/>
    <w:rsid w:val="001E520E"/>
    <w:rsid w:val="001E5301"/>
    <w:rsid w:val="001E538E"/>
    <w:rsid w:val="001E546F"/>
    <w:rsid w:val="001E554E"/>
    <w:rsid w:val="001E565F"/>
    <w:rsid w:val="001E687E"/>
    <w:rsid w:val="001E6B60"/>
    <w:rsid w:val="001E703C"/>
    <w:rsid w:val="001E7290"/>
    <w:rsid w:val="001E7350"/>
    <w:rsid w:val="001E7431"/>
    <w:rsid w:val="001E78A7"/>
    <w:rsid w:val="001E78D4"/>
    <w:rsid w:val="001E7EA8"/>
    <w:rsid w:val="001E7ED6"/>
    <w:rsid w:val="001F0061"/>
    <w:rsid w:val="001F04BC"/>
    <w:rsid w:val="001F0850"/>
    <w:rsid w:val="001F0ACE"/>
    <w:rsid w:val="001F0B1D"/>
    <w:rsid w:val="001F0F13"/>
    <w:rsid w:val="001F1052"/>
    <w:rsid w:val="001F11B3"/>
    <w:rsid w:val="001F1976"/>
    <w:rsid w:val="001F2060"/>
    <w:rsid w:val="001F2CA8"/>
    <w:rsid w:val="001F3315"/>
    <w:rsid w:val="001F404B"/>
    <w:rsid w:val="001F404E"/>
    <w:rsid w:val="001F45F0"/>
    <w:rsid w:val="001F460B"/>
    <w:rsid w:val="001F46E0"/>
    <w:rsid w:val="001F4CB7"/>
    <w:rsid w:val="001F4D52"/>
    <w:rsid w:val="001F5331"/>
    <w:rsid w:val="001F54DA"/>
    <w:rsid w:val="001F5547"/>
    <w:rsid w:val="001F589B"/>
    <w:rsid w:val="001F60BB"/>
    <w:rsid w:val="001F60FD"/>
    <w:rsid w:val="001F621A"/>
    <w:rsid w:val="001F65D5"/>
    <w:rsid w:val="001F6E73"/>
    <w:rsid w:val="001F6F32"/>
    <w:rsid w:val="001F72F7"/>
    <w:rsid w:val="001F7420"/>
    <w:rsid w:val="001F757F"/>
    <w:rsid w:val="001F7BCD"/>
    <w:rsid w:val="00200051"/>
    <w:rsid w:val="00200A76"/>
    <w:rsid w:val="00200DA0"/>
    <w:rsid w:val="00201484"/>
    <w:rsid w:val="002015C4"/>
    <w:rsid w:val="00201FBB"/>
    <w:rsid w:val="002029BD"/>
    <w:rsid w:val="002029D1"/>
    <w:rsid w:val="002030AD"/>
    <w:rsid w:val="002036CB"/>
    <w:rsid w:val="00203B78"/>
    <w:rsid w:val="00203D84"/>
    <w:rsid w:val="002045C9"/>
    <w:rsid w:val="0020467C"/>
    <w:rsid w:val="0020486A"/>
    <w:rsid w:val="00204D36"/>
    <w:rsid w:val="00204DB4"/>
    <w:rsid w:val="0020509E"/>
    <w:rsid w:val="002056D4"/>
    <w:rsid w:val="00206592"/>
    <w:rsid w:val="002068AA"/>
    <w:rsid w:val="00206B25"/>
    <w:rsid w:val="00207813"/>
    <w:rsid w:val="00207A20"/>
    <w:rsid w:val="0020EE85"/>
    <w:rsid w:val="0021086C"/>
    <w:rsid w:val="002115B3"/>
    <w:rsid w:val="00211895"/>
    <w:rsid w:val="00211DBC"/>
    <w:rsid w:val="002122B4"/>
    <w:rsid w:val="0021270D"/>
    <w:rsid w:val="002130AC"/>
    <w:rsid w:val="002131B6"/>
    <w:rsid w:val="0021343A"/>
    <w:rsid w:val="002136E0"/>
    <w:rsid w:val="00213D5F"/>
    <w:rsid w:val="002140B0"/>
    <w:rsid w:val="00214D7D"/>
    <w:rsid w:val="00214E42"/>
    <w:rsid w:val="00214F40"/>
    <w:rsid w:val="00215314"/>
    <w:rsid w:val="002154DC"/>
    <w:rsid w:val="002155BC"/>
    <w:rsid w:val="00215670"/>
    <w:rsid w:val="00215A14"/>
    <w:rsid w:val="00216615"/>
    <w:rsid w:val="00216767"/>
    <w:rsid w:val="0021685A"/>
    <w:rsid w:val="0021685B"/>
    <w:rsid w:val="00216A6D"/>
    <w:rsid w:val="00217778"/>
    <w:rsid w:val="002177CC"/>
    <w:rsid w:val="00217A5E"/>
    <w:rsid w:val="00220028"/>
    <w:rsid w:val="002201AC"/>
    <w:rsid w:val="00220750"/>
    <w:rsid w:val="002208E3"/>
    <w:rsid w:val="002208F6"/>
    <w:rsid w:val="00220A05"/>
    <w:rsid w:val="00220A73"/>
    <w:rsid w:val="00220A75"/>
    <w:rsid w:val="00220ACE"/>
    <w:rsid w:val="00220E9A"/>
    <w:rsid w:val="00220FB7"/>
    <w:rsid w:val="0022112E"/>
    <w:rsid w:val="00221637"/>
    <w:rsid w:val="0022190C"/>
    <w:rsid w:val="002219AB"/>
    <w:rsid w:val="00221B59"/>
    <w:rsid w:val="00222040"/>
    <w:rsid w:val="0022240C"/>
    <w:rsid w:val="00222943"/>
    <w:rsid w:val="00222D18"/>
    <w:rsid w:val="00222D26"/>
    <w:rsid w:val="00222E9C"/>
    <w:rsid w:val="00223272"/>
    <w:rsid w:val="00223547"/>
    <w:rsid w:val="00223996"/>
    <w:rsid w:val="00223A62"/>
    <w:rsid w:val="00223C13"/>
    <w:rsid w:val="00224DD9"/>
    <w:rsid w:val="00225723"/>
    <w:rsid w:val="002259AC"/>
    <w:rsid w:val="00225A67"/>
    <w:rsid w:val="00225B5A"/>
    <w:rsid w:val="00225B9B"/>
    <w:rsid w:val="00226358"/>
    <w:rsid w:val="0022692D"/>
    <w:rsid w:val="00226BC1"/>
    <w:rsid w:val="0022742B"/>
    <w:rsid w:val="002276F4"/>
    <w:rsid w:val="0023005B"/>
    <w:rsid w:val="002303F3"/>
    <w:rsid w:val="002308D7"/>
    <w:rsid w:val="00230C67"/>
    <w:rsid w:val="00230CF1"/>
    <w:rsid w:val="00230E50"/>
    <w:rsid w:val="00230EFA"/>
    <w:rsid w:val="00231D39"/>
    <w:rsid w:val="00231DB7"/>
    <w:rsid w:val="00232285"/>
    <w:rsid w:val="002323BE"/>
    <w:rsid w:val="00232543"/>
    <w:rsid w:val="00232636"/>
    <w:rsid w:val="00232EFD"/>
    <w:rsid w:val="00233820"/>
    <w:rsid w:val="002342FF"/>
    <w:rsid w:val="00234DEB"/>
    <w:rsid w:val="00235268"/>
    <w:rsid w:val="0023544B"/>
    <w:rsid w:val="0023587F"/>
    <w:rsid w:val="00235FB1"/>
    <w:rsid w:val="00236225"/>
    <w:rsid w:val="002364AF"/>
    <w:rsid w:val="002366F3"/>
    <w:rsid w:val="00236947"/>
    <w:rsid w:val="00236C7F"/>
    <w:rsid w:val="00236E4E"/>
    <w:rsid w:val="00237267"/>
    <w:rsid w:val="00237449"/>
    <w:rsid w:val="00237742"/>
    <w:rsid w:val="00237E80"/>
    <w:rsid w:val="002401A6"/>
    <w:rsid w:val="00240312"/>
    <w:rsid w:val="002405CA"/>
    <w:rsid w:val="00240683"/>
    <w:rsid w:val="002425CA"/>
    <w:rsid w:val="002427B3"/>
    <w:rsid w:val="002427D1"/>
    <w:rsid w:val="002435F8"/>
    <w:rsid w:val="0024373B"/>
    <w:rsid w:val="0024379E"/>
    <w:rsid w:val="00243A23"/>
    <w:rsid w:val="00243C70"/>
    <w:rsid w:val="00244397"/>
    <w:rsid w:val="00244491"/>
    <w:rsid w:val="00244570"/>
    <w:rsid w:val="00244C28"/>
    <w:rsid w:val="002452DB"/>
    <w:rsid w:val="0024547A"/>
    <w:rsid w:val="00245B26"/>
    <w:rsid w:val="00245D4A"/>
    <w:rsid w:val="00246042"/>
    <w:rsid w:val="002461E3"/>
    <w:rsid w:val="00246604"/>
    <w:rsid w:val="00246687"/>
    <w:rsid w:val="00246F1E"/>
    <w:rsid w:val="00246F96"/>
    <w:rsid w:val="00247A79"/>
    <w:rsid w:val="00247C47"/>
    <w:rsid w:val="002504EC"/>
    <w:rsid w:val="002506C5"/>
    <w:rsid w:val="00250AE0"/>
    <w:rsid w:val="00250C21"/>
    <w:rsid w:val="00250DAD"/>
    <w:rsid w:val="002511B9"/>
    <w:rsid w:val="002515EB"/>
    <w:rsid w:val="002517AA"/>
    <w:rsid w:val="00251B80"/>
    <w:rsid w:val="00251E7B"/>
    <w:rsid w:val="002525A2"/>
    <w:rsid w:val="002536ED"/>
    <w:rsid w:val="00253FD4"/>
    <w:rsid w:val="00254912"/>
    <w:rsid w:val="00254E9C"/>
    <w:rsid w:val="00254EC1"/>
    <w:rsid w:val="00256D25"/>
    <w:rsid w:val="00257326"/>
    <w:rsid w:val="00257B95"/>
    <w:rsid w:val="00257CCF"/>
    <w:rsid w:val="00257FCA"/>
    <w:rsid w:val="00260AA4"/>
    <w:rsid w:val="00260AE4"/>
    <w:rsid w:val="00260C42"/>
    <w:rsid w:val="0026137D"/>
    <w:rsid w:val="00261781"/>
    <w:rsid w:val="00261B8F"/>
    <w:rsid w:val="0026220C"/>
    <w:rsid w:val="0026299D"/>
    <w:rsid w:val="00262A44"/>
    <w:rsid w:val="00262F1A"/>
    <w:rsid w:val="00263074"/>
    <w:rsid w:val="002635F1"/>
    <w:rsid w:val="0026364B"/>
    <w:rsid w:val="00263721"/>
    <w:rsid w:val="0026384D"/>
    <w:rsid w:val="00263F28"/>
    <w:rsid w:val="00264069"/>
    <w:rsid w:val="00264544"/>
    <w:rsid w:val="00264A11"/>
    <w:rsid w:val="00264BBA"/>
    <w:rsid w:val="00265A63"/>
    <w:rsid w:val="00265B23"/>
    <w:rsid w:val="0026690A"/>
    <w:rsid w:val="0026751C"/>
    <w:rsid w:val="002675C7"/>
    <w:rsid w:val="002676C3"/>
    <w:rsid w:val="0026772B"/>
    <w:rsid w:val="00267C39"/>
    <w:rsid w:val="00270442"/>
    <w:rsid w:val="002709C6"/>
    <w:rsid w:val="00270DC9"/>
    <w:rsid w:val="00270E7C"/>
    <w:rsid w:val="00271302"/>
    <w:rsid w:val="00271590"/>
    <w:rsid w:val="00271896"/>
    <w:rsid w:val="00271D4C"/>
    <w:rsid w:val="00271DBB"/>
    <w:rsid w:val="0027230F"/>
    <w:rsid w:val="002727E9"/>
    <w:rsid w:val="002728AB"/>
    <w:rsid w:val="0027292C"/>
    <w:rsid w:val="00273756"/>
    <w:rsid w:val="002737BE"/>
    <w:rsid w:val="00273804"/>
    <w:rsid w:val="0027406F"/>
    <w:rsid w:val="00274354"/>
    <w:rsid w:val="002745D3"/>
    <w:rsid w:val="00274C3B"/>
    <w:rsid w:val="0027536C"/>
    <w:rsid w:val="00275BC1"/>
    <w:rsid w:val="00275D07"/>
    <w:rsid w:val="00275F5E"/>
    <w:rsid w:val="00276198"/>
    <w:rsid w:val="002762B2"/>
    <w:rsid w:val="00276610"/>
    <w:rsid w:val="00276F78"/>
    <w:rsid w:val="00277F8E"/>
    <w:rsid w:val="002803E9"/>
    <w:rsid w:val="00280B8A"/>
    <w:rsid w:val="00280BA3"/>
    <w:rsid w:val="00280C8A"/>
    <w:rsid w:val="002810F0"/>
    <w:rsid w:val="0028130E"/>
    <w:rsid w:val="002815EE"/>
    <w:rsid w:val="002819BC"/>
    <w:rsid w:val="00281BA9"/>
    <w:rsid w:val="00281BAE"/>
    <w:rsid w:val="00281D1B"/>
    <w:rsid w:val="00282ACD"/>
    <w:rsid w:val="00282C22"/>
    <w:rsid w:val="00282FF9"/>
    <w:rsid w:val="00283B9D"/>
    <w:rsid w:val="00283D64"/>
    <w:rsid w:val="002856F2"/>
    <w:rsid w:val="0028576F"/>
    <w:rsid w:val="00285931"/>
    <w:rsid w:val="00285B84"/>
    <w:rsid w:val="00285E2C"/>
    <w:rsid w:val="00285FBF"/>
    <w:rsid w:val="0028769C"/>
    <w:rsid w:val="002877A0"/>
    <w:rsid w:val="00287B7B"/>
    <w:rsid w:val="0029046B"/>
    <w:rsid w:val="002907AA"/>
    <w:rsid w:val="0029113D"/>
    <w:rsid w:val="0029149E"/>
    <w:rsid w:val="00291DB2"/>
    <w:rsid w:val="002922C5"/>
    <w:rsid w:val="0029270E"/>
    <w:rsid w:val="00292A59"/>
    <w:rsid w:val="00293487"/>
    <w:rsid w:val="0029383C"/>
    <w:rsid w:val="002939BD"/>
    <w:rsid w:val="00293ABD"/>
    <w:rsid w:val="00294239"/>
    <w:rsid w:val="002947BE"/>
    <w:rsid w:val="00294FC9"/>
    <w:rsid w:val="0029503A"/>
    <w:rsid w:val="00295133"/>
    <w:rsid w:val="00295207"/>
    <w:rsid w:val="0029567B"/>
    <w:rsid w:val="002956C7"/>
    <w:rsid w:val="00295783"/>
    <w:rsid w:val="002957CC"/>
    <w:rsid w:val="00296194"/>
    <w:rsid w:val="002962EF"/>
    <w:rsid w:val="0029675A"/>
    <w:rsid w:val="0029679D"/>
    <w:rsid w:val="002969FC"/>
    <w:rsid w:val="00296D33"/>
    <w:rsid w:val="00297005"/>
    <w:rsid w:val="00297228"/>
    <w:rsid w:val="00297779"/>
    <w:rsid w:val="002977F7"/>
    <w:rsid w:val="00297C7E"/>
    <w:rsid w:val="00297F5E"/>
    <w:rsid w:val="002A0153"/>
    <w:rsid w:val="002A035E"/>
    <w:rsid w:val="002A08BC"/>
    <w:rsid w:val="002A0FC7"/>
    <w:rsid w:val="002A16B3"/>
    <w:rsid w:val="002A1A7E"/>
    <w:rsid w:val="002A2DD8"/>
    <w:rsid w:val="002A2FAA"/>
    <w:rsid w:val="002A32A7"/>
    <w:rsid w:val="002A3550"/>
    <w:rsid w:val="002A35BB"/>
    <w:rsid w:val="002A35DF"/>
    <w:rsid w:val="002A3ED6"/>
    <w:rsid w:val="002A41AB"/>
    <w:rsid w:val="002A466A"/>
    <w:rsid w:val="002A4920"/>
    <w:rsid w:val="002A4C28"/>
    <w:rsid w:val="002A5288"/>
    <w:rsid w:val="002A54A8"/>
    <w:rsid w:val="002A54D2"/>
    <w:rsid w:val="002A5F0D"/>
    <w:rsid w:val="002A6147"/>
    <w:rsid w:val="002A61C0"/>
    <w:rsid w:val="002A6C5E"/>
    <w:rsid w:val="002A700C"/>
    <w:rsid w:val="002A7296"/>
    <w:rsid w:val="002B00E2"/>
    <w:rsid w:val="002B043F"/>
    <w:rsid w:val="002B077D"/>
    <w:rsid w:val="002B100A"/>
    <w:rsid w:val="002B1071"/>
    <w:rsid w:val="002B1EBB"/>
    <w:rsid w:val="002B1F93"/>
    <w:rsid w:val="002B3272"/>
    <w:rsid w:val="002B32BB"/>
    <w:rsid w:val="002B389D"/>
    <w:rsid w:val="002B38B4"/>
    <w:rsid w:val="002B39AB"/>
    <w:rsid w:val="002B3ADD"/>
    <w:rsid w:val="002B42C6"/>
    <w:rsid w:val="002B4A27"/>
    <w:rsid w:val="002B4B31"/>
    <w:rsid w:val="002B4D0C"/>
    <w:rsid w:val="002B4DF2"/>
    <w:rsid w:val="002B4E09"/>
    <w:rsid w:val="002B4F95"/>
    <w:rsid w:val="002B5002"/>
    <w:rsid w:val="002B6DD6"/>
    <w:rsid w:val="002B70A9"/>
    <w:rsid w:val="002B725A"/>
    <w:rsid w:val="002B751E"/>
    <w:rsid w:val="002B7AF0"/>
    <w:rsid w:val="002B7CC5"/>
    <w:rsid w:val="002C0002"/>
    <w:rsid w:val="002C0341"/>
    <w:rsid w:val="002C061D"/>
    <w:rsid w:val="002C0806"/>
    <w:rsid w:val="002C0853"/>
    <w:rsid w:val="002C0A0F"/>
    <w:rsid w:val="002C0B3A"/>
    <w:rsid w:val="002C0FC8"/>
    <w:rsid w:val="002C139F"/>
    <w:rsid w:val="002C17F9"/>
    <w:rsid w:val="002C1913"/>
    <w:rsid w:val="002C2581"/>
    <w:rsid w:val="002C2B1C"/>
    <w:rsid w:val="002C4073"/>
    <w:rsid w:val="002C51ED"/>
    <w:rsid w:val="002C52C0"/>
    <w:rsid w:val="002C64F7"/>
    <w:rsid w:val="002C6534"/>
    <w:rsid w:val="002C664E"/>
    <w:rsid w:val="002C738D"/>
    <w:rsid w:val="002C7476"/>
    <w:rsid w:val="002C7A8E"/>
    <w:rsid w:val="002C7C78"/>
    <w:rsid w:val="002D02C2"/>
    <w:rsid w:val="002D10C1"/>
    <w:rsid w:val="002D1830"/>
    <w:rsid w:val="002D1A33"/>
    <w:rsid w:val="002D1AEC"/>
    <w:rsid w:val="002D1B44"/>
    <w:rsid w:val="002D1D03"/>
    <w:rsid w:val="002D2454"/>
    <w:rsid w:val="002D2AE4"/>
    <w:rsid w:val="002D2BF4"/>
    <w:rsid w:val="002D2F77"/>
    <w:rsid w:val="002D344E"/>
    <w:rsid w:val="002D35B3"/>
    <w:rsid w:val="002D3A92"/>
    <w:rsid w:val="002D3D45"/>
    <w:rsid w:val="002D4438"/>
    <w:rsid w:val="002D4F19"/>
    <w:rsid w:val="002D549D"/>
    <w:rsid w:val="002D5983"/>
    <w:rsid w:val="002D5FED"/>
    <w:rsid w:val="002D6105"/>
    <w:rsid w:val="002D6628"/>
    <w:rsid w:val="002D6C48"/>
    <w:rsid w:val="002D6C75"/>
    <w:rsid w:val="002D6E60"/>
    <w:rsid w:val="002D7518"/>
    <w:rsid w:val="002D7A96"/>
    <w:rsid w:val="002D7B05"/>
    <w:rsid w:val="002D7D18"/>
    <w:rsid w:val="002D7D1B"/>
    <w:rsid w:val="002D7E3E"/>
    <w:rsid w:val="002E0021"/>
    <w:rsid w:val="002E0142"/>
    <w:rsid w:val="002E0559"/>
    <w:rsid w:val="002E0ABC"/>
    <w:rsid w:val="002E0C21"/>
    <w:rsid w:val="002E12C6"/>
    <w:rsid w:val="002E14E0"/>
    <w:rsid w:val="002E14E6"/>
    <w:rsid w:val="002E22B6"/>
    <w:rsid w:val="002E22EE"/>
    <w:rsid w:val="002E2D45"/>
    <w:rsid w:val="002E2E07"/>
    <w:rsid w:val="002E3912"/>
    <w:rsid w:val="002E48C0"/>
    <w:rsid w:val="002E495A"/>
    <w:rsid w:val="002E52FF"/>
    <w:rsid w:val="002E5574"/>
    <w:rsid w:val="002E582E"/>
    <w:rsid w:val="002E589C"/>
    <w:rsid w:val="002E591B"/>
    <w:rsid w:val="002E5A43"/>
    <w:rsid w:val="002E69F4"/>
    <w:rsid w:val="002E6B0B"/>
    <w:rsid w:val="002E6DB0"/>
    <w:rsid w:val="002E70AF"/>
    <w:rsid w:val="002E7358"/>
    <w:rsid w:val="002E7671"/>
    <w:rsid w:val="002E76DC"/>
    <w:rsid w:val="002E776F"/>
    <w:rsid w:val="002E7871"/>
    <w:rsid w:val="002E7BAD"/>
    <w:rsid w:val="002E7D54"/>
    <w:rsid w:val="002E7E45"/>
    <w:rsid w:val="002F003A"/>
    <w:rsid w:val="002F03D0"/>
    <w:rsid w:val="002F05CE"/>
    <w:rsid w:val="002F1326"/>
    <w:rsid w:val="002F1350"/>
    <w:rsid w:val="002F145D"/>
    <w:rsid w:val="002F189A"/>
    <w:rsid w:val="002F24DC"/>
    <w:rsid w:val="002F258F"/>
    <w:rsid w:val="002F2869"/>
    <w:rsid w:val="002F2AE8"/>
    <w:rsid w:val="002F2E17"/>
    <w:rsid w:val="002F36C4"/>
    <w:rsid w:val="002F3BAD"/>
    <w:rsid w:val="002F471A"/>
    <w:rsid w:val="002F47DA"/>
    <w:rsid w:val="002F4DEF"/>
    <w:rsid w:val="002F575E"/>
    <w:rsid w:val="002F6246"/>
    <w:rsid w:val="002F6247"/>
    <w:rsid w:val="002F6481"/>
    <w:rsid w:val="002F6812"/>
    <w:rsid w:val="002F6BCF"/>
    <w:rsid w:val="002F706E"/>
    <w:rsid w:val="002F7207"/>
    <w:rsid w:val="002F772B"/>
    <w:rsid w:val="002F7927"/>
    <w:rsid w:val="002F7AEE"/>
    <w:rsid w:val="002F7B27"/>
    <w:rsid w:val="0030019B"/>
    <w:rsid w:val="00300973"/>
    <w:rsid w:val="00301649"/>
    <w:rsid w:val="00301D32"/>
    <w:rsid w:val="00302298"/>
    <w:rsid w:val="00302515"/>
    <w:rsid w:val="00303D87"/>
    <w:rsid w:val="00303F2F"/>
    <w:rsid w:val="00303FF2"/>
    <w:rsid w:val="003040C5"/>
    <w:rsid w:val="003045F5"/>
    <w:rsid w:val="003048B2"/>
    <w:rsid w:val="003049F3"/>
    <w:rsid w:val="003052A4"/>
    <w:rsid w:val="00305EDB"/>
    <w:rsid w:val="0030606B"/>
    <w:rsid w:val="0030656D"/>
    <w:rsid w:val="00306615"/>
    <w:rsid w:val="003068A9"/>
    <w:rsid w:val="003068C1"/>
    <w:rsid w:val="0030694A"/>
    <w:rsid w:val="003073A4"/>
    <w:rsid w:val="00307E22"/>
    <w:rsid w:val="00310214"/>
    <w:rsid w:val="003104C4"/>
    <w:rsid w:val="0031096D"/>
    <w:rsid w:val="00310E4A"/>
    <w:rsid w:val="00310F22"/>
    <w:rsid w:val="00310F94"/>
    <w:rsid w:val="003113CE"/>
    <w:rsid w:val="00311933"/>
    <w:rsid w:val="00311B07"/>
    <w:rsid w:val="00311BFD"/>
    <w:rsid w:val="003120EA"/>
    <w:rsid w:val="003122E4"/>
    <w:rsid w:val="00312361"/>
    <w:rsid w:val="00312463"/>
    <w:rsid w:val="003127D5"/>
    <w:rsid w:val="003128A4"/>
    <w:rsid w:val="00312A27"/>
    <w:rsid w:val="00312D90"/>
    <w:rsid w:val="00312ED7"/>
    <w:rsid w:val="0031307B"/>
    <w:rsid w:val="00313307"/>
    <w:rsid w:val="00313314"/>
    <w:rsid w:val="003137D5"/>
    <w:rsid w:val="00313BAC"/>
    <w:rsid w:val="00313FE4"/>
    <w:rsid w:val="0031428A"/>
    <w:rsid w:val="00314470"/>
    <w:rsid w:val="00314B76"/>
    <w:rsid w:val="00314D09"/>
    <w:rsid w:val="00314D84"/>
    <w:rsid w:val="00314F50"/>
    <w:rsid w:val="00315049"/>
    <w:rsid w:val="00315406"/>
    <w:rsid w:val="00315451"/>
    <w:rsid w:val="003155F9"/>
    <w:rsid w:val="0031563B"/>
    <w:rsid w:val="00315E43"/>
    <w:rsid w:val="00316023"/>
    <w:rsid w:val="0031625C"/>
    <w:rsid w:val="00316278"/>
    <w:rsid w:val="00316993"/>
    <w:rsid w:val="00316ED8"/>
    <w:rsid w:val="00317380"/>
    <w:rsid w:val="00317E51"/>
    <w:rsid w:val="00320346"/>
    <w:rsid w:val="003206DC"/>
    <w:rsid w:val="00320CB5"/>
    <w:rsid w:val="00320E0C"/>
    <w:rsid w:val="00321205"/>
    <w:rsid w:val="00321483"/>
    <w:rsid w:val="003216ED"/>
    <w:rsid w:val="003218D7"/>
    <w:rsid w:val="00321A47"/>
    <w:rsid w:val="00321BCF"/>
    <w:rsid w:val="00321E74"/>
    <w:rsid w:val="00322194"/>
    <w:rsid w:val="00322355"/>
    <w:rsid w:val="0032240A"/>
    <w:rsid w:val="00322D2D"/>
    <w:rsid w:val="0032310B"/>
    <w:rsid w:val="003233CF"/>
    <w:rsid w:val="0032392B"/>
    <w:rsid w:val="00323CB4"/>
    <w:rsid w:val="00323D77"/>
    <w:rsid w:val="0032419D"/>
    <w:rsid w:val="003241C5"/>
    <w:rsid w:val="0032452E"/>
    <w:rsid w:val="00324A02"/>
    <w:rsid w:val="00324B09"/>
    <w:rsid w:val="00324FBE"/>
    <w:rsid w:val="003256C9"/>
    <w:rsid w:val="003257AC"/>
    <w:rsid w:val="003257C7"/>
    <w:rsid w:val="0032582F"/>
    <w:rsid w:val="003258FD"/>
    <w:rsid w:val="003259A9"/>
    <w:rsid w:val="00325C0A"/>
    <w:rsid w:val="00325CB9"/>
    <w:rsid w:val="00326377"/>
    <w:rsid w:val="00326447"/>
    <w:rsid w:val="003264C4"/>
    <w:rsid w:val="00326BE3"/>
    <w:rsid w:val="00326CD1"/>
    <w:rsid w:val="00326DC8"/>
    <w:rsid w:val="00327080"/>
    <w:rsid w:val="003271F7"/>
    <w:rsid w:val="00327B57"/>
    <w:rsid w:val="00327D3C"/>
    <w:rsid w:val="0033020A"/>
    <w:rsid w:val="00330434"/>
    <w:rsid w:val="00330BDC"/>
    <w:rsid w:val="003316CC"/>
    <w:rsid w:val="0033176A"/>
    <w:rsid w:val="00331B6C"/>
    <w:rsid w:val="00331BBF"/>
    <w:rsid w:val="00331E7A"/>
    <w:rsid w:val="00331FA1"/>
    <w:rsid w:val="00332013"/>
    <w:rsid w:val="0033227E"/>
    <w:rsid w:val="00332382"/>
    <w:rsid w:val="00332680"/>
    <w:rsid w:val="00332C74"/>
    <w:rsid w:val="00333395"/>
    <w:rsid w:val="003334A0"/>
    <w:rsid w:val="00333844"/>
    <w:rsid w:val="00333AD5"/>
    <w:rsid w:val="00333EAA"/>
    <w:rsid w:val="00334274"/>
    <w:rsid w:val="00334480"/>
    <w:rsid w:val="00335A15"/>
    <w:rsid w:val="00335EF0"/>
    <w:rsid w:val="00335FEE"/>
    <w:rsid w:val="0033625E"/>
    <w:rsid w:val="0033641E"/>
    <w:rsid w:val="003367B6"/>
    <w:rsid w:val="003368FA"/>
    <w:rsid w:val="00336963"/>
    <w:rsid w:val="00336D86"/>
    <w:rsid w:val="00336E6E"/>
    <w:rsid w:val="00337119"/>
    <w:rsid w:val="00337283"/>
    <w:rsid w:val="00337D79"/>
    <w:rsid w:val="00340126"/>
    <w:rsid w:val="00340C6F"/>
    <w:rsid w:val="00340C84"/>
    <w:rsid w:val="00340C86"/>
    <w:rsid w:val="0034103A"/>
    <w:rsid w:val="00341094"/>
    <w:rsid w:val="003410AA"/>
    <w:rsid w:val="0034133B"/>
    <w:rsid w:val="003413E1"/>
    <w:rsid w:val="00341B69"/>
    <w:rsid w:val="00341B8A"/>
    <w:rsid w:val="00341D23"/>
    <w:rsid w:val="00342753"/>
    <w:rsid w:val="00342E89"/>
    <w:rsid w:val="0034395C"/>
    <w:rsid w:val="0034454E"/>
    <w:rsid w:val="0034473C"/>
    <w:rsid w:val="00344CCB"/>
    <w:rsid w:val="003453B7"/>
    <w:rsid w:val="0034551C"/>
    <w:rsid w:val="00346A26"/>
    <w:rsid w:val="00347127"/>
    <w:rsid w:val="003479FA"/>
    <w:rsid w:val="00347E81"/>
    <w:rsid w:val="00347F8F"/>
    <w:rsid w:val="003502AE"/>
    <w:rsid w:val="003502C1"/>
    <w:rsid w:val="00350815"/>
    <w:rsid w:val="0035108E"/>
    <w:rsid w:val="003510CD"/>
    <w:rsid w:val="00351128"/>
    <w:rsid w:val="003515B8"/>
    <w:rsid w:val="00352B11"/>
    <w:rsid w:val="00352D6E"/>
    <w:rsid w:val="0035310F"/>
    <w:rsid w:val="0035326A"/>
    <w:rsid w:val="00353507"/>
    <w:rsid w:val="00353624"/>
    <w:rsid w:val="00353AD0"/>
    <w:rsid w:val="003540A7"/>
    <w:rsid w:val="0035463F"/>
    <w:rsid w:val="003546FC"/>
    <w:rsid w:val="0035481C"/>
    <w:rsid w:val="0035523B"/>
    <w:rsid w:val="0035572D"/>
    <w:rsid w:val="00356230"/>
    <w:rsid w:val="003564D2"/>
    <w:rsid w:val="0035688E"/>
    <w:rsid w:val="00356AF0"/>
    <w:rsid w:val="00356FD7"/>
    <w:rsid w:val="0035701B"/>
    <w:rsid w:val="0036021A"/>
    <w:rsid w:val="0036040B"/>
    <w:rsid w:val="00360FD7"/>
    <w:rsid w:val="00361355"/>
    <w:rsid w:val="0036164B"/>
    <w:rsid w:val="00361CBC"/>
    <w:rsid w:val="0036269B"/>
    <w:rsid w:val="00362B8F"/>
    <w:rsid w:val="00362FE6"/>
    <w:rsid w:val="00363510"/>
    <w:rsid w:val="00363CC0"/>
    <w:rsid w:val="00364528"/>
    <w:rsid w:val="00364757"/>
    <w:rsid w:val="003649C7"/>
    <w:rsid w:val="00364F84"/>
    <w:rsid w:val="00365696"/>
    <w:rsid w:val="003667E9"/>
    <w:rsid w:val="003673FF"/>
    <w:rsid w:val="00367B01"/>
    <w:rsid w:val="00367B73"/>
    <w:rsid w:val="00367C1C"/>
    <w:rsid w:val="00367CEA"/>
    <w:rsid w:val="00367F67"/>
    <w:rsid w:val="00370737"/>
    <w:rsid w:val="00370C08"/>
    <w:rsid w:val="00370F95"/>
    <w:rsid w:val="003715CE"/>
    <w:rsid w:val="00371670"/>
    <w:rsid w:val="00371801"/>
    <w:rsid w:val="00371849"/>
    <w:rsid w:val="00372247"/>
    <w:rsid w:val="00372671"/>
    <w:rsid w:val="003726A1"/>
    <w:rsid w:val="00372E39"/>
    <w:rsid w:val="00373247"/>
    <w:rsid w:val="00373306"/>
    <w:rsid w:val="00373516"/>
    <w:rsid w:val="00373FFB"/>
    <w:rsid w:val="00374001"/>
    <w:rsid w:val="0037422D"/>
    <w:rsid w:val="00374561"/>
    <w:rsid w:val="0037470D"/>
    <w:rsid w:val="00374945"/>
    <w:rsid w:val="00374C62"/>
    <w:rsid w:val="00375046"/>
    <w:rsid w:val="00375310"/>
    <w:rsid w:val="003759BE"/>
    <w:rsid w:val="00375A5D"/>
    <w:rsid w:val="00375BDE"/>
    <w:rsid w:val="0037611D"/>
    <w:rsid w:val="00376343"/>
    <w:rsid w:val="0037651E"/>
    <w:rsid w:val="00377303"/>
    <w:rsid w:val="00377C14"/>
    <w:rsid w:val="0037E971"/>
    <w:rsid w:val="0038062D"/>
    <w:rsid w:val="003806D9"/>
    <w:rsid w:val="0038076F"/>
    <w:rsid w:val="00380B81"/>
    <w:rsid w:val="00380E4A"/>
    <w:rsid w:val="003817FA"/>
    <w:rsid w:val="00381A7F"/>
    <w:rsid w:val="00381B3D"/>
    <w:rsid w:val="003822DE"/>
    <w:rsid w:val="0038277A"/>
    <w:rsid w:val="003827BC"/>
    <w:rsid w:val="00382976"/>
    <w:rsid w:val="00382DB6"/>
    <w:rsid w:val="0038378F"/>
    <w:rsid w:val="0038489C"/>
    <w:rsid w:val="00384B7D"/>
    <w:rsid w:val="00384EBE"/>
    <w:rsid w:val="00385BF7"/>
    <w:rsid w:val="00385E4D"/>
    <w:rsid w:val="00386AB0"/>
    <w:rsid w:val="00386BF1"/>
    <w:rsid w:val="00387637"/>
    <w:rsid w:val="00387AA1"/>
    <w:rsid w:val="00390333"/>
    <w:rsid w:val="00390A32"/>
    <w:rsid w:val="003919AB"/>
    <w:rsid w:val="00391CA2"/>
    <w:rsid w:val="003924DC"/>
    <w:rsid w:val="0039250E"/>
    <w:rsid w:val="00393E12"/>
    <w:rsid w:val="00393F4C"/>
    <w:rsid w:val="003940F8"/>
    <w:rsid w:val="003942F1"/>
    <w:rsid w:val="00394340"/>
    <w:rsid w:val="003947D8"/>
    <w:rsid w:val="00394903"/>
    <w:rsid w:val="00394CBF"/>
    <w:rsid w:val="00394DDA"/>
    <w:rsid w:val="00394F1E"/>
    <w:rsid w:val="00395582"/>
    <w:rsid w:val="003957CE"/>
    <w:rsid w:val="00395A32"/>
    <w:rsid w:val="00395A5D"/>
    <w:rsid w:val="00395FAC"/>
    <w:rsid w:val="00396085"/>
    <w:rsid w:val="00396305"/>
    <w:rsid w:val="003965EA"/>
    <w:rsid w:val="003968F7"/>
    <w:rsid w:val="00396A4C"/>
    <w:rsid w:val="0039750D"/>
    <w:rsid w:val="00397B82"/>
    <w:rsid w:val="003A01C5"/>
    <w:rsid w:val="003A06C6"/>
    <w:rsid w:val="003A0B19"/>
    <w:rsid w:val="003A0B23"/>
    <w:rsid w:val="003A0B53"/>
    <w:rsid w:val="003A1292"/>
    <w:rsid w:val="003A14AA"/>
    <w:rsid w:val="003A1A13"/>
    <w:rsid w:val="003A1AE2"/>
    <w:rsid w:val="003A1C97"/>
    <w:rsid w:val="003A2014"/>
    <w:rsid w:val="003A2CAC"/>
    <w:rsid w:val="003A3175"/>
    <w:rsid w:val="003A3A11"/>
    <w:rsid w:val="003A3C03"/>
    <w:rsid w:val="003A3E2C"/>
    <w:rsid w:val="003A3ECD"/>
    <w:rsid w:val="003A4F21"/>
    <w:rsid w:val="003A524B"/>
    <w:rsid w:val="003A5841"/>
    <w:rsid w:val="003A5B48"/>
    <w:rsid w:val="003A5D8F"/>
    <w:rsid w:val="003A6522"/>
    <w:rsid w:val="003A659C"/>
    <w:rsid w:val="003A677B"/>
    <w:rsid w:val="003A6AC1"/>
    <w:rsid w:val="003A6E51"/>
    <w:rsid w:val="003A73DE"/>
    <w:rsid w:val="003A7409"/>
    <w:rsid w:val="003A7487"/>
    <w:rsid w:val="003A7AF2"/>
    <w:rsid w:val="003B0CA7"/>
    <w:rsid w:val="003B1052"/>
    <w:rsid w:val="003B1B53"/>
    <w:rsid w:val="003B1DCA"/>
    <w:rsid w:val="003B1DEF"/>
    <w:rsid w:val="003B1E40"/>
    <w:rsid w:val="003B2409"/>
    <w:rsid w:val="003B271C"/>
    <w:rsid w:val="003B2B5E"/>
    <w:rsid w:val="003B3503"/>
    <w:rsid w:val="003B3C5F"/>
    <w:rsid w:val="003B4030"/>
    <w:rsid w:val="003B4108"/>
    <w:rsid w:val="003B4370"/>
    <w:rsid w:val="003B454C"/>
    <w:rsid w:val="003B48A4"/>
    <w:rsid w:val="003B60F3"/>
    <w:rsid w:val="003B60FB"/>
    <w:rsid w:val="003B615F"/>
    <w:rsid w:val="003B6C07"/>
    <w:rsid w:val="003B71B0"/>
    <w:rsid w:val="003B798A"/>
    <w:rsid w:val="003B7BB0"/>
    <w:rsid w:val="003B7D5E"/>
    <w:rsid w:val="003C05F2"/>
    <w:rsid w:val="003C083A"/>
    <w:rsid w:val="003C0A02"/>
    <w:rsid w:val="003C2970"/>
    <w:rsid w:val="003C2B8E"/>
    <w:rsid w:val="003C3C63"/>
    <w:rsid w:val="003C4453"/>
    <w:rsid w:val="003C4808"/>
    <w:rsid w:val="003C4AFA"/>
    <w:rsid w:val="003C514C"/>
    <w:rsid w:val="003C5171"/>
    <w:rsid w:val="003C520E"/>
    <w:rsid w:val="003C521E"/>
    <w:rsid w:val="003C5611"/>
    <w:rsid w:val="003C5CB2"/>
    <w:rsid w:val="003C5E26"/>
    <w:rsid w:val="003C67BE"/>
    <w:rsid w:val="003C680E"/>
    <w:rsid w:val="003C71AA"/>
    <w:rsid w:val="003C71B0"/>
    <w:rsid w:val="003C7295"/>
    <w:rsid w:val="003C75AE"/>
    <w:rsid w:val="003C77A9"/>
    <w:rsid w:val="003C7AB4"/>
    <w:rsid w:val="003D03F9"/>
    <w:rsid w:val="003D0877"/>
    <w:rsid w:val="003D0D44"/>
    <w:rsid w:val="003D1202"/>
    <w:rsid w:val="003D1268"/>
    <w:rsid w:val="003D1B3B"/>
    <w:rsid w:val="003D2585"/>
    <w:rsid w:val="003D2A07"/>
    <w:rsid w:val="003D363A"/>
    <w:rsid w:val="003D4043"/>
    <w:rsid w:val="003D472F"/>
    <w:rsid w:val="003D4AC8"/>
    <w:rsid w:val="003D5335"/>
    <w:rsid w:val="003D53BA"/>
    <w:rsid w:val="003D5C9E"/>
    <w:rsid w:val="003D5E0F"/>
    <w:rsid w:val="003D5F51"/>
    <w:rsid w:val="003D603D"/>
    <w:rsid w:val="003D6862"/>
    <w:rsid w:val="003D6A64"/>
    <w:rsid w:val="003D6E99"/>
    <w:rsid w:val="003D7171"/>
    <w:rsid w:val="003D71C2"/>
    <w:rsid w:val="003D71E6"/>
    <w:rsid w:val="003D748C"/>
    <w:rsid w:val="003E1094"/>
    <w:rsid w:val="003E18AD"/>
    <w:rsid w:val="003E1B4B"/>
    <w:rsid w:val="003E2467"/>
    <w:rsid w:val="003E24A1"/>
    <w:rsid w:val="003E26DF"/>
    <w:rsid w:val="003E2711"/>
    <w:rsid w:val="003E2EC4"/>
    <w:rsid w:val="003E2ECB"/>
    <w:rsid w:val="003E4CC7"/>
    <w:rsid w:val="003E50AD"/>
    <w:rsid w:val="003E5164"/>
    <w:rsid w:val="003E54A8"/>
    <w:rsid w:val="003E583A"/>
    <w:rsid w:val="003E5F50"/>
    <w:rsid w:val="003E6072"/>
    <w:rsid w:val="003E6216"/>
    <w:rsid w:val="003E632D"/>
    <w:rsid w:val="003E6569"/>
    <w:rsid w:val="003E6669"/>
    <w:rsid w:val="003E669E"/>
    <w:rsid w:val="003E66D3"/>
    <w:rsid w:val="003E69E9"/>
    <w:rsid w:val="003E6CF0"/>
    <w:rsid w:val="003E6DFC"/>
    <w:rsid w:val="003E70B5"/>
    <w:rsid w:val="003E723E"/>
    <w:rsid w:val="003E762B"/>
    <w:rsid w:val="003F076F"/>
    <w:rsid w:val="003F0A8A"/>
    <w:rsid w:val="003F0F70"/>
    <w:rsid w:val="003F14B1"/>
    <w:rsid w:val="003F1AD3"/>
    <w:rsid w:val="003F1B3B"/>
    <w:rsid w:val="003F2693"/>
    <w:rsid w:val="003F293D"/>
    <w:rsid w:val="003F361C"/>
    <w:rsid w:val="003F36F3"/>
    <w:rsid w:val="003F52A1"/>
    <w:rsid w:val="003F52EC"/>
    <w:rsid w:val="003F531D"/>
    <w:rsid w:val="003F58AB"/>
    <w:rsid w:val="003F5BE4"/>
    <w:rsid w:val="003F60D1"/>
    <w:rsid w:val="003F6189"/>
    <w:rsid w:val="003F6345"/>
    <w:rsid w:val="003F65BC"/>
    <w:rsid w:val="003F67E8"/>
    <w:rsid w:val="003F6826"/>
    <w:rsid w:val="003F6F32"/>
    <w:rsid w:val="003F7760"/>
    <w:rsid w:val="00400155"/>
    <w:rsid w:val="004003CC"/>
    <w:rsid w:val="00400840"/>
    <w:rsid w:val="0040096D"/>
    <w:rsid w:val="00400E06"/>
    <w:rsid w:val="00400F48"/>
    <w:rsid w:val="0040102E"/>
    <w:rsid w:val="00401429"/>
    <w:rsid w:val="00401809"/>
    <w:rsid w:val="0040192E"/>
    <w:rsid w:val="00401CF0"/>
    <w:rsid w:val="004024D6"/>
    <w:rsid w:val="00402A00"/>
    <w:rsid w:val="004030CD"/>
    <w:rsid w:val="00403285"/>
    <w:rsid w:val="00403526"/>
    <w:rsid w:val="004045BF"/>
    <w:rsid w:val="004045FA"/>
    <w:rsid w:val="00404847"/>
    <w:rsid w:val="00404F7F"/>
    <w:rsid w:val="004057C6"/>
    <w:rsid w:val="00405DE1"/>
    <w:rsid w:val="004065F0"/>
    <w:rsid w:val="00406691"/>
    <w:rsid w:val="00406BC8"/>
    <w:rsid w:val="00407034"/>
    <w:rsid w:val="00407884"/>
    <w:rsid w:val="0040789D"/>
    <w:rsid w:val="004100BF"/>
    <w:rsid w:val="00410133"/>
    <w:rsid w:val="00410195"/>
    <w:rsid w:val="004104B2"/>
    <w:rsid w:val="00410E01"/>
    <w:rsid w:val="00411B26"/>
    <w:rsid w:val="00412445"/>
    <w:rsid w:val="00412C21"/>
    <w:rsid w:val="00412D33"/>
    <w:rsid w:val="00413424"/>
    <w:rsid w:val="00413AFF"/>
    <w:rsid w:val="00413E13"/>
    <w:rsid w:val="00414025"/>
    <w:rsid w:val="00414BCD"/>
    <w:rsid w:val="00414D3D"/>
    <w:rsid w:val="00414EC3"/>
    <w:rsid w:val="004152BB"/>
    <w:rsid w:val="00415387"/>
    <w:rsid w:val="004159A8"/>
    <w:rsid w:val="00415B74"/>
    <w:rsid w:val="00415CAD"/>
    <w:rsid w:val="00415D96"/>
    <w:rsid w:val="00415DB4"/>
    <w:rsid w:val="00416038"/>
    <w:rsid w:val="00416140"/>
    <w:rsid w:val="0041665C"/>
    <w:rsid w:val="00416853"/>
    <w:rsid w:val="004168F2"/>
    <w:rsid w:val="00416F8E"/>
    <w:rsid w:val="00417130"/>
    <w:rsid w:val="00417243"/>
    <w:rsid w:val="004172E5"/>
    <w:rsid w:val="004174D3"/>
    <w:rsid w:val="00417961"/>
    <w:rsid w:val="004200C9"/>
    <w:rsid w:val="00420218"/>
    <w:rsid w:val="004204B1"/>
    <w:rsid w:val="00420529"/>
    <w:rsid w:val="004205CA"/>
    <w:rsid w:val="0042060E"/>
    <w:rsid w:val="00420A1F"/>
    <w:rsid w:val="00420BC7"/>
    <w:rsid w:val="00420D73"/>
    <w:rsid w:val="004212C9"/>
    <w:rsid w:val="00421309"/>
    <w:rsid w:val="0042133B"/>
    <w:rsid w:val="00421892"/>
    <w:rsid w:val="004219A1"/>
    <w:rsid w:val="004220A8"/>
    <w:rsid w:val="004220D2"/>
    <w:rsid w:val="00422101"/>
    <w:rsid w:val="004223CC"/>
    <w:rsid w:val="004224DC"/>
    <w:rsid w:val="00422E90"/>
    <w:rsid w:val="004230CE"/>
    <w:rsid w:val="0042377E"/>
    <w:rsid w:val="00423A21"/>
    <w:rsid w:val="00423A97"/>
    <w:rsid w:val="00423F1E"/>
    <w:rsid w:val="004240E9"/>
    <w:rsid w:val="00424351"/>
    <w:rsid w:val="004245B0"/>
    <w:rsid w:val="004246CA"/>
    <w:rsid w:val="00424B2A"/>
    <w:rsid w:val="0042537D"/>
    <w:rsid w:val="00425959"/>
    <w:rsid w:val="00426246"/>
    <w:rsid w:val="00426264"/>
    <w:rsid w:val="00426A10"/>
    <w:rsid w:val="0042711F"/>
    <w:rsid w:val="00427361"/>
    <w:rsid w:val="0042767C"/>
    <w:rsid w:val="004277A4"/>
    <w:rsid w:val="00430170"/>
    <w:rsid w:val="00430375"/>
    <w:rsid w:val="004305AD"/>
    <w:rsid w:val="00430940"/>
    <w:rsid w:val="00430E1A"/>
    <w:rsid w:val="00431057"/>
    <w:rsid w:val="00431C22"/>
    <w:rsid w:val="00431C51"/>
    <w:rsid w:val="00431D2B"/>
    <w:rsid w:val="00431D88"/>
    <w:rsid w:val="004327CF"/>
    <w:rsid w:val="0043299F"/>
    <w:rsid w:val="004329CC"/>
    <w:rsid w:val="004330BC"/>
    <w:rsid w:val="00433200"/>
    <w:rsid w:val="00433619"/>
    <w:rsid w:val="00433744"/>
    <w:rsid w:val="004337D5"/>
    <w:rsid w:val="00434845"/>
    <w:rsid w:val="00434C3B"/>
    <w:rsid w:val="00434EF4"/>
    <w:rsid w:val="00434F71"/>
    <w:rsid w:val="0043508B"/>
    <w:rsid w:val="00435634"/>
    <w:rsid w:val="0043567D"/>
    <w:rsid w:val="004365A4"/>
    <w:rsid w:val="00436969"/>
    <w:rsid w:val="00436D0D"/>
    <w:rsid w:val="00436EFC"/>
    <w:rsid w:val="00437071"/>
    <w:rsid w:val="00437115"/>
    <w:rsid w:val="004373B1"/>
    <w:rsid w:val="0043754F"/>
    <w:rsid w:val="00437950"/>
    <w:rsid w:val="00437EEA"/>
    <w:rsid w:val="00440116"/>
    <w:rsid w:val="00440174"/>
    <w:rsid w:val="004403AE"/>
    <w:rsid w:val="004407E1"/>
    <w:rsid w:val="00440CE1"/>
    <w:rsid w:val="00440E07"/>
    <w:rsid w:val="00440E94"/>
    <w:rsid w:val="0044183C"/>
    <w:rsid w:val="00441B80"/>
    <w:rsid w:val="00442055"/>
    <w:rsid w:val="00442700"/>
    <w:rsid w:val="004427F9"/>
    <w:rsid w:val="00442DB0"/>
    <w:rsid w:val="00442F90"/>
    <w:rsid w:val="00443353"/>
    <w:rsid w:val="00443479"/>
    <w:rsid w:val="004434C4"/>
    <w:rsid w:val="004437CE"/>
    <w:rsid w:val="00443ACC"/>
    <w:rsid w:val="0044448E"/>
    <w:rsid w:val="0044516C"/>
    <w:rsid w:val="004457C9"/>
    <w:rsid w:val="00446128"/>
    <w:rsid w:val="00446A85"/>
    <w:rsid w:val="00446D83"/>
    <w:rsid w:val="00446DA3"/>
    <w:rsid w:val="00446F78"/>
    <w:rsid w:val="00446FB5"/>
    <w:rsid w:val="004474EC"/>
    <w:rsid w:val="0044780F"/>
    <w:rsid w:val="00447D36"/>
    <w:rsid w:val="0045110E"/>
    <w:rsid w:val="0045158D"/>
    <w:rsid w:val="004516F3"/>
    <w:rsid w:val="004517B4"/>
    <w:rsid w:val="00451B3C"/>
    <w:rsid w:val="00451BC4"/>
    <w:rsid w:val="00451CF1"/>
    <w:rsid w:val="00451DE2"/>
    <w:rsid w:val="0045204F"/>
    <w:rsid w:val="0045261F"/>
    <w:rsid w:val="004536B5"/>
    <w:rsid w:val="00453D39"/>
    <w:rsid w:val="00453EF9"/>
    <w:rsid w:val="00454341"/>
    <w:rsid w:val="00454517"/>
    <w:rsid w:val="004545D1"/>
    <w:rsid w:val="004546B4"/>
    <w:rsid w:val="00454A0A"/>
    <w:rsid w:val="00454B50"/>
    <w:rsid w:val="004554C0"/>
    <w:rsid w:val="00456B5E"/>
    <w:rsid w:val="00456CD5"/>
    <w:rsid w:val="00456DB2"/>
    <w:rsid w:val="0045708B"/>
    <w:rsid w:val="00457A88"/>
    <w:rsid w:val="00457DD3"/>
    <w:rsid w:val="00457F77"/>
    <w:rsid w:val="00460060"/>
    <w:rsid w:val="00460137"/>
    <w:rsid w:val="00460D3B"/>
    <w:rsid w:val="00461644"/>
    <w:rsid w:val="00461AEB"/>
    <w:rsid w:val="00461BBC"/>
    <w:rsid w:val="00461D5E"/>
    <w:rsid w:val="00461FAD"/>
    <w:rsid w:val="004621EB"/>
    <w:rsid w:val="0046221B"/>
    <w:rsid w:val="0046251E"/>
    <w:rsid w:val="00462C2A"/>
    <w:rsid w:val="00462E6E"/>
    <w:rsid w:val="0046358B"/>
    <w:rsid w:val="004638A0"/>
    <w:rsid w:val="00463AB5"/>
    <w:rsid w:val="00463DAB"/>
    <w:rsid w:val="00464137"/>
    <w:rsid w:val="00464F6D"/>
    <w:rsid w:val="0046523B"/>
    <w:rsid w:val="004654D0"/>
    <w:rsid w:val="00465529"/>
    <w:rsid w:val="00465810"/>
    <w:rsid w:val="00465E8E"/>
    <w:rsid w:val="00466092"/>
    <w:rsid w:val="00466249"/>
    <w:rsid w:val="00466630"/>
    <w:rsid w:val="00466740"/>
    <w:rsid w:val="00466793"/>
    <w:rsid w:val="0046686B"/>
    <w:rsid w:val="00467F84"/>
    <w:rsid w:val="004700E4"/>
    <w:rsid w:val="004701F4"/>
    <w:rsid w:val="0047068D"/>
    <w:rsid w:val="004707F9"/>
    <w:rsid w:val="00470A4A"/>
    <w:rsid w:val="00470CAE"/>
    <w:rsid w:val="00470E95"/>
    <w:rsid w:val="00470FC3"/>
    <w:rsid w:val="00471187"/>
    <w:rsid w:val="00471318"/>
    <w:rsid w:val="004716DE"/>
    <w:rsid w:val="004718B0"/>
    <w:rsid w:val="00471B04"/>
    <w:rsid w:val="00471CC6"/>
    <w:rsid w:val="00471D4A"/>
    <w:rsid w:val="00471D67"/>
    <w:rsid w:val="00472C35"/>
    <w:rsid w:val="00473226"/>
    <w:rsid w:val="004736DB"/>
    <w:rsid w:val="00473A63"/>
    <w:rsid w:val="00473FCF"/>
    <w:rsid w:val="004740F8"/>
    <w:rsid w:val="0047456D"/>
    <w:rsid w:val="00474758"/>
    <w:rsid w:val="00474918"/>
    <w:rsid w:val="004758CC"/>
    <w:rsid w:val="00475C48"/>
    <w:rsid w:val="00475CCF"/>
    <w:rsid w:val="00475D2E"/>
    <w:rsid w:val="0047662B"/>
    <w:rsid w:val="004767BE"/>
    <w:rsid w:val="00476DE8"/>
    <w:rsid w:val="00476E1B"/>
    <w:rsid w:val="004770F9"/>
    <w:rsid w:val="004770FD"/>
    <w:rsid w:val="00477231"/>
    <w:rsid w:val="004779E5"/>
    <w:rsid w:val="00480008"/>
    <w:rsid w:val="0048081D"/>
    <w:rsid w:val="00480A2A"/>
    <w:rsid w:val="00480A3E"/>
    <w:rsid w:val="00480A51"/>
    <w:rsid w:val="00481CE2"/>
    <w:rsid w:val="00481FC1"/>
    <w:rsid w:val="004822E0"/>
    <w:rsid w:val="0048318B"/>
    <w:rsid w:val="004836A3"/>
    <w:rsid w:val="0048396A"/>
    <w:rsid w:val="00483F5C"/>
    <w:rsid w:val="0048559E"/>
    <w:rsid w:val="004856DA"/>
    <w:rsid w:val="0048570A"/>
    <w:rsid w:val="00485A5B"/>
    <w:rsid w:val="00486A99"/>
    <w:rsid w:val="00486AA8"/>
    <w:rsid w:val="00486BF7"/>
    <w:rsid w:val="00486D21"/>
    <w:rsid w:val="00486F6E"/>
    <w:rsid w:val="0048704B"/>
    <w:rsid w:val="00487115"/>
    <w:rsid w:val="004872FD"/>
    <w:rsid w:val="0048770F"/>
    <w:rsid w:val="00487ABB"/>
    <w:rsid w:val="00487ABD"/>
    <w:rsid w:val="00487D59"/>
    <w:rsid w:val="0049000C"/>
    <w:rsid w:val="0049018A"/>
    <w:rsid w:val="0049052C"/>
    <w:rsid w:val="00490C67"/>
    <w:rsid w:val="00491045"/>
    <w:rsid w:val="004919EC"/>
    <w:rsid w:val="00491C7F"/>
    <w:rsid w:val="0049236D"/>
    <w:rsid w:val="0049237A"/>
    <w:rsid w:val="00492421"/>
    <w:rsid w:val="004925A6"/>
    <w:rsid w:val="00492C4E"/>
    <w:rsid w:val="00492ECE"/>
    <w:rsid w:val="00493073"/>
    <w:rsid w:val="00494627"/>
    <w:rsid w:val="00494B4A"/>
    <w:rsid w:val="00494E53"/>
    <w:rsid w:val="00495272"/>
    <w:rsid w:val="00495E57"/>
    <w:rsid w:val="004961BB"/>
    <w:rsid w:val="004964B7"/>
    <w:rsid w:val="00496D23"/>
    <w:rsid w:val="00496F5C"/>
    <w:rsid w:val="004970BC"/>
    <w:rsid w:val="004970F5"/>
    <w:rsid w:val="0049736F"/>
    <w:rsid w:val="00497765"/>
    <w:rsid w:val="0049779D"/>
    <w:rsid w:val="0049791E"/>
    <w:rsid w:val="00497A2F"/>
    <w:rsid w:val="00497AD6"/>
    <w:rsid w:val="00497C46"/>
    <w:rsid w:val="00497D34"/>
    <w:rsid w:val="00497F1D"/>
    <w:rsid w:val="004A03B0"/>
    <w:rsid w:val="004A0490"/>
    <w:rsid w:val="004A0D62"/>
    <w:rsid w:val="004A0D92"/>
    <w:rsid w:val="004A0D95"/>
    <w:rsid w:val="004A0E32"/>
    <w:rsid w:val="004A128E"/>
    <w:rsid w:val="004A1318"/>
    <w:rsid w:val="004A152C"/>
    <w:rsid w:val="004A16AF"/>
    <w:rsid w:val="004A1951"/>
    <w:rsid w:val="004A1BA9"/>
    <w:rsid w:val="004A1E48"/>
    <w:rsid w:val="004A1EFB"/>
    <w:rsid w:val="004A2352"/>
    <w:rsid w:val="004A2C62"/>
    <w:rsid w:val="004A3643"/>
    <w:rsid w:val="004A36E0"/>
    <w:rsid w:val="004A384F"/>
    <w:rsid w:val="004A44B1"/>
    <w:rsid w:val="004A492A"/>
    <w:rsid w:val="004A4C7B"/>
    <w:rsid w:val="004A4D98"/>
    <w:rsid w:val="004A50E6"/>
    <w:rsid w:val="004A53DC"/>
    <w:rsid w:val="004A569F"/>
    <w:rsid w:val="004A575C"/>
    <w:rsid w:val="004A5B24"/>
    <w:rsid w:val="004A5DB1"/>
    <w:rsid w:val="004A62DD"/>
    <w:rsid w:val="004A6516"/>
    <w:rsid w:val="004A65F8"/>
    <w:rsid w:val="004A7999"/>
    <w:rsid w:val="004B0D5E"/>
    <w:rsid w:val="004B15DA"/>
    <w:rsid w:val="004B1FAD"/>
    <w:rsid w:val="004B2339"/>
    <w:rsid w:val="004B2573"/>
    <w:rsid w:val="004B2B7C"/>
    <w:rsid w:val="004B2E65"/>
    <w:rsid w:val="004B2F81"/>
    <w:rsid w:val="004B3159"/>
    <w:rsid w:val="004B341E"/>
    <w:rsid w:val="004B3638"/>
    <w:rsid w:val="004B3644"/>
    <w:rsid w:val="004B4333"/>
    <w:rsid w:val="004B4A81"/>
    <w:rsid w:val="004B4FB5"/>
    <w:rsid w:val="004B55D1"/>
    <w:rsid w:val="004B56A8"/>
    <w:rsid w:val="004B59CA"/>
    <w:rsid w:val="004B5C2F"/>
    <w:rsid w:val="004B5D71"/>
    <w:rsid w:val="004B632D"/>
    <w:rsid w:val="004B6391"/>
    <w:rsid w:val="004B6E2D"/>
    <w:rsid w:val="004B71BD"/>
    <w:rsid w:val="004B77E0"/>
    <w:rsid w:val="004B7A1E"/>
    <w:rsid w:val="004C01DF"/>
    <w:rsid w:val="004C0599"/>
    <w:rsid w:val="004C073C"/>
    <w:rsid w:val="004C0BF4"/>
    <w:rsid w:val="004C0D18"/>
    <w:rsid w:val="004C1373"/>
    <w:rsid w:val="004C1779"/>
    <w:rsid w:val="004C2009"/>
    <w:rsid w:val="004C20F6"/>
    <w:rsid w:val="004C223D"/>
    <w:rsid w:val="004C23C6"/>
    <w:rsid w:val="004C2478"/>
    <w:rsid w:val="004C2A56"/>
    <w:rsid w:val="004C2A8C"/>
    <w:rsid w:val="004C2E1E"/>
    <w:rsid w:val="004C309F"/>
    <w:rsid w:val="004C34C7"/>
    <w:rsid w:val="004C3550"/>
    <w:rsid w:val="004C367C"/>
    <w:rsid w:val="004C375E"/>
    <w:rsid w:val="004C3A36"/>
    <w:rsid w:val="004C3C66"/>
    <w:rsid w:val="004C3FF0"/>
    <w:rsid w:val="004C48B4"/>
    <w:rsid w:val="004C4DE5"/>
    <w:rsid w:val="004C5625"/>
    <w:rsid w:val="004C563E"/>
    <w:rsid w:val="004C67FD"/>
    <w:rsid w:val="004C6914"/>
    <w:rsid w:val="004C6B4B"/>
    <w:rsid w:val="004C6DC6"/>
    <w:rsid w:val="004C7399"/>
    <w:rsid w:val="004C747D"/>
    <w:rsid w:val="004C7665"/>
    <w:rsid w:val="004C7952"/>
    <w:rsid w:val="004C7BB5"/>
    <w:rsid w:val="004C7D91"/>
    <w:rsid w:val="004D01F6"/>
    <w:rsid w:val="004D02A5"/>
    <w:rsid w:val="004D0713"/>
    <w:rsid w:val="004D0A73"/>
    <w:rsid w:val="004D0C6C"/>
    <w:rsid w:val="004D15F6"/>
    <w:rsid w:val="004D1656"/>
    <w:rsid w:val="004D1996"/>
    <w:rsid w:val="004D1BD9"/>
    <w:rsid w:val="004D1D2C"/>
    <w:rsid w:val="004D1F16"/>
    <w:rsid w:val="004D2076"/>
    <w:rsid w:val="004D2290"/>
    <w:rsid w:val="004D2DB1"/>
    <w:rsid w:val="004D30C0"/>
    <w:rsid w:val="004D3D79"/>
    <w:rsid w:val="004D40BA"/>
    <w:rsid w:val="004D41C7"/>
    <w:rsid w:val="004D4561"/>
    <w:rsid w:val="004D48CF"/>
    <w:rsid w:val="004D4FFD"/>
    <w:rsid w:val="004D51D0"/>
    <w:rsid w:val="004D530E"/>
    <w:rsid w:val="004D599F"/>
    <w:rsid w:val="004D62D2"/>
    <w:rsid w:val="004D64FB"/>
    <w:rsid w:val="004D6547"/>
    <w:rsid w:val="004D67B8"/>
    <w:rsid w:val="004D6EF9"/>
    <w:rsid w:val="004D7065"/>
    <w:rsid w:val="004D75C3"/>
    <w:rsid w:val="004D7606"/>
    <w:rsid w:val="004E0AC3"/>
    <w:rsid w:val="004E0AEA"/>
    <w:rsid w:val="004E0FE9"/>
    <w:rsid w:val="004E1036"/>
    <w:rsid w:val="004E14BC"/>
    <w:rsid w:val="004E18B0"/>
    <w:rsid w:val="004E18C5"/>
    <w:rsid w:val="004E239B"/>
    <w:rsid w:val="004E2B07"/>
    <w:rsid w:val="004E2B42"/>
    <w:rsid w:val="004E2D43"/>
    <w:rsid w:val="004E30CD"/>
    <w:rsid w:val="004E38B5"/>
    <w:rsid w:val="004E3D9E"/>
    <w:rsid w:val="004E48FF"/>
    <w:rsid w:val="004E4ABE"/>
    <w:rsid w:val="004E4B85"/>
    <w:rsid w:val="004E4E19"/>
    <w:rsid w:val="004E52E8"/>
    <w:rsid w:val="004E547A"/>
    <w:rsid w:val="004E5B21"/>
    <w:rsid w:val="004E5CCC"/>
    <w:rsid w:val="004E5D6E"/>
    <w:rsid w:val="004E5ED7"/>
    <w:rsid w:val="004E5F09"/>
    <w:rsid w:val="004E5F71"/>
    <w:rsid w:val="004E6062"/>
    <w:rsid w:val="004E6398"/>
    <w:rsid w:val="004E6A24"/>
    <w:rsid w:val="004E6AE1"/>
    <w:rsid w:val="004E6C15"/>
    <w:rsid w:val="004E7318"/>
    <w:rsid w:val="004E73E0"/>
    <w:rsid w:val="004E7477"/>
    <w:rsid w:val="004E7B81"/>
    <w:rsid w:val="004E7D7E"/>
    <w:rsid w:val="004F0038"/>
    <w:rsid w:val="004F0227"/>
    <w:rsid w:val="004F02F7"/>
    <w:rsid w:val="004F075D"/>
    <w:rsid w:val="004F0792"/>
    <w:rsid w:val="004F0A02"/>
    <w:rsid w:val="004F11E8"/>
    <w:rsid w:val="004F1F82"/>
    <w:rsid w:val="004F2210"/>
    <w:rsid w:val="004F24DF"/>
    <w:rsid w:val="004F2672"/>
    <w:rsid w:val="004F2B8F"/>
    <w:rsid w:val="004F2BB1"/>
    <w:rsid w:val="004F324F"/>
    <w:rsid w:val="004F3414"/>
    <w:rsid w:val="004F3988"/>
    <w:rsid w:val="004F4095"/>
    <w:rsid w:val="004F4147"/>
    <w:rsid w:val="004F4CAB"/>
    <w:rsid w:val="004F4D0B"/>
    <w:rsid w:val="004F507D"/>
    <w:rsid w:val="004F5176"/>
    <w:rsid w:val="004F5329"/>
    <w:rsid w:val="004F5539"/>
    <w:rsid w:val="004F57A4"/>
    <w:rsid w:val="004F59E4"/>
    <w:rsid w:val="004F5A2F"/>
    <w:rsid w:val="004F5B79"/>
    <w:rsid w:val="004F5DED"/>
    <w:rsid w:val="004F66F6"/>
    <w:rsid w:val="004F6A4B"/>
    <w:rsid w:val="004F6FCC"/>
    <w:rsid w:val="004F70B2"/>
    <w:rsid w:val="004F710A"/>
    <w:rsid w:val="004F7252"/>
    <w:rsid w:val="004F742D"/>
    <w:rsid w:val="004F743C"/>
    <w:rsid w:val="004F7487"/>
    <w:rsid w:val="004F77C0"/>
    <w:rsid w:val="005003E8"/>
    <w:rsid w:val="0050047B"/>
    <w:rsid w:val="0050067A"/>
    <w:rsid w:val="0050078F"/>
    <w:rsid w:val="00500DCF"/>
    <w:rsid w:val="00500E9D"/>
    <w:rsid w:val="0050127F"/>
    <w:rsid w:val="00501B5B"/>
    <w:rsid w:val="00501CE5"/>
    <w:rsid w:val="00501E3F"/>
    <w:rsid w:val="00501EAD"/>
    <w:rsid w:val="005022BA"/>
    <w:rsid w:val="005023E7"/>
    <w:rsid w:val="00502BE1"/>
    <w:rsid w:val="00502E23"/>
    <w:rsid w:val="00502E2E"/>
    <w:rsid w:val="005031FC"/>
    <w:rsid w:val="005035C3"/>
    <w:rsid w:val="00503654"/>
    <w:rsid w:val="00504DAE"/>
    <w:rsid w:val="0050538F"/>
    <w:rsid w:val="005055F5"/>
    <w:rsid w:val="005056D3"/>
    <w:rsid w:val="0050575B"/>
    <w:rsid w:val="00505789"/>
    <w:rsid w:val="00505C7A"/>
    <w:rsid w:val="00505EA2"/>
    <w:rsid w:val="00505F0A"/>
    <w:rsid w:val="00506577"/>
    <w:rsid w:val="00506D8E"/>
    <w:rsid w:val="00506F22"/>
    <w:rsid w:val="00507108"/>
    <w:rsid w:val="0050748B"/>
    <w:rsid w:val="005074B5"/>
    <w:rsid w:val="00507730"/>
    <w:rsid w:val="00507810"/>
    <w:rsid w:val="00507A95"/>
    <w:rsid w:val="00507B1F"/>
    <w:rsid w:val="00507D02"/>
    <w:rsid w:val="00510164"/>
    <w:rsid w:val="00510190"/>
    <w:rsid w:val="0051043B"/>
    <w:rsid w:val="00510779"/>
    <w:rsid w:val="00510FDE"/>
    <w:rsid w:val="0051112D"/>
    <w:rsid w:val="00511403"/>
    <w:rsid w:val="00511E6A"/>
    <w:rsid w:val="0051203F"/>
    <w:rsid w:val="0051207F"/>
    <w:rsid w:val="00512155"/>
    <w:rsid w:val="005122B7"/>
    <w:rsid w:val="00512621"/>
    <w:rsid w:val="00512758"/>
    <w:rsid w:val="00512761"/>
    <w:rsid w:val="00513C27"/>
    <w:rsid w:val="00513D3D"/>
    <w:rsid w:val="005144DD"/>
    <w:rsid w:val="00514653"/>
    <w:rsid w:val="00514668"/>
    <w:rsid w:val="00515307"/>
    <w:rsid w:val="00515496"/>
    <w:rsid w:val="00515533"/>
    <w:rsid w:val="005155D0"/>
    <w:rsid w:val="00515F41"/>
    <w:rsid w:val="005167A4"/>
    <w:rsid w:val="00517417"/>
    <w:rsid w:val="00517844"/>
    <w:rsid w:val="00517D17"/>
    <w:rsid w:val="00517FEE"/>
    <w:rsid w:val="005202B1"/>
    <w:rsid w:val="005209B4"/>
    <w:rsid w:val="00520CDA"/>
    <w:rsid w:val="0052141D"/>
    <w:rsid w:val="0052146A"/>
    <w:rsid w:val="005214A7"/>
    <w:rsid w:val="005214BD"/>
    <w:rsid w:val="0052158A"/>
    <w:rsid w:val="005216F8"/>
    <w:rsid w:val="00521FB1"/>
    <w:rsid w:val="005223DE"/>
    <w:rsid w:val="00522ABB"/>
    <w:rsid w:val="00522B3F"/>
    <w:rsid w:val="005230EF"/>
    <w:rsid w:val="005236B1"/>
    <w:rsid w:val="00523852"/>
    <w:rsid w:val="00523C13"/>
    <w:rsid w:val="0052405C"/>
    <w:rsid w:val="00524109"/>
    <w:rsid w:val="0052445F"/>
    <w:rsid w:val="0052471C"/>
    <w:rsid w:val="00524AC2"/>
    <w:rsid w:val="00524D5E"/>
    <w:rsid w:val="00524DAF"/>
    <w:rsid w:val="00525399"/>
    <w:rsid w:val="005253BD"/>
    <w:rsid w:val="00525A0C"/>
    <w:rsid w:val="00525CD7"/>
    <w:rsid w:val="00525D46"/>
    <w:rsid w:val="0052602D"/>
    <w:rsid w:val="00526920"/>
    <w:rsid w:val="00526ACB"/>
    <w:rsid w:val="00526CE1"/>
    <w:rsid w:val="00526D34"/>
    <w:rsid w:val="00526D88"/>
    <w:rsid w:val="00526FB8"/>
    <w:rsid w:val="00527509"/>
    <w:rsid w:val="0052771E"/>
    <w:rsid w:val="00527AFA"/>
    <w:rsid w:val="00527D00"/>
    <w:rsid w:val="00530151"/>
    <w:rsid w:val="00530437"/>
    <w:rsid w:val="0053049E"/>
    <w:rsid w:val="005304C8"/>
    <w:rsid w:val="00530AC5"/>
    <w:rsid w:val="00530D4D"/>
    <w:rsid w:val="0053149B"/>
    <w:rsid w:val="005322B8"/>
    <w:rsid w:val="00533305"/>
    <w:rsid w:val="00533475"/>
    <w:rsid w:val="00533F5F"/>
    <w:rsid w:val="005342F3"/>
    <w:rsid w:val="0053432F"/>
    <w:rsid w:val="00534E7D"/>
    <w:rsid w:val="00534E7F"/>
    <w:rsid w:val="00535023"/>
    <w:rsid w:val="0053559D"/>
    <w:rsid w:val="0053639B"/>
    <w:rsid w:val="0053655C"/>
    <w:rsid w:val="00536B69"/>
    <w:rsid w:val="00536E4B"/>
    <w:rsid w:val="00537081"/>
    <w:rsid w:val="0053733A"/>
    <w:rsid w:val="00540625"/>
    <w:rsid w:val="0054075B"/>
    <w:rsid w:val="0054080E"/>
    <w:rsid w:val="00540888"/>
    <w:rsid w:val="00540C7B"/>
    <w:rsid w:val="00540D07"/>
    <w:rsid w:val="00541184"/>
    <w:rsid w:val="005413A5"/>
    <w:rsid w:val="00541D8B"/>
    <w:rsid w:val="005420F1"/>
    <w:rsid w:val="00542877"/>
    <w:rsid w:val="00542DCA"/>
    <w:rsid w:val="005435DA"/>
    <w:rsid w:val="00543E75"/>
    <w:rsid w:val="00545793"/>
    <w:rsid w:val="0054586B"/>
    <w:rsid w:val="00545C95"/>
    <w:rsid w:val="00545DAF"/>
    <w:rsid w:val="00545FDD"/>
    <w:rsid w:val="00546987"/>
    <w:rsid w:val="005469DC"/>
    <w:rsid w:val="00547052"/>
    <w:rsid w:val="00547753"/>
    <w:rsid w:val="00547845"/>
    <w:rsid w:val="00547C90"/>
    <w:rsid w:val="00547F44"/>
    <w:rsid w:val="005502A8"/>
    <w:rsid w:val="00550464"/>
    <w:rsid w:val="00550549"/>
    <w:rsid w:val="00550580"/>
    <w:rsid w:val="005505E3"/>
    <w:rsid w:val="00550871"/>
    <w:rsid w:val="00550E5F"/>
    <w:rsid w:val="0055134B"/>
    <w:rsid w:val="00551DF3"/>
    <w:rsid w:val="005521D6"/>
    <w:rsid w:val="00552AAF"/>
    <w:rsid w:val="00553046"/>
    <w:rsid w:val="00553A5A"/>
    <w:rsid w:val="00553B5C"/>
    <w:rsid w:val="0055447B"/>
    <w:rsid w:val="005545F8"/>
    <w:rsid w:val="00554D12"/>
    <w:rsid w:val="005555AE"/>
    <w:rsid w:val="00555686"/>
    <w:rsid w:val="00556613"/>
    <w:rsid w:val="005566F4"/>
    <w:rsid w:val="005566FE"/>
    <w:rsid w:val="00557404"/>
    <w:rsid w:val="00557D4F"/>
    <w:rsid w:val="005601EE"/>
    <w:rsid w:val="00560659"/>
    <w:rsid w:val="00560D50"/>
    <w:rsid w:val="00561661"/>
    <w:rsid w:val="00561858"/>
    <w:rsid w:val="00561B4E"/>
    <w:rsid w:val="00561DE2"/>
    <w:rsid w:val="00562202"/>
    <w:rsid w:val="005622F4"/>
    <w:rsid w:val="00562960"/>
    <w:rsid w:val="00562C77"/>
    <w:rsid w:val="00562DBB"/>
    <w:rsid w:val="0056393A"/>
    <w:rsid w:val="00564388"/>
    <w:rsid w:val="00564505"/>
    <w:rsid w:val="00564AAC"/>
    <w:rsid w:val="005652AC"/>
    <w:rsid w:val="005655DA"/>
    <w:rsid w:val="005659CB"/>
    <w:rsid w:val="00565FC9"/>
    <w:rsid w:val="00566531"/>
    <w:rsid w:val="00566918"/>
    <w:rsid w:val="00567982"/>
    <w:rsid w:val="00567E0B"/>
    <w:rsid w:val="00567E4B"/>
    <w:rsid w:val="005704AB"/>
    <w:rsid w:val="00570AA8"/>
    <w:rsid w:val="0057103E"/>
    <w:rsid w:val="0057167E"/>
    <w:rsid w:val="00571697"/>
    <w:rsid w:val="00571D77"/>
    <w:rsid w:val="0057224A"/>
    <w:rsid w:val="0057236E"/>
    <w:rsid w:val="0057241A"/>
    <w:rsid w:val="005726E4"/>
    <w:rsid w:val="00572BBC"/>
    <w:rsid w:val="00573697"/>
    <w:rsid w:val="005736B6"/>
    <w:rsid w:val="0057370C"/>
    <w:rsid w:val="00573DC2"/>
    <w:rsid w:val="00573DCE"/>
    <w:rsid w:val="00574701"/>
    <w:rsid w:val="00574DD8"/>
    <w:rsid w:val="00575826"/>
    <w:rsid w:val="00575B6B"/>
    <w:rsid w:val="00575C75"/>
    <w:rsid w:val="00575FC1"/>
    <w:rsid w:val="005760DA"/>
    <w:rsid w:val="005767AE"/>
    <w:rsid w:val="00576D8E"/>
    <w:rsid w:val="005779A1"/>
    <w:rsid w:val="00577C7E"/>
    <w:rsid w:val="00577C9A"/>
    <w:rsid w:val="00577D25"/>
    <w:rsid w:val="0058039C"/>
    <w:rsid w:val="0058054C"/>
    <w:rsid w:val="00580C97"/>
    <w:rsid w:val="00581029"/>
    <w:rsid w:val="0058119E"/>
    <w:rsid w:val="00581248"/>
    <w:rsid w:val="00581275"/>
    <w:rsid w:val="005814A8"/>
    <w:rsid w:val="0058162B"/>
    <w:rsid w:val="00582751"/>
    <w:rsid w:val="005828EE"/>
    <w:rsid w:val="00582CF0"/>
    <w:rsid w:val="005832B6"/>
    <w:rsid w:val="005833C4"/>
    <w:rsid w:val="00584173"/>
    <w:rsid w:val="005846B4"/>
    <w:rsid w:val="00584D8B"/>
    <w:rsid w:val="00584E21"/>
    <w:rsid w:val="005853CF"/>
    <w:rsid w:val="00585527"/>
    <w:rsid w:val="005856CE"/>
    <w:rsid w:val="005857D8"/>
    <w:rsid w:val="0058592D"/>
    <w:rsid w:val="00585A16"/>
    <w:rsid w:val="00585BE1"/>
    <w:rsid w:val="00585F39"/>
    <w:rsid w:val="0058616E"/>
    <w:rsid w:val="0058670F"/>
    <w:rsid w:val="00586867"/>
    <w:rsid w:val="00586A6E"/>
    <w:rsid w:val="00586A72"/>
    <w:rsid w:val="00586A74"/>
    <w:rsid w:val="00586BAE"/>
    <w:rsid w:val="0058700E"/>
    <w:rsid w:val="00587667"/>
    <w:rsid w:val="00587920"/>
    <w:rsid w:val="00587F6F"/>
    <w:rsid w:val="0059052C"/>
    <w:rsid w:val="00590688"/>
    <w:rsid w:val="00590AC5"/>
    <w:rsid w:val="00590D9A"/>
    <w:rsid w:val="00590ECA"/>
    <w:rsid w:val="0059111C"/>
    <w:rsid w:val="005911D2"/>
    <w:rsid w:val="00591A12"/>
    <w:rsid w:val="00591A89"/>
    <w:rsid w:val="00591CFB"/>
    <w:rsid w:val="00591D53"/>
    <w:rsid w:val="00592000"/>
    <w:rsid w:val="00592212"/>
    <w:rsid w:val="00592354"/>
    <w:rsid w:val="005925B1"/>
    <w:rsid w:val="005929CF"/>
    <w:rsid w:val="00593418"/>
    <w:rsid w:val="0059358C"/>
    <w:rsid w:val="00593639"/>
    <w:rsid w:val="00593935"/>
    <w:rsid w:val="00593C3F"/>
    <w:rsid w:val="00593CD5"/>
    <w:rsid w:val="00593D50"/>
    <w:rsid w:val="00594041"/>
    <w:rsid w:val="00594094"/>
    <w:rsid w:val="005941EF"/>
    <w:rsid w:val="0059439F"/>
    <w:rsid w:val="0059453A"/>
    <w:rsid w:val="00594EBE"/>
    <w:rsid w:val="00594EFA"/>
    <w:rsid w:val="005950A2"/>
    <w:rsid w:val="00595298"/>
    <w:rsid w:val="00595327"/>
    <w:rsid w:val="005966F6"/>
    <w:rsid w:val="00596756"/>
    <w:rsid w:val="00597434"/>
    <w:rsid w:val="00597B9B"/>
    <w:rsid w:val="00597F52"/>
    <w:rsid w:val="00597FA2"/>
    <w:rsid w:val="005A0412"/>
    <w:rsid w:val="005A0ABD"/>
    <w:rsid w:val="005A12D8"/>
    <w:rsid w:val="005A14C2"/>
    <w:rsid w:val="005A14F0"/>
    <w:rsid w:val="005A17B1"/>
    <w:rsid w:val="005A1F02"/>
    <w:rsid w:val="005A2423"/>
    <w:rsid w:val="005A2666"/>
    <w:rsid w:val="005A2A9F"/>
    <w:rsid w:val="005A2ACE"/>
    <w:rsid w:val="005A30B7"/>
    <w:rsid w:val="005A310F"/>
    <w:rsid w:val="005A3419"/>
    <w:rsid w:val="005A3ECC"/>
    <w:rsid w:val="005A3F43"/>
    <w:rsid w:val="005A45AC"/>
    <w:rsid w:val="005A4DF3"/>
    <w:rsid w:val="005A5086"/>
    <w:rsid w:val="005A5175"/>
    <w:rsid w:val="005A5C32"/>
    <w:rsid w:val="005A6666"/>
    <w:rsid w:val="005A66C1"/>
    <w:rsid w:val="005A6AAD"/>
    <w:rsid w:val="005A6B33"/>
    <w:rsid w:val="005A6FAE"/>
    <w:rsid w:val="005A72C2"/>
    <w:rsid w:val="005A7539"/>
    <w:rsid w:val="005A7A1C"/>
    <w:rsid w:val="005B03A4"/>
    <w:rsid w:val="005B05DA"/>
    <w:rsid w:val="005B068E"/>
    <w:rsid w:val="005B1A53"/>
    <w:rsid w:val="005B1F81"/>
    <w:rsid w:val="005B3286"/>
    <w:rsid w:val="005B32D6"/>
    <w:rsid w:val="005B38D1"/>
    <w:rsid w:val="005B3D46"/>
    <w:rsid w:val="005B459A"/>
    <w:rsid w:val="005B49C3"/>
    <w:rsid w:val="005B4C46"/>
    <w:rsid w:val="005B4F52"/>
    <w:rsid w:val="005B5033"/>
    <w:rsid w:val="005B5085"/>
    <w:rsid w:val="005B525B"/>
    <w:rsid w:val="005B54C7"/>
    <w:rsid w:val="005B5C18"/>
    <w:rsid w:val="005B5F25"/>
    <w:rsid w:val="005B658A"/>
    <w:rsid w:val="005B6C5A"/>
    <w:rsid w:val="005B7451"/>
    <w:rsid w:val="005B7671"/>
    <w:rsid w:val="005C0084"/>
    <w:rsid w:val="005C033C"/>
    <w:rsid w:val="005C06BB"/>
    <w:rsid w:val="005C085A"/>
    <w:rsid w:val="005C0B54"/>
    <w:rsid w:val="005C10B5"/>
    <w:rsid w:val="005C1211"/>
    <w:rsid w:val="005C1245"/>
    <w:rsid w:val="005C141E"/>
    <w:rsid w:val="005C17BB"/>
    <w:rsid w:val="005C1A7A"/>
    <w:rsid w:val="005C1F27"/>
    <w:rsid w:val="005C21AC"/>
    <w:rsid w:val="005C2249"/>
    <w:rsid w:val="005C2EF0"/>
    <w:rsid w:val="005C355E"/>
    <w:rsid w:val="005C36C0"/>
    <w:rsid w:val="005C381E"/>
    <w:rsid w:val="005C3876"/>
    <w:rsid w:val="005C3B37"/>
    <w:rsid w:val="005C3DDF"/>
    <w:rsid w:val="005C4104"/>
    <w:rsid w:val="005C43A6"/>
    <w:rsid w:val="005C4504"/>
    <w:rsid w:val="005C4BB4"/>
    <w:rsid w:val="005C4CB4"/>
    <w:rsid w:val="005C5085"/>
    <w:rsid w:val="005C50B7"/>
    <w:rsid w:val="005C52EE"/>
    <w:rsid w:val="005C581F"/>
    <w:rsid w:val="005C5F32"/>
    <w:rsid w:val="005C5FDE"/>
    <w:rsid w:val="005C6222"/>
    <w:rsid w:val="005C63D3"/>
    <w:rsid w:val="005C68BD"/>
    <w:rsid w:val="005C6BB9"/>
    <w:rsid w:val="005C6CA7"/>
    <w:rsid w:val="005C7259"/>
    <w:rsid w:val="005C75CB"/>
    <w:rsid w:val="005C7F18"/>
    <w:rsid w:val="005D12BC"/>
    <w:rsid w:val="005D1684"/>
    <w:rsid w:val="005D1CE2"/>
    <w:rsid w:val="005D2028"/>
    <w:rsid w:val="005D26B4"/>
    <w:rsid w:val="005D2D51"/>
    <w:rsid w:val="005D2D6E"/>
    <w:rsid w:val="005D33B2"/>
    <w:rsid w:val="005D3660"/>
    <w:rsid w:val="005D378F"/>
    <w:rsid w:val="005D3D3F"/>
    <w:rsid w:val="005D3E4E"/>
    <w:rsid w:val="005D4B73"/>
    <w:rsid w:val="005D4EE6"/>
    <w:rsid w:val="005D4FAB"/>
    <w:rsid w:val="005D614A"/>
    <w:rsid w:val="005D67F7"/>
    <w:rsid w:val="005D6B9B"/>
    <w:rsid w:val="005D6BBC"/>
    <w:rsid w:val="005D6C0B"/>
    <w:rsid w:val="005D6C6F"/>
    <w:rsid w:val="005D6E0A"/>
    <w:rsid w:val="005D74C4"/>
    <w:rsid w:val="005D7605"/>
    <w:rsid w:val="005D7699"/>
    <w:rsid w:val="005D76AC"/>
    <w:rsid w:val="005D7A60"/>
    <w:rsid w:val="005D7B24"/>
    <w:rsid w:val="005E0218"/>
    <w:rsid w:val="005E0698"/>
    <w:rsid w:val="005E0832"/>
    <w:rsid w:val="005E08E5"/>
    <w:rsid w:val="005E11D8"/>
    <w:rsid w:val="005E13FE"/>
    <w:rsid w:val="005E1CD4"/>
    <w:rsid w:val="005E1CF7"/>
    <w:rsid w:val="005E269A"/>
    <w:rsid w:val="005E29A4"/>
    <w:rsid w:val="005E3479"/>
    <w:rsid w:val="005E347E"/>
    <w:rsid w:val="005E3991"/>
    <w:rsid w:val="005E407B"/>
    <w:rsid w:val="005E43C0"/>
    <w:rsid w:val="005E4494"/>
    <w:rsid w:val="005E47FE"/>
    <w:rsid w:val="005E4A0B"/>
    <w:rsid w:val="005E4D9B"/>
    <w:rsid w:val="005E52A9"/>
    <w:rsid w:val="005E5421"/>
    <w:rsid w:val="005E5685"/>
    <w:rsid w:val="005E5DF1"/>
    <w:rsid w:val="005E5E82"/>
    <w:rsid w:val="005E62C9"/>
    <w:rsid w:val="005E725D"/>
    <w:rsid w:val="005F0A83"/>
    <w:rsid w:val="005F0E97"/>
    <w:rsid w:val="005F14C8"/>
    <w:rsid w:val="005F1B4F"/>
    <w:rsid w:val="005F1C95"/>
    <w:rsid w:val="005F1F08"/>
    <w:rsid w:val="005F2521"/>
    <w:rsid w:val="005F2747"/>
    <w:rsid w:val="005F29ED"/>
    <w:rsid w:val="005F3C04"/>
    <w:rsid w:val="005F3F41"/>
    <w:rsid w:val="005F4889"/>
    <w:rsid w:val="005F4BCA"/>
    <w:rsid w:val="005F5F06"/>
    <w:rsid w:val="005F6700"/>
    <w:rsid w:val="005F71E3"/>
    <w:rsid w:val="005F7220"/>
    <w:rsid w:val="005F7E35"/>
    <w:rsid w:val="005F7F07"/>
    <w:rsid w:val="00600184"/>
    <w:rsid w:val="0060036C"/>
    <w:rsid w:val="006005E6"/>
    <w:rsid w:val="00600779"/>
    <w:rsid w:val="006009F2"/>
    <w:rsid w:val="0060121D"/>
    <w:rsid w:val="0060136B"/>
    <w:rsid w:val="0060166C"/>
    <w:rsid w:val="006018C0"/>
    <w:rsid w:val="006028AF"/>
    <w:rsid w:val="00602A2A"/>
    <w:rsid w:val="00602F01"/>
    <w:rsid w:val="00603429"/>
    <w:rsid w:val="00603779"/>
    <w:rsid w:val="00603BDE"/>
    <w:rsid w:val="00603C4C"/>
    <w:rsid w:val="00603D79"/>
    <w:rsid w:val="00603E3A"/>
    <w:rsid w:val="00603F65"/>
    <w:rsid w:val="006043BE"/>
    <w:rsid w:val="006045A3"/>
    <w:rsid w:val="006046A0"/>
    <w:rsid w:val="0060499D"/>
    <w:rsid w:val="00604A17"/>
    <w:rsid w:val="00604BCC"/>
    <w:rsid w:val="0060520D"/>
    <w:rsid w:val="006054AC"/>
    <w:rsid w:val="006059E8"/>
    <w:rsid w:val="00605C10"/>
    <w:rsid w:val="00605DDB"/>
    <w:rsid w:val="0060623B"/>
    <w:rsid w:val="006063DB"/>
    <w:rsid w:val="006065A6"/>
    <w:rsid w:val="0060663F"/>
    <w:rsid w:val="0060673F"/>
    <w:rsid w:val="00607140"/>
    <w:rsid w:val="00607593"/>
    <w:rsid w:val="006075B3"/>
    <w:rsid w:val="00607C29"/>
    <w:rsid w:val="00607C88"/>
    <w:rsid w:val="00607D0F"/>
    <w:rsid w:val="00607E61"/>
    <w:rsid w:val="006103CB"/>
    <w:rsid w:val="00610A94"/>
    <w:rsid w:val="00610B1F"/>
    <w:rsid w:val="006110CB"/>
    <w:rsid w:val="0061179E"/>
    <w:rsid w:val="00611831"/>
    <w:rsid w:val="00611A76"/>
    <w:rsid w:val="00611A7E"/>
    <w:rsid w:val="0061200E"/>
    <w:rsid w:val="006121E2"/>
    <w:rsid w:val="006128D0"/>
    <w:rsid w:val="00612ED1"/>
    <w:rsid w:val="00612FB9"/>
    <w:rsid w:val="006132A5"/>
    <w:rsid w:val="006132A6"/>
    <w:rsid w:val="0061330B"/>
    <w:rsid w:val="006135B1"/>
    <w:rsid w:val="0061381D"/>
    <w:rsid w:val="00613CC1"/>
    <w:rsid w:val="00613CCD"/>
    <w:rsid w:val="00613FE9"/>
    <w:rsid w:val="00614E61"/>
    <w:rsid w:val="006158B4"/>
    <w:rsid w:val="00615E9D"/>
    <w:rsid w:val="00616030"/>
    <w:rsid w:val="00616226"/>
    <w:rsid w:val="006167DE"/>
    <w:rsid w:val="006168F5"/>
    <w:rsid w:val="00616BB2"/>
    <w:rsid w:val="006171A2"/>
    <w:rsid w:val="00617560"/>
    <w:rsid w:val="006175C2"/>
    <w:rsid w:val="0061792D"/>
    <w:rsid w:val="00618F56"/>
    <w:rsid w:val="0062009A"/>
    <w:rsid w:val="00620105"/>
    <w:rsid w:val="0062046C"/>
    <w:rsid w:val="006205B9"/>
    <w:rsid w:val="006205E4"/>
    <w:rsid w:val="00620BEB"/>
    <w:rsid w:val="00620CB7"/>
    <w:rsid w:val="00620D36"/>
    <w:rsid w:val="00620D63"/>
    <w:rsid w:val="0062103E"/>
    <w:rsid w:val="00621784"/>
    <w:rsid w:val="0062193E"/>
    <w:rsid w:val="00621982"/>
    <w:rsid w:val="00621B25"/>
    <w:rsid w:val="00621CFA"/>
    <w:rsid w:val="00621E84"/>
    <w:rsid w:val="00621FEC"/>
    <w:rsid w:val="0062205C"/>
    <w:rsid w:val="00622402"/>
    <w:rsid w:val="0062254C"/>
    <w:rsid w:val="006226C8"/>
    <w:rsid w:val="00622CF0"/>
    <w:rsid w:val="00623329"/>
    <w:rsid w:val="0062345D"/>
    <w:rsid w:val="006236BE"/>
    <w:rsid w:val="00623D57"/>
    <w:rsid w:val="00623D71"/>
    <w:rsid w:val="00623F37"/>
    <w:rsid w:val="006240CF"/>
    <w:rsid w:val="00624274"/>
    <w:rsid w:val="006242ED"/>
    <w:rsid w:val="006245D5"/>
    <w:rsid w:val="00624851"/>
    <w:rsid w:val="00624F1C"/>
    <w:rsid w:val="00625332"/>
    <w:rsid w:val="00625512"/>
    <w:rsid w:val="0062570C"/>
    <w:rsid w:val="0062577A"/>
    <w:rsid w:val="00625B30"/>
    <w:rsid w:val="00626F21"/>
    <w:rsid w:val="00626F5D"/>
    <w:rsid w:val="00627311"/>
    <w:rsid w:val="00627583"/>
    <w:rsid w:val="006275AE"/>
    <w:rsid w:val="006275CF"/>
    <w:rsid w:val="006304CC"/>
    <w:rsid w:val="00630748"/>
    <w:rsid w:val="00630ACE"/>
    <w:rsid w:val="00631081"/>
    <w:rsid w:val="006312D6"/>
    <w:rsid w:val="006313D4"/>
    <w:rsid w:val="0063140B"/>
    <w:rsid w:val="00631DDF"/>
    <w:rsid w:val="00631EDC"/>
    <w:rsid w:val="00631F4F"/>
    <w:rsid w:val="00632759"/>
    <w:rsid w:val="00632D54"/>
    <w:rsid w:val="006331C0"/>
    <w:rsid w:val="00633256"/>
    <w:rsid w:val="0063350C"/>
    <w:rsid w:val="00633A7A"/>
    <w:rsid w:val="00633DE0"/>
    <w:rsid w:val="006340ED"/>
    <w:rsid w:val="0063424C"/>
    <w:rsid w:val="006343DD"/>
    <w:rsid w:val="0063451B"/>
    <w:rsid w:val="006346FE"/>
    <w:rsid w:val="0063476C"/>
    <w:rsid w:val="00634CED"/>
    <w:rsid w:val="00634E9E"/>
    <w:rsid w:val="00635488"/>
    <w:rsid w:val="006354E9"/>
    <w:rsid w:val="00635983"/>
    <w:rsid w:val="00635DFF"/>
    <w:rsid w:val="00635EC8"/>
    <w:rsid w:val="00636AD5"/>
    <w:rsid w:val="00636D6F"/>
    <w:rsid w:val="00636FB5"/>
    <w:rsid w:val="006370FC"/>
    <w:rsid w:val="00637690"/>
    <w:rsid w:val="00637AD1"/>
    <w:rsid w:val="00637B65"/>
    <w:rsid w:val="00637C92"/>
    <w:rsid w:val="006404A1"/>
    <w:rsid w:val="00640600"/>
    <w:rsid w:val="00640D14"/>
    <w:rsid w:val="00640F9F"/>
    <w:rsid w:val="00641110"/>
    <w:rsid w:val="006414A8"/>
    <w:rsid w:val="0064190A"/>
    <w:rsid w:val="00641F23"/>
    <w:rsid w:val="00642AC6"/>
    <w:rsid w:val="00642B4B"/>
    <w:rsid w:val="00642EF8"/>
    <w:rsid w:val="006435D9"/>
    <w:rsid w:val="00643D0E"/>
    <w:rsid w:val="00643EE3"/>
    <w:rsid w:val="00643F6F"/>
    <w:rsid w:val="00644176"/>
    <w:rsid w:val="00644607"/>
    <w:rsid w:val="00644692"/>
    <w:rsid w:val="0064472C"/>
    <w:rsid w:val="00644FCE"/>
    <w:rsid w:val="006453BD"/>
    <w:rsid w:val="00645726"/>
    <w:rsid w:val="006459E1"/>
    <w:rsid w:val="00645ACB"/>
    <w:rsid w:val="0064625B"/>
    <w:rsid w:val="00646DDC"/>
    <w:rsid w:val="0064705B"/>
    <w:rsid w:val="006470F1"/>
    <w:rsid w:val="00647290"/>
    <w:rsid w:val="00647478"/>
    <w:rsid w:val="0064762B"/>
    <w:rsid w:val="006476C0"/>
    <w:rsid w:val="00647717"/>
    <w:rsid w:val="00647980"/>
    <w:rsid w:val="00647BFA"/>
    <w:rsid w:val="00650795"/>
    <w:rsid w:val="0065099C"/>
    <w:rsid w:val="00650BC5"/>
    <w:rsid w:val="00650F80"/>
    <w:rsid w:val="00651947"/>
    <w:rsid w:val="00651A2F"/>
    <w:rsid w:val="00651A9A"/>
    <w:rsid w:val="00651BDC"/>
    <w:rsid w:val="00651F57"/>
    <w:rsid w:val="00652446"/>
    <w:rsid w:val="00653180"/>
    <w:rsid w:val="00653544"/>
    <w:rsid w:val="0065364A"/>
    <w:rsid w:val="00653659"/>
    <w:rsid w:val="006536CD"/>
    <w:rsid w:val="006538B5"/>
    <w:rsid w:val="00653A8F"/>
    <w:rsid w:val="00653ACE"/>
    <w:rsid w:val="00653E55"/>
    <w:rsid w:val="006545B1"/>
    <w:rsid w:val="006545E1"/>
    <w:rsid w:val="00654A0D"/>
    <w:rsid w:val="00654DA6"/>
    <w:rsid w:val="00655342"/>
    <w:rsid w:val="00655422"/>
    <w:rsid w:val="00655DDF"/>
    <w:rsid w:val="00655E33"/>
    <w:rsid w:val="00657A6A"/>
    <w:rsid w:val="00657ED9"/>
    <w:rsid w:val="006601E2"/>
    <w:rsid w:val="00660941"/>
    <w:rsid w:val="00660D01"/>
    <w:rsid w:val="00660DDA"/>
    <w:rsid w:val="006614E4"/>
    <w:rsid w:val="00661A06"/>
    <w:rsid w:val="00662123"/>
    <w:rsid w:val="0066227B"/>
    <w:rsid w:val="006625B4"/>
    <w:rsid w:val="006629C4"/>
    <w:rsid w:val="006629D1"/>
    <w:rsid w:val="00662C47"/>
    <w:rsid w:val="00662E8D"/>
    <w:rsid w:val="00663192"/>
    <w:rsid w:val="00663726"/>
    <w:rsid w:val="00663891"/>
    <w:rsid w:val="00663B77"/>
    <w:rsid w:val="00663D2E"/>
    <w:rsid w:val="00664CA2"/>
    <w:rsid w:val="00664DAC"/>
    <w:rsid w:val="00664FD1"/>
    <w:rsid w:val="0066576A"/>
    <w:rsid w:val="0066590C"/>
    <w:rsid w:val="00665FA9"/>
    <w:rsid w:val="006661F8"/>
    <w:rsid w:val="00666AF5"/>
    <w:rsid w:val="00666B7C"/>
    <w:rsid w:val="00666BBF"/>
    <w:rsid w:val="00666C87"/>
    <w:rsid w:val="00666D1F"/>
    <w:rsid w:val="00667754"/>
    <w:rsid w:val="00667B0A"/>
    <w:rsid w:val="00667CD7"/>
    <w:rsid w:val="006700FE"/>
    <w:rsid w:val="00670889"/>
    <w:rsid w:val="00670A62"/>
    <w:rsid w:val="00670AA2"/>
    <w:rsid w:val="00670BD5"/>
    <w:rsid w:val="00671177"/>
    <w:rsid w:val="006713DE"/>
    <w:rsid w:val="00671486"/>
    <w:rsid w:val="00671FD3"/>
    <w:rsid w:val="00672000"/>
    <w:rsid w:val="00672478"/>
    <w:rsid w:val="00672821"/>
    <w:rsid w:val="00672F56"/>
    <w:rsid w:val="00673132"/>
    <w:rsid w:val="0067353F"/>
    <w:rsid w:val="00673A14"/>
    <w:rsid w:val="00673A43"/>
    <w:rsid w:val="00673C43"/>
    <w:rsid w:val="00673C4F"/>
    <w:rsid w:val="00673F8A"/>
    <w:rsid w:val="0067416A"/>
    <w:rsid w:val="006747AD"/>
    <w:rsid w:val="006749FF"/>
    <w:rsid w:val="00674AC4"/>
    <w:rsid w:val="00674C0D"/>
    <w:rsid w:val="006751D5"/>
    <w:rsid w:val="006754E4"/>
    <w:rsid w:val="00675E85"/>
    <w:rsid w:val="00675F11"/>
    <w:rsid w:val="006767F8"/>
    <w:rsid w:val="0067798B"/>
    <w:rsid w:val="00677C86"/>
    <w:rsid w:val="00677E64"/>
    <w:rsid w:val="00677ED9"/>
    <w:rsid w:val="006801C3"/>
    <w:rsid w:val="00680445"/>
    <w:rsid w:val="00680782"/>
    <w:rsid w:val="006808C2"/>
    <w:rsid w:val="006809A0"/>
    <w:rsid w:val="00680B73"/>
    <w:rsid w:val="00680BD7"/>
    <w:rsid w:val="00681021"/>
    <w:rsid w:val="0068178A"/>
    <w:rsid w:val="00681E8F"/>
    <w:rsid w:val="00681F3A"/>
    <w:rsid w:val="00681F61"/>
    <w:rsid w:val="0068209C"/>
    <w:rsid w:val="006823AC"/>
    <w:rsid w:val="00682F3F"/>
    <w:rsid w:val="006834CD"/>
    <w:rsid w:val="006839E9"/>
    <w:rsid w:val="00683F4C"/>
    <w:rsid w:val="006842EB"/>
    <w:rsid w:val="00684407"/>
    <w:rsid w:val="006848AF"/>
    <w:rsid w:val="00684C0A"/>
    <w:rsid w:val="00684F7E"/>
    <w:rsid w:val="0068507B"/>
    <w:rsid w:val="006852CA"/>
    <w:rsid w:val="0068568E"/>
    <w:rsid w:val="00685766"/>
    <w:rsid w:val="00685EC7"/>
    <w:rsid w:val="00685EE0"/>
    <w:rsid w:val="006871D1"/>
    <w:rsid w:val="0068757B"/>
    <w:rsid w:val="00687CE0"/>
    <w:rsid w:val="00690082"/>
    <w:rsid w:val="0069014F"/>
    <w:rsid w:val="00690CC2"/>
    <w:rsid w:val="006913DE"/>
    <w:rsid w:val="00691A52"/>
    <w:rsid w:val="00691ABC"/>
    <w:rsid w:val="00691AFA"/>
    <w:rsid w:val="00691EA3"/>
    <w:rsid w:val="00692A3F"/>
    <w:rsid w:val="00693077"/>
    <w:rsid w:val="00693312"/>
    <w:rsid w:val="00693B0D"/>
    <w:rsid w:val="00693D88"/>
    <w:rsid w:val="00694A7C"/>
    <w:rsid w:val="00694AB8"/>
    <w:rsid w:val="00694C38"/>
    <w:rsid w:val="006954DE"/>
    <w:rsid w:val="006955AB"/>
    <w:rsid w:val="00695A4C"/>
    <w:rsid w:val="00695FF3"/>
    <w:rsid w:val="00696073"/>
    <w:rsid w:val="00696364"/>
    <w:rsid w:val="006964CE"/>
    <w:rsid w:val="00697669"/>
    <w:rsid w:val="0069772B"/>
    <w:rsid w:val="0069773B"/>
    <w:rsid w:val="006978CB"/>
    <w:rsid w:val="00697F7A"/>
    <w:rsid w:val="00697F9A"/>
    <w:rsid w:val="006A0917"/>
    <w:rsid w:val="006A0AB4"/>
    <w:rsid w:val="006A0ED9"/>
    <w:rsid w:val="006A12E9"/>
    <w:rsid w:val="006A1B1E"/>
    <w:rsid w:val="006A1F62"/>
    <w:rsid w:val="006A289B"/>
    <w:rsid w:val="006A314B"/>
    <w:rsid w:val="006A320C"/>
    <w:rsid w:val="006A33C6"/>
    <w:rsid w:val="006A37E4"/>
    <w:rsid w:val="006A3921"/>
    <w:rsid w:val="006A3CA5"/>
    <w:rsid w:val="006A3EE4"/>
    <w:rsid w:val="006A4599"/>
    <w:rsid w:val="006A4AFF"/>
    <w:rsid w:val="006A52F2"/>
    <w:rsid w:val="006A5A10"/>
    <w:rsid w:val="006A652D"/>
    <w:rsid w:val="006A688B"/>
    <w:rsid w:val="006A6D73"/>
    <w:rsid w:val="006A6E48"/>
    <w:rsid w:val="006A7229"/>
    <w:rsid w:val="006A7361"/>
    <w:rsid w:val="006A764C"/>
    <w:rsid w:val="006A7734"/>
    <w:rsid w:val="006A7B00"/>
    <w:rsid w:val="006B0120"/>
    <w:rsid w:val="006B0798"/>
    <w:rsid w:val="006B0B68"/>
    <w:rsid w:val="006B1023"/>
    <w:rsid w:val="006B11BE"/>
    <w:rsid w:val="006B11D0"/>
    <w:rsid w:val="006B18F5"/>
    <w:rsid w:val="006B1B6C"/>
    <w:rsid w:val="006B1CB9"/>
    <w:rsid w:val="006B20A8"/>
    <w:rsid w:val="006B238A"/>
    <w:rsid w:val="006B2713"/>
    <w:rsid w:val="006B2911"/>
    <w:rsid w:val="006B2981"/>
    <w:rsid w:val="006B2A7F"/>
    <w:rsid w:val="006B2C3D"/>
    <w:rsid w:val="006B3447"/>
    <w:rsid w:val="006B3710"/>
    <w:rsid w:val="006B3976"/>
    <w:rsid w:val="006B3ED2"/>
    <w:rsid w:val="006B4010"/>
    <w:rsid w:val="006B419D"/>
    <w:rsid w:val="006B5AC4"/>
    <w:rsid w:val="006B5FAE"/>
    <w:rsid w:val="006B660D"/>
    <w:rsid w:val="006B6648"/>
    <w:rsid w:val="006B67F5"/>
    <w:rsid w:val="006B680F"/>
    <w:rsid w:val="006B70C1"/>
    <w:rsid w:val="006B75A4"/>
    <w:rsid w:val="006B78E0"/>
    <w:rsid w:val="006B7927"/>
    <w:rsid w:val="006C1BB2"/>
    <w:rsid w:val="006C214C"/>
    <w:rsid w:val="006C2837"/>
    <w:rsid w:val="006C2A5E"/>
    <w:rsid w:val="006C2B54"/>
    <w:rsid w:val="006C2D98"/>
    <w:rsid w:val="006C34DB"/>
    <w:rsid w:val="006C3C8B"/>
    <w:rsid w:val="006C40A2"/>
    <w:rsid w:val="006C414C"/>
    <w:rsid w:val="006C4167"/>
    <w:rsid w:val="006C426E"/>
    <w:rsid w:val="006C552A"/>
    <w:rsid w:val="006C5535"/>
    <w:rsid w:val="006C5602"/>
    <w:rsid w:val="006C5986"/>
    <w:rsid w:val="006C5A40"/>
    <w:rsid w:val="006C649C"/>
    <w:rsid w:val="006C67F3"/>
    <w:rsid w:val="006C6828"/>
    <w:rsid w:val="006C6E61"/>
    <w:rsid w:val="006C755D"/>
    <w:rsid w:val="006D05BF"/>
    <w:rsid w:val="006D07A2"/>
    <w:rsid w:val="006D0D4B"/>
    <w:rsid w:val="006D10FF"/>
    <w:rsid w:val="006D1E14"/>
    <w:rsid w:val="006D1E7E"/>
    <w:rsid w:val="006D1EB5"/>
    <w:rsid w:val="006D225C"/>
    <w:rsid w:val="006D2F1C"/>
    <w:rsid w:val="006D2F74"/>
    <w:rsid w:val="006D3333"/>
    <w:rsid w:val="006D3A53"/>
    <w:rsid w:val="006D3B89"/>
    <w:rsid w:val="006D4226"/>
    <w:rsid w:val="006D42A0"/>
    <w:rsid w:val="006D45AE"/>
    <w:rsid w:val="006D47DE"/>
    <w:rsid w:val="006D4B37"/>
    <w:rsid w:val="006D4E5B"/>
    <w:rsid w:val="006D52D4"/>
    <w:rsid w:val="006D5370"/>
    <w:rsid w:val="006D57B8"/>
    <w:rsid w:val="006D584B"/>
    <w:rsid w:val="006D5C02"/>
    <w:rsid w:val="006D5F98"/>
    <w:rsid w:val="006D657D"/>
    <w:rsid w:val="006D6EFC"/>
    <w:rsid w:val="006D7361"/>
    <w:rsid w:val="006D7831"/>
    <w:rsid w:val="006D9F41"/>
    <w:rsid w:val="006E05A7"/>
    <w:rsid w:val="006E05C3"/>
    <w:rsid w:val="006E0909"/>
    <w:rsid w:val="006E0D4D"/>
    <w:rsid w:val="006E124F"/>
    <w:rsid w:val="006E14D3"/>
    <w:rsid w:val="006E177E"/>
    <w:rsid w:val="006E193D"/>
    <w:rsid w:val="006E22E5"/>
    <w:rsid w:val="006E263A"/>
    <w:rsid w:val="006E3161"/>
    <w:rsid w:val="006E32E6"/>
    <w:rsid w:val="006E35F7"/>
    <w:rsid w:val="006E3AFA"/>
    <w:rsid w:val="006E3C06"/>
    <w:rsid w:val="006E3E81"/>
    <w:rsid w:val="006E454A"/>
    <w:rsid w:val="006E47EA"/>
    <w:rsid w:val="006E48B6"/>
    <w:rsid w:val="006E4ACF"/>
    <w:rsid w:val="006E4D17"/>
    <w:rsid w:val="006E54B3"/>
    <w:rsid w:val="006E59BF"/>
    <w:rsid w:val="006E5BAD"/>
    <w:rsid w:val="006E64F5"/>
    <w:rsid w:val="006E6F84"/>
    <w:rsid w:val="006E714E"/>
    <w:rsid w:val="006E7208"/>
    <w:rsid w:val="006E739E"/>
    <w:rsid w:val="006E764C"/>
    <w:rsid w:val="006E798D"/>
    <w:rsid w:val="006E7A80"/>
    <w:rsid w:val="006E7C11"/>
    <w:rsid w:val="006E7D21"/>
    <w:rsid w:val="006E7DBD"/>
    <w:rsid w:val="006E7EF4"/>
    <w:rsid w:val="006F0108"/>
    <w:rsid w:val="006F0187"/>
    <w:rsid w:val="006F0263"/>
    <w:rsid w:val="006F085A"/>
    <w:rsid w:val="006F0A94"/>
    <w:rsid w:val="006F0C88"/>
    <w:rsid w:val="006F0EAC"/>
    <w:rsid w:val="006F16F4"/>
    <w:rsid w:val="006F1A99"/>
    <w:rsid w:val="006F226C"/>
    <w:rsid w:val="006F298E"/>
    <w:rsid w:val="006F2BA9"/>
    <w:rsid w:val="006F2C21"/>
    <w:rsid w:val="006F2D64"/>
    <w:rsid w:val="006F3287"/>
    <w:rsid w:val="006F4302"/>
    <w:rsid w:val="006F4370"/>
    <w:rsid w:val="006F4704"/>
    <w:rsid w:val="006F4FFB"/>
    <w:rsid w:val="006F562F"/>
    <w:rsid w:val="006F5D65"/>
    <w:rsid w:val="006F691F"/>
    <w:rsid w:val="006F6FA8"/>
    <w:rsid w:val="006F7021"/>
    <w:rsid w:val="006F75AA"/>
    <w:rsid w:val="006F79D1"/>
    <w:rsid w:val="006F7A2B"/>
    <w:rsid w:val="00700636"/>
    <w:rsid w:val="007008BF"/>
    <w:rsid w:val="00700BEE"/>
    <w:rsid w:val="007015AD"/>
    <w:rsid w:val="00701A14"/>
    <w:rsid w:val="00701FBA"/>
    <w:rsid w:val="007023DE"/>
    <w:rsid w:val="00702B96"/>
    <w:rsid w:val="00702E29"/>
    <w:rsid w:val="00703102"/>
    <w:rsid w:val="00703353"/>
    <w:rsid w:val="00703EFF"/>
    <w:rsid w:val="0070403C"/>
    <w:rsid w:val="007047A2"/>
    <w:rsid w:val="007048D1"/>
    <w:rsid w:val="007048DD"/>
    <w:rsid w:val="007049AE"/>
    <w:rsid w:val="007052EE"/>
    <w:rsid w:val="00705368"/>
    <w:rsid w:val="007060B7"/>
    <w:rsid w:val="00706424"/>
    <w:rsid w:val="007068CC"/>
    <w:rsid w:val="007069AD"/>
    <w:rsid w:val="007069B9"/>
    <w:rsid w:val="00706A72"/>
    <w:rsid w:val="00706CAD"/>
    <w:rsid w:val="00706D8F"/>
    <w:rsid w:val="00707103"/>
    <w:rsid w:val="00707131"/>
    <w:rsid w:val="007075CC"/>
    <w:rsid w:val="007077B1"/>
    <w:rsid w:val="00707907"/>
    <w:rsid w:val="00707C65"/>
    <w:rsid w:val="00710155"/>
    <w:rsid w:val="007103D8"/>
    <w:rsid w:val="00711591"/>
    <w:rsid w:val="00711838"/>
    <w:rsid w:val="007119CC"/>
    <w:rsid w:val="00711B5B"/>
    <w:rsid w:val="00712421"/>
    <w:rsid w:val="00713490"/>
    <w:rsid w:val="007147C8"/>
    <w:rsid w:val="007149A2"/>
    <w:rsid w:val="00714B83"/>
    <w:rsid w:val="007150F7"/>
    <w:rsid w:val="0071533A"/>
    <w:rsid w:val="007153B3"/>
    <w:rsid w:val="00715BE9"/>
    <w:rsid w:val="00715E64"/>
    <w:rsid w:val="00716AB6"/>
    <w:rsid w:val="00716BF4"/>
    <w:rsid w:val="00716C44"/>
    <w:rsid w:val="00717673"/>
    <w:rsid w:val="007176D0"/>
    <w:rsid w:val="00717AF3"/>
    <w:rsid w:val="00717FF8"/>
    <w:rsid w:val="007205CC"/>
    <w:rsid w:val="00720C44"/>
    <w:rsid w:val="00720DFD"/>
    <w:rsid w:val="00720F50"/>
    <w:rsid w:val="007216B9"/>
    <w:rsid w:val="007218A4"/>
    <w:rsid w:val="00721B25"/>
    <w:rsid w:val="00721EDA"/>
    <w:rsid w:val="0072225C"/>
    <w:rsid w:val="007223F6"/>
    <w:rsid w:val="007224F5"/>
    <w:rsid w:val="007227F9"/>
    <w:rsid w:val="00722906"/>
    <w:rsid w:val="00722BF6"/>
    <w:rsid w:val="00722CE1"/>
    <w:rsid w:val="00723174"/>
    <w:rsid w:val="0072361B"/>
    <w:rsid w:val="00723C59"/>
    <w:rsid w:val="00724F2C"/>
    <w:rsid w:val="0072517B"/>
    <w:rsid w:val="00725217"/>
    <w:rsid w:val="007258A8"/>
    <w:rsid w:val="00725A82"/>
    <w:rsid w:val="00725B7D"/>
    <w:rsid w:val="00725F6D"/>
    <w:rsid w:val="00726224"/>
    <w:rsid w:val="007263C1"/>
    <w:rsid w:val="00726FE4"/>
    <w:rsid w:val="00726FF3"/>
    <w:rsid w:val="007275ED"/>
    <w:rsid w:val="007276BD"/>
    <w:rsid w:val="00727B50"/>
    <w:rsid w:val="0073003E"/>
    <w:rsid w:val="0073048A"/>
    <w:rsid w:val="007314F9"/>
    <w:rsid w:val="0073177B"/>
    <w:rsid w:val="00731C3F"/>
    <w:rsid w:val="00731CC0"/>
    <w:rsid w:val="00731F13"/>
    <w:rsid w:val="00732221"/>
    <w:rsid w:val="007325A3"/>
    <w:rsid w:val="00732ED3"/>
    <w:rsid w:val="007340BA"/>
    <w:rsid w:val="0073419B"/>
    <w:rsid w:val="007348C9"/>
    <w:rsid w:val="00734D09"/>
    <w:rsid w:val="00734E52"/>
    <w:rsid w:val="00735340"/>
    <w:rsid w:val="00735830"/>
    <w:rsid w:val="0073619D"/>
    <w:rsid w:val="0073621D"/>
    <w:rsid w:val="007363CF"/>
    <w:rsid w:val="00736455"/>
    <w:rsid w:val="0073659F"/>
    <w:rsid w:val="0073670A"/>
    <w:rsid w:val="007367C0"/>
    <w:rsid w:val="00736D68"/>
    <w:rsid w:val="007376A3"/>
    <w:rsid w:val="00737A24"/>
    <w:rsid w:val="00740011"/>
    <w:rsid w:val="007403D7"/>
    <w:rsid w:val="00740796"/>
    <w:rsid w:val="00741CBA"/>
    <w:rsid w:val="00741E63"/>
    <w:rsid w:val="007426C1"/>
    <w:rsid w:val="007427F8"/>
    <w:rsid w:val="007428D4"/>
    <w:rsid w:val="007429E4"/>
    <w:rsid w:val="00742FE3"/>
    <w:rsid w:val="007434F4"/>
    <w:rsid w:val="0074393E"/>
    <w:rsid w:val="00743956"/>
    <w:rsid w:val="007439A7"/>
    <w:rsid w:val="00743ABF"/>
    <w:rsid w:val="0074407D"/>
    <w:rsid w:val="0074412C"/>
    <w:rsid w:val="00744596"/>
    <w:rsid w:val="00744694"/>
    <w:rsid w:val="00744A94"/>
    <w:rsid w:val="00744C75"/>
    <w:rsid w:val="007453E2"/>
    <w:rsid w:val="00745B76"/>
    <w:rsid w:val="0074617A"/>
    <w:rsid w:val="0074650A"/>
    <w:rsid w:val="00746B67"/>
    <w:rsid w:val="00746BDB"/>
    <w:rsid w:val="00746FDC"/>
    <w:rsid w:val="0074761C"/>
    <w:rsid w:val="007478C2"/>
    <w:rsid w:val="00747A55"/>
    <w:rsid w:val="00747D5B"/>
    <w:rsid w:val="00747E39"/>
    <w:rsid w:val="00750474"/>
    <w:rsid w:val="00750919"/>
    <w:rsid w:val="00751521"/>
    <w:rsid w:val="007519C3"/>
    <w:rsid w:val="00751A75"/>
    <w:rsid w:val="00752E3C"/>
    <w:rsid w:val="0075306C"/>
    <w:rsid w:val="007530FB"/>
    <w:rsid w:val="007533E0"/>
    <w:rsid w:val="007536DE"/>
    <w:rsid w:val="00753E89"/>
    <w:rsid w:val="00753F08"/>
    <w:rsid w:val="0075406F"/>
    <w:rsid w:val="00754239"/>
    <w:rsid w:val="007549D1"/>
    <w:rsid w:val="00754BB6"/>
    <w:rsid w:val="00754C06"/>
    <w:rsid w:val="0075571B"/>
    <w:rsid w:val="007557FC"/>
    <w:rsid w:val="007558E5"/>
    <w:rsid w:val="00755F9C"/>
    <w:rsid w:val="0075664A"/>
    <w:rsid w:val="00756857"/>
    <w:rsid w:val="00756884"/>
    <w:rsid w:val="0075770D"/>
    <w:rsid w:val="0075777A"/>
    <w:rsid w:val="00757CEB"/>
    <w:rsid w:val="00757F71"/>
    <w:rsid w:val="00760524"/>
    <w:rsid w:val="007609C8"/>
    <w:rsid w:val="00760A03"/>
    <w:rsid w:val="00761570"/>
    <w:rsid w:val="0076174A"/>
    <w:rsid w:val="0076178D"/>
    <w:rsid w:val="007617A9"/>
    <w:rsid w:val="00761ABA"/>
    <w:rsid w:val="00761D64"/>
    <w:rsid w:val="00761EEC"/>
    <w:rsid w:val="00762309"/>
    <w:rsid w:val="007626C6"/>
    <w:rsid w:val="00762D19"/>
    <w:rsid w:val="00763081"/>
    <w:rsid w:val="007633D4"/>
    <w:rsid w:val="007641EA"/>
    <w:rsid w:val="0076455E"/>
    <w:rsid w:val="007646DE"/>
    <w:rsid w:val="00764759"/>
    <w:rsid w:val="00765B0A"/>
    <w:rsid w:val="00766050"/>
    <w:rsid w:val="00766346"/>
    <w:rsid w:val="00767818"/>
    <w:rsid w:val="00767BAC"/>
    <w:rsid w:val="0077030C"/>
    <w:rsid w:val="007703D8"/>
    <w:rsid w:val="007708A9"/>
    <w:rsid w:val="007708FA"/>
    <w:rsid w:val="0077096A"/>
    <w:rsid w:val="007716C6"/>
    <w:rsid w:val="00771A87"/>
    <w:rsid w:val="00771E2C"/>
    <w:rsid w:val="00771EB7"/>
    <w:rsid w:val="0077202B"/>
    <w:rsid w:val="00772383"/>
    <w:rsid w:val="007724E8"/>
    <w:rsid w:val="00772795"/>
    <w:rsid w:val="007727BE"/>
    <w:rsid w:val="00772B90"/>
    <w:rsid w:val="0077317B"/>
    <w:rsid w:val="00773C56"/>
    <w:rsid w:val="00773F2B"/>
    <w:rsid w:val="00774361"/>
    <w:rsid w:val="007744C3"/>
    <w:rsid w:val="0077490A"/>
    <w:rsid w:val="00775368"/>
    <w:rsid w:val="0077550B"/>
    <w:rsid w:val="00775A14"/>
    <w:rsid w:val="00775C8D"/>
    <w:rsid w:val="00776280"/>
    <w:rsid w:val="0077629A"/>
    <w:rsid w:val="007763FE"/>
    <w:rsid w:val="007769D5"/>
    <w:rsid w:val="00776A52"/>
    <w:rsid w:val="00776F0E"/>
    <w:rsid w:val="007770F0"/>
    <w:rsid w:val="00777106"/>
    <w:rsid w:val="00777187"/>
    <w:rsid w:val="0078028D"/>
    <w:rsid w:val="00780724"/>
    <w:rsid w:val="00780863"/>
    <w:rsid w:val="00780B2A"/>
    <w:rsid w:val="0078170D"/>
    <w:rsid w:val="00781BF2"/>
    <w:rsid w:val="00781D52"/>
    <w:rsid w:val="00781DFB"/>
    <w:rsid w:val="00781ED6"/>
    <w:rsid w:val="007825AF"/>
    <w:rsid w:val="00782DC7"/>
    <w:rsid w:val="0078305D"/>
    <w:rsid w:val="0078314C"/>
    <w:rsid w:val="007834A5"/>
    <w:rsid w:val="007835FD"/>
    <w:rsid w:val="007839BB"/>
    <w:rsid w:val="007843CF"/>
    <w:rsid w:val="00784403"/>
    <w:rsid w:val="007845F5"/>
    <w:rsid w:val="0078481A"/>
    <w:rsid w:val="00784963"/>
    <w:rsid w:val="00784EA5"/>
    <w:rsid w:val="00785075"/>
    <w:rsid w:val="0078513A"/>
    <w:rsid w:val="007854FA"/>
    <w:rsid w:val="00785655"/>
    <w:rsid w:val="007857E1"/>
    <w:rsid w:val="00785842"/>
    <w:rsid w:val="00785B2A"/>
    <w:rsid w:val="00786451"/>
    <w:rsid w:val="00786799"/>
    <w:rsid w:val="0078697C"/>
    <w:rsid w:val="00786C50"/>
    <w:rsid w:val="00786D48"/>
    <w:rsid w:val="00786FA3"/>
    <w:rsid w:val="00787D60"/>
    <w:rsid w:val="00790422"/>
    <w:rsid w:val="007904A9"/>
    <w:rsid w:val="00790562"/>
    <w:rsid w:val="00790A24"/>
    <w:rsid w:val="00790B72"/>
    <w:rsid w:val="00791477"/>
    <w:rsid w:val="0079173A"/>
    <w:rsid w:val="00791741"/>
    <w:rsid w:val="0079179E"/>
    <w:rsid w:val="007919AB"/>
    <w:rsid w:val="0079231C"/>
    <w:rsid w:val="0079272F"/>
    <w:rsid w:val="00792B1D"/>
    <w:rsid w:val="00792EF6"/>
    <w:rsid w:val="00793064"/>
    <w:rsid w:val="007937FF"/>
    <w:rsid w:val="00794ABC"/>
    <w:rsid w:val="00794F02"/>
    <w:rsid w:val="007951B6"/>
    <w:rsid w:val="00795380"/>
    <w:rsid w:val="00795703"/>
    <w:rsid w:val="00796480"/>
    <w:rsid w:val="00796CBC"/>
    <w:rsid w:val="00796CBE"/>
    <w:rsid w:val="00797257"/>
    <w:rsid w:val="00797628"/>
    <w:rsid w:val="007976F8"/>
    <w:rsid w:val="00797A9D"/>
    <w:rsid w:val="00797E39"/>
    <w:rsid w:val="00797F02"/>
    <w:rsid w:val="00797F25"/>
    <w:rsid w:val="007A0209"/>
    <w:rsid w:val="007A0A5B"/>
    <w:rsid w:val="007A0D01"/>
    <w:rsid w:val="007A11C2"/>
    <w:rsid w:val="007A1C35"/>
    <w:rsid w:val="007A1D81"/>
    <w:rsid w:val="007A1F14"/>
    <w:rsid w:val="007A2303"/>
    <w:rsid w:val="007A2479"/>
    <w:rsid w:val="007A2BA4"/>
    <w:rsid w:val="007A2D70"/>
    <w:rsid w:val="007A3A06"/>
    <w:rsid w:val="007A3EEC"/>
    <w:rsid w:val="007A4581"/>
    <w:rsid w:val="007A5036"/>
    <w:rsid w:val="007A619A"/>
    <w:rsid w:val="007A77C7"/>
    <w:rsid w:val="007A7C68"/>
    <w:rsid w:val="007A7E9B"/>
    <w:rsid w:val="007B0052"/>
    <w:rsid w:val="007B07AE"/>
    <w:rsid w:val="007B09CF"/>
    <w:rsid w:val="007B0C97"/>
    <w:rsid w:val="007B173E"/>
    <w:rsid w:val="007B18AD"/>
    <w:rsid w:val="007B19E4"/>
    <w:rsid w:val="007B1B2D"/>
    <w:rsid w:val="007B215A"/>
    <w:rsid w:val="007B2CD9"/>
    <w:rsid w:val="007B2F13"/>
    <w:rsid w:val="007B317A"/>
    <w:rsid w:val="007B34A5"/>
    <w:rsid w:val="007B36D8"/>
    <w:rsid w:val="007B3706"/>
    <w:rsid w:val="007B3B09"/>
    <w:rsid w:val="007B3BAA"/>
    <w:rsid w:val="007B3CB8"/>
    <w:rsid w:val="007B405E"/>
    <w:rsid w:val="007B4183"/>
    <w:rsid w:val="007B418C"/>
    <w:rsid w:val="007B42D0"/>
    <w:rsid w:val="007B4AF6"/>
    <w:rsid w:val="007B4C41"/>
    <w:rsid w:val="007B4F13"/>
    <w:rsid w:val="007B519C"/>
    <w:rsid w:val="007B622C"/>
    <w:rsid w:val="007B6985"/>
    <w:rsid w:val="007B6C6A"/>
    <w:rsid w:val="007B6CD2"/>
    <w:rsid w:val="007B7475"/>
    <w:rsid w:val="007B7608"/>
    <w:rsid w:val="007B7AE2"/>
    <w:rsid w:val="007B7B00"/>
    <w:rsid w:val="007C02DA"/>
    <w:rsid w:val="007C0594"/>
    <w:rsid w:val="007C1FC8"/>
    <w:rsid w:val="007C2611"/>
    <w:rsid w:val="007C2C12"/>
    <w:rsid w:val="007C35FC"/>
    <w:rsid w:val="007C3629"/>
    <w:rsid w:val="007C39B8"/>
    <w:rsid w:val="007C3E8A"/>
    <w:rsid w:val="007C4021"/>
    <w:rsid w:val="007C417A"/>
    <w:rsid w:val="007C42F5"/>
    <w:rsid w:val="007C57E4"/>
    <w:rsid w:val="007C5D56"/>
    <w:rsid w:val="007C61C6"/>
    <w:rsid w:val="007C6447"/>
    <w:rsid w:val="007C6563"/>
    <w:rsid w:val="007C6823"/>
    <w:rsid w:val="007C69FB"/>
    <w:rsid w:val="007C6CEB"/>
    <w:rsid w:val="007C6DA2"/>
    <w:rsid w:val="007C721A"/>
    <w:rsid w:val="007C723F"/>
    <w:rsid w:val="007C74A6"/>
    <w:rsid w:val="007C7B49"/>
    <w:rsid w:val="007C7DA7"/>
    <w:rsid w:val="007D0342"/>
    <w:rsid w:val="007D04BE"/>
    <w:rsid w:val="007D08B7"/>
    <w:rsid w:val="007D0E01"/>
    <w:rsid w:val="007D0E50"/>
    <w:rsid w:val="007D0F8D"/>
    <w:rsid w:val="007D1A88"/>
    <w:rsid w:val="007D1EF4"/>
    <w:rsid w:val="007D202F"/>
    <w:rsid w:val="007D238D"/>
    <w:rsid w:val="007D2505"/>
    <w:rsid w:val="007D2738"/>
    <w:rsid w:val="007D28A5"/>
    <w:rsid w:val="007D2A39"/>
    <w:rsid w:val="007D3159"/>
    <w:rsid w:val="007D364E"/>
    <w:rsid w:val="007D3D3D"/>
    <w:rsid w:val="007D46A6"/>
    <w:rsid w:val="007D49AD"/>
    <w:rsid w:val="007D4B26"/>
    <w:rsid w:val="007D4B40"/>
    <w:rsid w:val="007D4C89"/>
    <w:rsid w:val="007D500F"/>
    <w:rsid w:val="007D50A1"/>
    <w:rsid w:val="007D5584"/>
    <w:rsid w:val="007D5999"/>
    <w:rsid w:val="007D5A3B"/>
    <w:rsid w:val="007D6E03"/>
    <w:rsid w:val="007E05A2"/>
    <w:rsid w:val="007E07ED"/>
    <w:rsid w:val="007E082A"/>
    <w:rsid w:val="007E1846"/>
    <w:rsid w:val="007E23FE"/>
    <w:rsid w:val="007E30D8"/>
    <w:rsid w:val="007E335D"/>
    <w:rsid w:val="007E3947"/>
    <w:rsid w:val="007E4063"/>
    <w:rsid w:val="007E40E0"/>
    <w:rsid w:val="007E421D"/>
    <w:rsid w:val="007E467F"/>
    <w:rsid w:val="007E484A"/>
    <w:rsid w:val="007E4D14"/>
    <w:rsid w:val="007E4EE2"/>
    <w:rsid w:val="007E4F52"/>
    <w:rsid w:val="007E5156"/>
    <w:rsid w:val="007E53E6"/>
    <w:rsid w:val="007E53F6"/>
    <w:rsid w:val="007E5697"/>
    <w:rsid w:val="007E5CE4"/>
    <w:rsid w:val="007E63B5"/>
    <w:rsid w:val="007E63E9"/>
    <w:rsid w:val="007E693A"/>
    <w:rsid w:val="007E69DF"/>
    <w:rsid w:val="007E6E69"/>
    <w:rsid w:val="007E6FC0"/>
    <w:rsid w:val="007E71DA"/>
    <w:rsid w:val="007E75CA"/>
    <w:rsid w:val="007E764E"/>
    <w:rsid w:val="007E766F"/>
    <w:rsid w:val="007E7F2C"/>
    <w:rsid w:val="007F085E"/>
    <w:rsid w:val="007F08B6"/>
    <w:rsid w:val="007F0F56"/>
    <w:rsid w:val="007F11CD"/>
    <w:rsid w:val="007F1A30"/>
    <w:rsid w:val="007F1FF0"/>
    <w:rsid w:val="007F2350"/>
    <w:rsid w:val="007F2B68"/>
    <w:rsid w:val="007F3402"/>
    <w:rsid w:val="007F3943"/>
    <w:rsid w:val="007F3C03"/>
    <w:rsid w:val="007F419D"/>
    <w:rsid w:val="007F4593"/>
    <w:rsid w:val="007F4744"/>
    <w:rsid w:val="007F48B0"/>
    <w:rsid w:val="007F5317"/>
    <w:rsid w:val="007F544B"/>
    <w:rsid w:val="007F61C6"/>
    <w:rsid w:val="007F65A7"/>
    <w:rsid w:val="007F6CB4"/>
    <w:rsid w:val="007F6D4B"/>
    <w:rsid w:val="007F6DA0"/>
    <w:rsid w:val="007F6E0A"/>
    <w:rsid w:val="007F7220"/>
    <w:rsid w:val="007F72D2"/>
    <w:rsid w:val="007F7357"/>
    <w:rsid w:val="007F767A"/>
    <w:rsid w:val="007F7BCA"/>
    <w:rsid w:val="007F7C54"/>
    <w:rsid w:val="0080031C"/>
    <w:rsid w:val="008007FE"/>
    <w:rsid w:val="0080120E"/>
    <w:rsid w:val="00801901"/>
    <w:rsid w:val="008025DD"/>
    <w:rsid w:val="00803001"/>
    <w:rsid w:val="008030B0"/>
    <w:rsid w:val="0080336C"/>
    <w:rsid w:val="0080390D"/>
    <w:rsid w:val="0080417F"/>
    <w:rsid w:val="0080424A"/>
    <w:rsid w:val="00804260"/>
    <w:rsid w:val="00804CA6"/>
    <w:rsid w:val="008050FB"/>
    <w:rsid w:val="0080516C"/>
    <w:rsid w:val="00805B62"/>
    <w:rsid w:val="00805C6A"/>
    <w:rsid w:val="0080621A"/>
    <w:rsid w:val="00806348"/>
    <w:rsid w:val="008064BF"/>
    <w:rsid w:val="00806A54"/>
    <w:rsid w:val="00806A94"/>
    <w:rsid w:val="00806CB3"/>
    <w:rsid w:val="00806E1C"/>
    <w:rsid w:val="00807B38"/>
    <w:rsid w:val="00807F25"/>
    <w:rsid w:val="008109CE"/>
    <w:rsid w:val="00810B28"/>
    <w:rsid w:val="00810B74"/>
    <w:rsid w:val="00811092"/>
    <w:rsid w:val="00811252"/>
    <w:rsid w:val="00811538"/>
    <w:rsid w:val="00812139"/>
    <w:rsid w:val="0081249F"/>
    <w:rsid w:val="00812512"/>
    <w:rsid w:val="00812882"/>
    <w:rsid w:val="00812B13"/>
    <w:rsid w:val="00812B26"/>
    <w:rsid w:val="008133C4"/>
    <w:rsid w:val="00813803"/>
    <w:rsid w:val="00813A77"/>
    <w:rsid w:val="00813A7C"/>
    <w:rsid w:val="00813B5A"/>
    <w:rsid w:val="00814223"/>
    <w:rsid w:val="00814747"/>
    <w:rsid w:val="00814767"/>
    <w:rsid w:val="008149CB"/>
    <w:rsid w:val="0081515C"/>
    <w:rsid w:val="008151D2"/>
    <w:rsid w:val="008153DA"/>
    <w:rsid w:val="00815545"/>
    <w:rsid w:val="008155C0"/>
    <w:rsid w:val="008156A5"/>
    <w:rsid w:val="00815BBB"/>
    <w:rsid w:val="0081606C"/>
    <w:rsid w:val="008161F4"/>
    <w:rsid w:val="0081629D"/>
    <w:rsid w:val="008166CA"/>
    <w:rsid w:val="008167DC"/>
    <w:rsid w:val="0081682B"/>
    <w:rsid w:val="00816857"/>
    <w:rsid w:val="0081693C"/>
    <w:rsid w:val="00816C1A"/>
    <w:rsid w:val="00817376"/>
    <w:rsid w:val="0081745D"/>
    <w:rsid w:val="00817B87"/>
    <w:rsid w:val="00817CAF"/>
    <w:rsid w:val="00817E3B"/>
    <w:rsid w:val="00817F4D"/>
    <w:rsid w:val="0082055B"/>
    <w:rsid w:val="00820AAA"/>
    <w:rsid w:val="00820BC7"/>
    <w:rsid w:val="0082128A"/>
    <w:rsid w:val="00821606"/>
    <w:rsid w:val="00821804"/>
    <w:rsid w:val="008223D4"/>
    <w:rsid w:val="00822B40"/>
    <w:rsid w:val="00822BB8"/>
    <w:rsid w:val="00822D12"/>
    <w:rsid w:val="00822D8E"/>
    <w:rsid w:val="0082328E"/>
    <w:rsid w:val="00823BA6"/>
    <w:rsid w:val="00823EAB"/>
    <w:rsid w:val="0082420D"/>
    <w:rsid w:val="008245CA"/>
    <w:rsid w:val="00824907"/>
    <w:rsid w:val="00824D6D"/>
    <w:rsid w:val="008251E8"/>
    <w:rsid w:val="0082576C"/>
    <w:rsid w:val="00825F56"/>
    <w:rsid w:val="008272A6"/>
    <w:rsid w:val="00827DC1"/>
    <w:rsid w:val="0083028D"/>
    <w:rsid w:val="00830372"/>
    <w:rsid w:val="008305F8"/>
    <w:rsid w:val="008307CF"/>
    <w:rsid w:val="008307D5"/>
    <w:rsid w:val="008309A7"/>
    <w:rsid w:val="00831014"/>
    <w:rsid w:val="008311CE"/>
    <w:rsid w:val="008314D3"/>
    <w:rsid w:val="00831627"/>
    <w:rsid w:val="008316CC"/>
    <w:rsid w:val="00831951"/>
    <w:rsid w:val="00831F34"/>
    <w:rsid w:val="00832572"/>
    <w:rsid w:val="0083273D"/>
    <w:rsid w:val="00832BD6"/>
    <w:rsid w:val="00832FFF"/>
    <w:rsid w:val="008333EE"/>
    <w:rsid w:val="00833544"/>
    <w:rsid w:val="00833772"/>
    <w:rsid w:val="00834174"/>
    <w:rsid w:val="00834993"/>
    <w:rsid w:val="00834CF8"/>
    <w:rsid w:val="0083529F"/>
    <w:rsid w:val="0083567C"/>
    <w:rsid w:val="00835687"/>
    <w:rsid w:val="008358E1"/>
    <w:rsid w:val="00835934"/>
    <w:rsid w:val="00835AA9"/>
    <w:rsid w:val="00835B4B"/>
    <w:rsid w:val="0083712E"/>
    <w:rsid w:val="00837272"/>
    <w:rsid w:val="0083764B"/>
    <w:rsid w:val="00837A8F"/>
    <w:rsid w:val="00837B27"/>
    <w:rsid w:val="00837D54"/>
    <w:rsid w:val="00837E57"/>
    <w:rsid w:val="008401E4"/>
    <w:rsid w:val="00840204"/>
    <w:rsid w:val="008402BB"/>
    <w:rsid w:val="008409AD"/>
    <w:rsid w:val="00841118"/>
    <w:rsid w:val="0084222E"/>
    <w:rsid w:val="0084265C"/>
    <w:rsid w:val="00842A44"/>
    <w:rsid w:val="00842CF2"/>
    <w:rsid w:val="00842D51"/>
    <w:rsid w:val="008430A8"/>
    <w:rsid w:val="00843588"/>
    <w:rsid w:val="00843764"/>
    <w:rsid w:val="00844373"/>
    <w:rsid w:val="00844B5F"/>
    <w:rsid w:val="00845136"/>
    <w:rsid w:val="00845487"/>
    <w:rsid w:val="008456C6"/>
    <w:rsid w:val="00845923"/>
    <w:rsid w:val="00845940"/>
    <w:rsid w:val="00845B86"/>
    <w:rsid w:val="008460CF"/>
    <w:rsid w:val="0084618B"/>
    <w:rsid w:val="00846C6B"/>
    <w:rsid w:val="008473DC"/>
    <w:rsid w:val="00847958"/>
    <w:rsid w:val="00847BAB"/>
    <w:rsid w:val="00850296"/>
    <w:rsid w:val="008504EE"/>
    <w:rsid w:val="00851EF4"/>
    <w:rsid w:val="00851F15"/>
    <w:rsid w:val="00852616"/>
    <w:rsid w:val="00852A5A"/>
    <w:rsid w:val="008532A4"/>
    <w:rsid w:val="0085378B"/>
    <w:rsid w:val="00853C97"/>
    <w:rsid w:val="00853DE2"/>
    <w:rsid w:val="00854027"/>
    <w:rsid w:val="0085407B"/>
    <w:rsid w:val="00854889"/>
    <w:rsid w:val="00854B13"/>
    <w:rsid w:val="00854CFB"/>
    <w:rsid w:val="00854D4D"/>
    <w:rsid w:val="008554A4"/>
    <w:rsid w:val="0085592D"/>
    <w:rsid w:val="00855CEB"/>
    <w:rsid w:val="00856A5F"/>
    <w:rsid w:val="00856CAD"/>
    <w:rsid w:val="008575FB"/>
    <w:rsid w:val="00861293"/>
    <w:rsid w:val="00861B0E"/>
    <w:rsid w:val="00861C7A"/>
    <w:rsid w:val="00861CBD"/>
    <w:rsid w:val="00861E4A"/>
    <w:rsid w:val="0086221A"/>
    <w:rsid w:val="0086277F"/>
    <w:rsid w:val="00862D11"/>
    <w:rsid w:val="0086395F"/>
    <w:rsid w:val="00863B00"/>
    <w:rsid w:val="00863B6B"/>
    <w:rsid w:val="00863D8D"/>
    <w:rsid w:val="00863DF6"/>
    <w:rsid w:val="00863E39"/>
    <w:rsid w:val="008642CF"/>
    <w:rsid w:val="008642F5"/>
    <w:rsid w:val="008644AD"/>
    <w:rsid w:val="0086450C"/>
    <w:rsid w:val="00864B24"/>
    <w:rsid w:val="00864D58"/>
    <w:rsid w:val="008650A3"/>
    <w:rsid w:val="00865903"/>
    <w:rsid w:val="00865AFC"/>
    <w:rsid w:val="0086604A"/>
    <w:rsid w:val="008660A9"/>
    <w:rsid w:val="00866680"/>
    <w:rsid w:val="00866EE8"/>
    <w:rsid w:val="008672F2"/>
    <w:rsid w:val="00867314"/>
    <w:rsid w:val="00867E61"/>
    <w:rsid w:val="0087004D"/>
    <w:rsid w:val="00870187"/>
    <w:rsid w:val="00870A47"/>
    <w:rsid w:val="00870B63"/>
    <w:rsid w:val="008713C9"/>
    <w:rsid w:val="008719DE"/>
    <w:rsid w:val="00871E76"/>
    <w:rsid w:val="00872353"/>
    <w:rsid w:val="00872564"/>
    <w:rsid w:val="008729F4"/>
    <w:rsid w:val="00872C04"/>
    <w:rsid w:val="00872C54"/>
    <w:rsid w:val="00872FFA"/>
    <w:rsid w:val="008732E1"/>
    <w:rsid w:val="008732E9"/>
    <w:rsid w:val="0087333F"/>
    <w:rsid w:val="0087353B"/>
    <w:rsid w:val="00873887"/>
    <w:rsid w:val="00873AA0"/>
    <w:rsid w:val="00873C77"/>
    <w:rsid w:val="008746D9"/>
    <w:rsid w:val="00874D71"/>
    <w:rsid w:val="0087507D"/>
    <w:rsid w:val="008753DA"/>
    <w:rsid w:val="008753F9"/>
    <w:rsid w:val="00875477"/>
    <w:rsid w:val="00875787"/>
    <w:rsid w:val="008758A1"/>
    <w:rsid w:val="00875919"/>
    <w:rsid w:val="00875B29"/>
    <w:rsid w:val="008761D3"/>
    <w:rsid w:val="008767BD"/>
    <w:rsid w:val="00876A2C"/>
    <w:rsid w:val="00876AC0"/>
    <w:rsid w:val="00876AC1"/>
    <w:rsid w:val="00876BB2"/>
    <w:rsid w:val="00876F21"/>
    <w:rsid w:val="00877A2C"/>
    <w:rsid w:val="00880142"/>
    <w:rsid w:val="00880169"/>
    <w:rsid w:val="008801E1"/>
    <w:rsid w:val="008802B4"/>
    <w:rsid w:val="00880684"/>
    <w:rsid w:val="0088073C"/>
    <w:rsid w:val="00880793"/>
    <w:rsid w:val="008808DD"/>
    <w:rsid w:val="0088097F"/>
    <w:rsid w:val="00880ABD"/>
    <w:rsid w:val="00880C60"/>
    <w:rsid w:val="0088138D"/>
    <w:rsid w:val="00881803"/>
    <w:rsid w:val="00881897"/>
    <w:rsid w:val="00881A95"/>
    <w:rsid w:val="00881C57"/>
    <w:rsid w:val="008822E2"/>
    <w:rsid w:val="00882976"/>
    <w:rsid w:val="00882978"/>
    <w:rsid w:val="00882FF9"/>
    <w:rsid w:val="00883233"/>
    <w:rsid w:val="00883723"/>
    <w:rsid w:val="00883FB9"/>
    <w:rsid w:val="008848F1"/>
    <w:rsid w:val="00884949"/>
    <w:rsid w:val="00884BD4"/>
    <w:rsid w:val="00884BE0"/>
    <w:rsid w:val="00884C25"/>
    <w:rsid w:val="00884D71"/>
    <w:rsid w:val="00885461"/>
    <w:rsid w:val="00885FD1"/>
    <w:rsid w:val="0088645A"/>
    <w:rsid w:val="008864E9"/>
    <w:rsid w:val="008873FA"/>
    <w:rsid w:val="0088779A"/>
    <w:rsid w:val="0088788A"/>
    <w:rsid w:val="00887B76"/>
    <w:rsid w:val="008905BE"/>
    <w:rsid w:val="00890FD2"/>
    <w:rsid w:val="008910CD"/>
    <w:rsid w:val="00891422"/>
    <w:rsid w:val="008917B1"/>
    <w:rsid w:val="008930B0"/>
    <w:rsid w:val="00893A0C"/>
    <w:rsid w:val="008940E7"/>
    <w:rsid w:val="008945B3"/>
    <w:rsid w:val="00894FF8"/>
    <w:rsid w:val="00895670"/>
    <w:rsid w:val="00895CC1"/>
    <w:rsid w:val="00895D78"/>
    <w:rsid w:val="00895DF4"/>
    <w:rsid w:val="0089606D"/>
    <w:rsid w:val="008963B0"/>
    <w:rsid w:val="00896415"/>
    <w:rsid w:val="00896719"/>
    <w:rsid w:val="008968B3"/>
    <w:rsid w:val="00896BD1"/>
    <w:rsid w:val="00896BF4"/>
    <w:rsid w:val="00896C18"/>
    <w:rsid w:val="00897058"/>
    <w:rsid w:val="00897124"/>
    <w:rsid w:val="00897282"/>
    <w:rsid w:val="008972A9"/>
    <w:rsid w:val="00897361"/>
    <w:rsid w:val="00897884"/>
    <w:rsid w:val="008A01A4"/>
    <w:rsid w:val="008A0323"/>
    <w:rsid w:val="008A0992"/>
    <w:rsid w:val="008A0E45"/>
    <w:rsid w:val="008A1035"/>
    <w:rsid w:val="008A142F"/>
    <w:rsid w:val="008A1467"/>
    <w:rsid w:val="008A17FF"/>
    <w:rsid w:val="008A1E98"/>
    <w:rsid w:val="008A2739"/>
    <w:rsid w:val="008A2774"/>
    <w:rsid w:val="008A2988"/>
    <w:rsid w:val="008A3239"/>
    <w:rsid w:val="008A3586"/>
    <w:rsid w:val="008A3920"/>
    <w:rsid w:val="008A3C7B"/>
    <w:rsid w:val="008A4367"/>
    <w:rsid w:val="008A4675"/>
    <w:rsid w:val="008A469D"/>
    <w:rsid w:val="008A4763"/>
    <w:rsid w:val="008A4872"/>
    <w:rsid w:val="008A4A33"/>
    <w:rsid w:val="008A50A6"/>
    <w:rsid w:val="008A51D0"/>
    <w:rsid w:val="008A5288"/>
    <w:rsid w:val="008A5E6E"/>
    <w:rsid w:val="008A6031"/>
    <w:rsid w:val="008A674D"/>
    <w:rsid w:val="008A6CFC"/>
    <w:rsid w:val="008A6E19"/>
    <w:rsid w:val="008A6FD9"/>
    <w:rsid w:val="008A7075"/>
    <w:rsid w:val="008A77BE"/>
    <w:rsid w:val="008A7A95"/>
    <w:rsid w:val="008A7E7B"/>
    <w:rsid w:val="008B072B"/>
    <w:rsid w:val="008B0C9F"/>
    <w:rsid w:val="008B0D42"/>
    <w:rsid w:val="008B1383"/>
    <w:rsid w:val="008B1887"/>
    <w:rsid w:val="008B18C2"/>
    <w:rsid w:val="008B1CB2"/>
    <w:rsid w:val="008B1DE0"/>
    <w:rsid w:val="008B1E23"/>
    <w:rsid w:val="008B1F7D"/>
    <w:rsid w:val="008B2F87"/>
    <w:rsid w:val="008B38DC"/>
    <w:rsid w:val="008B3A9C"/>
    <w:rsid w:val="008B3BC1"/>
    <w:rsid w:val="008B441B"/>
    <w:rsid w:val="008B4588"/>
    <w:rsid w:val="008B48F2"/>
    <w:rsid w:val="008B4F9D"/>
    <w:rsid w:val="008B52EC"/>
    <w:rsid w:val="008B55D9"/>
    <w:rsid w:val="008B5D2D"/>
    <w:rsid w:val="008B61F6"/>
    <w:rsid w:val="008B6674"/>
    <w:rsid w:val="008B6884"/>
    <w:rsid w:val="008B72B3"/>
    <w:rsid w:val="008B74C2"/>
    <w:rsid w:val="008B74D8"/>
    <w:rsid w:val="008C01F1"/>
    <w:rsid w:val="008C02FA"/>
    <w:rsid w:val="008C0318"/>
    <w:rsid w:val="008C0617"/>
    <w:rsid w:val="008C0C47"/>
    <w:rsid w:val="008C0ECE"/>
    <w:rsid w:val="008C1808"/>
    <w:rsid w:val="008C1A30"/>
    <w:rsid w:val="008C1A81"/>
    <w:rsid w:val="008C1AE5"/>
    <w:rsid w:val="008C1E02"/>
    <w:rsid w:val="008C2ADF"/>
    <w:rsid w:val="008C3443"/>
    <w:rsid w:val="008C377F"/>
    <w:rsid w:val="008C37F2"/>
    <w:rsid w:val="008C405E"/>
    <w:rsid w:val="008C43AE"/>
    <w:rsid w:val="008C4D1A"/>
    <w:rsid w:val="008C4FE6"/>
    <w:rsid w:val="008C544B"/>
    <w:rsid w:val="008C5492"/>
    <w:rsid w:val="008C553D"/>
    <w:rsid w:val="008C57E0"/>
    <w:rsid w:val="008C5896"/>
    <w:rsid w:val="008C5A5F"/>
    <w:rsid w:val="008C5FEF"/>
    <w:rsid w:val="008C6314"/>
    <w:rsid w:val="008C6331"/>
    <w:rsid w:val="008C660A"/>
    <w:rsid w:val="008C6890"/>
    <w:rsid w:val="008C6A21"/>
    <w:rsid w:val="008C6F08"/>
    <w:rsid w:val="008C74E2"/>
    <w:rsid w:val="008C7B8B"/>
    <w:rsid w:val="008C7C30"/>
    <w:rsid w:val="008D06AA"/>
    <w:rsid w:val="008D0A40"/>
    <w:rsid w:val="008D0B89"/>
    <w:rsid w:val="008D0CA9"/>
    <w:rsid w:val="008D0D5F"/>
    <w:rsid w:val="008D10E5"/>
    <w:rsid w:val="008D11C3"/>
    <w:rsid w:val="008D1402"/>
    <w:rsid w:val="008D16BC"/>
    <w:rsid w:val="008D175C"/>
    <w:rsid w:val="008D1792"/>
    <w:rsid w:val="008D1A18"/>
    <w:rsid w:val="008D1C1C"/>
    <w:rsid w:val="008D1FE8"/>
    <w:rsid w:val="008D249A"/>
    <w:rsid w:val="008D2C57"/>
    <w:rsid w:val="008D3314"/>
    <w:rsid w:val="008D33E8"/>
    <w:rsid w:val="008D4347"/>
    <w:rsid w:val="008D478C"/>
    <w:rsid w:val="008D4B4B"/>
    <w:rsid w:val="008D4DE9"/>
    <w:rsid w:val="008D5764"/>
    <w:rsid w:val="008D5BD1"/>
    <w:rsid w:val="008D5E42"/>
    <w:rsid w:val="008D6231"/>
    <w:rsid w:val="008D66B0"/>
    <w:rsid w:val="008D69E8"/>
    <w:rsid w:val="008D6E0D"/>
    <w:rsid w:val="008D6E86"/>
    <w:rsid w:val="008D7A43"/>
    <w:rsid w:val="008D7B3A"/>
    <w:rsid w:val="008D7CF4"/>
    <w:rsid w:val="008D7DC5"/>
    <w:rsid w:val="008E03F5"/>
    <w:rsid w:val="008E04C6"/>
    <w:rsid w:val="008E0C97"/>
    <w:rsid w:val="008E0EFE"/>
    <w:rsid w:val="008E0F39"/>
    <w:rsid w:val="008E1065"/>
    <w:rsid w:val="008E15F2"/>
    <w:rsid w:val="008E17E0"/>
    <w:rsid w:val="008E19B1"/>
    <w:rsid w:val="008E1CF8"/>
    <w:rsid w:val="008E240D"/>
    <w:rsid w:val="008E28FF"/>
    <w:rsid w:val="008E29F6"/>
    <w:rsid w:val="008E2A59"/>
    <w:rsid w:val="008E3560"/>
    <w:rsid w:val="008E3C11"/>
    <w:rsid w:val="008E3D7E"/>
    <w:rsid w:val="008E3FFD"/>
    <w:rsid w:val="008E46CD"/>
    <w:rsid w:val="008E4848"/>
    <w:rsid w:val="008E4C65"/>
    <w:rsid w:val="008E4CA3"/>
    <w:rsid w:val="008E4E25"/>
    <w:rsid w:val="008E5519"/>
    <w:rsid w:val="008E5857"/>
    <w:rsid w:val="008E586F"/>
    <w:rsid w:val="008E5D3D"/>
    <w:rsid w:val="008E5F5D"/>
    <w:rsid w:val="008E6245"/>
    <w:rsid w:val="008E6346"/>
    <w:rsid w:val="008E673E"/>
    <w:rsid w:val="008E71AE"/>
    <w:rsid w:val="008E71E8"/>
    <w:rsid w:val="008E75D0"/>
    <w:rsid w:val="008E7910"/>
    <w:rsid w:val="008E7CAB"/>
    <w:rsid w:val="008E7EF6"/>
    <w:rsid w:val="008E7F3E"/>
    <w:rsid w:val="008F002B"/>
    <w:rsid w:val="008F0264"/>
    <w:rsid w:val="008F09D8"/>
    <w:rsid w:val="008F0CA4"/>
    <w:rsid w:val="008F0DFD"/>
    <w:rsid w:val="008F0ED6"/>
    <w:rsid w:val="008F12A7"/>
    <w:rsid w:val="008F1A31"/>
    <w:rsid w:val="008F1CC2"/>
    <w:rsid w:val="008F1F83"/>
    <w:rsid w:val="008F20A1"/>
    <w:rsid w:val="008F2B57"/>
    <w:rsid w:val="008F2CA4"/>
    <w:rsid w:val="008F2F1A"/>
    <w:rsid w:val="008F3118"/>
    <w:rsid w:val="008F3957"/>
    <w:rsid w:val="008F3C1A"/>
    <w:rsid w:val="008F3EDB"/>
    <w:rsid w:val="008F3FF2"/>
    <w:rsid w:val="008F4CA2"/>
    <w:rsid w:val="008F4FEF"/>
    <w:rsid w:val="008F4FF2"/>
    <w:rsid w:val="008F522C"/>
    <w:rsid w:val="008F54D0"/>
    <w:rsid w:val="008F5758"/>
    <w:rsid w:val="008F5A59"/>
    <w:rsid w:val="008F5BDB"/>
    <w:rsid w:val="008F5C24"/>
    <w:rsid w:val="008F5C25"/>
    <w:rsid w:val="008F6808"/>
    <w:rsid w:val="008F6B33"/>
    <w:rsid w:val="008F6BAA"/>
    <w:rsid w:val="008F71C9"/>
    <w:rsid w:val="008F72A4"/>
    <w:rsid w:val="008F7A5F"/>
    <w:rsid w:val="008F7CCA"/>
    <w:rsid w:val="00900037"/>
    <w:rsid w:val="0090061B"/>
    <w:rsid w:val="00900ED7"/>
    <w:rsid w:val="00901099"/>
    <w:rsid w:val="00901CF0"/>
    <w:rsid w:val="00901DAC"/>
    <w:rsid w:val="0090351B"/>
    <w:rsid w:val="00904817"/>
    <w:rsid w:val="009049BC"/>
    <w:rsid w:val="0090552E"/>
    <w:rsid w:val="009058A1"/>
    <w:rsid w:val="00905A1F"/>
    <w:rsid w:val="00905DBD"/>
    <w:rsid w:val="00905DFE"/>
    <w:rsid w:val="00907102"/>
    <w:rsid w:val="009076FD"/>
    <w:rsid w:val="00907C9D"/>
    <w:rsid w:val="00910190"/>
    <w:rsid w:val="0091036F"/>
    <w:rsid w:val="0091057F"/>
    <w:rsid w:val="00910A45"/>
    <w:rsid w:val="00910B26"/>
    <w:rsid w:val="00910BCC"/>
    <w:rsid w:val="00910F64"/>
    <w:rsid w:val="00911EA7"/>
    <w:rsid w:val="0091224D"/>
    <w:rsid w:val="009124F1"/>
    <w:rsid w:val="00912B65"/>
    <w:rsid w:val="009140B7"/>
    <w:rsid w:val="009147AC"/>
    <w:rsid w:val="009148DA"/>
    <w:rsid w:val="00915397"/>
    <w:rsid w:val="0091584C"/>
    <w:rsid w:val="00915F1B"/>
    <w:rsid w:val="0091600E"/>
    <w:rsid w:val="00916481"/>
    <w:rsid w:val="009168CD"/>
    <w:rsid w:val="009176C2"/>
    <w:rsid w:val="009177E2"/>
    <w:rsid w:val="00917909"/>
    <w:rsid w:val="00917E5B"/>
    <w:rsid w:val="009203BB"/>
    <w:rsid w:val="009203CA"/>
    <w:rsid w:val="009203E8"/>
    <w:rsid w:val="00920676"/>
    <w:rsid w:val="00920C5B"/>
    <w:rsid w:val="00920F2B"/>
    <w:rsid w:val="009210B4"/>
    <w:rsid w:val="00921643"/>
    <w:rsid w:val="009216F2"/>
    <w:rsid w:val="00921883"/>
    <w:rsid w:val="00921D7B"/>
    <w:rsid w:val="00921E95"/>
    <w:rsid w:val="00922132"/>
    <w:rsid w:val="009225F0"/>
    <w:rsid w:val="0092275B"/>
    <w:rsid w:val="009229C0"/>
    <w:rsid w:val="00922C7E"/>
    <w:rsid w:val="00922CF9"/>
    <w:rsid w:val="0092336E"/>
    <w:rsid w:val="00923541"/>
    <w:rsid w:val="00923E69"/>
    <w:rsid w:val="009243EE"/>
    <w:rsid w:val="00924663"/>
    <w:rsid w:val="00924F00"/>
    <w:rsid w:val="00925103"/>
    <w:rsid w:val="00926084"/>
    <w:rsid w:val="0092657C"/>
    <w:rsid w:val="00926934"/>
    <w:rsid w:val="00926CF0"/>
    <w:rsid w:val="00926E50"/>
    <w:rsid w:val="009272C0"/>
    <w:rsid w:val="00927496"/>
    <w:rsid w:val="00927767"/>
    <w:rsid w:val="00927D34"/>
    <w:rsid w:val="00927ECE"/>
    <w:rsid w:val="00930530"/>
    <w:rsid w:val="009308CB"/>
    <w:rsid w:val="00931D79"/>
    <w:rsid w:val="00931EA2"/>
    <w:rsid w:val="0093287E"/>
    <w:rsid w:val="00932B03"/>
    <w:rsid w:val="00932BE4"/>
    <w:rsid w:val="009331A8"/>
    <w:rsid w:val="00933556"/>
    <w:rsid w:val="00933C04"/>
    <w:rsid w:val="00933EC5"/>
    <w:rsid w:val="0093412C"/>
    <w:rsid w:val="009347F5"/>
    <w:rsid w:val="00934ACE"/>
    <w:rsid w:val="009350C1"/>
    <w:rsid w:val="00935177"/>
    <w:rsid w:val="009351C0"/>
    <w:rsid w:val="009354C6"/>
    <w:rsid w:val="0093562E"/>
    <w:rsid w:val="00935D1A"/>
    <w:rsid w:val="00935D53"/>
    <w:rsid w:val="00935F52"/>
    <w:rsid w:val="00936263"/>
    <w:rsid w:val="00936A0C"/>
    <w:rsid w:val="00936B63"/>
    <w:rsid w:val="00937617"/>
    <w:rsid w:val="009377F1"/>
    <w:rsid w:val="009378E9"/>
    <w:rsid w:val="00937E38"/>
    <w:rsid w:val="00937FCB"/>
    <w:rsid w:val="00940398"/>
    <w:rsid w:val="00940776"/>
    <w:rsid w:val="009407D4"/>
    <w:rsid w:val="0094092A"/>
    <w:rsid w:val="00941B4C"/>
    <w:rsid w:val="00941D1F"/>
    <w:rsid w:val="00941E82"/>
    <w:rsid w:val="0094295E"/>
    <w:rsid w:val="0094368D"/>
    <w:rsid w:val="00943996"/>
    <w:rsid w:val="00943AD2"/>
    <w:rsid w:val="00943BAE"/>
    <w:rsid w:val="00943FC9"/>
    <w:rsid w:val="00944484"/>
    <w:rsid w:val="00944C4D"/>
    <w:rsid w:val="00944FCF"/>
    <w:rsid w:val="00945344"/>
    <w:rsid w:val="009454D5"/>
    <w:rsid w:val="00945D10"/>
    <w:rsid w:val="00946071"/>
    <w:rsid w:val="0094611E"/>
    <w:rsid w:val="00946352"/>
    <w:rsid w:val="009463E5"/>
    <w:rsid w:val="00946A06"/>
    <w:rsid w:val="00946A42"/>
    <w:rsid w:val="00946AC7"/>
    <w:rsid w:val="00946CAF"/>
    <w:rsid w:val="00946CCF"/>
    <w:rsid w:val="009471AD"/>
    <w:rsid w:val="00947234"/>
    <w:rsid w:val="00947930"/>
    <w:rsid w:val="00947B57"/>
    <w:rsid w:val="00947E12"/>
    <w:rsid w:val="0095002F"/>
    <w:rsid w:val="0095023B"/>
    <w:rsid w:val="009505A4"/>
    <w:rsid w:val="009506EB"/>
    <w:rsid w:val="00950720"/>
    <w:rsid w:val="00950D12"/>
    <w:rsid w:val="00950D2A"/>
    <w:rsid w:val="0095137E"/>
    <w:rsid w:val="009515DE"/>
    <w:rsid w:val="0095167C"/>
    <w:rsid w:val="00951924"/>
    <w:rsid w:val="009519C1"/>
    <w:rsid w:val="00951BE7"/>
    <w:rsid w:val="00952659"/>
    <w:rsid w:val="009527CF"/>
    <w:rsid w:val="00952C44"/>
    <w:rsid w:val="00953317"/>
    <w:rsid w:val="00953AF6"/>
    <w:rsid w:val="00953BD9"/>
    <w:rsid w:val="009540A9"/>
    <w:rsid w:val="00954C09"/>
    <w:rsid w:val="00954E43"/>
    <w:rsid w:val="00954EB9"/>
    <w:rsid w:val="00955297"/>
    <w:rsid w:val="00955841"/>
    <w:rsid w:val="00955CF4"/>
    <w:rsid w:val="00955D92"/>
    <w:rsid w:val="00955E6C"/>
    <w:rsid w:val="00956192"/>
    <w:rsid w:val="00956800"/>
    <w:rsid w:val="009568F7"/>
    <w:rsid w:val="009569DF"/>
    <w:rsid w:val="00956C13"/>
    <w:rsid w:val="009570F3"/>
    <w:rsid w:val="00957279"/>
    <w:rsid w:val="0095769A"/>
    <w:rsid w:val="00957863"/>
    <w:rsid w:val="00957E6B"/>
    <w:rsid w:val="00960072"/>
    <w:rsid w:val="009604F2"/>
    <w:rsid w:val="00960875"/>
    <w:rsid w:val="00960FD9"/>
    <w:rsid w:val="00961667"/>
    <w:rsid w:val="00961C29"/>
    <w:rsid w:val="00961E1C"/>
    <w:rsid w:val="00962505"/>
    <w:rsid w:val="009629AD"/>
    <w:rsid w:val="00962D1F"/>
    <w:rsid w:val="00963424"/>
    <w:rsid w:val="0096346F"/>
    <w:rsid w:val="009635A6"/>
    <w:rsid w:val="00963893"/>
    <w:rsid w:val="009638A0"/>
    <w:rsid w:val="00963EF9"/>
    <w:rsid w:val="00964241"/>
    <w:rsid w:val="00964255"/>
    <w:rsid w:val="00964FD7"/>
    <w:rsid w:val="00965429"/>
    <w:rsid w:val="009657C2"/>
    <w:rsid w:val="00965953"/>
    <w:rsid w:val="00965B8E"/>
    <w:rsid w:val="00966095"/>
    <w:rsid w:val="00966502"/>
    <w:rsid w:val="009665C3"/>
    <w:rsid w:val="00966874"/>
    <w:rsid w:val="00966F1B"/>
    <w:rsid w:val="00967349"/>
    <w:rsid w:val="009677E6"/>
    <w:rsid w:val="00967844"/>
    <w:rsid w:val="009678E1"/>
    <w:rsid w:val="009679B9"/>
    <w:rsid w:val="00967B85"/>
    <w:rsid w:val="009701AB"/>
    <w:rsid w:val="00970A29"/>
    <w:rsid w:val="00970E72"/>
    <w:rsid w:val="00970F4F"/>
    <w:rsid w:val="009721FD"/>
    <w:rsid w:val="009723F0"/>
    <w:rsid w:val="00972518"/>
    <w:rsid w:val="009727F0"/>
    <w:rsid w:val="0097299D"/>
    <w:rsid w:val="0097308D"/>
    <w:rsid w:val="0097342F"/>
    <w:rsid w:val="0097371F"/>
    <w:rsid w:val="0097378E"/>
    <w:rsid w:val="00973A9B"/>
    <w:rsid w:val="00973E64"/>
    <w:rsid w:val="00973EE7"/>
    <w:rsid w:val="00974207"/>
    <w:rsid w:val="00974537"/>
    <w:rsid w:val="009745FD"/>
    <w:rsid w:val="009747B6"/>
    <w:rsid w:val="0097489B"/>
    <w:rsid w:val="00974C86"/>
    <w:rsid w:val="009751AD"/>
    <w:rsid w:val="00975323"/>
    <w:rsid w:val="009757E2"/>
    <w:rsid w:val="00975A23"/>
    <w:rsid w:val="00975BFC"/>
    <w:rsid w:val="00975C69"/>
    <w:rsid w:val="00975E94"/>
    <w:rsid w:val="00975FD7"/>
    <w:rsid w:val="00976050"/>
    <w:rsid w:val="00976563"/>
    <w:rsid w:val="0097694B"/>
    <w:rsid w:val="00976EA5"/>
    <w:rsid w:val="00976EAB"/>
    <w:rsid w:val="009776A7"/>
    <w:rsid w:val="00977AEB"/>
    <w:rsid w:val="00980316"/>
    <w:rsid w:val="0098042A"/>
    <w:rsid w:val="00980FB2"/>
    <w:rsid w:val="00981180"/>
    <w:rsid w:val="0098120F"/>
    <w:rsid w:val="009813F6"/>
    <w:rsid w:val="00981502"/>
    <w:rsid w:val="00981A5E"/>
    <w:rsid w:val="00982058"/>
    <w:rsid w:val="009825DA"/>
    <w:rsid w:val="00982707"/>
    <w:rsid w:val="00982DF0"/>
    <w:rsid w:val="009830F8"/>
    <w:rsid w:val="00983148"/>
    <w:rsid w:val="0098332A"/>
    <w:rsid w:val="00983393"/>
    <w:rsid w:val="00983456"/>
    <w:rsid w:val="009841B1"/>
    <w:rsid w:val="0098475D"/>
    <w:rsid w:val="0098490A"/>
    <w:rsid w:val="009851A0"/>
    <w:rsid w:val="00985208"/>
    <w:rsid w:val="009856E1"/>
    <w:rsid w:val="00985B2F"/>
    <w:rsid w:val="00985C23"/>
    <w:rsid w:val="00985E46"/>
    <w:rsid w:val="00986539"/>
    <w:rsid w:val="00986726"/>
    <w:rsid w:val="00986C5D"/>
    <w:rsid w:val="00986C76"/>
    <w:rsid w:val="00987305"/>
    <w:rsid w:val="009876CB"/>
    <w:rsid w:val="00987DBB"/>
    <w:rsid w:val="0099061F"/>
    <w:rsid w:val="009906E5"/>
    <w:rsid w:val="00990CBC"/>
    <w:rsid w:val="009918B1"/>
    <w:rsid w:val="00991CB5"/>
    <w:rsid w:val="0099256B"/>
    <w:rsid w:val="00992662"/>
    <w:rsid w:val="009927B5"/>
    <w:rsid w:val="00992951"/>
    <w:rsid w:val="009932C8"/>
    <w:rsid w:val="00993513"/>
    <w:rsid w:val="00993938"/>
    <w:rsid w:val="0099469E"/>
    <w:rsid w:val="00994A76"/>
    <w:rsid w:val="00994BB3"/>
    <w:rsid w:val="00994C44"/>
    <w:rsid w:val="00994FD7"/>
    <w:rsid w:val="009951F4"/>
    <w:rsid w:val="00995D39"/>
    <w:rsid w:val="00995F22"/>
    <w:rsid w:val="009966D8"/>
    <w:rsid w:val="009966F2"/>
    <w:rsid w:val="00996719"/>
    <w:rsid w:val="00996DE3"/>
    <w:rsid w:val="0099716F"/>
    <w:rsid w:val="00997319"/>
    <w:rsid w:val="0099751F"/>
    <w:rsid w:val="00997586"/>
    <w:rsid w:val="00997AED"/>
    <w:rsid w:val="009A048B"/>
    <w:rsid w:val="009A14D3"/>
    <w:rsid w:val="009A1DEC"/>
    <w:rsid w:val="009A2093"/>
    <w:rsid w:val="009A252B"/>
    <w:rsid w:val="009A279B"/>
    <w:rsid w:val="009A2E02"/>
    <w:rsid w:val="009A3134"/>
    <w:rsid w:val="009A34BD"/>
    <w:rsid w:val="009A3622"/>
    <w:rsid w:val="009A389A"/>
    <w:rsid w:val="009A41EB"/>
    <w:rsid w:val="009A461C"/>
    <w:rsid w:val="009A4697"/>
    <w:rsid w:val="009A488F"/>
    <w:rsid w:val="009A4896"/>
    <w:rsid w:val="009A4CEE"/>
    <w:rsid w:val="009A500B"/>
    <w:rsid w:val="009A5460"/>
    <w:rsid w:val="009A5472"/>
    <w:rsid w:val="009A5877"/>
    <w:rsid w:val="009A5914"/>
    <w:rsid w:val="009A632E"/>
    <w:rsid w:val="009A6525"/>
    <w:rsid w:val="009A67FB"/>
    <w:rsid w:val="009A691F"/>
    <w:rsid w:val="009A6C83"/>
    <w:rsid w:val="009A6E17"/>
    <w:rsid w:val="009A6E29"/>
    <w:rsid w:val="009A7694"/>
    <w:rsid w:val="009A781E"/>
    <w:rsid w:val="009A7A55"/>
    <w:rsid w:val="009A7BF7"/>
    <w:rsid w:val="009A7F56"/>
    <w:rsid w:val="009B0B0B"/>
    <w:rsid w:val="009B0CB1"/>
    <w:rsid w:val="009B0D28"/>
    <w:rsid w:val="009B0D74"/>
    <w:rsid w:val="009B125E"/>
    <w:rsid w:val="009B147F"/>
    <w:rsid w:val="009B1816"/>
    <w:rsid w:val="009B1E77"/>
    <w:rsid w:val="009B2118"/>
    <w:rsid w:val="009B21C8"/>
    <w:rsid w:val="009B246B"/>
    <w:rsid w:val="009B3301"/>
    <w:rsid w:val="009B367B"/>
    <w:rsid w:val="009B397D"/>
    <w:rsid w:val="009B3D89"/>
    <w:rsid w:val="009B4259"/>
    <w:rsid w:val="009B42BD"/>
    <w:rsid w:val="009B449E"/>
    <w:rsid w:val="009B44E2"/>
    <w:rsid w:val="009B450F"/>
    <w:rsid w:val="009B4A9F"/>
    <w:rsid w:val="009B4FDB"/>
    <w:rsid w:val="009B59C3"/>
    <w:rsid w:val="009B6307"/>
    <w:rsid w:val="009B6555"/>
    <w:rsid w:val="009B6566"/>
    <w:rsid w:val="009B71C2"/>
    <w:rsid w:val="009B736F"/>
    <w:rsid w:val="009B749C"/>
    <w:rsid w:val="009B77F1"/>
    <w:rsid w:val="009B7F71"/>
    <w:rsid w:val="009C01CD"/>
    <w:rsid w:val="009C0505"/>
    <w:rsid w:val="009C063C"/>
    <w:rsid w:val="009C0922"/>
    <w:rsid w:val="009C0E38"/>
    <w:rsid w:val="009C14E7"/>
    <w:rsid w:val="009C15DA"/>
    <w:rsid w:val="009C16EA"/>
    <w:rsid w:val="009C17FB"/>
    <w:rsid w:val="009C1B08"/>
    <w:rsid w:val="009C1C16"/>
    <w:rsid w:val="009C1DDD"/>
    <w:rsid w:val="009C1E11"/>
    <w:rsid w:val="009C2F0A"/>
    <w:rsid w:val="009C3117"/>
    <w:rsid w:val="009C3273"/>
    <w:rsid w:val="009C34BB"/>
    <w:rsid w:val="009C35AF"/>
    <w:rsid w:val="009C3DCA"/>
    <w:rsid w:val="009C4871"/>
    <w:rsid w:val="009C4B94"/>
    <w:rsid w:val="009C5440"/>
    <w:rsid w:val="009C5D65"/>
    <w:rsid w:val="009C6045"/>
    <w:rsid w:val="009C6FF1"/>
    <w:rsid w:val="009C70CB"/>
    <w:rsid w:val="009C71A7"/>
    <w:rsid w:val="009C71C5"/>
    <w:rsid w:val="009C7E1F"/>
    <w:rsid w:val="009C7FA9"/>
    <w:rsid w:val="009D00FE"/>
    <w:rsid w:val="009D0918"/>
    <w:rsid w:val="009D0E44"/>
    <w:rsid w:val="009D0E9B"/>
    <w:rsid w:val="009D27A2"/>
    <w:rsid w:val="009D2CF3"/>
    <w:rsid w:val="009D2F48"/>
    <w:rsid w:val="009D3709"/>
    <w:rsid w:val="009D38BF"/>
    <w:rsid w:val="009D3A87"/>
    <w:rsid w:val="009D3D94"/>
    <w:rsid w:val="009D4236"/>
    <w:rsid w:val="009D4A7D"/>
    <w:rsid w:val="009D4AA7"/>
    <w:rsid w:val="009D52A8"/>
    <w:rsid w:val="009D5700"/>
    <w:rsid w:val="009D6DE2"/>
    <w:rsid w:val="009D70E0"/>
    <w:rsid w:val="009D723C"/>
    <w:rsid w:val="009D74A3"/>
    <w:rsid w:val="009D7863"/>
    <w:rsid w:val="009D7F63"/>
    <w:rsid w:val="009E00F4"/>
    <w:rsid w:val="009E033B"/>
    <w:rsid w:val="009E0748"/>
    <w:rsid w:val="009E0BEA"/>
    <w:rsid w:val="009E0E34"/>
    <w:rsid w:val="009E0FE8"/>
    <w:rsid w:val="009E1573"/>
    <w:rsid w:val="009E15B7"/>
    <w:rsid w:val="009E1737"/>
    <w:rsid w:val="009E1F7C"/>
    <w:rsid w:val="009E2703"/>
    <w:rsid w:val="009E2BB7"/>
    <w:rsid w:val="009E2C53"/>
    <w:rsid w:val="009E2EF6"/>
    <w:rsid w:val="009E31F6"/>
    <w:rsid w:val="009E3914"/>
    <w:rsid w:val="009E451C"/>
    <w:rsid w:val="009E49EA"/>
    <w:rsid w:val="009E4EFC"/>
    <w:rsid w:val="009E5220"/>
    <w:rsid w:val="009E52F3"/>
    <w:rsid w:val="009E5730"/>
    <w:rsid w:val="009E5D22"/>
    <w:rsid w:val="009E64CE"/>
    <w:rsid w:val="009E6594"/>
    <w:rsid w:val="009E6674"/>
    <w:rsid w:val="009E682E"/>
    <w:rsid w:val="009E7078"/>
    <w:rsid w:val="009E70ED"/>
    <w:rsid w:val="009E74B8"/>
    <w:rsid w:val="009F0062"/>
    <w:rsid w:val="009F05F2"/>
    <w:rsid w:val="009F0923"/>
    <w:rsid w:val="009F0F03"/>
    <w:rsid w:val="009F120D"/>
    <w:rsid w:val="009F1B44"/>
    <w:rsid w:val="009F2396"/>
    <w:rsid w:val="009F2661"/>
    <w:rsid w:val="009F2D9E"/>
    <w:rsid w:val="009F31A5"/>
    <w:rsid w:val="009F31AF"/>
    <w:rsid w:val="009F3255"/>
    <w:rsid w:val="009F3313"/>
    <w:rsid w:val="009F35CD"/>
    <w:rsid w:val="009F3B6E"/>
    <w:rsid w:val="009F3CF4"/>
    <w:rsid w:val="009F43C5"/>
    <w:rsid w:val="009F46F8"/>
    <w:rsid w:val="009F4879"/>
    <w:rsid w:val="009F488A"/>
    <w:rsid w:val="009F499A"/>
    <w:rsid w:val="009F4F14"/>
    <w:rsid w:val="009F54DA"/>
    <w:rsid w:val="009F574C"/>
    <w:rsid w:val="009F578D"/>
    <w:rsid w:val="009F59D8"/>
    <w:rsid w:val="009F60DD"/>
    <w:rsid w:val="009F65A3"/>
    <w:rsid w:val="009F66E9"/>
    <w:rsid w:val="009F6F13"/>
    <w:rsid w:val="009F6FC6"/>
    <w:rsid w:val="009F7146"/>
    <w:rsid w:val="009F717F"/>
    <w:rsid w:val="009F7764"/>
    <w:rsid w:val="009F7B24"/>
    <w:rsid w:val="009F7BE2"/>
    <w:rsid w:val="00A00680"/>
    <w:rsid w:val="00A007C2"/>
    <w:rsid w:val="00A0085E"/>
    <w:rsid w:val="00A01043"/>
    <w:rsid w:val="00A01B0D"/>
    <w:rsid w:val="00A01DE4"/>
    <w:rsid w:val="00A01DEF"/>
    <w:rsid w:val="00A0212E"/>
    <w:rsid w:val="00A022CA"/>
    <w:rsid w:val="00A024DC"/>
    <w:rsid w:val="00A027B3"/>
    <w:rsid w:val="00A028D4"/>
    <w:rsid w:val="00A03093"/>
    <w:rsid w:val="00A036C3"/>
    <w:rsid w:val="00A03A37"/>
    <w:rsid w:val="00A03A6B"/>
    <w:rsid w:val="00A03C31"/>
    <w:rsid w:val="00A03F2B"/>
    <w:rsid w:val="00A0419F"/>
    <w:rsid w:val="00A04A91"/>
    <w:rsid w:val="00A04B77"/>
    <w:rsid w:val="00A04C29"/>
    <w:rsid w:val="00A04FF3"/>
    <w:rsid w:val="00A05010"/>
    <w:rsid w:val="00A0542D"/>
    <w:rsid w:val="00A05450"/>
    <w:rsid w:val="00A05875"/>
    <w:rsid w:val="00A05900"/>
    <w:rsid w:val="00A05B06"/>
    <w:rsid w:val="00A05BB9"/>
    <w:rsid w:val="00A05CB5"/>
    <w:rsid w:val="00A05DF6"/>
    <w:rsid w:val="00A05EE7"/>
    <w:rsid w:val="00A0679F"/>
    <w:rsid w:val="00A067ED"/>
    <w:rsid w:val="00A06C52"/>
    <w:rsid w:val="00A076F3"/>
    <w:rsid w:val="00A07A9B"/>
    <w:rsid w:val="00A07ABA"/>
    <w:rsid w:val="00A07EE9"/>
    <w:rsid w:val="00A10263"/>
    <w:rsid w:val="00A1029E"/>
    <w:rsid w:val="00A103BE"/>
    <w:rsid w:val="00A117DE"/>
    <w:rsid w:val="00A11B0F"/>
    <w:rsid w:val="00A11B21"/>
    <w:rsid w:val="00A12065"/>
    <w:rsid w:val="00A120D9"/>
    <w:rsid w:val="00A123CC"/>
    <w:rsid w:val="00A123E6"/>
    <w:rsid w:val="00A1282B"/>
    <w:rsid w:val="00A134F5"/>
    <w:rsid w:val="00A138B0"/>
    <w:rsid w:val="00A139C9"/>
    <w:rsid w:val="00A13E77"/>
    <w:rsid w:val="00A13E92"/>
    <w:rsid w:val="00A142F7"/>
    <w:rsid w:val="00A14616"/>
    <w:rsid w:val="00A14665"/>
    <w:rsid w:val="00A148D4"/>
    <w:rsid w:val="00A14D2F"/>
    <w:rsid w:val="00A14FC2"/>
    <w:rsid w:val="00A15ADF"/>
    <w:rsid w:val="00A162C7"/>
    <w:rsid w:val="00A1658B"/>
    <w:rsid w:val="00A168E4"/>
    <w:rsid w:val="00A169A7"/>
    <w:rsid w:val="00A16D19"/>
    <w:rsid w:val="00A16DAD"/>
    <w:rsid w:val="00A17135"/>
    <w:rsid w:val="00A17D78"/>
    <w:rsid w:val="00A2011E"/>
    <w:rsid w:val="00A201A8"/>
    <w:rsid w:val="00A2064F"/>
    <w:rsid w:val="00A2096D"/>
    <w:rsid w:val="00A20F2B"/>
    <w:rsid w:val="00A2125A"/>
    <w:rsid w:val="00A2127C"/>
    <w:rsid w:val="00A21299"/>
    <w:rsid w:val="00A212D2"/>
    <w:rsid w:val="00A216C2"/>
    <w:rsid w:val="00A218B7"/>
    <w:rsid w:val="00A21D2F"/>
    <w:rsid w:val="00A22607"/>
    <w:rsid w:val="00A22CA5"/>
    <w:rsid w:val="00A22D71"/>
    <w:rsid w:val="00A23417"/>
    <w:rsid w:val="00A23A59"/>
    <w:rsid w:val="00A23A7F"/>
    <w:rsid w:val="00A23ED3"/>
    <w:rsid w:val="00A23FFC"/>
    <w:rsid w:val="00A242FC"/>
    <w:rsid w:val="00A244B3"/>
    <w:rsid w:val="00A24AE1"/>
    <w:rsid w:val="00A24CB7"/>
    <w:rsid w:val="00A24EC1"/>
    <w:rsid w:val="00A250B5"/>
    <w:rsid w:val="00A25110"/>
    <w:rsid w:val="00A257BE"/>
    <w:rsid w:val="00A26598"/>
    <w:rsid w:val="00A26839"/>
    <w:rsid w:val="00A26F96"/>
    <w:rsid w:val="00A2761B"/>
    <w:rsid w:val="00A27896"/>
    <w:rsid w:val="00A30B02"/>
    <w:rsid w:val="00A30E06"/>
    <w:rsid w:val="00A31A61"/>
    <w:rsid w:val="00A31CED"/>
    <w:rsid w:val="00A31D0A"/>
    <w:rsid w:val="00A31DFD"/>
    <w:rsid w:val="00A31F53"/>
    <w:rsid w:val="00A31F8F"/>
    <w:rsid w:val="00A32106"/>
    <w:rsid w:val="00A321B1"/>
    <w:rsid w:val="00A32200"/>
    <w:rsid w:val="00A32344"/>
    <w:rsid w:val="00A32353"/>
    <w:rsid w:val="00A324D8"/>
    <w:rsid w:val="00A324F3"/>
    <w:rsid w:val="00A32553"/>
    <w:rsid w:val="00A32771"/>
    <w:rsid w:val="00A329F0"/>
    <w:rsid w:val="00A33037"/>
    <w:rsid w:val="00A334A6"/>
    <w:rsid w:val="00A334FF"/>
    <w:rsid w:val="00A3360C"/>
    <w:rsid w:val="00A337E8"/>
    <w:rsid w:val="00A33B0F"/>
    <w:rsid w:val="00A33C66"/>
    <w:rsid w:val="00A33C6F"/>
    <w:rsid w:val="00A33E91"/>
    <w:rsid w:val="00A345B2"/>
    <w:rsid w:val="00A3463D"/>
    <w:rsid w:val="00A35095"/>
    <w:rsid w:val="00A3599E"/>
    <w:rsid w:val="00A35A13"/>
    <w:rsid w:val="00A35AC8"/>
    <w:rsid w:val="00A36443"/>
    <w:rsid w:val="00A3648B"/>
    <w:rsid w:val="00A36B10"/>
    <w:rsid w:val="00A36C5D"/>
    <w:rsid w:val="00A36FF4"/>
    <w:rsid w:val="00A37283"/>
    <w:rsid w:val="00A37336"/>
    <w:rsid w:val="00A37844"/>
    <w:rsid w:val="00A37B72"/>
    <w:rsid w:val="00A4021C"/>
    <w:rsid w:val="00A40467"/>
    <w:rsid w:val="00A406A9"/>
    <w:rsid w:val="00A406EB"/>
    <w:rsid w:val="00A40A78"/>
    <w:rsid w:val="00A40C94"/>
    <w:rsid w:val="00A40D01"/>
    <w:rsid w:val="00A40E82"/>
    <w:rsid w:val="00A4134C"/>
    <w:rsid w:val="00A4195B"/>
    <w:rsid w:val="00A41F6A"/>
    <w:rsid w:val="00A42288"/>
    <w:rsid w:val="00A426C7"/>
    <w:rsid w:val="00A433F8"/>
    <w:rsid w:val="00A43588"/>
    <w:rsid w:val="00A441D2"/>
    <w:rsid w:val="00A4437F"/>
    <w:rsid w:val="00A444F5"/>
    <w:rsid w:val="00A45290"/>
    <w:rsid w:val="00A45483"/>
    <w:rsid w:val="00A45CBB"/>
    <w:rsid w:val="00A45DA6"/>
    <w:rsid w:val="00A4611B"/>
    <w:rsid w:val="00A46201"/>
    <w:rsid w:val="00A46266"/>
    <w:rsid w:val="00A46591"/>
    <w:rsid w:val="00A47477"/>
    <w:rsid w:val="00A475DB"/>
    <w:rsid w:val="00A4771E"/>
    <w:rsid w:val="00A47B03"/>
    <w:rsid w:val="00A50441"/>
    <w:rsid w:val="00A5051C"/>
    <w:rsid w:val="00A506BD"/>
    <w:rsid w:val="00A506E5"/>
    <w:rsid w:val="00A5073F"/>
    <w:rsid w:val="00A5081D"/>
    <w:rsid w:val="00A508E0"/>
    <w:rsid w:val="00A50E7F"/>
    <w:rsid w:val="00A51DD2"/>
    <w:rsid w:val="00A52111"/>
    <w:rsid w:val="00A5214B"/>
    <w:rsid w:val="00A5259A"/>
    <w:rsid w:val="00A525D1"/>
    <w:rsid w:val="00A52B41"/>
    <w:rsid w:val="00A52D33"/>
    <w:rsid w:val="00A52FED"/>
    <w:rsid w:val="00A53687"/>
    <w:rsid w:val="00A53E25"/>
    <w:rsid w:val="00A53FE0"/>
    <w:rsid w:val="00A5416A"/>
    <w:rsid w:val="00A547C7"/>
    <w:rsid w:val="00A55008"/>
    <w:rsid w:val="00A553E6"/>
    <w:rsid w:val="00A55492"/>
    <w:rsid w:val="00A55CBB"/>
    <w:rsid w:val="00A55D73"/>
    <w:rsid w:val="00A55E32"/>
    <w:rsid w:val="00A5638A"/>
    <w:rsid w:val="00A566B9"/>
    <w:rsid w:val="00A57328"/>
    <w:rsid w:val="00A57551"/>
    <w:rsid w:val="00A577C3"/>
    <w:rsid w:val="00A57A25"/>
    <w:rsid w:val="00A57D0D"/>
    <w:rsid w:val="00A57F30"/>
    <w:rsid w:val="00A60135"/>
    <w:rsid w:val="00A60B35"/>
    <w:rsid w:val="00A60B49"/>
    <w:rsid w:val="00A610DF"/>
    <w:rsid w:val="00A613AE"/>
    <w:rsid w:val="00A6147B"/>
    <w:rsid w:val="00A61526"/>
    <w:rsid w:val="00A622E9"/>
    <w:rsid w:val="00A62507"/>
    <w:rsid w:val="00A625B9"/>
    <w:rsid w:val="00A64068"/>
    <w:rsid w:val="00A64F13"/>
    <w:rsid w:val="00A65066"/>
    <w:rsid w:val="00A65234"/>
    <w:rsid w:val="00A65398"/>
    <w:rsid w:val="00A65564"/>
    <w:rsid w:val="00A65905"/>
    <w:rsid w:val="00A65B4C"/>
    <w:rsid w:val="00A66176"/>
    <w:rsid w:val="00A6624B"/>
    <w:rsid w:val="00A66584"/>
    <w:rsid w:val="00A66A88"/>
    <w:rsid w:val="00A66D0C"/>
    <w:rsid w:val="00A66F7C"/>
    <w:rsid w:val="00A67216"/>
    <w:rsid w:val="00A6743A"/>
    <w:rsid w:val="00A6781B"/>
    <w:rsid w:val="00A67957"/>
    <w:rsid w:val="00A67A60"/>
    <w:rsid w:val="00A67ADF"/>
    <w:rsid w:val="00A67EF5"/>
    <w:rsid w:val="00A67F5A"/>
    <w:rsid w:val="00A70104"/>
    <w:rsid w:val="00A70D6F"/>
    <w:rsid w:val="00A70DB2"/>
    <w:rsid w:val="00A71065"/>
    <w:rsid w:val="00A71438"/>
    <w:rsid w:val="00A71839"/>
    <w:rsid w:val="00A71F95"/>
    <w:rsid w:val="00A72124"/>
    <w:rsid w:val="00A72254"/>
    <w:rsid w:val="00A7295D"/>
    <w:rsid w:val="00A72994"/>
    <w:rsid w:val="00A73CAD"/>
    <w:rsid w:val="00A7458D"/>
    <w:rsid w:val="00A7485A"/>
    <w:rsid w:val="00A74D14"/>
    <w:rsid w:val="00A7502C"/>
    <w:rsid w:val="00A7550C"/>
    <w:rsid w:val="00A7577A"/>
    <w:rsid w:val="00A75E19"/>
    <w:rsid w:val="00A762DC"/>
    <w:rsid w:val="00A765F2"/>
    <w:rsid w:val="00A76984"/>
    <w:rsid w:val="00A76ACE"/>
    <w:rsid w:val="00A76CC4"/>
    <w:rsid w:val="00A7774C"/>
    <w:rsid w:val="00A77942"/>
    <w:rsid w:val="00A779D8"/>
    <w:rsid w:val="00A77B40"/>
    <w:rsid w:val="00A77BDF"/>
    <w:rsid w:val="00A77CC0"/>
    <w:rsid w:val="00A77EC3"/>
    <w:rsid w:val="00A8002A"/>
    <w:rsid w:val="00A80572"/>
    <w:rsid w:val="00A8096C"/>
    <w:rsid w:val="00A80D3B"/>
    <w:rsid w:val="00A80E43"/>
    <w:rsid w:val="00A80F68"/>
    <w:rsid w:val="00A80FCE"/>
    <w:rsid w:val="00A81658"/>
    <w:rsid w:val="00A81800"/>
    <w:rsid w:val="00A8243D"/>
    <w:rsid w:val="00A8271B"/>
    <w:rsid w:val="00A8282F"/>
    <w:rsid w:val="00A83087"/>
    <w:rsid w:val="00A83B28"/>
    <w:rsid w:val="00A83B4A"/>
    <w:rsid w:val="00A83C5B"/>
    <w:rsid w:val="00A8476F"/>
    <w:rsid w:val="00A847C2"/>
    <w:rsid w:val="00A84890"/>
    <w:rsid w:val="00A84990"/>
    <w:rsid w:val="00A85D11"/>
    <w:rsid w:val="00A86053"/>
    <w:rsid w:val="00A86399"/>
    <w:rsid w:val="00A872BF"/>
    <w:rsid w:val="00A87473"/>
    <w:rsid w:val="00A87FD1"/>
    <w:rsid w:val="00A903E7"/>
    <w:rsid w:val="00A90920"/>
    <w:rsid w:val="00A90AE6"/>
    <w:rsid w:val="00A913ED"/>
    <w:rsid w:val="00A917CC"/>
    <w:rsid w:val="00A91CCD"/>
    <w:rsid w:val="00A921D8"/>
    <w:rsid w:val="00A9324C"/>
    <w:rsid w:val="00A932CD"/>
    <w:rsid w:val="00A9350C"/>
    <w:rsid w:val="00A93578"/>
    <w:rsid w:val="00A946BB"/>
    <w:rsid w:val="00A94B81"/>
    <w:rsid w:val="00A952C5"/>
    <w:rsid w:val="00A9652D"/>
    <w:rsid w:val="00A96C17"/>
    <w:rsid w:val="00A9721F"/>
    <w:rsid w:val="00A97648"/>
    <w:rsid w:val="00AA0071"/>
    <w:rsid w:val="00AA01D8"/>
    <w:rsid w:val="00AA0211"/>
    <w:rsid w:val="00AA051D"/>
    <w:rsid w:val="00AA0CD7"/>
    <w:rsid w:val="00AA10E9"/>
    <w:rsid w:val="00AA1E3E"/>
    <w:rsid w:val="00AA2146"/>
    <w:rsid w:val="00AA222E"/>
    <w:rsid w:val="00AA256E"/>
    <w:rsid w:val="00AA2858"/>
    <w:rsid w:val="00AA2B46"/>
    <w:rsid w:val="00AA2E43"/>
    <w:rsid w:val="00AA3AB8"/>
    <w:rsid w:val="00AA3E25"/>
    <w:rsid w:val="00AA4B65"/>
    <w:rsid w:val="00AA5858"/>
    <w:rsid w:val="00AA5A57"/>
    <w:rsid w:val="00AA5B02"/>
    <w:rsid w:val="00AA5C8A"/>
    <w:rsid w:val="00AA6477"/>
    <w:rsid w:val="00AA6A3A"/>
    <w:rsid w:val="00AA6E8E"/>
    <w:rsid w:val="00AA7E3A"/>
    <w:rsid w:val="00AB0663"/>
    <w:rsid w:val="00AB0A40"/>
    <w:rsid w:val="00AB152D"/>
    <w:rsid w:val="00AB1594"/>
    <w:rsid w:val="00AB17B7"/>
    <w:rsid w:val="00AB26A1"/>
    <w:rsid w:val="00AB2B6C"/>
    <w:rsid w:val="00AB32F6"/>
    <w:rsid w:val="00AB3C97"/>
    <w:rsid w:val="00AB3F35"/>
    <w:rsid w:val="00AB44B9"/>
    <w:rsid w:val="00AB470D"/>
    <w:rsid w:val="00AB48DB"/>
    <w:rsid w:val="00AB493C"/>
    <w:rsid w:val="00AB4BD1"/>
    <w:rsid w:val="00AB50AD"/>
    <w:rsid w:val="00AB62A9"/>
    <w:rsid w:val="00AB6705"/>
    <w:rsid w:val="00AB6A25"/>
    <w:rsid w:val="00AB6AB7"/>
    <w:rsid w:val="00AB703C"/>
    <w:rsid w:val="00AB7137"/>
    <w:rsid w:val="00AB73C2"/>
    <w:rsid w:val="00AB7814"/>
    <w:rsid w:val="00AB7AA1"/>
    <w:rsid w:val="00AC0788"/>
    <w:rsid w:val="00AC0E4F"/>
    <w:rsid w:val="00AC0EC6"/>
    <w:rsid w:val="00AC1E89"/>
    <w:rsid w:val="00AC1ECA"/>
    <w:rsid w:val="00AC21D3"/>
    <w:rsid w:val="00AC2B21"/>
    <w:rsid w:val="00AC2E0D"/>
    <w:rsid w:val="00AC2E5D"/>
    <w:rsid w:val="00AC34E3"/>
    <w:rsid w:val="00AC35A9"/>
    <w:rsid w:val="00AC366F"/>
    <w:rsid w:val="00AC3853"/>
    <w:rsid w:val="00AC4225"/>
    <w:rsid w:val="00AC4532"/>
    <w:rsid w:val="00AC4CEC"/>
    <w:rsid w:val="00AC4DF1"/>
    <w:rsid w:val="00AC5287"/>
    <w:rsid w:val="00AC55C8"/>
    <w:rsid w:val="00AC5E2E"/>
    <w:rsid w:val="00AC6115"/>
    <w:rsid w:val="00AC624F"/>
    <w:rsid w:val="00AC63B9"/>
    <w:rsid w:val="00AC6965"/>
    <w:rsid w:val="00AC6A04"/>
    <w:rsid w:val="00AC6B0A"/>
    <w:rsid w:val="00AC6C81"/>
    <w:rsid w:val="00AC7303"/>
    <w:rsid w:val="00AC7793"/>
    <w:rsid w:val="00AC7AEE"/>
    <w:rsid w:val="00AC7BF6"/>
    <w:rsid w:val="00AC7C9C"/>
    <w:rsid w:val="00AC7D3F"/>
    <w:rsid w:val="00AC7DB4"/>
    <w:rsid w:val="00AD030E"/>
    <w:rsid w:val="00AD082A"/>
    <w:rsid w:val="00AD0937"/>
    <w:rsid w:val="00AD0AF5"/>
    <w:rsid w:val="00AD0FD1"/>
    <w:rsid w:val="00AD1150"/>
    <w:rsid w:val="00AD1373"/>
    <w:rsid w:val="00AD1394"/>
    <w:rsid w:val="00AD13C2"/>
    <w:rsid w:val="00AD1473"/>
    <w:rsid w:val="00AD14E4"/>
    <w:rsid w:val="00AD1A01"/>
    <w:rsid w:val="00AD21B4"/>
    <w:rsid w:val="00AD29B5"/>
    <w:rsid w:val="00AD2BF4"/>
    <w:rsid w:val="00AD2C31"/>
    <w:rsid w:val="00AD2F74"/>
    <w:rsid w:val="00AD33BB"/>
    <w:rsid w:val="00AD3FDD"/>
    <w:rsid w:val="00AD4393"/>
    <w:rsid w:val="00AD47C4"/>
    <w:rsid w:val="00AD524F"/>
    <w:rsid w:val="00AD5480"/>
    <w:rsid w:val="00AD55D3"/>
    <w:rsid w:val="00AD5E9B"/>
    <w:rsid w:val="00AD5EB6"/>
    <w:rsid w:val="00AD5EF7"/>
    <w:rsid w:val="00AD6043"/>
    <w:rsid w:val="00AD61EC"/>
    <w:rsid w:val="00AD6605"/>
    <w:rsid w:val="00AD6AD5"/>
    <w:rsid w:val="00AD6F01"/>
    <w:rsid w:val="00AD7159"/>
    <w:rsid w:val="00AD773A"/>
    <w:rsid w:val="00AD7AA5"/>
    <w:rsid w:val="00AD7B59"/>
    <w:rsid w:val="00AD7B94"/>
    <w:rsid w:val="00AD7C2F"/>
    <w:rsid w:val="00AE02C9"/>
    <w:rsid w:val="00AE02FB"/>
    <w:rsid w:val="00AE03A1"/>
    <w:rsid w:val="00AE0409"/>
    <w:rsid w:val="00AE06A1"/>
    <w:rsid w:val="00AE08E4"/>
    <w:rsid w:val="00AE0D26"/>
    <w:rsid w:val="00AE0DEC"/>
    <w:rsid w:val="00AE0F33"/>
    <w:rsid w:val="00AE1312"/>
    <w:rsid w:val="00AE1423"/>
    <w:rsid w:val="00AE170C"/>
    <w:rsid w:val="00AE1937"/>
    <w:rsid w:val="00AE1E5B"/>
    <w:rsid w:val="00AE20E8"/>
    <w:rsid w:val="00AE2A1F"/>
    <w:rsid w:val="00AE2A4C"/>
    <w:rsid w:val="00AE2AF9"/>
    <w:rsid w:val="00AE2D6D"/>
    <w:rsid w:val="00AE2D99"/>
    <w:rsid w:val="00AE32DE"/>
    <w:rsid w:val="00AE3C52"/>
    <w:rsid w:val="00AE3D3F"/>
    <w:rsid w:val="00AE408C"/>
    <w:rsid w:val="00AE422F"/>
    <w:rsid w:val="00AE4371"/>
    <w:rsid w:val="00AE5008"/>
    <w:rsid w:val="00AE5562"/>
    <w:rsid w:val="00AE5E54"/>
    <w:rsid w:val="00AE6C9F"/>
    <w:rsid w:val="00AE6D30"/>
    <w:rsid w:val="00AE7236"/>
    <w:rsid w:val="00AE735C"/>
    <w:rsid w:val="00AF05C4"/>
    <w:rsid w:val="00AF0BAE"/>
    <w:rsid w:val="00AF0E2C"/>
    <w:rsid w:val="00AF0F76"/>
    <w:rsid w:val="00AF1449"/>
    <w:rsid w:val="00AF1471"/>
    <w:rsid w:val="00AF147D"/>
    <w:rsid w:val="00AF1E37"/>
    <w:rsid w:val="00AF2B2F"/>
    <w:rsid w:val="00AF2B77"/>
    <w:rsid w:val="00AF34FD"/>
    <w:rsid w:val="00AF364F"/>
    <w:rsid w:val="00AF48B4"/>
    <w:rsid w:val="00AF4F22"/>
    <w:rsid w:val="00AF5075"/>
    <w:rsid w:val="00AF5A39"/>
    <w:rsid w:val="00AF5EF7"/>
    <w:rsid w:val="00AF6649"/>
    <w:rsid w:val="00AF790C"/>
    <w:rsid w:val="00AF7B99"/>
    <w:rsid w:val="00AF7E2E"/>
    <w:rsid w:val="00B00402"/>
    <w:rsid w:val="00B007A9"/>
    <w:rsid w:val="00B00B18"/>
    <w:rsid w:val="00B00CA5"/>
    <w:rsid w:val="00B01685"/>
    <w:rsid w:val="00B01DA9"/>
    <w:rsid w:val="00B027E0"/>
    <w:rsid w:val="00B02911"/>
    <w:rsid w:val="00B02CC1"/>
    <w:rsid w:val="00B03233"/>
    <w:rsid w:val="00B03545"/>
    <w:rsid w:val="00B03A75"/>
    <w:rsid w:val="00B03C1D"/>
    <w:rsid w:val="00B03EBE"/>
    <w:rsid w:val="00B04060"/>
    <w:rsid w:val="00B042C8"/>
    <w:rsid w:val="00B05612"/>
    <w:rsid w:val="00B05AC6"/>
    <w:rsid w:val="00B05AF2"/>
    <w:rsid w:val="00B05B83"/>
    <w:rsid w:val="00B05EBE"/>
    <w:rsid w:val="00B05F52"/>
    <w:rsid w:val="00B063D0"/>
    <w:rsid w:val="00B06456"/>
    <w:rsid w:val="00B07392"/>
    <w:rsid w:val="00B075DA"/>
    <w:rsid w:val="00B07E9A"/>
    <w:rsid w:val="00B10213"/>
    <w:rsid w:val="00B11911"/>
    <w:rsid w:val="00B11D0A"/>
    <w:rsid w:val="00B11E86"/>
    <w:rsid w:val="00B11F61"/>
    <w:rsid w:val="00B12096"/>
    <w:rsid w:val="00B1245C"/>
    <w:rsid w:val="00B126E4"/>
    <w:rsid w:val="00B12B77"/>
    <w:rsid w:val="00B12B9C"/>
    <w:rsid w:val="00B1317D"/>
    <w:rsid w:val="00B134BE"/>
    <w:rsid w:val="00B13B2F"/>
    <w:rsid w:val="00B13F40"/>
    <w:rsid w:val="00B140E8"/>
    <w:rsid w:val="00B14653"/>
    <w:rsid w:val="00B1494F"/>
    <w:rsid w:val="00B14F4B"/>
    <w:rsid w:val="00B14F62"/>
    <w:rsid w:val="00B151CA"/>
    <w:rsid w:val="00B15BA5"/>
    <w:rsid w:val="00B1669C"/>
    <w:rsid w:val="00B16744"/>
    <w:rsid w:val="00B17626"/>
    <w:rsid w:val="00B17AF9"/>
    <w:rsid w:val="00B17D53"/>
    <w:rsid w:val="00B17E69"/>
    <w:rsid w:val="00B17FBD"/>
    <w:rsid w:val="00B20753"/>
    <w:rsid w:val="00B2096C"/>
    <w:rsid w:val="00B20997"/>
    <w:rsid w:val="00B20B97"/>
    <w:rsid w:val="00B20DC5"/>
    <w:rsid w:val="00B20F22"/>
    <w:rsid w:val="00B21109"/>
    <w:rsid w:val="00B215C1"/>
    <w:rsid w:val="00B2177D"/>
    <w:rsid w:val="00B21781"/>
    <w:rsid w:val="00B21D33"/>
    <w:rsid w:val="00B22025"/>
    <w:rsid w:val="00B220BA"/>
    <w:rsid w:val="00B220EE"/>
    <w:rsid w:val="00B2226A"/>
    <w:rsid w:val="00B2231B"/>
    <w:rsid w:val="00B227F3"/>
    <w:rsid w:val="00B22842"/>
    <w:rsid w:val="00B2291E"/>
    <w:rsid w:val="00B22EF9"/>
    <w:rsid w:val="00B2302B"/>
    <w:rsid w:val="00B231A5"/>
    <w:rsid w:val="00B23D02"/>
    <w:rsid w:val="00B24414"/>
    <w:rsid w:val="00B2490C"/>
    <w:rsid w:val="00B249D6"/>
    <w:rsid w:val="00B2501A"/>
    <w:rsid w:val="00B252E2"/>
    <w:rsid w:val="00B25518"/>
    <w:rsid w:val="00B2589D"/>
    <w:rsid w:val="00B25991"/>
    <w:rsid w:val="00B25D9F"/>
    <w:rsid w:val="00B26222"/>
    <w:rsid w:val="00B26898"/>
    <w:rsid w:val="00B26AE1"/>
    <w:rsid w:val="00B26DDD"/>
    <w:rsid w:val="00B2733F"/>
    <w:rsid w:val="00B275B9"/>
    <w:rsid w:val="00B279A9"/>
    <w:rsid w:val="00B27D99"/>
    <w:rsid w:val="00B27E09"/>
    <w:rsid w:val="00B301DC"/>
    <w:rsid w:val="00B30876"/>
    <w:rsid w:val="00B310CF"/>
    <w:rsid w:val="00B31243"/>
    <w:rsid w:val="00B312BE"/>
    <w:rsid w:val="00B3164F"/>
    <w:rsid w:val="00B316AE"/>
    <w:rsid w:val="00B31866"/>
    <w:rsid w:val="00B3197F"/>
    <w:rsid w:val="00B319AE"/>
    <w:rsid w:val="00B31AB9"/>
    <w:rsid w:val="00B31C27"/>
    <w:rsid w:val="00B322B5"/>
    <w:rsid w:val="00B32511"/>
    <w:rsid w:val="00B32559"/>
    <w:rsid w:val="00B326F5"/>
    <w:rsid w:val="00B32EEB"/>
    <w:rsid w:val="00B3337F"/>
    <w:rsid w:val="00B33A4B"/>
    <w:rsid w:val="00B33D7E"/>
    <w:rsid w:val="00B33F4C"/>
    <w:rsid w:val="00B340A4"/>
    <w:rsid w:val="00B340D3"/>
    <w:rsid w:val="00B347CF"/>
    <w:rsid w:val="00B34B18"/>
    <w:rsid w:val="00B3517D"/>
    <w:rsid w:val="00B352DB"/>
    <w:rsid w:val="00B3552A"/>
    <w:rsid w:val="00B35756"/>
    <w:rsid w:val="00B359F4"/>
    <w:rsid w:val="00B35C14"/>
    <w:rsid w:val="00B35FF9"/>
    <w:rsid w:val="00B364B2"/>
    <w:rsid w:val="00B36A0A"/>
    <w:rsid w:val="00B36E17"/>
    <w:rsid w:val="00B37D57"/>
    <w:rsid w:val="00B402F3"/>
    <w:rsid w:val="00B40C76"/>
    <w:rsid w:val="00B40D27"/>
    <w:rsid w:val="00B4150C"/>
    <w:rsid w:val="00B416B4"/>
    <w:rsid w:val="00B41C48"/>
    <w:rsid w:val="00B4222E"/>
    <w:rsid w:val="00B423CD"/>
    <w:rsid w:val="00B424D5"/>
    <w:rsid w:val="00B427F5"/>
    <w:rsid w:val="00B42FD9"/>
    <w:rsid w:val="00B4337B"/>
    <w:rsid w:val="00B4338A"/>
    <w:rsid w:val="00B4344F"/>
    <w:rsid w:val="00B43895"/>
    <w:rsid w:val="00B43CAE"/>
    <w:rsid w:val="00B43DF4"/>
    <w:rsid w:val="00B441A5"/>
    <w:rsid w:val="00B44217"/>
    <w:rsid w:val="00B44395"/>
    <w:rsid w:val="00B444D4"/>
    <w:rsid w:val="00B44829"/>
    <w:rsid w:val="00B44F82"/>
    <w:rsid w:val="00B45196"/>
    <w:rsid w:val="00B454AA"/>
    <w:rsid w:val="00B464B4"/>
    <w:rsid w:val="00B4694D"/>
    <w:rsid w:val="00B469A5"/>
    <w:rsid w:val="00B46A27"/>
    <w:rsid w:val="00B46D5B"/>
    <w:rsid w:val="00B46DCC"/>
    <w:rsid w:val="00B46FEA"/>
    <w:rsid w:val="00B470A8"/>
    <w:rsid w:val="00B47295"/>
    <w:rsid w:val="00B47606"/>
    <w:rsid w:val="00B476E8"/>
    <w:rsid w:val="00B47E45"/>
    <w:rsid w:val="00B47F0C"/>
    <w:rsid w:val="00B500AD"/>
    <w:rsid w:val="00B502CD"/>
    <w:rsid w:val="00B507B4"/>
    <w:rsid w:val="00B50C3C"/>
    <w:rsid w:val="00B50DA3"/>
    <w:rsid w:val="00B5100E"/>
    <w:rsid w:val="00B5140C"/>
    <w:rsid w:val="00B51654"/>
    <w:rsid w:val="00B51E2D"/>
    <w:rsid w:val="00B5236F"/>
    <w:rsid w:val="00B524A9"/>
    <w:rsid w:val="00B52523"/>
    <w:rsid w:val="00B5258F"/>
    <w:rsid w:val="00B52A38"/>
    <w:rsid w:val="00B52C0C"/>
    <w:rsid w:val="00B53062"/>
    <w:rsid w:val="00B53D5E"/>
    <w:rsid w:val="00B5413E"/>
    <w:rsid w:val="00B5422D"/>
    <w:rsid w:val="00B54626"/>
    <w:rsid w:val="00B54715"/>
    <w:rsid w:val="00B547F4"/>
    <w:rsid w:val="00B54DA2"/>
    <w:rsid w:val="00B55380"/>
    <w:rsid w:val="00B55F8A"/>
    <w:rsid w:val="00B55FA1"/>
    <w:rsid w:val="00B56152"/>
    <w:rsid w:val="00B56F1E"/>
    <w:rsid w:val="00B57320"/>
    <w:rsid w:val="00B57D00"/>
    <w:rsid w:val="00B60570"/>
    <w:rsid w:val="00B60739"/>
    <w:rsid w:val="00B60743"/>
    <w:rsid w:val="00B60A42"/>
    <w:rsid w:val="00B60EBB"/>
    <w:rsid w:val="00B60F38"/>
    <w:rsid w:val="00B61266"/>
    <w:rsid w:val="00B61625"/>
    <w:rsid w:val="00B61B17"/>
    <w:rsid w:val="00B61EAB"/>
    <w:rsid w:val="00B620ED"/>
    <w:rsid w:val="00B62E42"/>
    <w:rsid w:val="00B63373"/>
    <w:rsid w:val="00B6365F"/>
    <w:rsid w:val="00B63C9B"/>
    <w:rsid w:val="00B63CC1"/>
    <w:rsid w:val="00B649E1"/>
    <w:rsid w:val="00B64BA2"/>
    <w:rsid w:val="00B64ED0"/>
    <w:rsid w:val="00B650CC"/>
    <w:rsid w:val="00B65173"/>
    <w:rsid w:val="00B65532"/>
    <w:rsid w:val="00B65B41"/>
    <w:rsid w:val="00B65E37"/>
    <w:rsid w:val="00B6613B"/>
    <w:rsid w:val="00B66C8C"/>
    <w:rsid w:val="00B66CB7"/>
    <w:rsid w:val="00B66D05"/>
    <w:rsid w:val="00B67400"/>
    <w:rsid w:val="00B67747"/>
    <w:rsid w:val="00B7050E"/>
    <w:rsid w:val="00B707D1"/>
    <w:rsid w:val="00B70945"/>
    <w:rsid w:val="00B70CDB"/>
    <w:rsid w:val="00B70FBA"/>
    <w:rsid w:val="00B710A1"/>
    <w:rsid w:val="00B7162A"/>
    <w:rsid w:val="00B71E3C"/>
    <w:rsid w:val="00B7232A"/>
    <w:rsid w:val="00B7239B"/>
    <w:rsid w:val="00B72426"/>
    <w:rsid w:val="00B72824"/>
    <w:rsid w:val="00B7289C"/>
    <w:rsid w:val="00B72EB9"/>
    <w:rsid w:val="00B730F9"/>
    <w:rsid w:val="00B733AA"/>
    <w:rsid w:val="00B73410"/>
    <w:rsid w:val="00B73A20"/>
    <w:rsid w:val="00B73D25"/>
    <w:rsid w:val="00B7453F"/>
    <w:rsid w:val="00B745B1"/>
    <w:rsid w:val="00B74C7C"/>
    <w:rsid w:val="00B74E40"/>
    <w:rsid w:val="00B751C0"/>
    <w:rsid w:val="00B758F0"/>
    <w:rsid w:val="00B75DA8"/>
    <w:rsid w:val="00B762DD"/>
    <w:rsid w:val="00B762E6"/>
    <w:rsid w:val="00B765EE"/>
    <w:rsid w:val="00B76890"/>
    <w:rsid w:val="00B768F8"/>
    <w:rsid w:val="00B77240"/>
    <w:rsid w:val="00B7738B"/>
    <w:rsid w:val="00B7799E"/>
    <w:rsid w:val="00B80AAA"/>
    <w:rsid w:val="00B80C2A"/>
    <w:rsid w:val="00B80DE4"/>
    <w:rsid w:val="00B810FC"/>
    <w:rsid w:val="00B8120E"/>
    <w:rsid w:val="00B81836"/>
    <w:rsid w:val="00B820A7"/>
    <w:rsid w:val="00B82193"/>
    <w:rsid w:val="00B82348"/>
    <w:rsid w:val="00B82929"/>
    <w:rsid w:val="00B82A47"/>
    <w:rsid w:val="00B82D36"/>
    <w:rsid w:val="00B83273"/>
    <w:rsid w:val="00B832DD"/>
    <w:rsid w:val="00B834CD"/>
    <w:rsid w:val="00B8355D"/>
    <w:rsid w:val="00B83872"/>
    <w:rsid w:val="00B84809"/>
    <w:rsid w:val="00B84A42"/>
    <w:rsid w:val="00B84C65"/>
    <w:rsid w:val="00B84E75"/>
    <w:rsid w:val="00B85311"/>
    <w:rsid w:val="00B8573B"/>
    <w:rsid w:val="00B85A5C"/>
    <w:rsid w:val="00B861CA"/>
    <w:rsid w:val="00B867FD"/>
    <w:rsid w:val="00B86C13"/>
    <w:rsid w:val="00B86E05"/>
    <w:rsid w:val="00B87543"/>
    <w:rsid w:val="00B90FBC"/>
    <w:rsid w:val="00B91819"/>
    <w:rsid w:val="00B9289E"/>
    <w:rsid w:val="00B92908"/>
    <w:rsid w:val="00B930E6"/>
    <w:rsid w:val="00B93571"/>
    <w:rsid w:val="00B9389B"/>
    <w:rsid w:val="00B938B1"/>
    <w:rsid w:val="00B93B82"/>
    <w:rsid w:val="00B94191"/>
    <w:rsid w:val="00B9458B"/>
    <w:rsid w:val="00B94AAD"/>
    <w:rsid w:val="00B94B3C"/>
    <w:rsid w:val="00B94CBE"/>
    <w:rsid w:val="00B9522D"/>
    <w:rsid w:val="00B95427"/>
    <w:rsid w:val="00B9545A"/>
    <w:rsid w:val="00B9576E"/>
    <w:rsid w:val="00B95B58"/>
    <w:rsid w:val="00B95DB8"/>
    <w:rsid w:val="00B95E47"/>
    <w:rsid w:val="00B960E5"/>
    <w:rsid w:val="00B962B1"/>
    <w:rsid w:val="00B96760"/>
    <w:rsid w:val="00B96833"/>
    <w:rsid w:val="00B96B90"/>
    <w:rsid w:val="00B96F7F"/>
    <w:rsid w:val="00B9724E"/>
    <w:rsid w:val="00B97993"/>
    <w:rsid w:val="00B97DAD"/>
    <w:rsid w:val="00B97EDF"/>
    <w:rsid w:val="00BA01B6"/>
    <w:rsid w:val="00BA02AA"/>
    <w:rsid w:val="00BA0A8D"/>
    <w:rsid w:val="00BA127C"/>
    <w:rsid w:val="00BA14AB"/>
    <w:rsid w:val="00BA14EA"/>
    <w:rsid w:val="00BA1BF8"/>
    <w:rsid w:val="00BA2C93"/>
    <w:rsid w:val="00BA31BA"/>
    <w:rsid w:val="00BA3514"/>
    <w:rsid w:val="00BA4450"/>
    <w:rsid w:val="00BA4625"/>
    <w:rsid w:val="00BA462E"/>
    <w:rsid w:val="00BA47AA"/>
    <w:rsid w:val="00BA4BE5"/>
    <w:rsid w:val="00BA4E42"/>
    <w:rsid w:val="00BA51B6"/>
    <w:rsid w:val="00BA51C4"/>
    <w:rsid w:val="00BA5457"/>
    <w:rsid w:val="00BA5489"/>
    <w:rsid w:val="00BA5B52"/>
    <w:rsid w:val="00BA5E3E"/>
    <w:rsid w:val="00BA5EC3"/>
    <w:rsid w:val="00BA5F44"/>
    <w:rsid w:val="00BA69AA"/>
    <w:rsid w:val="00BA6C42"/>
    <w:rsid w:val="00BA6E6F"/>
    <w:rsid w:val="00BA705F"/>
    <w:rsid w:val="00BA750E"/>
    <w:rsid w:val="00BA7722"/>
    <w:rsid w:val="00BA77A2"/>
    <w:rsid w:val="00BA7902"/>
    <w:rsid w:val="00BA7A68"/>
    <w:rsid w:val="00BA7C99"/>
    <w:rsid w:val="00BA7D96"/>
    <w:rsid w:val="00BB072B"/>
    <w:rsid w:val="00BB08E4"/>
    <w:rsid w:val="00BB0958"/>
    <w:rsid w:val="00BB0B73"/>
    <w:rsid w:val="00BB0FB4"/>
    <w:rsid w:val="00BB1026"/>
    <w:rsid w:val="00BB1343"/>
    <w:rsid w:val="00BB1A99"/>
    <w:rsid w:val="00BB244B"/>
    <w:rsid w:val="00BB265F"/>
    <w:rsid w:val="00BB3493"/>
    <w:rsid w:val="00BB37AC"/>
    <w:rsid w:val="00BB3887"/>
    <w:rsid w:val="00BB4020"/>
    <w:rsid w:val="00BB406C"/>
    <w:rsid w:val="00BB48A6"/>
    <w:rsid w:val="00BB48CD"/>
    <w:rsid w:val="00BB4A43"/>
    <w:rsid w:val="00BB4FF8"/>
    <w:rsid w:val="00BB5D71"/>
    <w:rsid w:val="00BB6AEF"/>
    <w:rsid w:val="00BB6C52"/>
    <w:rsid w:val="00BB6EFE"/>
    <w:rsid w:val="00BB7100"/>
    <w:rsid w:val="00BB74D9"/>
    <w:rsid w:val="00BB7849"/>
    <w:rsid w:val="00BC0A97"/>
    <w:rsid w:val="00BC1804"/>
    <w:rsid w:val="00BC1851"/>
    <w:rsid w:val="00BC1C33"/>
    <w:rsid w:val="00BC1C69"/>
    <w:rsid w:val="00BC1E79"/>
    <w:rsid w:val="00BC2049"/>
    <w:rsid w:val="00BC2178"/>
    <w:rsid w:val="00BC2531"/>
    <w:rsid w:val="00BC2692"/>
    <w:rsid w:val="00BC2787"/>
    <w:rsid w:val="00BC2D93"/>
    <w:rsid w:val="00BC34C6"/>
    <w:rsid w:val="00BC3C73"/>
    <w:rsid w:val="00BC4734"/>
    <w:rsid w:val="00BC4AE4"/>
    <w:rsid w:val="00BC4FEB"/>
    <w:rsid w:val="00BC53F8"/>
    <w:rsid w:val="00BC744C"/>
    <w:rsid w:val="00BC74EC"/>
    <w:rsid w:val="00BD023E"/>
    <w:rsid w:val="00BD03E1"/>
    <w:rsid w:val="00BD0461"/>
    <w:rsid w:val="00BD117F"/>
    <w:rsid w:val="00BD1D0C"/>
    <w:rsid w:val="00BD1F4F"/>
    <w:rsid w:val="00BD2118"/>
    <w:rsid w:val="00BD239F"/>
    <w:rsid w:val="00BD39FF"/>
    <w:rsid w:val="00BD3A85"/>
    <w:rsid w:val="00BD3EEC"/>
    <w:rsid w:val="00BD3F42"/>
    <w:rsid w:val="00BD3FAE"/>
    <w:rsid w:val="00BD45A4"/>
    <w:rsid w:val="00BD487E"/>
    <w:rsid w:val="00BD4F01"/>
    <w:rsid w:val="00BD5332"/>
    <w:rsid w:val="00BD553E"/>
    <w:rsid w:val="00BD57D0"/>
    <w:rsid w:val="00BD60BE"/>
    <w:rsid w:val="00BD618F"/>
    <w:rsid w:val="00BD6294"/>
    <w:rsid w:val="00BD6340"/>
    <w:rsid w:val="00BD69BE"/>
    <w:rsid w:val="00BD78D2"/>
    <w:rsid w:val="00BD7C14"/>
    <w:rsid w:val="00BD7D0A"/>
    <w:rsid w:val="00BD7F02"/>
    <w:rsid w:val="00BD7F5E"/>
    <w:rsid w:val="00BDDC01"/>
    <w:rsid w:val="00BE0152"/>
    <w:rsid w:val="00BE0554"/>
    <w:rsid w:val="00BE0661"/>
    <w:rsid w:val="00BE068D"/>
    <w:rsid w:val="00BE078F"/>
    <w:rsid w:val="00BE13DA"/>
    <w:rsid w:val="00BE1577"/>
    <w:rsid w:val="00BE1885"/>
    <w:rsid w:val="00BE26C7"/>
    <w:rsid w:val="00BE2B3A"/>
    <w:rsid w:val="00BE2E4B"/>
    <w:rsid w:val="00BE3616"/>
    <w:rsid w:val="00BE36A1"/>
    <w:rsid w:val="00BE38C2"/>
    <w:rsid w:val="00BE3F97"/>
    <w:rsid w:val="00BE433E"/>
    <w:rsid w:val="00BE4A07"/>
    <w:rsid w:val="00BE4A7B"/>
    <w:rsid w:val="00BE4CE5"/>
    <w:rsid w:val="00BE4F4B"/>
    <w:rsid w:val="00BE50E8"/>
    <w:rsid w:val="00BE569D"/>
    <w:rsid w:val="00BE57C5"/>
    <w:rsid w:val="00BE5A6D"/>
    <w:rsid w:val="00BE5C74"/>
    <w:rsid w:val="00BE601D"/>
    <w:rsid w:val="00BE6030"/>
    <w:rsid w:val="00BE60D6"/>
    <w:rsid w:val="00BE66C6"/>
    <w:rsid w:val="00BE6A36"/>
    <w:rsid w:val="00BE6A76"/>
    <w:rsid w:val="00BE6B80"/>
    <w:rsid w:val="00BE6EFA"/>
    <w:rsid w:val="00BE71E2"/>
    <w:rsid w:val="00BE77CE"/>
    <w:rsid w:val="00BE7E00"/>
    <w:rsid w:val="00BF068C"/>
    <w:rsid w:val="00BF0EB1"/>
    <w:rsid w:val="00BF100F"/>
    <w:rsid w:val="00BF1736"/>
    <w:rsid w:val="00BF2752"/>
    <w:rsid w:val="00BF343B"/>
    <w:rsid w:val="00BF3703"/>
    <w:rsid w:val="00BF398F"/>
    <w:rsid w:val="00BF439B"/>
    <w:rsid w:val="00BF4621"/>
    <w:rsid w:val="00BF488C"/>
    <w:rsid w:val="00BF51A8"/>
    <w:rsid w:val="00BF56DF"/>
    <w:rsid w:val="00BF5985"/>
    <w:rsid w:val="00BF64E0"/>
    <w:rsid w:val="00BF6B51"/>
    <w:rsid w:val="00BF6EA2"/>
    <w:rsid w:val="00BF6EDD"/>
    <w:rsid w:val="00BF737B"/>
    <w:rsid w:val="00BF777F"/>
    <w:rsid w:val="00BF7C51"/>
    <w:rsid w:val="00C008FB"/>
    <w:rsid w:val="00C01745"/>
    <w:rsid w:val="00C019B4"/>
    <w:rsid w:val="00C01A74"/>
    <w:rsid w:val="00C027AE"/>
    <w:rsid w:val="00C029DD"/>
    <w:rsid w:val="00C02C8B"/>
    <w:rsid w:val="00C03251"/>
    <w:rsid w:val="00C03600"/>
    <w:rsid w:val="00C0362C"/>
    <w:rsid w:val="00C03A89"/>
    <w:rsid w:val="00C03D37"/>
    <w:rsid w:val="00C03E46"/>
    <w:rsid w:val="00C043E8"/>
    <w:rsid w:val="00C04A3E"/>
    <w:rsid w:val="00C04D29"/>
    <w:rsid w:val="00C0506D"/>
    <w:rsid w:val="00C0576B"/>
    <w:rsid w:val="00C057E9"/>
    <w:rsid w:val="00C05802"/>
    <w:rsid w:val="00C05C12"/>
    <w:rsid w:val="00C05FDE"/>
    <w:rsid w:val="00C06088"/>
    <w:rsid w:val="00C060CF"/>
    <w:rsid w:val="00C061C3"/>
    <w:rsid w:val="00C065B5"/>
    <w:rsid w:val="00C06672"/>
    <w:rsid w:val="00C06E90"/>
    <w:rsid w:val="00C06F3F"/>
    <w:rsid w:val="00C07428"/>
    <w:rsid w:val="00C07C10"/>
    <w:rsid w:val="00C07DE3"/>
    <w:rsid w:val="00C07EA6"/>
    <w:rsid w:val="00C07FE5"/>
    <w:rsid w:val="00C1019E"/>
    <w:rsid w:val="00C102AD"/>
    <w:rsid w:val="00C10604"/>
    <w:rsid w:val="00C1099F"/>
    <w:rsid w:val="00C10A98"/>
    <w:rsid w:val="00C1144F"/>
    <w:rsid w:val="00C1158A"/>
    <w:rsid w:val="00C12B53"/>
    <w:rsid w:val="00C12C36"/>
    <w:rsid w:val="00C1305D"/>
    <w:rsid w:val="00C13401"/>
    <w:rsid w:val="00C14371"/>
    <w:rsid w:val="00C143F5"/>
    <w:rsid w:val="00C14502"/>
    <w:rsid w:val="00C14887"/>
    <w:rsid w:val="00C14D88"/>
    <w:rsid w:val="00C166DC"/>
    <w:rsid w:val="00C17762"/>
    <w:rsid w:val="00C1789F"/>
    <w:rsid w:val="00C17B8D"/>
    <w:rsid w:val="00C2025E"/>
    <w:rsid w:val="00C207ED"/>
    <w:rsid w:val="00C20F6F"/>
    <w:rsid w:val="00C21FAD"/>
    <w:rsid w:val="00C22139"/>
    <w:rsid w:val="00C22594"/>
    <w:rsid w:val="00C225AD"/>
    <w:rsid w:val="00C22AC8"/>
    <w:rsid w:val="00C22BF1"/>
    <w:rsid w:val="00C2300C"/>
    <w:rsid w:val="00C23383"/>
    <w:rsid w:val="00C23387"/>
    <w:rsid w:val="00C23389"/>
    <w:rsid w:val="00C237BA"/>
    <w:rsid w:val="00C23A31"/>
    <w:rsid w:val="00C23A50"/>
    <w:rsid w:val="00C23B3D"/>
    <w:rsid w:val="00C23C9C"/>
    <w:rsid w:val="00C243BD"/>
    <w:rsid w:val="00C247E1"/>
    <w:rsid w:val="00C2485D"/>
    <w:rsid w:val="00C24A29"/>
    <w:rsid w:val="00C24E7B"/>
    <w:rsid w:val="00C250F8"/>
    <w:rsid w:val="00C252D2"/>
    <w:rsid w:val="00C259FC"/>
    <w:rsid w:val="00C25BE1"/>
    <w:rsid w:val="00C25D9C"/>
    <w:rsid w:val="00C2681C"/>
    <w:rsid w:val="00C2682B"/>
    <w:rsid w:val="00C26D58"/>
    <w:rsid w:val="00C26FAC"/>
    <w:rsid w:val="00C2762D"/>
    <w:rsid w:val="00C27866"/>
    <w:rsid w:val="00C279AB"/>
    <w:rsid w:val="00C27C93"/>
    <w:rsid w:val="00C27D8E"/>
    <w:rsid w:val="00C3024E"/>
    <w:rsid w:val="00C303CC"/>
    <w:rsid w:val="00C30593"/>
    <w:rsid w:val="00C3122B"/>
    <w:rsid w:val="00C31735"/>
    <w:rsid w:val="00C320AC"/>
    <w:rsid w:val="00C325B6"/>
    <w:rsid w:val="00C32ACE"/>
    <w:rsid w:val="00C32AD1"/>
    <w:rsid w:val="00C32DFA"/>
    <w:rsid w:val="00C332B9"/>
    <w:rsid w:val="00C33355"/>
    <w:rsid w:val="00C334AA"/>
    <w:rsid w:val="00C33804"/>
    <w:rsid w:val="00C3395A"/>
    <w:rsid w:val="00C33A5F"/>
    <w:rsid w:val="00C33CC5"/>
    <w:rsid w:val="00C33CD6"/>
    <w:rsid w:val="00C340B2"/>
    <w:rsid w:val="00C34820"/>
    <w:rsid w:val="00C3482E"/>
    <w:rsid w:val="00C34DE4"/>
    <w:rsid w:val="00C34F00"/>
    <w:rsid w:val="00C35020"/>
    <w:rsid w:val="00C3533D"/>
    <w:rsid w:val="00C35F27"/>
    <w:rsid w:val="00C35F32"/>
    <w:rsid w:val="00C365A6"/>
    <w:rsid w:val="00C37401"/>
    <w:rsid w:val="00C37440"/>
    <w:rsid w:val="00C404BA"/>
    <w:rsid w:val="00C405F9"/>
    <w:rsid w:val="00C4062A"/>
    <w:rsid w:val="00C40933"/>
    <w:rsid w:val="00C40B3D"/>
    <w:rsid w:val="00C4158A"/>
    <w:rsid w:val="00C415D6"/>
    <w:rsid w:val="00C41604"/>
    <w:rsid w:val="00C41D38"/>
    <w:rsid w:val="00C41F1B"/>
    <w:rsid w:val="00C421E8"/>
    <w:rsid w:val="00C4221A"/>
    <w:rsid w:val="00C422AA"/>
    <w:rsid w:val="00C428D7"/>
    <w:rsid w:val="00C42F29"/>
    <w:rsid w:val="00C43531"/>
    <w:rsid w:val="00C4361C"/>
    <w:rsid w:val="00C4379D"/>
    <w:rsid w:val="00C43C88"/>
    <w:rsid w:val="00C43CA6"/>
    <w:rsid w:val="00C44044"/>
    <w:rsid w:val="00C443CC"/>
    <w:rsid w:val="00C44735"/>
    <w:rsid w:val="00C45089"/>
    <w:rsid w:val="00C4508C"/>
    <w:rsid w:val="00C45543"/>
    <w:rsid w:val="00C4559D"/>
    <w:rsid w:val="00C45888"/>
    <w:rsid w:val="00C45935"/>
    <w:rsid w:val="00C463F8"/>
    <w:rsid w:val="00C465AC"/>
    <w:rsid w:val="00C4682A"/>
    <w:rsid w:val="00C470BE"/>
    <w:rsid w:val="00C471E1"/>
    <w:rsid w:val="00C47481"/>
    <w:rsid w:val="00C4794E"/>
    <w:rsid w:val="00C5087D"/>
    <w:rsid w:val="00C50D18"/>
    <w:rsid w:val="00C50D78"/>
    <w:rsid w:val="00C50E1C"/>
    <w:rsid w:val="00C51021"/>
    <w:rsid w:val="00C5139F"/>
    <w:rsid w:val="00C51E3C"/>
    <w:rsid w:val="00C52813"/>
    <w:rsid w:val="00C52948"/>
    <w:rsid w:val="00C52E3D"/>
    <w:rsid w:val="00C52F3D"/>
    <w:rsid w:val="00C534CC"/>
    <w:rsid w:val="00C53DDA"/>
    <w:rsid w:val="00C5425D"/>
    <w:rsid w:val="00C54DAE"/>
    <w:rsid w:val="00C55087"/>
    <w:rsid w:val="00C551B2"/>
    <w:rsid w:val="00C55377"/>
    <w:rsid w:val="00C553C6"/>
    <w:rsid w:val="00C5567B"/>
    <w:rsid w:val="00C5574E"/>
    <w:rsid w:val="00C55879"/>
    <w:rsid w:val="00C55BEC"/>
    <w:rsid w:val="00C56433"/>
    <w:rsid w:val="00C56D02"/>
    <w:rsid w:val="00C56D72"/>
    <w:rsid w:val="00C57ADB"/>
    <w:rsid w:val="00C57E55"/>
    <w:rsid w:val="00C57EE2"/>
    <w:rsid w:val="00C60624"/>
    <w:rsid w:val="00C61413"/>
    <w:rsid w:val="00C6149C"/>
    <w:rsid w:val="00C61D64"/>
    <w:rsid w:val="00C62384"/>
    <w:rsid w:val="00C62388"/>
    <w:rsid w:val="00C62662"/>
    <w:rsid w:val="00C627AE"/>
    <w:rsid w:val="00C62993"/>
    <w:rsid w:val="00C629BC"/>
    <w:rsid w:val="00C629F3"/>
    <w:rsid w:val="00C62E4D"/>
    <w:rsid w:val="00C62F51"/>
    <w:rsid w:val="00C6319A"/>
    <w:rsid w:val="00C633F2"/>
    <w:rsid w:val="00C6352B"/>
    <w:rsid w:val="00C6353B"/>
    <w:rsid w:val="00C6390E"/>
    <w:rsid w:val="00C63F01"/>
    <w:rsid w:val="00C641BB"/>
    <w:rsid w:val="00C642CC"/>
    <w:rsid w:val="00C64AA7"/>
    <w:rsid w:val="00C64B73"/>
    <w:rsid w:val="00C64ECA"/>
    <w:rsid w:val="00C65092"/>
    <w:rsid w:val="00C65402"/>
    <w:rsid w:val="00C65749"/>
    <w:rsid w:val="00C657AB"/>
    <w:rsid w:val="00C659AE"/>
    <w:rsid w:val="00C65BAD"/>
    <w:rsid w:val="00C660C2"/>
    <w:rsid w:val="00C66F64"/>
    <w:rsid w:val="00C67884"/>
    <w:rsid w:val="00C67B13"/>
    <w:rsid w:val="00C700F9"/>
    <w:rsid w:val="00C70156"/>
    <w:rsid w:val="00C702C1"/>
    <w:rsid w:val="00C7034D"/>
    <w:rsid w:val="00C70776"/>
    <w:rsid w:val="00C70ED4"/>
    <w:rsid w:val="00C711E7"/>
    <w:rsid w:val="00C71BC6"/>
    <w:rsid w:val="00C720D1"/>
    <w:rsid w:val="00C72163"/>
    <w:rsid w:val="00C72563"/>
    <w:rsid w:val="00C7260F"/>
    <w:rsid w:val="00C72FF9"/>
    <w:rsid w:val="00C73591"/>
    <w:rsid w:val="00C741F5"/>
    <w:rsid w:val="00C744EA"/>
    <w:rsid w:val="00C74BE8"/>
    <w:rsid w:val="00C74DA2"/>
    <w:rsid w:val="00C751FF"/>
    <w:rsid w:val="00C7523B"/>
    <w:rsid w:val="00C75643"/>
    <w:rsid w:val="00C75C0C"/>
    <w:rsid w:val="00C7C1F8"/>
    <w:rsid w:val="00C800FC"/>
    <w:rsid w:val="00C80467"/>
    <w:rsid w:val="00C80658"/>
    <w:rsid w:val="00C80957"/>
    <w:rsid w:val="00C80AF7"/>
    <w:rsid w:val="00C81B16"/>
    <w:rsid w:val="00C81C0E"/>
    <w:rsid w:val="00C81F9C"/>
    <w:rsid w:val="00C82140"/>
    <w:rsid w:val="00C82197"/>
    <w:rsid w:val="00C829A1"/>
    <w:rsid w:val="00C82E7C"/>
    <w:rsid w:val="00C835D2"/>
    <w:rsid w:val="00C83A69"/>
    <w:rsid w:val="00C83FF2"/>
    <w:rsid w:val="00C8400F"/>
    <w:rsid w:val="00C84387"/>
    <w:rsid w:val="00C84491"/>
    <w:rsid w:val="00C849EC"/>
    <w:rsid w:val="00C84D3F"/>
    <w:rsid w:val="00C85064"/>
    <w:rsid w:val="00C85077"/>
    <w:rsid w:val="00C851F2"/>
    <w:rsid w:val="00C85307"/>
    <w:rsid w:val="00C856A4"/>
    <w:rsid w:val="00C85C7F"/>
    <w:rsid w:val="00C867EF"/>
    <w:rsid w:val="00C86F61"/>
    <w:rsid w:val="00C872CC"/>
    <w:rsid w:val="00C87329"/>
    <w:rsid w:val="00C87619"/>
    <w:rsid w:val="00C87742"/>
    <w:rsid w:val="00C87BF7"/>
    <w:rsid w:val="00C9004B"/>
    <w:rsid w:val="00C900AA"/>
    <w:rsid w:val="00C901FC"/>
    <w:rsid w:val="00C90365"/>
    <w:rsid w:val="00C90ADC"/>
    <w:rsid w:val="00C90EBC"/>
    <w:rsid w:val="00C91035"/>
    <w:rsid w:val="00C91580"/>
    <w:rsid w:val="00C9167F"/>
    <w:rsid w:val="00C918F1"/>
    <w:rsid w:val="00C91B65"/>
    <w:rsid w:val="00C923CC"/>
    <w:rsid w:val="00C9342D"/>
    <w:rsid w:val="00C9394D"/>
    <w:rsid w:val="00C93C09"/>
    <w:rsid w:val="00C93CB8"/>
    <w:rsid w:val="00C93EED"/>
    <w:rsid w:val="00C948E5"/>
    <w:rsid w:val="00C94A44"/>
    <w:rsid w:val="00C94DBE"/>
    <w:rsid w:val="00C950CF"/>
    <w:rsid w:val="00C95192"/>
    <w:rsid w:val="00C95F6B"/>
    <w:rsid w:val="00C9610B"/>
    <w:rsid w:val="00C96177"/>
    <w:rsid w:val="00C96311"/>
    <w:rsid w:val="00C96648"/>
    <w:rsid w:val="00C96E38"/>
    <w:rsid w:val="00C97F3D"/>
    <w:rsid w:val="00CA02DD"/>
    <w:rsid w:val="00CA09C5"/>
    <w:rsid w:val="00CA0D84"/>
    <w:rsid w:val="00CA1127"/>
    <w:rsid w:val="00CA15C5"/>
    <w:rsid w:val="00CA1739"/>
    <w:rsid w:val="00CA1B78"/>
    <w:rsid w:val="00CA2344"/>
    <w:rsid w:val="00CA33F4"/>
    <w:rsid w:val="00CA4338"/>
    <w:rsid w:val="00CA46F3"/>
    <w:rsid w:val="00CA48BD"/>
    <w:rsid w:val="00CA4B11"/>
    <w:rsid w:val="00CA4DD4"/>
    <w:rsid w:val="00CA557D"/>
    <w:rsid w:val="00CA5CAB"/>
    <w:rsid w:val="00CA5CCD"/>
    <w:rsid w:val="00CA5F2B"/>
    <w:rsid w:val="00CA65AB"/>
    <w:rsid w:val="00CA6CFF"/>
    <w:rsid w:val="00CA6F32"/>
    <w:rsid w:val="00CA7433"/>
    <w:rsid w:val="00CA76D2"/>
    <w:rsid w:val="00CA784E"/>
    <w:rsid w:val="00CA7E55"/>
    <w:rsid w:val="00CA7E5C"/>
    <w:rsid w:val="00CA7F11"/>
    <w:rsid w:val="00CB0912"/>
    <w:rsid w:val="00CB0D73"/>
    <w:rsid w:val="00CB0EFD"/>
    <w:rsid w:val="00CB118A"/>
    <w:rsid w:val="00CB12B5"/>
    <w:rsid w:val="00CB1726"/>
    <w:rsid w:val="00CB1F03"/>
    <w:rsid w:val="00CB2499"/>
    <w:rsid w:val="00CB27B4"/>
    <w:rsid w:val="00CB27D0"/>
    <w:rsid w:val="00CB2ACA"/>
    <w:rsid w:val="00CB2C78"/>
    <w:rsid w:val="00CB2F48"/>
    <w:rsid w:val="00CB3888"/>
    <w:rsid w:val="00CB38E4"/>
    <w:rsid w:val="00CB3CC4"/>
    <w:rsid w:val="00CB3E12"/>
    <w:rsid w:val="00CB4426"/>
    <w:rsid w:val="00CB4B08"/>
    <w:rsid w:val="00CB4CB5"/>
    <w:rsid w:val="00CB4EA3"/>
    <w:rsid w:val="00CB4F7B"/>
    <w:rsid w:val="00CB52D6"/>
    <w:rsid w:val="00CB5633"/>
    <w:rsid w:val="00CB5723"/>
    <w:rsid w:val="00CB59EB"/>
    <w:rsid w:val="00CB5C5B"/>
    <w:rsid w:val="00CB5CCA"/>
    <w:rsid w:val="00CB6139"/>
    <w:rsid w:val="00CB6BC2"/>
    <w:rsid w:val="00CB6CE1"/>
    <w:rsid w:val="00CB6D55"/>
    <w:rsid w:val="00CB7C83"/>
    <w:rsid w:val="00CC0594"/>
    <w:rsid w:val="00CC05C2"/>
    <w:rsid w:val="00CC12EB"/>
    <w:rsid w:val="00CC1441"/>
    <w:rsid w:val="00CC1A58"/>
    <w:rsid w:val="00CC1B63"/>
    <w:rsid w:val="00CC1EB0"/>
    <w:rsid w:val="00CC1FA8"/>
    <w:rsid w:val="00CC2278"/>
    <w:rsid w:val="00CC235A"/>
    <w:rsid w:val="00CC2A11"/>
    <w:rsid w:val="00CC2AC8"/>
    <w:rsid w:val="00CC2E17"/>
    <w:rsid w:val="00CC2EB7"/>
    <w:rsid w:val="00CC379D"/>
    <w:rsid w:val="00CC3938"/>
    <w:rsid w:val="00CC3DC6"/>
    <w:rsid w:val="00CC4276"/>
    <w:rsid w:val="00CC43EC"/>
    <w:rsid w:val="00CC4908"/>
    <w:rsid w:val="00CC4D0F"/>
    <w:rsid w:val="00CC5509"/>
    <w:rsid w:val="00CC6AC8"/>
    <w:rsid w:val="00CC6CA5"/>
    <w:rsid w:val="00CC6EAF"/>
    <w:rsid w:val="00CC7BD0"/>
    <w:rsid w:val="00CC7D41"/>
    <w:rsid w:val="00CC7E65"/>
    <w:rsid w:val="00CD0CA2"/>
    <w:rsid w:val="00CD135E"/>
    <w:rsid w:val="00CD1752"/>
    <w:rsid w:val="00CD1942"/>
    <w:rsid w:val="00CD260E"/>
    <w:rsid w:val="00CD2A4A"/>
    <w:rsid w:val="00CD30EE"/>
    <w:rsid w:val="00CD3477"/>
    <w:rsid w:val="00CD3760"/>
    <w:rsid w:val="00CD3ABD"/>
    <w:rsid w:val="00CD45D4"/>
    <w:rsid w:val="00CD462E"/>
    <w:rsid w:val="00CD469F"/>
    <w:rsid w:val="00CD4C74"/>
    <w:rsid w:val="00CD6171"/>
    <w:rsid w:val="00CD6849"/>
    <w:rsid w:val="00CD685E"/>
    <w:rsid w:val="00CD6F73"/>
    <w:rsid w:val="00CD707E"/>
    <w:rsid w:val="00CD771D"/>
    <w:rsid w:val="00CD7E27"/>
    <w:rsid w:val="00CD7E67"/>
    <w:rsid w:val="00CE03C5"/>
    <w:rsid w:val="00CE03E0"/>
    <w:rsid w:val="00CE057F"/>
    <w:rsid w:val="00CE0AD8"/>
    <w:rsid w:val="00CE0FB5"/>
    <w:rsid w:val="00CE17A7"/>
    <w:rsid w:val="00CE1808"/>
    <w:rsid w:val="00CE1BE3"/>
    <w:rsid w:val="00CE1C70"/>
    <w:rsid w:val="00CE2024"/>
    <w:rsid w:val="00CE22AD"/>
    <w:rsid w:val="00CE2CDA"/>
    <w:rsid w:val="00CE3402"/>
    <w:rsid w:val="00CE34E9"/>
    <w:rsid w:val="00CE36EB"/>
    <w:rsid w:val="00CE3866"/>
    <w:rsid w:val="00CE3A11"/>
    <w:rsid w:val="00CE3BBC"/>
    <w:rsid w:val="00CE3E01"/>
    <w:rsid w:val="00CE3FAC"/>
    <w:rsid w:val="00CE464A"/>
    <w:rsid w:val="00CE47AF"/>
    <w:rsid w:val="00CE4A5F"/>
    <w:rsid w:val="00CE4E1C"/>
    <w:rsid w:val="00CE4F86"/>
    <w:rsid w:val="00CE57A2"/>
    <w:rsid w:val="00CE59AA"/>
    <w:rsid w:val="00CE66A2"/>
    <w:rsid w:val="00CE6B0D"/>
    <w:rsid w:val="00CE709C"/>
    <w:rsid w:val="00CE7A60"/>
    <w:rsid w:val="00CEA724"/>
    <w:rsid w:val="00CF0058"/>
    <w:rsid w:val="00CF04F2"/>
    <w:rsid w:val="00CF09F3"/>
    <w:rsid w:val="00CF1B19"/>
    <w:rsid w:val="00CF2472"/>
    <w:rsid w:val="00CF2904"/>
    <w:rsid w:val="00CF2E01"/>
    <w:rsid w:val="00CF36D8"/>
    <w:rsid w:val="00CF3953"/>
    <w:rsid w:val="00CF3A19"/>
    <w:rsid w:val="00CF3A5E"/>
    <w:rsid w:val="00CF3EDE"/>
    <w:rsid w:val="00CF41C8"/>
    <w:rsid w:val="00CF42B9"/>
    <w:rsid w:val="00CF4A21"/>
    <w:rsid w:val="00CF4D76"/>
    <w:rsid w:val="00CF54E9"/>
    <w:rsid w:val="00CF60C2"/>
    <w:rsid w:val="00CF69C2"/>
    <w:rsid w:val="00CF746F"/>
    <w:rsid w:val="00CF74AF"/>
    <w:rsid w:val="00CF771B"/>
    <w:rsid w:val="00CF7729"/>
    <w:rsid w:val="00CF788F"/>
    <w:rsid w:val="00CF7E02"/>
    <w:rsid w:val="00D0027F"/>
    <w:rsid w:val="00D0053F"/>
    <w:rsid w:val="00D0098E"/>
    <w:rsid w:val="00D01337"/>
    <w:rsid w:val="00D01F95"/>
    <w:rsid w:val="00D025CE"/>
    <w:rsid w:val="00D02A60"/>
    <w:rsid w:val="00D02AB8"/>
    <w:rsid w:val="00D02C06"/>
    <w:rsid w:val="00D03180"/>
    <w:rsid w:val="00D0354F"/>
    <w:rsid w:val="00D038AC"/>
    <w:rsid w:val="00D03A49"/>
    <w:rsid w:val="00D03EA1"/>
    <w:rsid w:val="00D043E4"/>
    <w:rsid w:val="00D04E4F"/>
    <w:rsid w:val="00D0540C"/>
    <w:rsid w:val="00D0543E"/>
    <w:rsid w:val="00D056E1"/>
    <w:rsid w:val="00D05945"/>
    <w:rsid w:val="00D05D74"/>
    <w:rsid w:val="00D05F60"/>
    <w:rsid w:val="00D06591"/>
    <w:rsid w:val="00D075D0"/>
    <w:rsid w:val="00D075EA"/>
    <w:rsid w:val="00D078B1"/>
    <w:rsid w:val="00D07C5C"/>
    <w:rsid w:val="00D07DFA"/>
    <w:rsid w:val="00D10134"/>
    <w:rsid w:val="00D1018E"/>
    <w:rsid w:val="00D10552"/>
    <w:rsid w:val="00D10C69"/>
    <w:rsid w:val="00D11159"/>
    <w:rsid w:val="00D112DA"/>
    <w:rsid w:val="00D11755"/>
    <w:rsid w:val="00D11BA2"/>
    <w:rsid w:val="00D120B8"/>
    <w:rsid w:val="00D12100"/>
    <w:rsid w:val="00D12171"/>
    <w:rsid w:val="00D12225"/>
    <w:rsid w:val="00D12579"/>
    <w:rsid w:val="00D13766"/>
    <w:rsid w:val="00D139FB"/>
    <w:rsid w:val="00D13D6B"/>
    <w:rsid w:val="00D14A15"/>
    <w:rsid w:val="00D150F5"/>
    <w:rsid w:val="00D157DF"/>
    <w:rsid w:val="00D15967"/>
    <w:rsid w:val="00D15A55"/>
    <w:rsid w:val="00D15CFF"/>
    <w:rsid w:val="00D15F46"/>
    <w:rsid w:val="00D164C7"/>
    <w:rsid w:val="00D1658F"/>
    <w:rsid w:val="00D16F74"/>
    <w:rsid w:val="00D16FF0"/>
    <w:rsid w:val="00D1760C"/>
    <w:rsid w:val="00D17698"/>
    <w:rsid w:val="00D201A3"/>
    <w:rsid w:val="00D20AD6"/>
    <w:rsid w:val="00D20F6A"/>
    <w:rsid w:val="00D21780"/>
    <w:rsid w:val="00D21CE0"/>
    <w:rsid w:val="00D22391"/>
    <w:rsid w:val="00D22487"/>
    <w:rsid w:val="00D22819"/>
    <w:rsid w:val="00D22AA8"/>
    <w:rsid w:val="00D22BFA"/>
    <w:rsid w:val="00D22BFD"/>
    <w:rsid w:val="00D237C1"/>
    <w:rsid w:val="00D239C1"/>
    <w:rsid w:val="00D23CC4"/>
    <w:rsid w:val="00D24573"/>
    <w:rsid w:val="00D2474C"/>
    <w:rsid w:val="00D258EA"/>
    <w:rsid w:val="00D25B5F"/>
    <w:rsid w:val="00D25E72"/>
    <w:rsid w:val="00D261CB"/>
    <w:rsid w:val="00D2679E"/>
    <w:rsid w:val="00D26F93"/>
    <w:rsid w:val="00D277B8"/>
    <w:rsid w:val="00D301EE"/>
    <w:rsid w:val="00D301F1"/>
    <w:rsid w:val="00D309D4"/>
    <w:rsid w:val="00D30D3F"/>
    <w:rsid w:val="00D314F3"/>
    <w:rsid w:val="00D31715"/>
    <w:rsid w:val="00D3196C"/>
    <w:rsid w:val="00D31A60"/>
    <w:rsid w:val="00D32177"/>
    <w:rsid w:val="00D32258"/>
    <w:rsid w:val="00D32ABB"/>
    <w:rsid w:val="00D32DCE"/>
    <w:rsid w:val="00D332F5"/>
    <w:rsid w:val="00D332F6"/>
    <w:rsid w:val="00D337AB"/>
    <w:rsid w:val="00D33853"/>
    <w:rsid w:val="00D338BA"/>
    <w:rsid w:val="00D3393E"/>
    <w:rsid w:val="00D339BD"/>
    <w:rsid w:val="00D33EE0"/>
    <w:rsid w:val="00D33F02"/>
    <w:rsid w:val="00D33FF0"/>
    <w:rsid w:val="00D34355"/>
    <w:rsid w:val="00D347F1"/>
    <w:rsid w:val="00D347F7"/>
    <w:rsid w:val="00D34A4F"/>
    <w:rsid w:val="00D34A8B"/>
    <w:rsid w:val="00D3539E"/>
    <w:rsid w:val="00D3550F"/>
    <w:rsid w:val="00D36434"/>
    <w:rsid w:val="00D36521"/>
    <w:rsid w:val="00D369AF"/>
    <w:rsid w:val="00D36F73"/>
    <w:rsid w:val="00D37168"/>
    <w:rsid w:val="00D37979"/>
    <w:rsid w:val="00D37C99"/>
    <w:rsid w:val="00D37CC0"/>
    <w:rsid w:val="00D37E5F"/>
    <w:rsid w:val="00D37F63"/>
    <w:rsid w:val="00D401EA"/>
    <w:rsid w:val="00D40235"/>
    <w:rsid w:val="00D40AFA"/>
    <w:rsid w:val="00D40D41"/>
    <w:rsid w:val="00D410AE"/>
    <w:rsid w:val="00D410E7"/>
    <w:rsid w:val="00D41360"/>
    <w:rsid w:val="00D415BF"/>
    <w:rsid w:val="00D41802"/>
    <w:rsid w:val="00D41B2B"/>
    <w:rsid w:val="00D41DC2"/>
    <w:rsid w:val="00D41E49"/>
    <w:rsid w:val="00D421B5"/>
    <w:rsid w:val="00D42259"/>
    <w:rsid w:val="00D43091"/>
    <w:rsid w:val="00D431F4"/>
    <w:rsid w:val="00D4389D"/>
    <w:rsid w:val="00D43E2A"/>
    <w:rsid w:val="00D443B2"/>
    <w:rsid w:val="00D44569"/>
    <w:rsid w:val="00D44830"/>
    <w:rsid w:val="00D44B59"/>
    <w:rsid w:val="00D44BCE"/>
    <w:rsid w:val="00D45743"/>
    <w:rsid w:val="00D45B09"/>
    <w:rsid w:val="00D46046"/>
    <w:rsid w:val="00D460D3"/>
    <w:rsid w:val="00D46156"/>
    <w:rsid w:val="00D46D0E"/>
    <w:rsid w:val="00D46DA5"/>
    <w:rsid w:val="00D46FC4"/>
    <w:rsid w:val="00D47474"/>
    <w:rsid w:val="00D476BE"/>
    <w:rsid w:val="00D476DE"/>
    <w:rsid w:val="00D476E6"/>
    <w:rsid w:val="00D476F6"/>
    <w:rsid w:val="00D5073A"/>
    <w:rsid w:val="00D50787"/>
    <w:rsid w:val="00D50E6F"/>
    <w:rsid w:val="00D519C1"/>
    <w:rsid w:val="00D51A54"/>
    <w:rsid w:val="00D51BAE"/>
    <w:rsid w:val="00D51CF2"/>
    <w:rsid w:val="00D51D72"/>
    <w:rsid w:val="00D51D9E"/>
    <w:rsid w:val="00D51E68"/>
    <w:rsid w:val="00D51FC9"/>
    <w:rsid w:val="00D51FF2"/>
    <w:rsid w:val="00D52133"/>
    <w:rsid w:val="00D52B0A"/>
    <w:rsid w:val="00D534E2"/>
    <w:rsid w:val="00D53810"/>
    <w:rsid w:val="00D53B7B"/>
    <w:rsid w:val="00D53B9F"/>
    <w:rsid w:val="00D542EA"/>
    <w:rsid w:val="00D54B05"/>
    <w:rsid w:val="00D54D37"/>
    <w:rsid w:val="00D54D66"/>
    <w:rsid w:val="00D54F9A"/>
    <w:rsid w:val="00D5503F"/>
    <w:rsid w:val="00D55250"/>
    <w:rsid w:val="00D555A8"/>
    <w:rsid w:val="00D55B5B"/>
    <w:rsid w:val="00D55BEE"/>
    <w:rsid w:val="00D55F93"/>
    <w:rsid w:val="00D56EC5"/>
    <w:rsid w:val="00D56FEC"/>
    <w:rsid w:val="00D573D7"/>
    <w:rsid w:val="00D575F2"/>
    <w:rsid w:val="00D57941"/>
    <w:rsid w:val="00D579D5"/>
    <w:rsid w:val="00D57D0C"/>
    <w:rsid w:val="00D60095"/>
    <w:rsid w:val="00D6022B"/>
    <w:rsid w:val="00D60E3B"/>
    <w:rsid w:val="00D613EB"/>
    <w:rsid w:val="00D614FA"/>
    <w:rsid w:val="00D6150F"/>
    <w:rsid w:val="00D6280B"/>
    <w:rsid w:val="00D62BC9"/>
    <w:rsid w:val="00D62BCF"/>
    <w:rsid w:val="00D62F5B"/>
    <w:rsid w:val="00D630AE"/>
    <w:rsid w:val="00D633D7"/>
    <w:rsid w:val="00D63957"/>
    <w:rsid w:val="00D639FD"/>
    <w:rsid w:val="00D63E4B"/>
    <w:rsid w:val="00D64060"/>
    <w:rsid w:val="00D64126"/>
    <w:rsid w:val="00D64F3E"/>
    <w:rsid w:val="00D64FF1"/>
    <w:rsid w:val="00D6503E"/>
    <w:rsid w:val="00D651F4"/>
    <w:rsid w:val="00D652AB"/>
    <w:rsid w:val="00D654FD"/>
    <w:rsid w:val="00D65E29"/>
    <w:rsid w:val="00D65E71"/>
    <w:rsid w:val="00D6630D"/>
    <w:rsid w:val="00D668FA"/>
    <w:rsid w:val="00D66ABE"/>
    <w:rsid w:val="00D66D54"/>
    <w:rsid w:val="00D7020E"/>
    <w:rsid w:val="00D702C6"/>
    <w:rsid w:val="00D70415"/>
    <w:rsid w:val="00D706F9"/>
    <w:rsid w:val="00D70764"/>
    <w:rsid w:val="00D70A55"/>
    <w:rsid w:val="00D70F5B"/>
    <w:rsid w:val="00D713BD"/>
    <w:rsid w:val="00D715AD"/>
    <w:rsid w:val="00D719A7"/>
    <w:rsid w:val="00D71CBF"/>
    <w:rsid w:val="00D726DB"/>
    <w:rsid w:val="00D727D6"/>
    <w:rsid w:val="00D72B80"/>
    <w:rsid w:val="00D72D1C"/>
    <w:rsid w:val="00D72D4F"/>
    <w:rsid w:val="00D72D9B"/>
    <w:rsid w:val="00D72DE9"/>
    <w:rsid w:val="00D733C6"/>
    <w:rsid w:val="00D735C1"/>
    <w:rsid w:val="00D73862"/>
    <w:rsid w:val="00D73A2A"/>
    <w:rsid w:val="00D73F00"/>
    <w:rsid w:val="00D7433C"/>
    <w:rsid w:val="00D74AC6"/>
    <w:rsid w:val="00D74C93"/>
    <w:rsid w:val="00D75050"/>
    <w:rsid w:val="00D75141"/>
    <w:rsid w:val="00D7531B"/>
    <w:rsid w:val="00D75455"/>
    <w:rsid w:val="00D7566F"/>
    <w:rsid w:val="00D75B93"/>
    <w:rsid w:val="00D75BA1"/>
    <w:rsid w:val="00D768DE"/>
    <w:rsid w:val="00D76CE3"/>
    <w:rsid w:val="00D772E3"/>
    <w:rsid w:val="00D77D67"/>
    <w:rsid w:val="00D80041"/>
    <w:rsid w:val="00D808D4"/>
    <w:rsid w:val="00D80A89"/>
    <w:rsid w:val="00D80C4E"/>
    <w:rsid w:val="00D80FBD"/>
    <w:rsid w:val="00D8118B"/>
    <w:rsid w:val="00D8128D"/>
    <w:rsid w:val="00D81313"/>
    <w:rsid w:val="00D8132E"/>
    <w:rsid w:val="00D81561"/>
    <w:rsid w:val="00D82D41"/>
    <w:rsid w:val="00D82DD4"/>
    <w:rsid w:val="00D82FC4"/>
    <w:rsid w:val="00D83204"/>
    <w:rsid w:val="00D83454"/>
    <w:rsid w:val="00D83581"/>
    <w:rsid w:val="00D83659"/>
    <w:rsid w:val="00D8381B"/>
    <w:rsid w:val="00D83863"/>
    <w:rsid w:val="00D83AFC"/>
    <w:rsid w:val="00D841F5"/>
    <w:rsid w:val="00D8442C"/>
    <w:rsid w:val="00D847F1"/>
    <w:rsid w:val="00D849F0"/>
    <w:rsid w:val="00D84A76"/>
    <w:rsid w:val="00D85493"/>
    <w:rsid w:val="00D86267"/>
    <w:rsid w:val="00D86839"/>
    <w:rsid w:val="00D8701A"/>
    <w:rsid w:val="00D87039"/>
    <w:rsid w:val="00D87277"/>
    <w:rsid w:val="00D879D7"/>
    <w:rsid w:val="00D87B8E"/>
    <w:rsid w:val="00D87BD1"/>
    <w:rsid w:val="00D87F80"/>
    <w:rsid w:val="00D90019"/>
    <w:rsid w:val="00D90280"/>
    <w:rsid w:val="00D90686"/>
    <w:rsid w:val="00D9094C"/>
    <w:rsid w:val="00D90C24"/>
    <w:rsid w:val="00D90CFB"/>
    <w:rsid w:val="00D90F03"/>
    <w:rsid w:val="00D913DB"/>
    <w:rsid w:val="00D915E5"/>
    <w:rsid w:val="00D916B4"/>
    <w:rsid w:val="00D91AD9"/>
    <w:rsid w:val="00D91C8F"/>
    <w:rsid w:val="00D9213A"/>
    <w:rsid w:val="00D923A4"/>
    <w:rsid w:val="00D92520"/>
    <w:rsid w:val="00D92D7F"/>
    <w:rsid w:val="00D9319C"/>
    <w:rsid w:val="00D937BE"/>
    <w:rsid w:val="00D93954"/>
    <w:rsid w:val="00D93AF9"/>
    <w:rsid w:val="00D93B7C"/>
    <w:rsid w:val="00D94216"/>
    <w:rsid w:val="00D9438C"/>
    <w:rsid w:val="00D94433"/>
    <w:rsid w:val="00D94703"/>
    <w:rsid w:val="00D949E1"/>
    <w:rsid w:val="00D953E1"/>
    <w:rsid w:val="00D958BB"/>
    <w:rsid w:val="00D95B5A"/>
    <w:rsid w:val="00D95CFE"/>
    <w:rsid w:val="00D95F8F"/>
    <w:rsid w:val="00D96043"/>
    <w:rsid w:val="00D96314"/>
    <w:rsid w:val="00D96523"/>
    <w:rsid w:val="00D969BA"/>
    <w:rsid w:val="00D97C2C"/>
    <w:rsid w:val="00D97CBE"/>
    <w:rsid w:val="00D97DA5"/>
    <w:rsid w:val="00D97E92"/>
    <w:rsid w:val="00DA02D8"/>
    <w:rsid w:val="00DA040C"/>
    <w:rsid w:val="00DA0811"/>
    <w:rsid w:val="00DA1150"/>
    <w:rsid w:val="00DA1B8D"/>
    <w:rsid w:val="00DA1BBB"/>
    <w:rsid w:val="00DA2974"/>
    <w:rsid w:val="00DA2FA4"/>
    <w:rsid w:val="00DA3035"/>
    <w:rsid w:val="00DA3095"/>
    <w:rsid w:val="00DA31EF"/>
    <w:rsid w:val="00DA3C44"/>
    <w:rsid w:val="00DA3EFA"/>
    <w:rsid w:val="00DA3F33"/>
    <w:rsid w:val="00DA4027"/>
    <w:rsid w:val="00DA41F7"/>
    <w:rsid w:val="00DA42B8"/>
    <w:rsid w:val="00DA4431"/>
    <w:rsid w:val="00DA4583"/>
    <w:rsid w:val="00DA4785"/>
    <w:rsid w:val="00DA4796"/>
    <w:rsid w:val="00DA4A10"/>
    <w:rsid w:val="00DA4B6B"/>
    <w:rsid w:val="00DA4CC3"/>
    <w:rsid w:val="00DA5067"/>
    <w:rsid w:val="00DA52C8"/>
    <w:rsid w:val="00DA5354"/>
    <w:rsid w:val="00DA5C7C"/>
    <w:rsid w:val="00DA6126"/>
    <w:rsid w:val="00DA6AD9"/>
    <w:rsid w:val="00DA6B88"/>
    <w:rsid w:val="00DA7150"/>
    <w:rsid w:val="00DA7257"/>
    <w:rsid w:val="00DA72EA"/>
    <w:rsid w:val="00DA7D4C"/>
    <w:rsid w:val="00DA7D80"/>
    <w:rsid w:val="00DB0031"/>
    <w:rsid w:val="00DB053A"/>
    <w:rsid w:val="00DB0607"/>
    <w:rsid w:val="00DB0791"/>
    <w:rsid w:val="00DB0B33"/>
    <w:rsid w:val="00DB105B"/>
    <w:rsid w:val="00DB12E4"/>
    <w:rsid w:val="00DB1542"/>
    <w:rsid w:val="00DB1B63"/>
    <w:rsid w:val="00DB1E93"/>
    <w:rsid w:val="00DB1FEB"/>
    <w:rsid w:val="00DB2525"/>
    <w:rsid w:val="00DB28E9"/>
    <w:rsid w:val="00DB3060"/>
    <w:rsid w:val="00DB314B"/>
    <w:rsid w:val="00DB37B2"/>
    <w:rsid w:val="00DB3CAC"/>
    <w:rsid w:val="00DB3CCB"/>
    <w:rsid w:val="00DB4308"/>
    <w:rsid w:val="00DB43AC"/>
    <w:rsid w:val="00DB4B28"/>
    <w:rsid w:val="00DB4BC3"/>
    <w:rsid w:val="00DB508A"/>
    <w:rsid w:val="00DB5343"/>
    <w:rsid w:val="00DB58F7"/>
    <w:rsid w:val="00DB5949"/>
    <w:rsid w:val="00DB5F03"/>
    <w:rsid w:val="00DB69AC"/>
    <w:rsid w:val="00DB75CF"/>
    <w:rsid w:val="00DB7BF5"/>
    <w:rsid w:val="00DC083F"/>
    <w:rsid w:val="00DC0C4D"/>
    <w:rsid w:val="00DC0C94"/>
    <w:rsid w:val="00DC0D0A"/>
    <w:rsid w:val="00DC0ED1"/>
    <w:rsid w:val="00DC2099"/>
    <w:rsid w:val="00DC30DD"/>
    <w:rsid w:val="00DC3192"/>
    <w:rsid w:val="00DC3281"/>
    <w:rsid w:val="00DC367C"/>
    <w:rsid w:val="00DC37C1"/>
    <w:rsid w:val="00DC37C2"/>
    <w:rsid w:val="00DC3D7A"/>
    <w:rsid w:val="00DC3F93"/>
    <w:rsid w:val="00DC445D"/>
    <w:rsid w:val="00DC49ED"/>
    <w:rsid w:val="00DC4A70"/>
    <w:rsid w:val="00DC4BD6"/>
    <w:rsid w:val="00DC4DFF"/>
    <w:rsid w:val="00DC4EE1"/>
    <w:rsid w:val="00DC5032"/>
    <w:rsid w:val="00DC5161"/>
    <w:rsid w:val="00DC5BA5"/>
    <w:rsid w:val="00DC5BE1"/>
    <w:rsid w:val="00DC5CE7"/>
    <w:rsid w:val="00DC5F82"/>
    <w:rsid w:val="00DC5FFE"/>
    <w:rsid w:val="00DC63D7"/>
    <w:rsid w:val="00DC714C"/>
    <w:rsid w:val="00DC716F"/>
    <w:rsid w:val="00DC71DE"/>
    <w:rsid w:val="00DC76B3"/>
    <w:rsid w:val="00DC7A73"/>
    <w:rsid w:val="00DC7A9D"/>
    <w:rsid w:val="00DC7D27"/>
    <w:rsid w:val="00DD007F"/>
    <w:rsid w:val="00DD04A3"/>
    <w:rsid w:val="00DD050E"/>
    <w:rsid w:val="00DD0567"/>
    <w:rsid w:val="00DD064B"/>
    <w:rsid w:val="00DD0781"/>
    <w:rsid w:val="00DD08BA"/>
    <w:rsid w:val="00DD09D3"/>
    <w:rsid w:val="00DD0A84"/>
    <w:rsid w:val="00DD0ABB"/>
    <w:rsid w:val="00DD0FD0"/>
    <w:rsid w:val="00DD1107"/>
    <w:rsid w:val="00DD13AE"/>
    <w:rsid w:val="00DD1790"/>
    <w:rsid w:val="00DD198A"/>
    <w:rsid w:val="00DD1A8F"/>
    <w:rsid w:val="00DD2801"/>
    <w:rsid w:val="00DD2F2D"/>
    <w:rsid w:val="00DD34DC"/>
    <w:rsid w:val="00DD4566"/>
    <w:rsid w:val="00DD47DF"/>
    <w:rsid w:val="00DD4AF3"/>
    <w:rsid w:val="00DD4DCD"/>
    <w:rsid w:val="00DD50AF"/>
    <w:rsid w:val="00DD54A7"/>
    <w:rsid w:val="00DD5AB6"/>
    <w:rsid w:val="00DD5B82"/>
    <w:rsid w:val="00DD6278"/>
    <w:rsid w:val="00DD6431"/>
    <w:rsid w:val="00DD6859"/>
    <w:rsid w:val="00DD6867"/>
    <w:rsid w:val="00DD6FED"/>
    <w:rsid w:val="00DD72A4"/>
    <w:rsid w:val="00DD7AA2"/>
    <w:rsid w:val="00DD7E6B"/>
    <w:rsid w:val="00DE00C1"/>
    <w:rsid w:val="00DE07CE"/>
    <w:rsid w:val="00DE0BE8"/>
    <w:rsid w:val="00DE0CC7"/>
    <w:rsid w:val="00DE0DBC"/>
    <w:rsid w:val="00DE0E2B"/>
    <w:rsid w:val="00DE147D"/>
    <w:rsid w:val="00DE152D"/>
    <w:rsid w:val="00DE2052"/>
    <w:rsid w:val="00DE2371"/>
    <w:rsid w:val="00DE2571"/>
    <w:rsid w:val="00DE27EE"/>
    <w:rsid w:val="00DE2A20"/>
    <w:rsid w:val="00DE2BF5"/>
    <w:rsid w:val="00DE2C59"/>
    <w:rsid w:val="00DE39E3"/>
    <w:rsid w:val="00DE3EDB"/>
    <w:rsid w:val="00DE4054"/>
    <w:rsid w:val="00DE40DB"/>
    <w:rsid w:val="00DE4482"/>
    <w:rsid w:val="00DE4F98"/>
    <w:rsid w:val="00DE50C7"/>
    <w:rsid w:val="00DE5282"/>
    <w:rsid w:val="00DE5C1E"/>
    <w:rsid w:val="00DE6AB2"/>
    <w:rsid w:val="00DE6C9E"/>
    <w:rsid w:val="00DE6E18"/>
    <w:rsid w:val="00DE6E75"/>
    <w:rsid w:val="00DE74E2"/>
    <w:rsid w:val="00DE750A"/>
    <w:rsid w:val="00DE7ACC"/>
    <w:rsid w:val="00DE7D37"/>
    <w:rsid w:val="00DE7D8B"/>
    <w:rsid w:val="00DE7E33"/>
    <w:rsid w:val="00DF037F"/>
    <w:rsid w:val="00DF0810"/>
    <w:rsid w:val="00DF0D6F"/>
    <w:rsid w:val="00DF14CE"/>
    <w:rsid w:val="00DF19B1"/>
    <w:rsid w:val="00DF1A51"/>
    <w:rsid w:val="00DF1DD4"/>
    <w:rsid w:val="00DF20B1"/>
    <w:rsid w:val="00DF219F"/>
    <w:rsid w:val="00DF2802"/>
    <w:rsid w:val="00DF2AD8"/>
    <w:rsid w:val="00DF2AE0"/>
    <w:rsid w:val="00DF2E2D"/>
    <w:rsid w:val="00DF35C0"/>
    <w:rsid w:val="00DF35CC"/>
    <w:rsid w:val="00DF4713"/>
    <w:rsid w:val="00DF472C"/>
    <w:rsid w:val="00DF48D8"/>
    <w:rsid w:val="00DF4C9D"/>
    <w:rsid w:val="00DF4D80"/>
    <w:rsid w:val="00DF52AC"/>
    <w:rsid w:val="00DF56DB"/>
    <w:rsid w:val="00DF58CC"/>
    <w:rsid w:val="00DF5E44"/>
    <w:rsid w:val="00DF65B0"/>
    <w:rsid w:val="00DF7FF2"/>
    <w:rsid w:val="00E00708"/>
    <w:rsid w:val="00E00907"/>
    <w:rsid w:val="00E00925"/>
    <w:rsid w:val="00E00B42"/>
    <w:rsid w:val="00E00C82"/>
    <w:rsid w:val="00E00DF4"/>
    <w:rsid w:val="00E00F32"/>
    <w:rsid w:val="00E0136E"/>
    <w:rsid w:val="00E014D2"/>
    <w:rsid w:val="00E0165E"/>
    <w:rsid w:val="00E01C66"/>
    <w:rsid w:val="00E02150"/>
    <w:rsid w:val="00E0231E"/>
    <w:rsid w:val="00E0297D"/>
    <w:rsid w:val="00E02C16"/>
    <w:rsid w:val="00E03528"/>
    <w:rsid w:val="00E036E0"/>
    <w:rsid w:val="00E038A0"/>
    <w:rsid w:val="00E0404C"/>
    <w:rsid w:val="00E04D9B"/>
    <w:rsid w:val="00E0536A"/>
    <w:rsid w:val="00E054C0"/>
    <w:rsid w:val="00E05B9C"/>
    <w:rsid w:val="00E06300"/>
    <w:rsid w:val="00E065D8"/>
    <w:rsid w:val="00E07261"/>
    <w:rsid w:val="00E07274"/>
    <w:rsid w:val="00E073CC"/>
    <w:rsid w:val="00E077D4"/>
    <w:rsid w:val="00E0788D"/>
    <w:rsid w:val="00E078A6"/>
    <w:rsid w:val="00E07C88"/>
    <w:rsid w:val="00E1030C"/>
    <w:rsid w:val="00E10BC4"/>
    <w:rsid w:val="00E10EDE"/>
    <w:rsid w:val="00E116D0"/>
    <w:rsid w:val="00E11826"/>
    <w:rsid w:val="00E11940"/>
    <w:rsid w:val="00E119E1"/>
    <w:rsid w:val="00E11CD7"/>
    <w:rsid w:val="00E11DC9"/>
    <w:rsid w:val="00E11E79"/>
    <w:rsid w:val="00E11F50"/>
    <w:rsid w:val="00E123AE"/>
    <w:rsid w:val="00E1305C"/>
    <w:rsid w:val="00E13477"/>
    <w:rsid w:val="00E138A2"/>
    <w:rsid w:val="00E139D1"/>
    <w:rsid w:val="00E1411F"/>
    <w:rsid w:val="00E14459"/>
    <w:rsid w:val="00E14D51"/>
    <w:rsid w:val="00E151D3"/>
    <w:rsid w:val="00E154D0"/>
    <w:rsid w:val="00E15731"/>
    <w:rsid w:val="00E15758"/>
    <w:rsid w:val="00E15AF5"/>
    <w:rsid w:val="00E15E2B"/>
    <w:rsid w:val="00E15EE0"/>
    <w:rsid w:val="00E164D6"/>
    <w:rsid w:val="00E16529"/>
    <w:rsid w:val="00E16741"/>
    <w:rsid w:val="00E1675F"/>
    <w:rsid w:val="00E16864"/>
    <w:rsid w:val="00E16CA3"/>
    <w:rsid w:val="00E16E67"/>
    <w:rsid w:val="00E17644"/>
    <w:rsid w:val="00E17753"/>
    <w:rsid w:val="00E17A9A"/>
    <w:rsid w:val="00E17F55"/>
    <w:rsid w:val="00E202BF"/>
    <w:rsid w:val="00E206D3"/>
    <w:rsid w:val="00E20B75"/>
    <w:rsid w:val="00E21195"/>
    <w:rsid w:val="00E21590"/>
    <w:rsid w:val="00E21602"/>
    <w:rsid w:val="00E21A0D"/>
    <w:rsid w:val="00E21A9D"/>
    <w:rsid w:val="00E22210"/>
    <w:rsid w:val="00E224BA"/>
    <w:rsid w:val="00E225B9"/>
    <w:rsid w:val="00E2282D"/>
    <w:rsid w:val="00E22859"/>
    <w:rsid w:val="00E2309F"/>
    <w:rsid w:val="00E230BE"/>
    <w:rsid w:val="00E231E2"/>
    <w:rsid w:val="00E231FC"/>
    <w:rsid w:val="00E232A0"/>
    <w:rsid w:val="00E2330F"/>
    <w:rsid w:val="00E23B11"/>
    <w:rsid w:val="00E24683"/>
    <w:rsid w:val="00E248C6"/>
    <w:rsid w:val="00E24A90"/>
    <w:rsid w:val="00E26C46"/>
    <w:rsid w:val="00E26CCD"/>
    <w:rsid w:val="00E26F5D"/>
    <w:rsid w:val="00E2715A"/>
    <w:rsid w:val="00E27775"/>
    <w:rsid w:val="00E3006E"/>
    <w:rsid w:val="00E30652"/>
    <w:rsid w:val="00E30755"/>
    <w:rsid w:val="00E30756"/>
    <w:rsid w:val="00E30B4C"/>
    <w:rsid w:val="00E30CDD"/>
    <w:rsid w:val="00E30E68"/>
    <w:rsid w:val="00E31288"/>
    <w:rsid w:val="00E31A8D"/>
    <w:rsid w:val="00E31EBE"/>
    <w:rsid w:val="00E31FF6"/>
    <w:rsid w:val="00E32275"/>
    <w:rsid w:val="00E32F95"/>
    <w:rsid w:val="00E33D84"/>
    <w:rsid w:val="00E33EEA"/>
    <w:rsid w:val="00E3421F"/>
    <w:rsid w:val="00E343F7"/>
    <w:rsid w:val="00E34888"/>
    <w:rsid w:val="00E34E8E"/>
    <w:rsid w:val="00E35A85"/>
    <w:rsid w:val="00E37688"/>
    <w:rsid w:val="00E378BC"/>
    <w:rsid w:val="00E4020D"/>
    <w:rsid w:val="00E4040F"/>
    <w:rsid w:val="00E41536"/>
    <w:rsid w:val="00E41581"/>
    <w:rsid w:val="00E415B4"/>
    <w:rsid w:val="00E41772"/>
    <w:rsid w:val="00E417F2"/>
    <w:rsid w:val="00E419A3"/>
    <w:rsid w:val="00E41A0C"/>
    <w:rsid w:val="00E41BE9"/>
    <w:rsid w:val="00E420A3"/>
    <w:rsid w:val="00E42A6B"/>
    <w:rsid w:val="00E42B0A"/>
    <w:rsid w:val="00E42B84"/>
    <w:rsid w:val="00E43248"/>
    <w:rsid w:val="00E43492"/>
    <w:rsid w:val="00E4391D"/>
    <w:rsid w:val="00E43F39"/>
    <w:rsid w:val="00E45234"/>
    <w:rsid w:val="00E45663"/>
    <w:rsid w:val="00E45904"/>
    <w:rsid w:val="00E45EBF"/>
    <w:rsid w:val="00E4602F"/>
    <w:rsid w:val="00E4656B"/>
    <w:rsid w:val="00E465F7"/>
    <w:rsid w:val="00E46A38"/>
    <w:rsid w:val="00E46A9A"/>
    <w:rsid w:val="00E46D2B"/>
    <w:rsid w:val="00E46E9F"/>
    <w:rsid w:val="00E4707B"/>
    <w:rsid w:val="00E4709D"/>
    <w:rsid w:val="00E470D4"/>
    <w:rsid w:val="00E476C6"/>
    <w:rsid w:val="00E476F3"/>
    <w:rsid w:val="00E47E4C"/>
    <w:rsid w:val="00E5054D"/>
    <w:rsid w:val="00E507F4"/>
    <w:rsid w:val="00E50E68"/>
    <w:rsid w:val="00E5128E"/>
    <w:rsid w:val="00E517E8"/>
    <w:rsid w:val="00E51C42"/>
    <w:rsid w:val="00E5201E"/>
    <w:rsid w:val="00E523C0"/>
    <w:rsid w:val="00E5276E"/>
    <w:rsid w:val="00E5279C"/>
    <w:rsid w:val="00E528A9"/>
    <w:rsid w:val="00E52A42"/>
    <w:rsid w:val="00E52D14"/>
    <w:rsid w:val="00E52F32"/>
    <w:rsid w:val="00E5334A"/>
    <w:rsid w:val="00E53558"/>
    <w:rsid w:val="00E538D2"/>
    <w:rsid w:val="00E53AFF"/>
    <w:rsid w:val="00E53C33"/>
    <w:rsid w:val="00E53D7D"/>
    <w:rsid w:val="00E540B8"/>
    <w:rsid w:val="00E544B0"/>
    <w:rsid w:val="00E546C0"/>
    <w:rsid w:val="00E54760"/>
    <w:rsid w:val="00E5491F"/>
    <w:rsid w:val="00E549D2"/>
    <w:rsid w:val="00E55070"/>
    <w:rsid w:val="00E5545A"/>
    <w:rsid w:val="00E55722"/>
    <w:rsid w:val="00E55737"/>
    <w:rsid w:val="00E5584E"/>
    <w:rsid w:val="00E55A9C"/>
    <w:rsid w:val="00E55CAB"/>
    <w:rsid w:val="00E55F0C"/>
    <w:rsid w:val="00E55F28"/>
    <w:rsid w:val="00E56455"/>
    <w:rsid w:val="00E56742"/>
    <w:rsid w:val="00E56B12"/>
    <w:rsid w:val="00E56BEA"/>
    <w:rsid w:val="00E5703A"/>
    <w:rsid w:val="00E5792B"/>
    <w:rsid w:val="00E57E41"/>
    <w:rsid w:val="00E57EC4"/>
    <w:rsid w:val="00E60B4E"/>
    <w:rsid w:val="00E60FA5"/>
    <w:rsid w:val="00E61144"/>
    <w:rsid w:val="00E619BD"/>
    <w:rsid w:val="00E61AF6"/>
    <w:rsid w:val="00E61B11"/>
    <w:rsid w:val="00E61CCD"/>
    <w:rsid w:val="00E620C1"/>
    <w:rsid w:val="00E6351E"/>
    <w:rsid w:val="00E635AB"/>
    <w:rsid w:val="00E63C23"/>
    <w:rsid w:val="00E640F0"/>
    <w:rsid w:val="00E64C3B"/>
    <w:rsid w:val="00E64F29"/>
    <w:rsid w:val="00E65024"/>
    <w:rsid w:val="00E650E2"/>
    <w:rsid w:val="00E6513D"/>
    <w:rsid w:val="00E651BB"/>
    <w:rsid w:val="00E653F4"/>
    <w:rsid w:val="00E65B0D"/>
    <w:rsid w:val="00E6639A"/>
    <w:rsid w:val="00E66C12"/>
    <w:rsid w:val="00E66E6B"/>
    <w:rsid w:val="00E66EA1"/>
    <w:rsid w:val="00E670B7"/>
    <w:rsid w:val="00E67E23"/>
    <w:rsid w:val="00E7090A"/>
    <w:rsid w:val="00E70DEE"/>
    <w:rsid w:val="00E71175"/>
    <w:rsid w:val="00E7126D"/>
    <w:rsid w:val="00E7158A"/>
    <w:rsid w:val="00E715CD"/>
    <w:rsid w:val="00E716B5"/>
    <w:rsid w:val="00E717EC"/>
    <w:rsid w:val="00E71D1D"/>
    <w:rsid w:val="00E71D7C"/>
    <w:rsid w:val="00E72008"/>
    <w:rsid w:val="00E724BD"/>
    <w:rsid w:val="00E72636"/>
    <w:rsid w:val="00E72957"/>
    <w:rsid w:val="00E73529"/>
    <w:rsid w:val="00E7378C"/>
    <w:rsid w:val="00E73C56"/>
    <w:rsid w:val="00E73E7C"/>
    <w:rsid w:val="00E74136"/>
    <w:rsid w:val="00E747CE"/>
    <w:rsid w:val="00E74923"/>
    <w:rsid w:val="00E74C28"/>
    <w:rsid w:val="00E74D80"/>
    <w:rsid w:val="00E750A9"/>
    <w:rsid w:val="00E7534B"/>
    <w:rsid w:val="00E754E3"/>
    <w:rsid w:val="00E756F8"/>
    <w:rsid w:val="00E76EB6"/>
    <w:rsid w:val="00E77A49"/>
    <w:rsid w:val="00E77ABA"/>
    <w:rsid w:val="00E77F14"/>
    <w:rsid w:val="00E77FB1"/>
    <w:rsid w:val="00E77FF1"/>
    <w:rsid w:val="00E800E4"/>
    <w:rsid w:val="00E801CC"/>
    <w:rsid w:val="00E809B6"/>
    <w:rsid w:val="00E81122"/>
    <w:rsid w:val="00E817A7"/>
    <w:rsid w:val="00E82CF1"/>
    <w:rsid w:val="00E83201"/>
    <w:rsid w:val="00E83334"/>
    <w:rsid w:val="00E836F9"/>
    <w:rsid w:val="00E83CE2"/>
    <w:rsid w:val="00E83CEB"/>
    <w:rsid w:val="00E83E6E"/>
    <w:rsid w:val="00E83EB1"/>
    <w:rsid w:val="00E83F95"/>
    <w:rsid w:val="00E8453A"/>
    <w:rsid w:val="00E8495A"/>
    <w:rsid w:val="00E84A3D"/>
    <w:rsid w:val="00E84BC8"/>
    <w:rsid w:val="00E84D96"/>
    <w:rsid w:val="00E84EEC"/>
    <w:rsid w:val="00E85499"/>
    <w:rsid w:val="00E854F8"/>
    <w:rsid w:val="00E8558D"/>
    <w:rsid w:val="00E859D7"/>
    <w:rsid w:val="00E85F8D"/>
    <w:rsid w:val="00E86729"/>
    <w:rsid w:val="00E86B52"/>
    <w:rsid w:val="00E87095"/>
    <w:rsid w:val="00E87649"/>
    <w:rsid w:val="00E87808"/>
    <w:rsid w:val="00E9006A"/>
    <w:rsid w:val="00E902DB"/>
    <w:rsid w:val="00E90681"/>
    <w:rsid w:val="00E90B28"/>
    <w:rsid w:val="00E90C32"/>
    <w:rsid w:val="00E90D00"/>
    <w:rsid w:val="00E9114A"/>
    <w:rsid w:val="00E91A31"/>
    <w:rsid w:val="00E91F88"/>
    <w:rsid w:val="00E920C2"/>
    <w:rsid w:val="00E92423"/>
    <w:rsid w:val="00E93140"/>
    <w:rsid w:val="00E9318B"/>
    <w:rsid w:val="00E932D1"/>
    <w:rsid w:val="00E93350"/>
    <w:rsid w:val="00E93BCB"/>
    <w:rsid w:val="00E93C00"/>
    <w:rsid w:val="00E94B0D"/>
    <w:rsid w:val="00E952DF"/>
    <w:rsid w:val="00E95431"/>
    <w:rsid w:val="00E9597A"/>
    <w:rsid w:val="00E95BD0"/>
    <w:rsid w:val="00E966AA"/>
    <w:rsid w:val="00E96A36"/>
    <w:rsid w:val="00E975B7"/>
    <w:rsid w:val="00E97AA4"/>
    <w:rsid w:val="00E97D90"/>
    <w:rsid w:val="00E97DD8"/>
    <w:rsid w:val="00E97FCE"/>
    <w:rsid w:val="00EA0673"/>
    <w:rsid w:val="00EA0B5A"/>
    <w:rsid w:val="00EA0C10"/>
    <w:rsid w:val="00EA1685"/>
    <w:rsid w:val="00EA18C3"/>
    <w:rsid w:val="00EA1A49"/>
    <w:rsid w:val="00EA2047"/>
    <w:rsid w:val="00EA2351"/>
    <w:rsid w:val="00EA294F"/>
    <w:rsid w:val="00EA29D7"/>
    <w:rsid w:val="00EA2E7D"/>
    <w:rsid w:val="00EA3008"/>
    <w:rsid w:val="00EA34DA"/>
    <w:rsid w:val="00EA354E"/>
    <w:rsid w:val="00EA3720"/>
    <w:rsid w:val="00EA3E01"/>
    <w:rsid w:val="00EA4102"/>
    <w:rsid w:val="00EA4771"/>
    <w:rsid w:val="00EA4A23"/>
    <w:rsid w:val="00EA4C6B"/>
    <w:rsid w:val="00EA4D3E"/>
    <w:rsid w:val="00EA4DFF"/>
    <w:rsid w:val="00EA4EEB"/>
    <w:rsid w:val="00EA54D4"/>
    <w:rsid w:val="00EA5526"/>
    <w:rsid w:val="00EA581E"/>
    <w:rsid w:val="00EA5828"/>
    <w:rsid w:val="00EA5899"/>
    <w:rsid w:val="00EA5A58"/>
    <w:rsid w:val="00EA5D00"/>
    <w:rsid w:val="00EA69B5"/>
    <w:rsid w:val="00EA6D5D"/>
    <w:rsid w:val="00EA71E0"/>
    <w:rsid w:val="00EA73B3"/>
    <w:rsid w:val="00EA74D9"/>
    <w:rsid w:val="00EA75CD"/>
    <w:rsid w:val="00EA7EB3"/>
    <w:rsid w:val="00EB000B"/>
    <w:rsid w:val="00EB0208"/>
    <w:rsid w:val="00EB0631"/>
    <w:rsid w:val="00EB0CE2"/>
    <w:rsid w:val="00EB0FD1"/>
    <w:rsid w:val="00EB1604"/>
    <w:rsid w:val="00EB1BFF"/>
    <w:rsid w:val="00EB21D9"/>
    <w:rsid w:val="00EB23D1"/>
    <w:rsid w:val="00EB2590"/>
    <w:rsid w:val="00EB2691"/>
    <w:rsid w:val="00EB26DC"/>
    <w:rsid w:val="00EB2E9B"/>
    <w:rsid w:val="00EB31C8"/>
    <w:rsid w:val="00EB346E"/>
    <w:rsid w:val="00EB35A1"/>
    <w:rsid w:val="00EB363A"/>
    <w:rsid w:val="00EB38A7"/>
    <w:rsid w:val="00EB402E"/>
    <w:rsid w:val="00EB4380"/>
    <w:rsid w:val="00EB53BE"/>
    <w:rsid w:val="00EB5892"/>
    <w:rsid w:val="00EB648E"/>
    <w:rsid w:val="00EB65D7"/>
    <w:rsid w:val="00EB6C16"/>
    <w:rsid w:val="00EB6EB4"/>
    <w:rsid w:val="00EB76EB"/>
    <w:rsid w:val="00EB7EAE"/>
    <w:rsid w:val="00EC0F72"/>
    <w:rsid w:val="00EC107F"/>
    <w:rsid w:val="00EC1DB5"/>
    <w:rsid w:val="00EC2174"/>
    <w:rsid w:val="00EC2796"/>
    <w:rsid w:val="00EC2984"/>
    <w:rsid w:val="00EC2B06"/>
    <w:rsid w:val="00EC2C6F"/>
    <w:rsid w:val="00EC2CB3"/>
    <w:rsid w:val="00EC2FBD"/>
    <w:rsid w:val="00EC37A2"/>
    <w:rsid w:val="00EC3AD9"/>
    <w:rsid w:val="00EC4698"/>
    <w:rsid w:val="00EC4F8F"/>
    <w:rsid w:val="00EC508B"/>
    <w:rsid w:val="00EC5803"/>
    <w:rsid w:val="00EC592D"/>
    <w:rsid w:val="00EC5D46"/>
    <w:rsid w:val="00EC5F07"/>
    <w:rsid w:val="00EC5F88"/>
    <w:rsid w:val="00EC625D"/>
    <w:rsid w:val="00EC66E2"/>
    <w:rsid w:val="00EC6A0B"/>
    <w:rsid w:val="00EC6C54"/>
    <w:rsid w:val="00EC6EA2"/>
    <w:rsid w:val="00EC7230"/>
    <w:rsid w:val="00EC72CA"/>
    <w:rsid w:val="00EC7D45"/>
    <w:rsid w:val="00ED0050"/>
    <w:rsid w:val="00ED008D"/>
    <w:rsid w:val="00ED044D"/>
    <w:rsid w:val="00ED0D4C"/>
    <w:rsid w:val="00ED0E99"/>
    <w:rsid w:val="00ED0FC6"/>
    <w:rsid w:val="00ED1183"/>
    <w:rsid w:val="00ED14B3"/>
    <w:rsid w:val="00ED1617"/>
    <w:rsid w:val="00ED1C4E"/>
    <w:rsid w:val="00ED1D7F"/>
    <w:rsid w:val="00ED1E64"/>
    <w:rsid w:val="00ED26E7"/>
    <w:rsid w:val="00ED283E"/>
    <w:rsid w:val="00ED2A94"/>
    <w:rsid w:val="00ED2D4E"/>
    <w:rsid w:val="00ED2F1B"/>
    <w:rsid w:val="00ED31DA"/>
    <w:rsid w:val="00ED3213"/>
    <w:rsid w:val="00ED3281"/>
    <w:rsid w:val="00ED337C"/>
    <w:rsid w:val="00ED3449"/>
    <w:rsid w:val="00ED36A6"/>
    <w:rsid w:val="00ED3810"/>
    <w:rsid w:val="00ED3A1D"/>
    <w:rsid w:val="00ED3A48"/>
    <w:rsid w:val="00ED3CE9"/>
    <w:rsid w:val="00ED4231"/>
    <w:rsid w:val="00ED4664"/>
    <w:rsid w:val="00ED4724"/>
    <w:rsid w:val="00ED4EB4"/>
    <w:rsid w:val="00ED5CA3"/>
    <w:rsid w:val="00ED5EF0"/>
    <w:rsid w:val="00ED5F1C"/>
    <w:rsid w:val="00ED6BA6"/>
    <w:rsid w:val="00ED6C0F"/>
    <w:rsid w:val="00ED6E8D"/>
    <w:rsid w:val="00ED781A"/>
    <w:rsid w:val="00ED78E9"/>
    <w:rsid w:val="00ED78F2"/>
    <w:rsid w:val="00EE07EF"/>
    <w:rsid w:val="00EE0C85"/>
    <w:rsid w:val="00EE0F54"/>
    <w:rsid w:val="00EE0F6D"/>
    <w:rsid w:val="00EE114F"/>
    <w:rsid w:val="00EE19DD"/>
    <w:rsid w:val="00EE1A97"/>
    <w:rsid w:val="00EE2036"/>
    <w:rsid w:val="00EE2A0A"/>
    <w:rsid w:val="00EE2D2C"/>
    <w:rsid w:val="00EE2E04"/>
    <w:rsid w:val="00EE30E1"/>
    <w:rsid w:val="00EE32E1"/>
    <w:rsid w:val="00EE3E61"/>
    <w:rsid w:val="00EE42A7"/>
    <w:rsid w:val="00EE42F3"/>
    <w:rsid w:val="00EE431E"/>
    <w:rsid w:val="00EE4350"/>
    <w:rsid w:val="00EE452D"/>
    <w:rsid w:val="00EE48DB"/>
    <w:rsid w:val="00EE5422"/>
    <w:rsid w:val="00EE58CC"/>
    <w:rsid w:val="00EE5BFA"/>
    <w:rsid w:val="00EE627B"/>
    <w:rsid w:val="00EE74EF"/>
    <w:rsid w:val="00EE7593"/>
    <w:rsid w:val="00EE75AD"/>
    <w:rsid w:val="00EE75F2"/>
    <w:rsid w:val="00EE7F35"/>
    <w:rsid w:val="00EF08E6"/>
    <w:rsid w:val="00EF0DA9"/>
    <w:rsid w:val="00EF12AA"/>
    <w:rsid w:val="00EF13F9"/>
    <w:rsid w:val="00EF14CC"/>
    <w:rsid w:val="00EF19FA"/>
    <w:rsid w:val="00EF1FF8"/>
    <w:rsid w:val="00EF2352"/>
    <w:rsid w:val="00EF292A"/>
    <w:rsid w:val="00EF2FF1"/>
    <w:rsid w:val="00EF3044"/>
    <w:rsid w:val="00EF33EB"/>
    <w:rsid w:val="00EF3552"/>
    <w:rsid w:val="00EF38ED"/>
    <w:rsid w:val="00EF39AA"/>
    <w:rsid w:val="00EF3CAE"/>
    <w:rsid w:val="00EF44FF"/>
    <w:rsid w:val="00EF4833"/>
    <w:rsid w:val="00EF4D2B"/>
    <w:rsid w:val="00EF4EF7"/>
    <w:rsid w:val="00EF5183"/>
    <w:rsid w:val="00EF51B1"/>
    <w:rsid w:val="00EF5445"/>
    <w:rsid w:val="00EF57B4"/>
    <w:rsid w:val="00EF57E1"/>
    <w:rsid w:val="00EF5E23"/>
    <w:rsid w:val="00EF6C83"/>
    <w:rsid w:val="00EF6DDD"/>
    <w:rsid w:val="00EF6E1D"/>
    <w:rsid w:val="00EF7411"/>
    <w:rsid w:val="00EF7426"/>
    <w:rsid w:val="00EF769D"/>
    <w:rsid w:val="00EF79A1"/>
    <w:rsid w:val="00EF7CD1"/>
    <w:rsid w:val="00F00067"/>
    <w:rsid w:val="00F0050A"/>
    <w:rsid w:val="00F00B41"/>
    <w:rsid w:val="00F00E70"/>
    <w:rsid w:val="00F01DA3"/>
    <w:rsid w:val="00F01E7F"/>
    <w:rsid w:val="00F01FFE"/>
    <w:rsid w:val="00F02975"/>
    <w:rsid w:val="00F02C71"/>
    <w:rsid w:val="00F02D0C"/>
    <w:rsid w:val="00F03425"/>
    <w:rsid w:val="00F0381F"/>
    <w:rsid w:val="00F04253"/>
    <w:rsid w:val="00F045D0"/>
    <w:rsid w:val="00F04918"/>
    <w:rsid w:val="00F0494C"/>
    <w:rsid w:val="00F04CF0"/>
    <w:rsid w:val="00F04E74"/>
    <w:rsid w:val="00F057DA"/>
    <w:rsid w:val="00F059D3"/>
    <w:rsid w:val="00F05CD2"/>
    <w:rsid w:val="00F060E0"/>
    <w:rsid w:val="00F064A9"/>
    <w:rsid w:val="00F06734"/>
    <w:rsid w:val="00F07586"/>
    <w:rsid w:val="00F0758B"/>
    <w:rsid w:val="00F10278"/>
    <w:rsid w:val="00F10681"/>
    <w:rsid w:val="00F10AD0"/>
    <w:rsid w:val="00F10B1C"/>
    <w:rsid w:val="00F11325"/>
    <w:rsid w:val="00F12C60"/>
    <w:rsid w:val="00F13357"/>
    <w:rsid w:val="00F13C6D"/>
    <w:rsid w:val="00F13F16"/>
    <w:rsid w:val="00F13F6B"/>
    <w:rsid w:val="00F14879"/>
    <w:rsid w:val="00F14955"/>
    <w:rsid w:val="00F14994"/>
    <w:rsid w:val="00F15063"/>
    <w:rsid w:val="00F15595"/>
    <w:rsid w:val="00F155CF"/>
    <w:rsid w:val="00F15B14"/>
    <w:rsid w:val="00F160FF"/>
    <w:rsid w:val="00F16183"/>
    <w:rsid w:val="00F164C0"/>
    <w:rsid w:val="00F20328"/>
    <w:rsid w:val="00F208C3"/>
    <w:rsid w:val="00F208E4"/>
    <w:rsid w:val="00F20926"/>
    <w:rsid w:val="00F21663"/>
    <w:rsid w:val="00F21C4A"/>
    <w:rsid w:val="00F21D4B"/>
    <w:rsid w:val="00F21EB2"/>
    <w:rsid w:val="00F22C6C"/>
    <w:rsid w:val="00F231EF"/>
    <w:rsid w:val="00F2329C"/>
    <w:rsid w:val="00F2392E"/>
    <w:rsid w:val="00F23AB3"/>
    <w:rsid w:val="00F23D67"/>
    <w:rsid w:val="00F24270"/>
    <w:rsid w:val="00F24435"/>
    <w:rsid w:val="00F244C1"/>
    <w:rsid w:val="00F245C0"/>
    <w:rsid w:val="00F247C8"/>
    <w:rsid w:val="00F25BA7"/>
    <w:rsid w:val="00F25F69"/>
    <w:rsid w:val="00F262CA"/>
    <w:rsid w:val="00F263AD"/>
    <w:rsid w:val="00F26D2D"/>
    <w:rsid w:val="00F26DFF"/>
    <w:rsid w:val="00F2730D"/>
    <w:rsid w:val="00F27F85"/>
    <w:rsid w:val="00F30ACD"/>
    <w:rsid w:val="00F30EA3"/>
    <w:rsid w:val="00F317D3"/>
    <w:rsid w:val="00F319F7"/>
    <w:rsid w:val="00F32003"/>
    <w:rsid w:val="00F3217A"/>
    <w:rsid w:val="00F322D3"/>
    <w:rsid w:val="00F3271B"/>
    <w:rsid w:val="00F32A90"/>
    <w:rsid w:val="00F330E6"/>
    <w:rsid w:val="00F334BD"/>
    <w:rsid w:val="00F34100"/>
    <w:rsid w:val="00F3421E"/>
    <w:rsid w:val="00F34CCC"/>
    <w:rsid w:val="00F35714"/>
    <w:rsid w:val="00F358B3"/>
    <w:rsid w:val="00F36356"/>
    <w:rsid w:val="00F364F8"/>
    <w:rsid w:val="00F3655F"/>
    <w:rsid w:val="00F36735"/>
    <w:rsid w:val="00F369D3"/>
    <w:rsid w:val="00F3755C"/>
    <w:rsid w:val="00F37CAA"/>
    <w:rsid w:val="00F37D2B"/>
    <w:rsid w:val="00F37DAB"/>
    <w:rsid w:val="00F37FCF"/>
    <w:rsid w:val="00F40B9A"/>
    <w:rsid w:val="00F40CB4"/>
    <w:rsid w:val="00F40E3B"/>
    <w:rsid w:val="00F4104B"/>
    <w:rsid w:val="00F414C2"/>
    <w:rsid w:val="00F4154F"/>
    <w:rsid w:val="00F422CC"/>
    <w:rsid w:val="00F42B97"/>
    <w:rsid w:val="00F433C1"/>
    <w:rsid w:val="00F43CAB"/>
    <w:rsid w:val="00F43CFF"/>
    <w:rsid w:val="00F43D60"/>
    <w:rsid w:val="00F43E32"/>
    <w:rsid w:val="00F43EBE"/>
    <w:rsid w:val="00F43EF6"/>
    <w:rsid w:val="00F444EB"/>
    <w:rsid w:val="00F444F7"/>
    <w:rsid w:val="00F44CB5"/>
    <w:rsid w:val="00F45D4F"/>
    <w:rsid w:val="00F46342"/>
    <w:rsid w:val="00F464B4"/>
    <w:rsid w:val="00F46673"/>
    <w:rsid w:val="00F467ED"/>
    <w:rsid w:val="00F46E81"/>
    <w:rsid w:val="00F46F91"/>
    <w:rsid w:val="00F470E7"/>
    <w:rsid w:val="00F47151"/>
    <w:rsid w:val="00F472F6"/>
    <w:rsid w:val="00F473BC"/>
    <w:rsid w:val="00F473C9"/>
    <w:rsid w:val="00F47EFD"/>
    <w:rsid w:val="00F507AF"/>
    <w:rsid w:val="00F507FF"/>
    <w:rsid w:val="00F50971"/>
    <w:rsid w:val="00F50B22"/>
    <w:rsid w:val="00F516F1"/>
    <w:rsid w:val="00F51DE3"/>
    <w:rsid w:val="00F52091"/>
    <w:rsid w:val="00F5259C"/>
    <w:rsid w:val="00F52637"/>
    <w:rsid w:val="00F52A36"/>
    <w:rsid w:val="00F52A7B"/>
    <w:rsid w:val="00F52B44"/>
    <w:rsid w:val="00F53501"/>
    <w:rsid w:val="00F5356A"/>
    <w:rsid w:val="00F538D6"/>
    <w:rsid w:val="00F53A12"/>
    <w:rsid w:val="00F53C8A"/>
    <w:rsid w:val="00F53EE4"/>
    <w:rsid w:val="00F54038"/>
    <w:rsid w:val="00F546D5"/>
    <w:rsid w:val="00F5470B"/>
    <w:rsid w:val="00F548A5"/>
    <w:rsid w:val="00F557E0"/>
    <w:rsid w:val="00F55E18"/>
    <w:rsid w:val="00F565EB"/>
    <w:rsid w:val="00F56A4F"/>
    <w:rsid w:val="00F56DD2"/>
    <w:rsid w:val="00F56E3E"/>
    <w:rsid w:val="00F6033D"/>
    <w:rsid w:val="00F60641"/>
    <w:rsid w:val="00F607D4"/>
    <w:rsid w:val="00F60885"/>
    <w:rsid w:val="00F60897"/>
    <w:rsid w:val="00F609D0"/>
    <w:rsid w:val="00F60DAC"/>
    <w:rsid w:val="00F6105A"/>
    <w:rsid w:val="00F610A1"/>
    <w:rsid w:val="00F611CB"/>
    <w:rsid w:val="00F61333"/>
    <w:rsid w:val="00F6133C"/>
    <w:rsid w:val="00F615E9"/>
    <w:rsid w:val="00F61A4C"/>
    <w:rsid w:val="00F6274E"/>
    <w:rsid w:val="00F62D61"/>
    <w:rsid w:val="00F62EF2"/>
    <w:rsid w:val="00F63166"/>
    <w:rsid w:val="00F640DC"/>
    <w:rsid w:val="00F647D8"/>
    <w:rsid w:val="00F64AB0"/>
    <w:rsid w:val="00F64DF4"/>
    <w:rsid w:val="00F64E98"/>
    <w:rsid w:val="00F6524D"/>
    <w:rsid w:val="00F65832"/>
    <w:rsid w:val="00F6594D"/>
    <w:rsid w:val="00F65B4A"/>
    <w:rsid w:val="00F65DAE"/>
    <w:rsid w:val="00F662A5"/>
    <w:rsid w:val="00F669E0"/>
    <w:rsid w:val="00F66E22"/>
    <w:rsid w:val="00F671FB"/>
    <w:rsid w:val="00F67232"/>
    <w:rsid w:val="00F6794A"/>
    <w:rsid w:val="00F704A6"/>
    <w:rsid w:val="00F704E7"/>
    <w:rsid w:val="00F706F5"/>
    <w:rsid w:val="00F709D0"/>
    <w:rsid w:val="00F70DAB"/>
    <w:rsid w:val="00F71274"/>
    <w:rsid w:val="00F71508"/>
    <w:rsid w:val="00F71602"/>
    <w:rsid w:val="00F71824"/>
    <w:rsid w:val="00F71970"/>
    <w:rsid w:val="00F71DAB"/>
    <w:rsid w:val="00F72109"/>
    <w:rsid w:val="00F7277A"/>
    <w:rsid w:val="00F727B3"/>
    <w:rsid w:val="00F728A2"/>
    <w:rsid w:val="00F72980"/>
    <w:rsid w:val="00F7326B"/>
    <w:rsid w:val="00F73610"/>
    <w:rsid w:val="00F74370"/>
    <w:rsid w:val="00F74A3C"/>
    <w:rsid w:val="00F74D63"/>
    <w:rsid w:val="00F7601D"/>
    <w:rsid w:val="00F767C2"/>
    <w:rsid w:val="00F76BDC"/>
    <w:rsid w:val="00F76C51"/>
    <w:rsid w:val="00F77017"/>
    <w:rsid w:val="00F77045"/>
    <w:rsid w:val="00F77195"/>
    <w:rsid w:val="00F77435"/>
    <w:rsid w:val="00F77489"/>
    <w:rsid w:val="00F776EA"/>
    <w:rsid w:val="00F77B20"/>
    <w:rsid w:val="00F77B36"/>
    <w:rsid w:val="00F77C12"/>
    <w:rsid w:val="00F8037A"/>
    <w:rsid w:val="00F80911"/>
    <w:rsid w:val="00F80998"/>
    <w:rsid w:val="00F80AE6"/>
    <w:rsid w:val="00F80F4D"/>
    <w:rsid w:val="00F81152"/>
    <w:rsid w:val="00F8171A"/>
    <w:rsid w:val="00F81F25"/>
    <w:rsid w:val="00F8217A"/>
    <w:rsid w:val="00F82243"/>
    <w:rsid w:val="00F829E4"/>
    <w:rsid w:val="00F82A75"/>
    <w:rsid w:val="00F82B8C"/>
    <w:rsid w:val="00F8311C"/>
    <w:rsid w:val="00F834B0"/>
    <w:rsid w:val="00F83A6F"/>
    <w:rsid w:val="00F83B8B"/>
    <w:rsid w:val="00F83C52"/>
    <w:rsid w:val="00F83E1F"/>
    <w:rsid w:val="00F83E25"/>
    <w:rsid w:val="00F841D8"/>
    <w:rsid w:val="00F842E3"/>
    <w:rsid w:val="00F8444A"/>
    <w:rsid w:val="00F84682"/>
    <w:rsid w:val="00F8529A"/>
    <w:rsid w:val="00F857DD"/>
    <w:rsid w:val="00F85A60"/>
    <w:rsid w:val="00F85A72"/>
    <w:rsid w:val="00F85B35"/>
    <w:rsid w:val="00F85ED4"/>
    <w:rsid w:val="00F86878"/>
    <w:rsid w:val="00F868F5"/>
    <w:rsid w:val="00F8699A"/>
    <w:rsid w:val="00F86CF1"/>
    <w:rsid w:val="00F871B1"/>
    <w:rsid w:val="00F87230"/>
    <w:rsid w:val="00F874B2"/>
    <w:rsid w:val="00F876B8"/>
    <w:rsid w:val="00F87A4E"/>
    <w:rsid w:val="00F87DF9"/>
    <w:rsid w:val="00F903B4"/>
    <w:rsid w:val="00F90427"/>
    <w:rsid w:val="00F90E3F"/>
    <w:rsid w:val="00F9101D"/>
    <w:rsid w:val="00F9132A"/>
    <w:rsid w:val="00F9138B"/>
    <w:rsid w:val="00F9186B"/>
    <w:rsid w:val="00F91E2A"/>
    <w:rsid w:val="00F91F55"/>
    <w:rsid w:val="00F922AF"/>
    <w:rsid w:val="00F92F46"/>
    <w:rsid w:val="00F92F84"/>
    <w:rsid w:val="00F93EDB"/>
    <w:rsid w:val="00F941C8"/>
    <w:rsid w:val="00F94736"/>
    <w:rsid w:val="00F94994"/>
    <w:rsid w:val="00F94A87"/>
    <w:rsid w:val="00F9546F"/>
    <w:rsid w:val="00F95B1B"/>
    <w:rsid w:val="00F95C0C"/>
    <w:rsid w:val="00F9681D"/>
    <w:rsid w:val="00F96BEE"/>
    <w:rsid w:val="00F96C73"/>
    <w:rsid w:val="00F9741F"/>
    <w:rsid w:val="00F974FC"/>
    <w:rsid w:val="00F97B27"/>
    <w:rsid w:val="00FA1215"/>
    <w:rsid w:val="00FA121B"/>
    <w:rsid w:val="00FA1DFA"/>
    <w:rsid w:val="00FA2118"/>
    <w:rsid w:val="00FA2216"/>
    <w:rsid w:val="00FA22E3"/>
    <w:rsid w:val="00FA2AAF"/>
    <w:rsid w:val="00FA2AFA"/>
    <w:rsid w:val="00FA2CDC"/>
    <w:rsid w:val="00FA36EC"/>
    <w:rsid w:val="00FA3A06"/>
    <w:rsid w:val="00FA4238"/>
    <w:rsid w:val="00FA4757"/>
    <w:rsid w:val="00FA4C7F"/>
    <w:rsid w:val="00FA5177"/>
    <w:rsid w:val="00FA52CE"/>
    <w:rsid w:val="00FA5E21"/>
    <w:rsid w:val="00FA5F98"/>
    <w:rsid w:val="00FA6805"/>
    <w:rsid w:val="00FA69B7"/>
    <w:rsid w:val="00FA6AC7"/>
    <w:rsid w:val="00FA6ACA"/>
    <w:rsid w:val="00FA754B"/>
    <w:rsid w:val="00FA7715"/>
    <w:rsid w:val="00FA7BBC"/>
    <w:rsid w:val="00FB0281"/>
    <w:rsid w:val="00FB0B7D"/>
    <w:rsid w:val="00FB10DE"/>
    <w:rsid w:val="00FB1501"/>
    <w:rsid w:val="00FB15AD"/>
    <w:rsid w:val="00FB15DE"/>
    <w:rsid w:val="00FB17FB"/>
    <w:rsid w:val="00FB2648"/>
    <w:rsid w:val="00FB2948"/>
    <w:rsid w:val="00FB3A23"/>
    <w:rsid w:val="00FB43A3"/>
    <w:rsid w:val="00FB43EA"/>
    <w:rsid w:val="00FB4EB7"/>
    <w:rsid w:val="00FB562F"/>
    <w:rsid w:val="00FB57E8"/>
    <w:rsid w:val="00FB58BE"/>
    <w:rsid w:val="00FB699D"/>
    <w:rsid w:val="00FB6F17"/>
    <w:rsid w:val="00FB71A3"/>
    <w:rsid w:val="00FB7252"/>
    <w:rsid w:val="00FB7547"/>
    <w:rsid w:val="00FB774C"/>
    <w:rsid w:val="00FB7879"/>
    <w:rsid w:val="00FB78B1"/>
    <w:rsid w:val="00FC10AC"/>
    <w:rsid w:val="00FC18ED"/>
    <w:rsid w:val="00FC233F"/>
    <w:rsid w:val="00FC3C69"/>
    <w:rsid w:val="00FC3C81"/>
    <w:rsid w:val="00FC3F33"/>
    <w:rsid w:val="00FC44DF"/>
    <w:rsid w:val="00FC4665"/>
    <w:rsid w:val="00FC4A34"/>
    <w:rsid w:val="00FC4E53"/>
    <w:rsid w:val="00FC505D"/>
    <w:rsid w:val="00FC5111"/>
    <w:rsid w:val="00FC57E5"/>
    <w:rsid w:val="00FC587B"/>
    <w:rsid w:val="00FC696C"/>
    <w:rsid w:val="00FC6A78"/>
    <w:rsid w:val="00FC6C5E"/>
    <w:rsid w:val="00FC7757"/>
    <w:rsid w:val="00FC7965"/>
    <w:rsid w:val="00FC79FE"/>
    <w:rsid w:val="00FC7C3C"/>
    <w:rsid w:val="00FC7CE5"/>
    <w:rsid w:val="00FC7F93"/>
    <w:rsid w:val="00FD06EF"/>
    <w:rsid w:val="00FD0EE6"/>
    <w:rsid w:val="00FD0EF2"/>
    <w:rsid w:val="00FD1450"/>
    <w:rsid w:val="00FD184B"/>
    <w:rsid w:val="00FD1E97"/>
    <w:rsid w:val="00FD227E"/>
    <w:rsid w:val="00FD2580"/>
    <w:rsid w:val="00FD2861"/>
    <w:rsid w:val="00FD296C"/>
    <w:rsid w:val="00FD2B39"/>
    <w:rsid w:val="00FD3655"/>
    <w:rsid w:val="00FD3DFB"/>
    <w:rsid w:val="00FD46BD"/>
    <w:rsid w:val="00FD470B"/>
    <w:rsid w:val="00FD47E5"/>
    <w:rsid w:val="00FD554B"/>
    <w:rsid w:val="00FD55AB"/>
    <w:rsid w:val="00FD57FA"/>
    <w:rsid w:val="00FD5B3F"/>
    <w:rsid w:val="00FD767B"/>
    <w:rsid w:val="00FD7744"/>
    <w:rsid w:val="00FD7D33"/>
    <w:rsid w:val="00FE058F"/>
    <w:rsid w:val="00FE05DD"/>
    <w:rsid w:val="00FE07DE"/>
    <w:rsid w:val="00FE0804"/>
    <w:rsid w:val="00FE085E"/>
    <w:rsid w:val="00FE099A"/>
    <w:rsid w:val="00FE0B67"/>
    <w:rsid w:val="00FE0CF4"/>
    <w:rsid w:val="00FE0F46"/>
    <w:rsid w:val="00FE12C6"/>
    <w:rsid w:val="00FE15D8"/>
    <w:rsid w:val="00FE1F4C"/>
    <w:rsid w:val="00FE24E9"/>
    <w:rsid w:val="00FE286F"/>
    <w:rsid w:val="00FE3608"/>
    <w:rsid w:val="00FE37A4"/>
    <w:rsid w:val="00FE399E"/>
    <w:rsid w:val="00FE3D9C"/>
    <w:rsid w:val="00FE3F48"/>
    <w:rsid w:val="00FE46C2"/>
    <w:rsid w:val="00FE5DE4"/>
    <w:rsid w:val="00FE60AE"/>
    <w:rsid w:val="00FE63D7"/>
    <w:rsid w:val="00FE6528"/>
    <w:rsid w:val="00FE6EBC"/>
    <w:rsid w:val="00FE75E7"/>
    <w:rsid w:val="00FE77DE"/>
    <w:rsid w:val="00FE7A62"/>
    <w:rsid w:val="00FE7F2C"/>
    <w:rsid w:val="00FF029C"/>
    <w:rsid w:val="00FF09F5"/>
    <w:rsid w:val="00FF0B1A"/>
    <w:rsid w:val="00FF1120"/>
    <w:rsid w:val="00FF1523"/>
    <w:rsid w:val="00FF1957"/>
    <w:rsid w:val="00FF2B1C"/>
    <w:rsid w:val="00FF2BE7"/>
    <w:rsid w:val="00FF2E4F"/>
    <w:rsid w:val="00FF3129"/>
    <w:rsid w:val="00FF33DB"/>
    <w:rsid w:val="00FF3773"/>
    <w:rsid w:val="00FF3BC7"/>
    <w:rsid w:val="00FF45B9"/>
    <w:rsid w:val="00FF477E"/>
    <w:rsid w:val="00FF4B07"/>
    <w:rsid w:val="00FF4F42"/>
    <w:rsid w:val="00FF5112"/>
    <w:rsid w:val="00FF5851"/>
    <w:rsid w:val="00FF5DBD"/>
    <w:rsid w:val="00FF624E"/>
    <w:rsid w:val="00FF66D5"/>
    <w:rsid w:val="00FF6816"/>
    <w:rsid w:val="00FF69FF"/>
    <w:rsid w:val="00FF6F07"/>
    <w:rsid w:val="00FF71AF"/>
    <w:rsid w:val="00FF7709"/>
    <w:rsid w:val="00FF7DA2"/>
    <w:rsid w:val="01000742"/>
    <w:rsid w:val="01052435"/>
    <w:rsid w:val="011D301C"/>
    <w:rsid w:val="011ED8BF"/>
    <w:rsid w:val="0121B4F2"/>
    <w:rsid w:val="01297CB9"/>
    <w:rsid w:val="01697B72"/>
    <w:rsid w:val="017A147D"/>
    <w:rsid w:val="018F461F"/>
    <w:rsid w:val="01981391"/>
    <w:rsid w:val="01B08D63"/>
    <w:rsid w:val="01B9848D"/>
    <w:rsid w:val="01BB0411"/>
    <w:rsid w:val="01C189A7"/>
    <w:rsid w:val="01D0A62C"/>
    <w:rsid w:val="01D21365"/>
    <w:rsid w:val="01D44C97"/>
    <w:rsid w:val="01D83963"/>
    <w:rsid w:val="01EB5AAA"/>
    <w:rsid w:val="01EC6ADF"/>
    <w:rsid w:val="0206E283"/>
    <w:rsid w:val="020F8270"/>
    <w:rsid w:val="021F3368"/>
    <w:rsid w:val="0220BE6F"/>
    <w:rsid w:val="022BC790"/>
    <w:rsid w:val="022F7862"/>
    <w:rsid w:val="0232B566"/>
    <w:rsid w:val="02399F47"/>
    <w:rsid w:val="024A5552"/>
    <w:rsid w:val="02742316"/>
    <w:rsid w:val="027D5D4C"/>
    <w:rsid w:val="027F007D"/>
    <w:rsid w:val="0282C6C1"/>
    <w:rsid w:val="028B3EAD"/>
    <w:rsid w:val="02A19053"/>
    <w:rsid w:val="02ACA89B"/>
    <w:rsid w:val="02B780BF"/>
    <w:rsid w:val="02E538FA"/>
    <w:rsid w:val="02F3BC49"/>
    <w:rsid w:val="03068003"/>
    <w:rsid w:val="03091BB6"/>
    <w:rsid w:val="03097D3F"/>
    <w:rsid w:val="030E4BEB"/>
    <w:rsid w:val="032DABB4"/>
    <w:rsid w:val="034D7AA6"/>
    <w:rsid w:val="03571949"/>
    <w:rsid w:val="036B608A"/>
    <w:rsid w:val="0372E995"/>
    <w:rsid w:val="037DD214"/>
    <w:rsid w:val="0392EA52"/>
    <w:rsid w:val="03993B09"/>
    <w:rsid w:val="039A21B2"/>
    <w:rsid w:val="03A8D190"/>
    <w:rsid w:val="03D607BE"/>
    <w:rsid w:val="03E1D41B"/>
    <w:rsid w:val="03EFFA1D"/>
    <w:rsid w:val="040F3831"/>
    <w:rsid w:val="042F1D14"/>
    <w:rsid w:val="0432F71F"/>
    <w:rsid w:val="0446C2A7"/>
    <w:rsid w:val="04471BCB"/>
    <w:rsid w:val="0455DBC9"/>
    <w:rsid w:val="0476F1EF"/>
    <w:rsid w:val="047F2359"/>
    <w:rsid w:val="048315DD"/>
    <w:rsid w:val="04854BE0"/>
    <w:rsid w:val="04867AD0"/>
    <w:rsid w:val="04966A40"/>
    <w:rsid w:val="04ADA264"/>
    <w:rsid w:val="04B0A8CF"/>
    <w:rsid w:val="04C33359"/>
    <w:rsid w:val="04C4487E"/>
    <w:rsid w:val="04C4C2CE"/>
    <w:rsid w:val="04D5782A"/>
    <w:rsid w:val="04E991EE"/>
    <w:rsid w:val="05046A18"/>
    <w:rsid w:val="050556F4"/>
    <w:rsid w:val="0510161B"/>
    <w:rsid w:val="053013DE"/>
    <w:rsid w:val="053656BA"/>
    <w:rsid w:val="054426C5"/>
    <w:rsid w:val="0556288F"/>
    <w:rsid w:val="05601551"/>
    <w:rsid w:val="05623B64"/>
    <w:rsid w:val="0581E406"/>
    <w:rsid w:val="05892E6C"/>
    <w:rsid w:val="059522AE"/>
    <w:rsid w:val="059C752B"/>
    <w:rsid w:val="05B37B34"/>
    <w:rsid w:val="05BDD2F1"/>
    <w:rsid w:val="05CB4C27"/>
    <w:rsid w:val="05D4438D"/>
    <w:rsid w:val="05D57F2B"/>
    <w:rsid w:val="05DAE36F"/>
    <w:rsid w:val="05E9F9D3"/>
    <w:rsid w:val="05ECD3E8"/>
    <w:rsid w:val="0605775E"/>
    <w:rsid w:val="06070C87"/>
    <w:rsid w:val="060CECB1"/>
    <w:rsid w:val="06102802"/>
    <w:rsid w:val="06388CF2"/>
    <w:rsid w:val="065433E5"/>
    <w:rsid w:val="0658949B"/>
    <w:rsid w:val="065EE8D2"/>
    <w:rsid w:val="067263C3"/>
    <w:rsid w:val="067F271B"/>
    <w:rsid w:val="0690A45D"/>
    <w:rsid w:val="06A8A448"/>
    <w:rsid w:val="06B77AC1"/>
    <w:rsid w:val="06BB4C41"/>
    <w:rsid w:val="06CCB1A7"/>
    <w:rsid w:val="06FEF0D9"/>
    <w:rsid w:val="07022D50"/>
    <w:rsid w:val="07182DF3"/>
    <w:rsid w:val="0718FFED"/>
    <w:rsid w:val="071F219E"/>
    <w:rsid w:val="0722AC82"/>
    <w:rsid w:val="074E288E"/>
    <w:rsid w:val="075B6121"/>
    <w:rsid w:val="07601798"/>
    <w:rsid w:val="0764F76E"/>
    <w:rsid w:val="0792CA4B"/>
    <w:rsid w:val="079F5992"/>
    <w:rsid w:val="07A9548A"/>
    <w:rsid w:val="07B28EAD"/>
    <w:rsid w:val="07B35D10"/>
    <w:rsid w:val="07BCFAE7"/>
    <w:rsid w:val="07DA6850"/>
    <w:rsid w:val="07EAE643"/>
    <w:rsid w:val="07F07723"/>
    <w:rsid w:val="07F515F0"/>
    <w:rsid w:val="0808302E"/>
    <w:rsid w:val="082191B5"/>
    <w:rsid w:val="0837CCB7"/>
    <w:rsid w:val="08428501"/>
    <w:rsid w:val="0843BBB9"/>
    <w:rsid w:val="084B1C2C"/>
    <w:rsid w:val="084F427C"/>
    <w:rsid w:val="086CDCA2"/>
    <w:rsid w:val="0880A604"/>
    <w:rsid w:val="088DA759"/>
    <w:rsid w:val="089264EB"/>
    <w:rsid w:val="08A32A72"/>
    <w:rsid w:val="08A3ABD2"/>
    <w:rsid w:val="08B2F8F0"/>
    <w:rsid w:val="08BC1A37"/>
    <w:rsid w:val="08DFF76D"/>
    <w:rsid w:val="08E100E6"/>
    <w:rsid w:val="08E548C2"/>
    <w:rsid w:val="08E6874C"/>
    <w:rsid w:val="08ED42C8"/>
    <w:rsid w:val="08F6631B"/>
    <w:rsid w:val="0912C1FE"/>
    <w:rsid w:val="0917DDC8"/>
    <w:rsid w:val="092ED338"/>
    <w:rsid w:val="0940EFDC"/>
    <w:rsid w:val="0943A577"/>
    <w:rsid w:val="0944AE34"/>
    <w:rsid w:val="0953C7CF"/>
    <w:rsid w:val="0953C8BB"/>
    <w:rsid w:val="096123C9"/>
    <w:rsid w:val="0962401F"/>
    <w:rsid w:val="0993BFB9"/>
    <w:rsid w:val="09943AB1"/>
    <w:rsid w:val="099534E1"/>
    <w:rsid w:val="099D9462"/>
    <w:rsid w:val="09AE1672"/>
    <w:rsid w:val="09AE616A"/>
    <w:rsid w:val="09B0C7F3"/>
    <w:rsid w:val="09B18120"/>
    <w:rsid w:val="09BFEB61"/>
    <w:rsid w:val="09C034D7"/>
    <w:rsid w:val="09D075EA"/>
    <w:rsid w:val="09F8440A"/>
    <w:rsid w:val="0A01E471"/>
    <w:rsid w:val="0A281EA7"/>
    <w:rsid w:val="0A2AC261"/>
    <w:rsid w:val="0A30A375"/>
    <w:rsid w:val="0A4D9B5C"/>
    <w:rsid w:val="0A5011C3"/>
    <w:rsid w:val="0A510F7D"/>
    <w:rsid w:val="0A53BDC3"/>
    <w:rsid w:val="0A5B4976"/>
    <w:rsid w:val="0A64F22F"/>
    <w:rsid w:val="0A7BB3BE"/>
    <w:rsid w:val="0AAA30AE"/>
    <w:rsid w:val="0AAE2DF3"/>
    <w:rsid w:val="0AB76071"/>
    <w:rsid w:val="0B047EEE"/>
    <w:rsid w:val="0B0D7C68"/>
    <w:rsid w:val="0B0E4B4C"/>
    <w:rsid w:val="0B12B135"/>
    <w:rsid w:val="0B67FF85"/>
    <w:rsid w:val="0B9F92D2"/>
    <w:rsid w:val="0BBD7123"/>
    <w:rsid w:val="0BBE179C"/>
    <w:rsid w:val="0BEE5879"/>
    <w:rsid w:val="0C0951C8"/>
    <w:rsid w:val="0C0B3F26"/>
    <w:rsid w:val="0C0D1AF3"/>
    <w:rsid w:val="0C12A001"/>
    <w:rsid w:val="0C2B29C0"/>
    <w:rsid w:val="0C51165F"/>
    <w:rsid w:val="0C51C024"/>
    <w:rsid w:val="0C540F35"/>
    <w:rsid w:val="0C5ED7F3"/>
    <w:rsid w:val="0C6B6A34"/>
    <w:rsid w:val="0CA24F6E"/>
    <w:rsid w:val="0CB365F4"/>
    <w:rsid w:val="0CC17284"/>
    <w:rsid w:val="0CC5FF52"/>
    <w:rsid w:val="0CCFA6FF"/>
    <w:rsid w:val="0CE9EAFD"/>
    <w:rsid w:val="0CF891F1"/>
    <w:rsid w:val="0D21B47D"/>
    <w:rsid w:val="0D2C47D1"/>
    <w:rsid w:val="0D3CF422"/>
    <w:rsid w:val="0D4F2734"/>
    <w:rsid w:val="0D524967"/>
    <w:rsid w:val="0D6F0662"/>
    <w:rsid w:val="0D716611"/>
    <w:rsid w:val="0D78567D"/>
    <w:rsid w:val="0D87B7C4"/>
    <w:rsid w:val="0D89188A"/>
    <w:rsid w:val="0DBDC1AD"/>
    <w:rsid w:val="0DECBBE9"/>
    <w:rsid w:val="0E0C8EC6"/>
    <w:rsid w:val="0E3C384E"/>
    <w:rsid w:val="0E472727"/>
    <w:rsid w:val="0E54A0CA"/>
    <w:rsid w:val="0E554454"/>
    <w:rsid w:val="0E8E3297"/>
    <w:rsid w:val="0E9043BE"/>
    <w:rsid w:val="0E95FB44"/>
    <w:rsid w:val="0E9A1C89"/>
    <w:rsid w:val="0EBAE8EA"/>
    <w:rsid w:val="0EC0B79F"/>
    <w:rsid w:val="0EE195E2"/>
    <w:rsid w:val="0EF1E3EE"/>
    <w:rsid w:val="0EF3DC2C"/>
    <w:rsid w:val="0F251124"/>
    <w:rsid w:val="0F397DC1"/>
    <w:rsid w:val="0F43B4FE"/>
    <w:rsid w:val="0F4B8D79"/>
    <w:rsid w:val="0F56FBFE"/>
    <w:rsid w:val="0F5FC10F"/>
    <w:rsid w:val="0F62B205"/>
    <w:rsid w:val="0F8688F6"/>
    <w:rsid w:val="0F8C5848"/>
    <w:rsid w:val="0F9E6338"/>
    <w:rsid w:val="0FB90E06"/>
    <w:rsid w:val="0FBA27EB"/>
    <w:rsid w:val="0FDEF5E5"/>
    <w:rsid w:val="0FE55E9C"/>
    <w:rsid w:val="0FFA4CF4"/>
    <w:rsid w:val="102F6245"/>
    <w:rsid w:val="1037F856"/>
    <w:rsid w:val="1041C076"/>
    <w:rsid w:val="10434C7B"/>
    <w:rsid w:val="104692AA"/>
    <w:rsid w:val="1059D9DB"/>
    <w:rsid w:val="109A9908"/>
    <w:rsid w:val="10A11A35"/>
    <w:rsid w:val="10A95005"/>
    <w:rsid w:val="10D55B15"/>
    <w:rsid w:val="10EE3225"/>
    <w:rsid w:val="11012211"/>
    <w:rsid w:val="1122C0D7"/>
    <w:rsid w:val="112D326A"/>
    <w:rsid w:val="112F2A78"/>
    <w:rsid w:val="115478C5"/>
    <w:rsid w:val="115C1CDC"/>
    <w:rsid w:val="117A36BD"/>
    <w:rsid w:val="117E202B"/>
    <w:rsid w:val="118C99D5"/>
    <w:rsid w:val="11930B40"/>
    <w:rsid w:val="119FF0F4"/>
    <w:rsid w:val="11BA72E7"/>
    <w:rsid w:val="11C03EC9"/>
    <w:rsid w:val="11C607EA"/>
    <w:rsid w:val="11C6E903"/>
    <w:rsid w:val="11CA0F36"/>
    <w:rsid w:val="11EC7A5F"/>
    <w:rsid w:val="11FA2394"/>
    <w:rsid w:val="11FAD029"/>
    <w:rsid w:val="11FE22FE"/>
    <w:rsid w:val="1209DC21"/>
    <w:rsid w:val="120BDCF5"/>
    <w:rsid w:val="120F1EA2"/>
    <w:rsid w:val="12133B15"/>
    <w:rsid w:val="121FCA70"/>
    <w:rsid w:val="122426E0"/>
    <w:rsid w:val="12286639"/>
    <w:rsid w:val="12379C73"/>
    <w:rsid w:val="1251565E"/>
    <w:rsid w:val="12680709"/>
    <w:rsid w:val="12697DD5"/>
    <w:rsid w:val="1271ADE8"/>
    <w:rsid w:val="128514DA"/>
    <w:rsid w:val="12A9D524"/>
    <w:rsid w:val="12BB3FD2"/>
    <w:rsid w:val="12D7FC53"/>
    <w:rsid w:val="12E00F83"/>
    <w:rsid w:val="130060A0"/>
    <w:rsid w:val="1304AB3E"/>
    <w:rsid w:val="1318F0E3"/>
    <w:rsid w:val="1349ACC5"/>
    <w:rsid w:val="13504CA0"/>
    <w:rsid w:val="135A292C"/>
    <w:rsid w:val="135DC6E2"/>
    <w:rsid w:val="13804338"/>
    <w:rsid w:val="1380E4B9"/>
    <w:rsid w:val="1387296B"/>
    <w:rsid w:val="13A8657A"/>
    <w:rsid w:val="13AAFDC4"/>
    <w:rsid w:val="13AB309F"/>
    <w:rsid w:val="13C8F1B6"/>
    <w:rsid w:val="13CD9233"/>
    <w:rsid w:val="13DF45D4"/>
    <w:rsid w:val="13E05609"/>
    <w:rsid w:val="13E5C701"/>
    <w:rsid w:val="13F4AB55"/>
    <w:rsid w:val="13F661D0"/>
    <w:rsid w:val="141315BD"/>
    <w:rsid w:val="141A66EA"/>
    <w:rsid w:val="141C44AA"/>
    <w:rsid w:val="14255790"/>
    <w:rsid w:val="1425BF42"/>
    <w:rsid w:val="1446A9E1"/>
    <w:rsid w:val="1452C286"/>
    <w:rsid w:val="146071C4"/>
    <w:rsid w:val="146DA10A"/>
    <w:rsid w:val="14745CDC"/>
    <w:rsid w:val="148AB88B"/>
    <w:rsid w:val="1493E562"/>
    <w:rsid w:val="149F64F8"/>
    <w:rsid w:val="14BBF014"/>
    <w:rsid w:val="14D628AC"/>
    <w:rsid w:val="14EBAFEB"/>
    <w:rsid w:val="14FB1825"/>
    <w:rsid w:val="1505739A"/>
    <w:rsid w:val="151062FA"/>
    <w:rsid w:val="15128314"/>
    <w:rsid w:val="151BD474"/>
    <w:rsid w:val="151EBE39"/>
    <w:rsid w:val="1534A6EE"/>
    <w:rsid w:val="153D6131"/>
    <w:rsid w:val="154041E5"/>
    <w:rsid w:val="1576AD56"/>
    <w:rsid w:val="158386E3"/>
    <w:rsid w:val="15878D9F"/>
    <w:rsid w:val="15895AE0"/>
    <w:rsid w:val="158D3CBF"/>
    <w:rsid w:val="15E0A6AC"/>
    <w:rsid w:val="15F645CA"/>
    <w:rsid w:val="1601456D"/>
    <w:rsid w:val="1608CD51"/>
    <w:rsid w:val="1609E84E"/>
    <w:rsid w:val="16137D5E"/>
    <w:rsid w:val="1614DA47"/>
    <w:rsid w:val="162878E3"/>
    <w:rsid w:val="162A985F"/>
    <w:rsid w:val="16611959"/>
    <w:rsid w:val="1671AFC5"/>
    <w:rsid w:val="16831FC6"/>
    <w:rsid w:val="168FC6BF"/>
    <w:rsid w:val="16AED7E9"/>
    <w:rsid w:val="16BD3B09"/>
    <w:rsid w:val="16EB8C45"/>
    <w:rsid w:val="16F56DEF"/>
    <w:rsid w:val="1708AD46"/>
    <w:rsid w:val="17361F39"/>
    <w:rsid w:val="173A82A4"/>
    <w:rsid w:val="17426B9F"/>
    <w:rsid w:val="1743049F"/>
    <w:rsid w:val="1745267F"/>
    <w:rsid w:val="1745BA1A"/>
    <w:rsid w:val="17481E25"/>
    <w:rsid w:val="174EA79C"/>
    <w:rsid w:val="17514A93"/>
    <w:rsid w:val="177474A7"/>
    <w:rsid w:val="178EEB74"/>
    <w:rsid w:val="179C199C"/>
    <w:rsid w:val="17A9A160"/>
    <w:rsid w:val="17ACA0AE"/>
    <w:rsid w:val="17AF2586"/>
    <w:rsid w:val="17F32043"/>
    <w:rsid w:val="17F8EE78"/>
    <w:rsid w:val="17FDC4D0"/>
    <w:rsid w:val="17FEB03B"/>
    <w:rsid w:val="1800F6B7"/>
    <w:rsid w:val="182A5420"/>
    <w:rsid w:val="182EF11F"/>
    <w:rsid w:val="18485173"/>
    <w:rsid w:val="184F4656"/>
    <w:rsid w:val="185CA3DF"/>
    <w:rsid w:val="186EA8FF"/>
    <w:rsid w:val="187904BB"/>
    <w:rsid w:val="187B97F7"/>
    <w:rsid w:val="189AA7D4"/>
    <w:rsid w:val="189DC6F8"/>
    <w:rsid w:val="18BA9F34"/>
    <w:rsid w:val="18D52DD0"/>
    <w:rsid w:val="18F67FDE"/>
    <w:rsid w:val="18FB1DFD"/>
    <w:rsid w:val="1920820A"/>
    <w:rsid w:val="1924D3D1"/>
    <w:rsid w:val="1959F449"/>
    <w:rsid w:val="195EFEC5"/>
    <w:rsid w:val="1976446A"/>
    <w:rsid w:val="19873C7D"/>
    <w:rsid w:val="1996824E"/>
    <w:rsid w:val="19ABF56D"/>
    <w:rsid w:val="19BDFA8D"/>
    <w:rsid w:val="19C1EC04"/>
    <w:rsid w:val="19C77219"/>
    <w:rsid w:val="19CE2A31"/>
    <w:rsid w:val="19D0FB2D"/>
    <w:rsid w:val="19D67FDF"/>
    <w:rsid w:val="19D86502"/>
    <w:rsid w:val="19E03C5D"/>
    <w:rsid w:val="1A27245A"/>
    <w:rsid w:val="1A29CA3B"/>
    <w:rsid w:val="1A2EC999"/>
    <w:rsid w:val="1A2FAD60"/>
    <w:rsid w:val="1A3BC268"/>
    <w:rsid w:val="1A408994"/>
    <w:rsid w:val="1A45DF14"/>
    <w:rsid w:val="1A56B234"/>
    <w:rsid w:val="1AA28377"/>
    <w:rsid w:val="1AD088AB"/>
    <w:rsid w:val="1AE8A477"/>
    <w:rsid w:val="1AFD2105"/>
    <w:rsid w:val="1B07064F"/>
    <w:rsid w:val="1B399A87"/>
    <w:rsid w:val="1B4FC584"/>
    <w:rsid w:val="1B5FF20C"/>
    <w:rsid w:val="1B73160D"/>
    <w:rsid w:val="1B820780"/>
    <w:rsid w:val="1B946AD2"/>
    <w:rsid w:val="1BA9729E"/>
    <w:rsid w:val="1BC89E4C"/>
    <w:rsid w:val="1BD2DF02"/>
    <w:rsid w:val="1BE5B1D0"/>
    <w:rsid w:val="1BF51760"/>
    <w:rsid w:val="1BF8BCE1"/>
    <w:rsid w:val="1C069B4B"/>
    <w:rsid w:val="1C06B570"/>
    <w:rsid w:val="1C10A8B3"/>
    <w:rsid w:val="1C215EF6"/>
    <w:rsid w:val="1C2BBA43"/>
    <w:rsid w:val="1C30FB22"/>
    <w:rsid w:val="1C508036"/>
    <w:rsid w:val="1C66504D"/>
    <w:rsid w:val="1C7736DF"/>
    <w:rsid w:val="1C78858A"/>
    <w:rsid w:val="1C7D982E"/>
    <w:rsid w:val="1C87DE4E"/>
    <w:rsid w:val="1C972417"/>
    <w:rsid w:val="1CB16316"/>
    <w:rsid w:val="1CB92ABE"/>
    <w:rsid w:val="1CCF1401"/>
    <w:rsid w:val="1CD01107"/>
    <w:rsid w:val="1CD73DD1"/>
    <w:rsid w:val="1CF8AE67"/>
    <w:rsid w:val="1CFA26CD"/>
    <w:rsid w:val="1D03384D"/>
    <w:rsid w:val="1D0BCE27"/>
    <w:rsid w:val="1D181EC3"/>
    <w:rsid w:val="1D20070A"/>
    <w:rsid w:val="1D2DF37E"/>
    <w:rsid w:val="1D31F5DD"/>
    <w:rsid w:val="1D43A523"/>
    <w:rsid w:val="1D4C130E"/>
    <w:rsid w:val="1D57D5AB"/>
    <w:rsid w:val="1D691443"/>
    <w:rsid w:val="1D7E6613"/>
    <w:rsid w:val="1D8E98F5"/>
    <w:rsid w:val="1DA116DF"/>
    <w:rsid w:val="1DC77271"/>
    <w:rsid w:val="1DDA56BB"/>
    <w:rsid w:val="1E0A91E5"/>
    <w:rsid w:val="1E0C7600"/>
    <w:rsid w:val="1E345792"/>
    <w:rsid w:val="1E353187"/>
    <w:rsid w:val="1E578BD0"/>
    <w:rsid w:val="1E750025"/>
    <w:rsid w:val="1EA3CCF6"/>
    <w:rsid w:val="1EB4CFA9"/>
    <w:rsid w:val="1EB7F190"/>
    <w:rsid w:val="1EBF3189"/>
    <w:rsid w:val="1EC8A905"/>
    <w:rsid w:val="1EED8F45"/>
    <w:rsid w:val="1EF758D9"/>
    <w:rsid w:val="1EF98189"/>
    <w:rsid w:val="1EFA764F"/>
    <w:rsid w:val="1F01F12C"/>
    <w:rsid w:val="1F3C6C8E"/>
    <w:rsid w:val="1F4B1BF2"/>
    <w:rsid w:val="1F4F5161"/>
    <w:rsid w:val="1F61CCE7"/>
    <w:rsid w:val="1F6D1675"/>
    <w:rsid w:val="1FA79F50"/>
    <w:rsid w:val="1FABF758"/>
    <w:rsid w:val="1FB5D86A"/>
    <w:rsid w:val="1FC696B3"/>
    <w:rsid w:val="1FD3410D"/>
    <w:rsid w:val="1FDD2E8E"/>
    <w:rsid w:val="1FDF6508"/>
    <w:rsid w:val="1FEF03B8"/>
    <w:rsid w:val="1FFB6CC1"/>
    <w:rsid w:val="2017B3AC"/>
    <w:rsid w:val="201963E9"/>
    <w:rsid w:val="2028EB8D"/>
    <w:rsid w:val="20299C6C"/>
    <w:rsid w:val="20383CAF"/>
    <w:rsid w:val="2046646E"/>
    <w:rsid w:val="204D4947"/>
    <w:rsid w:val="204DB779"/>
    <w:rsid w:val="2052B40A"/>
    <w:rsid w:val="20685D5B"/>
    <w:rsid w:val="208B5CBD"/>
    <w:rsid w:val="20971381"/>
    <w:rsid w:val="209E85E6"/>
    <w:rsid w:val="20ADA6E3"/>
    <w:rsid w:val="20BCB995"/>
    <w:rsid w:val="20BFD1AF"/>
    <w:rsid w:val="20C2F1C6"/>
    <w:rsid w:val="20CDDE75"/>
    <w:rsid w:val="20D263C5"/>
    <w:rsid w:val="20E55661"/>
    <w:rsid w:val="20F0EE7E"/>
    <w:rsid w:val="20FFA21B"/>
    <w:rsid w:val="2100806C"/>
    <w:rsid w:val="2101CBC0"/>
    <w:rsid w:val="21149923"/>
    <w:rsid w:val="2129980B"/>
    <w:rsid w:val="21347697"/>
    <w:rsid w:val="213F11EB"/>
    <w:rsid w:val="2155846A"/>
    <w:rsid w:val="2157A83A"/>
    <w:rsid w:val="215DE9BF"/>
    <w:rsid w:val="21D0FF4C"/>
    <w:rsid w:val="21DF34DF"/>
    <w:rsid w:val="22185F68"/>
    <w:rsid w:val="2219480D"/>
    <w:rsid w:val="222B305D"/>
    <w:rsid w:val="2230E2FD"/>
    <w:rsid w:val="223A6C3D"/>
    <w:rsid w:val="224DC4B9"/>
    <w:rsid w:val="2258BC96"/>
    <w:rsid w:val="22698506"/>
    <w:rsid w:val="22743676"/>
    <w:rsid w:val="2276FF55"/>
    <w:rsid w:val="2283ADE2"/>
    <w:rsid w:val="22872C2F"/>
    <w:rsid w:val="22953ADF"/>
    <w:rsid w:val="229E2B30"/>
    <w:rsid w:val="22A62E28"/>
    <w:rsid w:val="22B0E926"/>
    <w:rsid w:val="22B473D2"/>
    <w:rsid w:val="22B89E7D"/>
    <w:rsid w:val="22C472F7"/>
    <w:rsid w:val="22E242FB"/>
    <w:rsid w:val="22E3BF53"/>
    <w:rsid w:val="22E8D0FE"/>
    <w:rsid w:val="22F61A28"/>
    <w:rsid w:val="22FB8D54"/>
    <w:rsid w:val="230B7BA2"/>
    <w:rsid w:val="231C9302"/>
    <w:rsid w:val="232234B0"/>
    <w:rsid w:val="2339ABD0"/>
    <w:rsid w:val="235D4174"/>
    <w:rsid w:val="238B08A4"/>
    <w:rsid w:val="23B4BDF0"/>
    <w:rsid w:val="23BB5422"/>
    <w:rsid w:val="23D466C4"/>
    <w:rsid w:val="23D6E485"/>
    <w:rsid w:val="23E3A088"/>
    <w:rsid w:val="23E8CD2C"/>
    <w:rsid w:val="23F4C78E"/>
    <w:rsid w:val="23FB27A1"/>
    <w:rsid w:val="23FBD704"/>
    <w:rsid w:val="23FDE181"/>
    <w:rsid w:val="244772B8"/>
    <w:rsid w:val="2454D5E9"/>
    <w:rsid w:val="246B3DBE"/>
    <w:rsid w:val="246D4823"/>
    <w:rsid w:val="247585CE"/>
    <w:rsid w:val="247883B6"/>
    <w:rsid w:val="24AA4695"/>
    <w:rsid w:val="24F1843A"/>
    <w:rsid w:val="24F94A30"/>
    <w:rsid w:val="2521B784"/>
    <w:rsid w:val="256EB9E9"/>
    <w:rsid w:val="25938478"/>
    <w:rsid w:val="25A93EFF"/>
    <w:rsid w:val="25AB96C6"/>
    <w:rsid w:val="25AC328C"/>
    <w:rsid w:val="25B0DC59"/>
    <w:rsid w:val="25B26BF5"/>
    <w:rsid w:val="25DC20DA"/>
    <w:rsid w:val="25DE15FF"/>
    <w:rsid w:val="25DE1E74"/>
    <w:rsid w:val="2600C723"/>
    <w:rsid w:val="26083D0F"/>
    <w:rsid w:val="26293C0F"/>
    <w:rsid w:val="26417E03"/>
    <w:rsid w:val="264BD03E"/>
    <w:rsid w:val="2652815F"/>
    <w:rsid w:val="2654FF80"/>
    <w:rsid w:val="2655256A"/>
    <w:rsid w:val="265F43B6"/>
    <w:rsid w:val="26637CB7"/>
    <w:rsid w:val="26661E85"/>
    <w:rsid w:val="267C8F60"/>
    <w:rsid w:val="267F5A24"/>
    <w:rsid w:val="268A3276"/>
    <w:rsid w:val="268D1075"/>
    <w:rsid w:val="26A84B8D"/>
    <w:rsid w:val="26ABEFFC"/>
    <w:rsid w:val="26CB0EAE"/>
    <w:rsid w:val="26CB54A7"/>
    <w:rsid w:val="26E2E0DD"/>
    <w:rsid w:val="26E437CE"/>
    <w:rsid w:val="26EBDDAA"/>
    <w:rsid w:val="26FB24EE"/>
    <w:rsid w:val="26FFEE23"/>
    <w:rsid w:val="2704B273"/>
    <w:rsid w:val="2743CB71"/>
    <w:rsid w:val="27441197"/>
    <w:rsid w:val="27441748"/>
    <w:rsid w:val="274F0798"/>
    <w:rsid w:val="275387B0"/>
    <w:rsid w:val="27544DF2"/>
    <w:rsid w:val="27569382"/>
    <w:rsid w:val="27571F05"/>
    <w:rsid w:val="276B758A"/>
    <w:rsid w:val="276EF330"/>
    <w:rsid w:val="27779EDD"/>
    <w:rsid w:val="277A20F7"/>
    <w:rsid w:val="27862604"/>
    <w:rsid w:val="2789668F"/>
    <w:rsid w:val="27A06B17"/>
    <w:rsid w:val="27A23A15"/>
    <w:rsid w:val="27A5A944"/>
    <w:rsid w:val="27D9302A"/>
    <w:rsid w:val="27E538C6"/>
    <w:rsid w:val="27EB4BCE"/>
    <w:rsid w:val="27EF7AF8"/>
    <w:rsid w:val="27F53179"/>
    <w:rsid w:val="2814A65D"/>
    <w:rsid w:val="281E1F3E"/>
    <w:rsid w:val="28227000"/>
    <w:rsid w:val="283A3319"/>
    <w:rsid w:val="28489717"/>
    <w:rsid w:val="28717B06"/>
    <w:rsid w:val="2894BA02"/>
    <w:rsid w:val="289839AD"/>
    <w:rsid w:val="28B1B71D"/>
    <w:rsid w:val="28BFD55E"/>
    <w:rsid w:val="28C9D7DB"/>
    <w:rsid w:val="28CAC18A"/>
    <w:rsid w:val="28CD8CF6"/>
    <w:rsid w:val="28CED009"/>
    <w:rsid w:val="28D3BCA4"/>
    <w:rsid w:val="28DE4465"/>
    <w:rsid w:val="28E22427"/>
    <w:rsid w:val="28EC1AB8"/>
    <w:rsid w:val="28FCC11A"/>
    <w:rsid w:val="290D2FA0"/>
    <w:rsid w:val="29296285"/>
    <w:rsid w:val="292A6929"/>
    <w:rsid w:val="293E723B"/>
    <w:rsid w:val="2954BF04"/>
    <w:rsid w:val="295A5C03"/>
    <w:rsid w:val="295DF8FE"/>
    <w:rsid w:val="2985ED3F"/>
    <w:rsid w:val="29A68755"/>
    <w:rsid w:val="29B31F4B"/>
    <w:rsid w:val="29B76A25"/>
    <w:rsid w:val="29CDECA1"/>
    <w:rsid w:val="29CFF4A9"/>
    <w:rsid w:val="2A0871E7"/>
    <w:rsid w:val="2A0A56F7"/>
    <w:rsid w:val="2A19313A"/>
    <w:rsid w:val="2A19A032"/>
    <w:rsid w:val="2A1ED46B"/>
    <w:rsid w:val="2A3D2504"/>
    <w:rsid w:val="2A3F89C5"/>
    <w:rsid w:val="2A574B97"/>
    <w:rsid w:val="2A5E2DB8"/>
    <w:rsid w:val="2A9D3DFA"/>
    <w:rsid w:val="2AA45B54"/>
    <w:rsid w:val="2AB0A693"/>
    <w:rsid w:val="2AC93AD1"/>
    <w:rsid w:val="2ACD78FA"/>
    <w:rsid w:val="2B0E2E67"/>
    <w:rsid w:val="2B0EC7E1"/>
    <w:rsid w:val="2B285FD6"/>
    <w:rsid w:val="2B38FC5E"/>
    <w:rsid w:val="2B3DF700"/>
    <w:rsid w:val="2B45EF29"/>
    <w:rsid w:val="2B6DE984"/>
    <w:rsid w:val="2B7BC47D"/>
    <w:rsid w:val="2B7F00DB"/>
    <w:rsid w:val="2B88FF3D"/>
    <w:rsid w:val="2B89AFED"/>
    <w:rsid w:val="2B8D0A7F"/>
    <w:rsid w:val="2B974F9E"/>
    <w:rsid w:val="2BA224A8"/>
    <w:rsid w:val="2BAFBD03"/>
    <w:rsid w:val="2BB8E1B6"/>
    <w:rsid w:val="2BBE7E85"/>
    <w:rsid w:val="2BD586D4"/>
    <w:rsid w:val="2BDC88AF"/>
    <w:rsid w:val="2C14473B"/>
    <w:rsid w:val="2C214E86"/>
    <w:rsid w:val="2C2CF39B"/>
    <w:rsid w:val="2C45C1E9"/>
    <w:rsid w:val="2C53303A"/>
    <w:rsid w:val="2C5BE22A"/>
    <w:rsid w:val="2C5C6BA0"/>
    <w:rsid w:val="2C89A013"/>
    <w:rsid w:val="2C9C9CC9"/>
    <w:rsid w:val="2C9F3A37"/>
    <w:rsid w:val="2CB8A56D"/>
    <w:rsid w:val="2CC6FD56"/>
    <w:rsid w:val="2CCE12A5"/>
    <w:rsid w:val="2CD3DDFE"/>
    <w:rsid w:val="2CF882D5"/>
    <w:rsid w:val="2CF90CF0"/>
    <w:rsid w:val="2D085245"/>
    <w:rsid w:val="2D14ADD8"/>
    <w:rsid w:val="2D18E4DD"/>
    <w:rsid w:val="2D1EBE50"/>
    <w:rsid w:val="2D1FE218"/>
    <w:rsid w:val="2D200DF6"/>
    <w:rsid w:val="2D2DBF53"/>
    <w:rsid w:val="2D53788F"/>
    <w:rsid w:val="2D5BA4AA"/>
    <w:rsid w:val="2D5D224A"/>
    <w:rsid w:val="2D6600FE"/>
    <w:rsid w:val="2D6E5DC3"/>
    <w:rsid w:val="2D73018E"/>
    <w:rsid w:val="2D8CA58C"/>
    <w:rsid w:val="2DA598C2"/>
    <w:rsid w:val="2DAA0666"/>
    <w:rsid w:val="2DBBCCEB"/>
    <w:rsid w:val="2DD0DCDD"/>
    <w:rsid w:val="2DDF2570"/>
    <w:rsid w:val="2DE0F0C2"/>
    <w:rsid w:val="2DE97645"/>
    <w:rsid w:val="2DECF984"/>
    <w:rsid w:val="2DF26A9C"/>
    <w:rsid w:val="2E1BDC2F"/>
    <w:rsid w:val="2E1FFA0B"/>
    <w:rsid w:val="2E267FAE"/>
    <w:rsid w:val="2E2A547F"/>
    <w:rsid w:val="2E33051E"/>
    <w:rsid w:val="2E4913B4"/>
    <w:rsid w:val="2E93B894"/>
    <w:rsid w:val="2E9F5CF0"/>
    <w:rsid w:val="2EB4A704"/>
    <w:rsid w:val="2EBC86EF"/>
    <w:rsid w:val="2EC5211D"/>
    <w:rsid w:val="2ED0D7E1"/>
    <w:rsid w:val="2EE18725"/>
    <w:rsid w:val="2EE42BA6"/>
    <w:rsid w:val="2EE7B1F8"/>
    <w:rsid w:val="2EF6A682"/>
    <w:rsid w:val="2EF795F8"/>
    <w:rsid w:val="2F225967"/>
    <w:rsid w:val="2F62FFDF"/>
    <w:rsid w:val="2F76601E"/>
    <w:rsid w:val="2F84BC21"/>
    <w:rsid w:val="2FA711F0"/>
    <w:rsid w:val="2FA7F366"/>
    <w:rsid w:val="2FAE2336"/>
    <w:rsid w:val="2FC8EC3D"/>
    <w:rsid w:val="2FE7399B"/>
    <w:rsid w:val="2FECFD9F"/>
    <w:rsid w:val="2FF65DBF"/>
    <w:rsid w:val="30126442"/>
    <w:rsid w:val="303413FD"/>
    <w:rsid w:val="3041EC2F"/>
    <w:rsid w:val="3042BFCD"/>
    <w:rsid w:val="304AEA1A"/>
    <w:rsid w:val="3054D3B3"/>
    <w:rsid w:val="30843F5E"/>
    <w:rsid w:val="3097F574"/>
    <w:rsid w:val="30A189BF"/>
    <w:rsid w:val="30A1B358"/>
    <w:rsid w:val="30A284CE"/>
    <w:rsid w:val="30A871EE"/>
    <w:rsid w:val="30A9764A"/>
    <w:rsid w:val="30AF2371"/>
    <w:rsid w:val="30D1C27F"/>
    <w:rsid w:val="30DC369D"/>
    <w:rsid w:val="30FA3C27"/>
    <w:rsid w:val="310C5AF3"/>
    <w:rsid w:val="3112A363"/>
    <w:rsid w:val="311316A5"/>
    <w:rsid w:val="31195C52"/>
    <w:rsid w:val="3121180A"/>
    <w:rsid w:val="313C1565"/>
    <w:rsid w:val="31455FF7"/>
    <w:rsid w:val="3155A9E3"/>
    <w:rsid w:val="317C114E"/>
    <w:rsid w:val="31866EC0"/>
    <w:rsid w:val="318DE376"/>
    <w:rsid w:val="31A72791"/>
    <w:rsid w:val="31A7EAAA"/>
    <w:rsid w:val="31AEF4B2"/>
    <w:rsid w:val="31AEFADA"/>
    <w:rsid w:val="31C1D7F2"/>
    <w:rsid w:val="31D590A6"/>
    <w:rsid w:val="31DB2112"/>
    <w:rsid w:val="31E22F5B"/>
    <w:rsid w:val="31E24452"/>
    <w:rsid w:val="32075FCB"/>
    <w:rsid w:val="320EBB16"/>
    <w:rsid w:val="3233EE3D"/>
    <w:rsid w:val="324E6481"/>
    <w:rsid w:val="3254F97E"/>
    <w:rsid w:val="3263FEAE"/>
    <w:rsid w:val="3265D82B"/>
    <w:rsid w:val="3266C5B8"/>
    <w:rsid w:val="3268778E"/>
    <w:rsid w:val="326F13F2"/>
    <w:rsid w:val="3271C0C5"/>
    <w:rsid w:val="328FFE5A"/>
    <w:rsid w:val="32905B80"/>
    <w:rsid w:val="329DE979"/>
    <w:rsid w:val="32A27268"/>
    <w:rsid w:val="32AB0103"/>
    <w:rsid w:val="32CBDEF2"/>
    <w:rsid w:val="32E1CDF9"/>
    <w:rsid w:val="32F0355B"/>
    <w:rsid w:val="330F2725"/>
    <w:rsid w:val="333113DB"/>
    <w:rsid w:val="33369890"/>
    <w:rsid w:val="333B853E"/>
    <w:rsid w:val="334E0771"/>
    <w:rsid w:val="335D8618"/>
    <w:rsid w:val="33601ADD"/>
    <w:rsid w:val="3367033F"/>
    <w:rsid w:val="33753C1E"/>
    <w:rsid w:val="33757838"/>
    <w:rsid w:val="337C42B5"/>
    <w:rsid w:val="337D90AF"/>
    <w:rsid w:val="33904AFB"/>
    <w:rsid w:val="339257FA"/>
    <w:rsid w:val="3392BA43"/>
    <w:rsid w:val="3395A3EC"/>
    <w:rsid w:val="33AF73C9"/>
    <w:rsid w:val="33BF2F9E"/>
    <w:rsid w:val="33C19070"/>
    <w:rsid w:val="33CC2707"/>
    <w:rsid w:val="33DE2406"/>
    <w:rsid w:val="33E49641"/>
    <w:rsid w:val="33EC7DDA"/>
    <w:rsid w:val="341B4660"/>
    <w:rsid w:val="3427B5A2"/>
    <w:rsid w:val="342FC8F8"/>
    <w:rsid w:val="343C6636"/>
    <w:rsid w:val="343D2022"/>
    <w:rsid w:val="34598CAA"/>
    <w:rsid w:val="345AD8D2"/>
    <w:rsid w:val="345BAF23"/>
    <w:rsid w:val="3461B780"/>
    <w:rsid w:val="34645A77"/>
    <w:rsid w:val="346BA4F2"/>
    <w:rsid w:val="348D8EBB"/>
    <w:rsid w:val="34AF9D03"/>
    <w:rsid w:val="34B0EFBB"/>
    <w:rsid w:val="34B32562"/>
    <w:rsid w:val="34CD9789"/>
    <w:rsid w:val="34DE6E44"/>
    <w:rsid w:val="34E097A4"/>
    <w:rsid w:val="34EC612A"/>
    <w:rsid w:val="34F48575"/>
    <w:rsid w:val="3500B21C"/>
    <w:rsid w:val="35092A10"/>
    <w:rsid w:val="350DDCC1"/>
    <w:rsid w:val="350F86DC"/>
    <w:rsid w:val="3511CD23"/>
    <w:rsid w:val="3524718F"/>
    <w:rsid w:val="352E01CF"/>
    <w:rsid w:val="352FF2C7"/>
    <w:rsid w:val="35456217"/>
    <w:rsid w:val="35694679"/>
    <w:rsid w:val="356FB135"/>
    <w:rsid w:val="35790B01"/>
    <w:rsid w:val="3592BEBD"/>
    <w:rsid w:val="35A54FDF"/>
    <w:rsid w:val="35AAF51E"/>
    <w:rsid w:val="35BCC780"/>
    <w:rsid w:val="35D8BEC8"/>
    <w:rsid w:val="35DC974D"/>
    <w:rsid w:val="35E08D27"/>
    <w:rsid w:val="35ED400A"/>
    <w:rsid w:val="35FD2AE8"/>
    <w:rsid w:val="36018C86"/>
    <w:rsid w:val="3601F140"/>
    <w:rsid w:val="3605F82D"/>
    <w:rsid w:val="36083FCC"/>
    <w:rsid w:val="361AD0A1"/>
    <w:rsid w:val="361E8817"/>
    <w:rsid w:val="362779F9"/>
    <w:rsid w:val="362A269A"/>
    <w:rsid w:val="36312FE9"/>
    <w:rsid w:val="36319B1E"/>
    <w:rsid w:val="36418A8F"/>
    <w:rsid w:val="36433361"/>
    <w:rsid w:val="3656FF07"/>
    <w:rsid w:val="365A4D1A"/>
    <w:rsid w:val="36853022"/>
    <w:rsid w:val="3697EEF6"/>
    <w:rsid w:val="36A2E4B5"/>
    <w:rsid w:val="36C3A128"/>
    <w:rsid w:val="36C7F700"/>
    <w:rsid w:val="36D94BEE"/>
    <w:rsid w:val="36F42089"/>
    <w:rsid w:val="3704B5B3"/>
    <w:rsid w:val="37129A3B"/>
    <w:rsid w:val="3715E219"/>
    <w:rsid w:val="371A4DC0"/>
    <w:rsid w:val="371E680B"/>
    <w:rsid w:val="374699D0"/>
    <w:rsid w:val="37523305"/>
    <w:rsid w:val="37591EB3"/>
    <w:rsid w:val="375C37CC"/>
    <w:rsid w:val="3763005B"/>
    <w:rsid w:val="3763A9BB"/>
    <w:rsid w:val="3763F483"/>
    <w:rsid w:val="3789C443"/>
    <w:rsid w:val="37915F9E"/>
    <w:rsid w:val="37984ED3"/>
    <w:rsid w:val="379A4419"/>
    <w:rsid w:val="379AC1E1"/>
    <w:rsid w:val="37A024AD"/>
    <w:rsid w:val="37B4FB66"/>
    <w:rsid w:val="37C2E7B5"/>
    <w:rsid w:val="37D25A22"/>
    <w:rsid w:val="37D8C550"/>
    <w:rsid w:val="37D9288B"/>
    <w:rsid w:val="37DD3382"/>
    <w:rsid w:val="37E88D83"/>
    <w:rsid w:val="37F5F62A"/>
    <w:rsid w:val="3816925B"/>
    <w:rsid w:val="38359044"/>
    <w:rsid w:val="383D254C"/>
    <w:rsid w:val="384322F9"/>
    <w:rsid w:val="3854B799"/>
    <w:rsid w:val="3854BDBE"/>
    <w:rsid w:val="385CF844"/>
    <w:rsid w:val="386AF321"/>
    <w:rsid w:val="388F9639"/>
    <w:rsid w:val="38936E1E"/>
    <w:rsid w:val="3895A6E6"/>
    <w:rsid w:val="38AE23A8"/>
    <w:rsid w:val="38B158C4"/>
    <w:rsid w:val="38C03158"/>
    <w:rsid w:val="38C33BFF"/>
    <w:rsid w:val="38C4DAF7"/>
    <w:rsid w:val="38CBA47E"/>
    <w:rsid w:val="38D0D420"/>
    <w:rsid w:val="38DBFD2B"/>
    <w:rsid w:val="390F6AB0"/>
    <w:rsid w:val="39136429"/>
    <w:rsid w:val="392A6026"/>
    <w:rsid w:val="392A6284"/>
    <w:rsid w:val="39354F5B"/>
    <w:rsid w:val="39558683"/>
    <w:rsid w:val="395DF75E"/>
    <w:rsid w:val="39660DFE"/>
    <w:rsid w:val="3986D193"/>
    <w:rsid w:val="3994B26B"/>
    <w:rsid w:val="3996B1E9"/>
    <w:rsid w:val="399D90D3"/>
    <w:rsid w:val="39ADF76E"/>
    <w:rsid w:val="39AEFE81"/>
    <w:rsid w:val="39B70A53"/>
    <w:rsid w:val="39C4492E"/>
    <w:rsid w:val="39C9A89F"/>
    <w:rsid w:val="39D181C1"/>
    <w:rsid w:val="39E00BC6"/>
    <w:rsid w:val="39E0F630"/>
    <w:rsid w:val="39F2D87B"/>
    <w:rsid w:val="3A0C167D"/>
    <w:rsid w:val="3A309140"/>
    <w:rsid w:val="3A48BE5E"/>
    <w:rsid w:val="3A519B90"/>
    <w:rsid w:val="3A544A07"/>
    <w:rsid w:val="3A554871"/>
    <w:rsid w:val="3A5F630A"/>
    <w:rsid w:val="3A95FB1A"/>
    <w:rsid w:val="3A9C1828"/>
    <w:rsid w:val="3AA44099"/>
    <w:rsid w:val="3AA57A67"/>
    <w:rsid w:val="3AABB555"/>
    <w:rsid w:val="3AB85A9D"/>
    <w:rsid w:val="3AC8545A"/>
    <w:rsid w:val="3AC8BA18"/>
    <w:rsid w:val="3AD79C8C"/>
    <w:rsid w:val="3ADEF43D"/>
    <w:rsid w:val="3AFCC304"/>
    <w:rsid w:val="3B01E71B"/>
    <w:rsid w:val="3B290378"/>
    <w:rsid w:val="3B2CACEE"/>
    <w:rsid w:val="3B395B74"/>
    <w:rsid w:val="3B4A171D"/>
    <w:rsid w:val="3B5669DD"/>
    <w:rsid w:val="3B5F92BE"/>
    <w:rsid w:val="3B619C28"/>
    <w:rsid w:val="3B7D7A56"/>
    <w:rsid w:val="3B82FF77"/>
    <w:rsid w:val="3B861888"/>
    <w:rsid w:val="3B86BE1D"/>
    <w:rsid w:val="3BC37F85"/>
    <w:rsid w:val="3BE498D0"/>
    <w:rsid w:val="3C025768"/>
    <w:rsid w:val="3C06B00C"/>
    <w:rsid w:val="3C1FBBC3"/>
    <w:rsid w:val="3C234389"/>
    <w:rsid w:val="3C37FD1E"/>
    <w:rsid w:val="3C48515F"/>
    <w:rsid w:val="3C497D80"/>
    <w:rsid w:val="3C5BA5D6"/>
    <w:rsid w:val="3C7BC51D"/>
    <w:rsid w:val="3C814CD5"/>
    <w:rsid w:val="3C9637BA"/>
    <w:rsid w:val="3C9AA522"/>
    <w:rsid w:val="3CB2DD53"/>
    <w:rsid w:val="3CBB1B5E"/>
    <w:rsid w:val="3D31B45E"/>
    <w:rsid w:val="3D34F115"/>
    <w:rsid w:val="3D37E66D"/>
    <w:rsid w:val="3D3BE181"/>
    <w:rsid w:val="3D4FBADB"/>
    <w:rsid w:val="3D56B1ED"/>
    <w:rsid w:val="3D599B0A"/>
    <w:rsid w:val="3D73F3B7"/>
    <w:rsid w:val="3D8726CC"/>
    <w:rsid w:val="3D99F3F9"/>
    <w:rsid w:val="3D9BAA0B"/>
    <w:rsid w:val="3DAE283D"/>
    <w:rsid w:val="3DB0CEE6"/>
    <w:rsid w:val="3DB253F0"/>
    <w:rsid w:val="3DB6D15F"/>
    <w:rsid w:val="3DCAE1AC"/>
    <w:rsid w:val="3DD34E72"/>
    <w:rsid w:val="3DE3C420"/>
    <w:rsid w:val="3DE67D45"/>
    <w:rsid w:val="3DF155F0"/>
    <w:rsid w:val="3DF4F565"/>
    <w:rsid w:val="3DF51D07"/>
    <w:rsid w:val="3DF5C86E"/>
    <w:rsid w:val="3DF68724"/>
    <w:rsid w:val="3DF9411B"/>
    <w:rsid w:val="3E0001B3"/>
    <w:rsid w:val="3E044C51"/>
    <w:rsid w:val="3E08C024"/>
    <w:rsid w:val="3E176306"/>
    <w:rsid w:val="3E3492F1"/>
    <w:rsid w:val="3E3668B9"/>
    <w:rsid w:val="3E5A5AE0"/>
    <w:rsid w:val="3E683DD6"/>
    <w:rsid w:val="3E72E6B0"/>
    <w:rsid w:val="3E8A4028"/>
    <w:rsid w:val="3E90D1ED"/>
    <w:rsid w:val="3EADB704"/>
    <w:rsid w:val="3EBC0FCD"/>
    <w:rsid w:val="3EC8962B"/>
    <w:rsid w:val="3ED63013"/>
    <w:rsid w:val="3EE251A3"/>
    <w:rsid w:val="3EFDC658"/>
    <w:rsid w:val="3F08E235"/>
    <w:rsid w:val="3F4FBF6C"/>
    <w:rsid w:val="3F6A32B0"/>
    <w:rsid w:val="3F6B8DC1"/>
    <w:rsid w:val="3F9CB81B"/>
    <w:rsid w:val="3FB498B0"/>
    <w:rsid w:val="3FD0A47E"/>
    <w:rsid w:val="3FD2B5D0"/>
    <w:rsid w:val="3FDD12F3"/>
    <w:rsid w:val="3FEBAEC1"/>
    <w:rsid w:val="3FF514F0"/>
    <w:rsid w:val="400B8A72"/>
    <w:rsid w:val="4011AB81"/>
    <w:rsid w:val="402FB7BC"/>
    <w:rsid w:val="403AB8F2"/>
    <w:rsid w:val="404407C6"/>
    <w:rsid w:val="405EAEA4"/>
    <w:rsid w:val="406365D1"/>
    <w:rsid w:val="408E0075"/>
    <w:rsid w:val="409A2E75"/>
    <w:rsid w:val="40AB22D7"/>
    <w:rsid w:val="40B32D5A"/>
    <w:rsid w:val="40B4D156"/>
    <w:rsid w:val="40CA7EAC"/>
    <w:rsid w:val="40DBE109"/>
    <w:rsid w:val="40E05E65"/>
    <w:rsid w:val="40E74EE4"/>
    <w:rsid w:val="40EA1D22"/>
    <w:rsid w:val="40ED2730"/>
    <w:rsid w:val="40FA1139"/>
    <w:rsid w:val="40FFF086"/>
    <w:rsid w:val="4112F67E"/>
    <w:rsid w:val="41415AE2"/>
    <w:rsid w:val="4143C373"/>
    <w:rsid w:val="414AD58A"/>
    <w:rsid w:val="4181D376"/>
    <w:rsid w:val="41BEFE8C"/>
    <w:rsid w:val="41F1231E"/>
    <w:rsid w:val="422E02FB"/>
    <w:rsid w:val="423C4BC3"/>
    <w:rsid w:val="424F5A83"/>
    <w:rsid w:val="425926C2"/>
    <w:rsid w:val="425B9C1E"/>
    <w:rsid w:val="425FAB3C"/>
    <w:rsid w:val="42627A84"/>
    <w:rsid w:val="4288059F"/>
    <w:rsid w:val="429229FE"/>
    <w:rsid w:val="4298562B"/>
    <w:rsid w:val="429C0309"/>
    <w:rsid w:val="42BC046F"/>
    <w:rsid w:val="42C9CD04"/>
    <w:rsid w:val="42DB5F67"/>
    <w:rsid w:val="42DD2CE1"/>
    <w:rsid w:val="42E6EBBD"/>
    <w:rsid w:val="42E71328"/>
    <w:rsid w:val="42FEB286"/>
    <w:rsid w:val="430CBB97"/>
    <w:rsid w:val="4324B088"/>
    <w:rsid w:val="432B6184"/>
    <w:rsid w:val="433A605E"/>
    <w:rsid w:val="433F056C"/>
    <w:rsid w:val="4343B7CA"/>
    <w:rsid w:val="4346140C"/>
    <w:rsid w:val="4347DFD0"/>
    <w:rsid w:val="434FA61F"/>
    <w:rsid w:val="4383F9AF"/>
    <w:rsid w:val="438BD22A"/>
    <w:rsid w:val="439067B3"/>
    <w:rsid w:val="43A3ACD6"/>
    <w:rsid w:val="43A650B5"/>
    <w:rsid w:val="43A91ABB"/>
    <w:rsid w:val="43BB7927"/>
    <w:rsid w:val="43BE7DFA"/>
    <w:rsid w:val="43EDF645"/>
    <w:rsid w:val="43F1DDD4"/>
    <w:rsid w:val="43FE2305"/>
    <w:rsid w:val="44290B38"/>
    <w:rsid w:val="443E4DC0"/>
    <w:rsid w:val="4461E625"/>
    <w:rsid w:val="446584C4"/>
    <w:rsid w:val="4496CFD4"/>
    <w:rsid w:val="44988D84"/>
    <w:rsid w:val="449B2282"/>
    <w:rsid w:val="44BB958B"/>
    <w:rsid w:val="44D21C4D"/>
    <w:rsid w:val="44D8436B"/>
    <w:rsid w:val="44E9F365"/>
    <w:rsid w:val="44EAF58C"/>
    <w:rsid w:val="44FDC82E"/>
    <w:rsid w:val="4503D8A3"/>
    <w:rsid w:val="450577D8"/>
    <w:rsid w:val="4515C505"/>
    <w:rsid w:val="451A8D5C"/>
    <w:rsid w:val="453D29BF"/>
    <w:rsid w:val="4541BD4A"/>
    <w:rsid w:val="4556E5F2"/>
    <w:rsid w:val="45642EA2"/>
    <w:rsid w:val="45747F07"/>
    <w:rsid w:val="457485D8"/>
    <w:rsid w:val="457D620F"/>
    <w:rsid w:val="45895265"/>
    <w:rsid w:val="458EFBFA"/>
    <w:rsid w:val="4591407F"/>
    <w:rsid w:val="4592EC76"/>
    <w:rsid w:val="45B06D0C"/>
    <w:rsid w:val="45BACAE5"/>
    <w:rsid w:val="45DD0E64"/>
    <w:rsid w:val="45E023DD"/>
    <w:rsid w:val="45F25670"/>
    <w:rsid w:val="45FE03CD"/>
    <w:rsid w:val="46166641"/>
    <w:rsid w:val="4629DDCE"/>
    <w:rsid w:val="462D220C"/>
    <w:rsid w:val="462EEA1F"/>
    <w:rsid w:val="46352D8E"/>
    <w:rsid w:val="463D2506"/>
    <w:rsid w:val="46485B37"/>
    <w:rsid w:val="4649EB60"/>
    <w:rsid w:val="465330CD"/>
    <w:rsid w:val="465D5ED8"/>
    <w:rsid w:val="465F5517"/>
    <w:rsid w:val="467C4A03"/>
    <w:rsid w:val="46829254"/>
    <w:rsid w:val="468408EE"/>
    <w:rsid w:val="468465D8"/>
    <w:rsid w:val="46B542D3"/>
    <w:rsid w:val="46B8AE01"/>
    <w:rsid w:val="46DCA7D1"/>
    <w:rsid w:val="46DECC24"/>
    <w:rsid w:val="4719C35A"/>
    <w:rsid w:val="471A8DFC"/>
    <w:rsid w:val="471A9AB4"/>
    <w:rsid w:val="472CDAEA"/>
    <w:rsid w:val="47358605"/>
    <w:rsid w:val="473BD461"/>
    <w:rsid w:val="47692FB5"/>
    <w:rsid w:val="476BFA0C"/>
    <w:rsid w:val="476D31CC"/>
    <w:rsid w:val="476EC3EF"/>
    <w:rsid w:val="47734E72"/>
    <w:rsid w:val="47742400"/>
    <w:rsid w:val="477CDED2"/>
    <w:rsid w:val="478207A5"/>
    <w:rsid w:val="47898597"/>
    <w:rsid w:val="4790BE8D"/>
    <w:rsid w:val="4797D9C4"/>
    <w:rsid w:val="47ACB615"/>
    <w:rsid w:val="47D8F64F"/>
    <w:rsid w:val="47DA1BC7"/>
    <w:rsid w:val="47DA1D9D"/>
    <w:rsid w:val="47EF471A"/>
    <w:rsid w:val="4818A6DD"/>
    <w:rsid w:val="482E3487"/>
    <w:rsid w:val="48328BC4"/>
    <w:rsid w:val="4844CE3A"/>
    <w:rsid w:val="485FB17F"/>
    <w:rsid w:val="48788C81"/>
    <w:rsid w:val="488006B6"/>
    <w:rsid w:val="48808D61"/>
    <w:rsid w:val="4881EBCC"/>
    <w:rsid w:val="488AD26E"/>
    <w:rsid w:val="48A9A09C"/>
    <w:rsid w:val="48C2A0AD"/>
    <w:rsid w:val="48E06729"/>
    <w:rsid w:val="48E35970"/>
    <w:rsid w:val="48E4F9B5"/>
    <w:rsid w:val="48F131D9"/>
    <w:rsid w:val="4929477A"/>
    <w:rsid w:val="493E7BEC"/>
    <w:rsid w:val="4946535D"/>
    <w:rsid w:val="494C2C4E"/>
    <w:rsid w:val="495720F7"/>
    <w:rsid w:val="4959A381"/>
    <w:rsid w:val="496C8F2F"/>
    <w:rsid w:val="49832AF0"/>
    <w:rsid w:val="49856A22"/>
    <w:rsid w:val="49B36E5B"/>
    <w:rsid w:val="49BF7BD9"/>
    <w:rsid w:val="49CE1F89"/>
    <w:rsid w:val="49CE8C18"/>
    <w:rsid w:val="49D1FC10"/>
    <w:rsid w:val="49DFCFD1"/>
    <w:rsid w:val="49E3CF48"/>
    <w:rsid w:val="49FA5493"/>
    <w:rsid w:val="4A142092"/>
    <w:rsid w:val="4A1DBC2D"/>
    <w:rsid w:val="4A2B8A30"/>
    <w:rsid w:val="4A3E8CBD"/>
    <w:rsid w:val="4A5B5D0E"/>
    <w:rsid w:val="4A5BB532"/>
    <w:rsid w:val="4A5DA9F5"/>
    <w:rsid w:val="4A6384C0"/>
    <w:rsid w:val="4A78A035"/>
    <w:rsid w:val="4A8D5C49"/>
    <w:rsid w:val="4A9E4868"/>
    <w:rsid w:val="4AA67913"/>
    <w:rsid w:val="4AB6FCF4"/>
    <w:rsid w:val="4AB8BDA4"/>
    <w:rsid w:val="4ABFC9C8"/>
    <w:rsid w:val="4AD139EF"/>
    <w:rsid w:val="4AE05AF8"/>
    <w:rsid w:val="4AFE72AA"/>
    <w:rsid w:val="4B023A7F"/>
    <w:rsid w:val="4B099C45"/>
    <w:rsid w:val="4B14D61C"/>
    <w:rsid w:val="4B289B16"/>
    <w:rsid w:val="4B477ABB"/>
    <w:rsid w:val="4B4B2A36"/>
    <w:rsid w:val="4B4D952F"/>
    <w:rsid w:val="4B8ABBAE"/>
    <w:rsid w:val="4B9E757E"/>
    <w:rsid w:val="4BA7785A"/>
    <w:rsid w:val="4BAC249A"/>
    <w:rsid w:val="4BC22F4C"/>
    <w:rsid w:val="4BC4B2D6"/>
    <w:rsid w:val="4BCC227D"/>
    <w:rsid w:val="4BCC4A1F"/>
    <w:rsid w:val="4BE0C7F5"/>
    <w:rsid w:val="4BE9EF7A"/>
    <w:rsid w:val="4BF72D6F"/>
    <w:rsid w:val="4C110BFF"/>
    <w:rsid w:val="4C11551A"/>
    <w:rsid w:val="4C23B736"/>
    <w:rsid w:val="4C253E39"/>
    <w:rsid w:val="4C2E96D8"/>
    <w:rsid w:val="4C30CAA6"/>
    <w:rsid w:val="4C537DBD"/>
    <w:rsid w:val="4C5AB805"/>
    <w:rsid w:val="4C605E16"/>
    <w:rsid w:val="4C8BC857"/>
    <w:rsid w:val="4C95E89A"/>
    <w:rsid w:val="4C9B22E5"/>
    <w:rsid w:val="4C9CEADC"/>
    <w:rsid w:val="4CA0EE05"/>
    <w:rsid w:val="4CB844BC"/>
    <w:rsid w:val="4CD83CFD"/>
    <w:rsid w:val="4D16ABD9"/>
    <w:rsid w:val="4D20BB99"/>
    <w:rsid w:val="4D463911"/>
    <w:rsid w:val="4D734A37"/>
    <w:rsid w:val="4D744C90"/>
    <w:rsid w:val="4DBC0299"/>
    <w:rsid w:val="4DBC3DA7"/>
    <w:rsid w:val="4DC7EE3F"/>
    <w:rsid w:val="4DC94796"/>
    <w:rsid w:val="4DDA715A"/>
    <w:rsid w:val="4E08626B"/>
    <w:rsid w:val="4E282FDA"/>
    <w:rsid w:val="4E2FE871"/>
    <w:rsid w:val="4E4C76DE"/>
    <w:rsid w:val="4E702B72"/>
    <w:rsid w:val="4E7740C1"/>
    <w:rsid w:val="4E8D3202"/>
    <w:rsid w:val="4ED96B54"/>
    <w:rsid w:val="4F0E4629"/>
    <w:rsid w:val="4F0E769C"/>
    <w:rsid w:val="4F141338"/>
    <w:rsid w:val="4F3AA39D"/>
    <w:rsid w:val="4F41AA8D"/>
    <w:rsid w:val="4F464651"/>
    <w:rsid w:val="4F664ABD"/>
    <w:rsid w:val="4F8CA77E"/>
    <w:rsid w:val="4F9946C3"/>
    <w:rsid w:val="4F9DE268"/>
    <w:rsid w:val="4FA9A1AF"/>
    <w:rsid w:val="4FAAE82A"/>
    <w:rsid w:val="4FB94103"/>
    <w:rsid w:val="4FCCB4F1"/>
    <w:rsid w:val="4FE8473F"/>
    <w:rsid w:val="4FED9301"/>
    <w:rsid w:val="50023771"/>
    <w:rsid w:val="5016B322"/>
    <w:rsid w:val="501E876E"/>
    <w:rsid w:val="50201832"/>
    <w:rsid w:val="5036CBBE"/>
    <w:rsid w:val="504055C8"/>
    <w:rsid w:val="50575262"/>
    <w:rsid w:val="505DC82A"/>
    <w:rsid w:val="505E52CA"/>
    <w:rsid w:val="506352B8"/>
    <w:rsid w:val="507C4B3E"/>
    <w:rsid w:val="5092653A"/>
    <w:rsid w:val="50935900"/>
    <w:rsid w:val="509637D4"/>
    <w:rsid w:val="50A6260E"/>
    <w:rsid w:val="50BE603B"/>
    <w:rsid w:val="50C44059"/>
    <w:rsid w:val="50C739FB"/>
    <w:rsid w:val="50D1A199"/>
    <w:rsid w:val="50D90F47"/>
    <w:rsid w:val="50DD3F0B"/>
    <w:rsid w:val="50F2D31D"/>
    <w:rsid w:val="50F417A5"/>
    <w:rsid w:val="50FCA865"/>
    <w:rsid w:val="51013B8A"/>
    <w:rsid w:val="512329BC"/>
    <w:rsid w:val="512E581C"/>
    <w:rsid w:val="51300A5B"/>
    <w:rsid w:val="5137A328"/>
    <w:rsid w:val="51491FB4"/>
    <w:rsid w:val="5161D926"/>
    <w:rsid w:val="51629581"/>
    <w:rsid w:val="516FE427"/>
    <w:rsid w:val="51961632"/>
    <w:rsid w:val="51B60D50"/>
    <w:rsid w:val="51B8B307"/>
    <w:rsid w:val="51BD1F7A"/>
    <w:rsid w:val="51BE8532"/>
    <w:rsid w:val="51BFF578"/>
    <w:rsid w:val="51C0A6C4"/>
    <w:rsid w:val="51C57822"/>
    <w:rsid w:val="51CC91AD"/>
    <w:rsid w:val="51CED55F"/>
    <w:rsid w:val="51CF6102"/>
    <w:rsid w:val="51D00BCE"/>
    <w:rsid w:val="51DF76C9"/>
    <w:rsid w:val="51E510AB"/>
    <w:rsid w:val="51EE6787"/>
    <w:rsid w:val="51F264EA"/>
    <w:rsid w:val="51FF99A1"/>
    <w:rsid w:val="520094C4"/>
    <w:rsid w:val="521A8C51"/>
    <w:rsid w:val="5237E133"/>
    <w:rsid w:val="5278F775"/>
    <w:rsid w:val="52818751"/>
    <w:rsid w:val="52855928"/>
    <w:rsid w:val="528D27A4"/>
    <w:rsid w:val="529953CC"/>
    <w:rsid w:val="52C81A14"/>
    <w:rsid w:val="52F578BC"/>
    <w:rsid w:val="52F5B750"/>
    <w:rsid w:val="5314A37F"/>
    <w:rsid w:val="531C20C5"/>
    <w:rsid w:val="532F3617"/>
    <w:rsid w:val="533A4156"/>
    <w:rsid w:val="533CA30F"/>
    <w:rsid w:val="536E384B"/>
    <w:rsid w:val="537F00F8"/>
    <w:rsid w:val="537F669A"/>
    <w:rsid w:val="53905F06"/>
    <w:rsid w:val="539E8744"/>
    <w:rsid w:val="53C4C80C"/>
    <w:rsid w:val="53E0BB2D"/>
    <w:rsid w:val="53EC44B3"/>
    <w:rsid w:val="53FA45D3"/>
    <w:rsid w:val="541D3EDA"/>
    <w:rsid w:val="541D6313"/>
    <w:rsid w:val="5441078A"/>
    <w:rsid w:val="54413FEE"/>
    <w:rsid w:val="5443DF9A"/>
    <w:rsid w:val="54509182"/>
    <w:rsid w:val="545C272A"/>
    <w:rsid w:val="54758170"/>
    <w:rsid w:val="547E2DDC"/>
    <w:rsid w:val="548882AF"/>
    <w:rsid w:val="549BD4CE"/>
    <w:rsid w:val="54A3E0B3"/>
    <w:rsid w:val="54A57437"/>
    <w:rsid w:val="54AE8FC5"/>
    <w:rsid w:val="54BA4676"/>
    <w:rsid w:val="54D63120"/>
    <w:rsid w:val="54E89309"/>
    <w:rsid w:val="54F8D7A1"/>
    <w:rsid w:val="54FC1CFA"/>
    <w:rsid w:val="550372DB"/>
    <w:rsid w:val="55056330"/>
    <w:rsid w:val="550AC158"/>
    <w:rsid w:val="550C6483"/>
    <w:rsid w:val="553B5547"/>
    <w:rsid w:val="553BA6D9"/>
    <w:rsid w:val="5545E0B2"/>
    <w:rsid w:val="554E91ED"/>
    <w:rsid w:val="5552315F"/>
    <w:rsid w:val="55553101"/>
    <w:rsid w:val="5569FA89"/>
    <w:rsid w:val="556D0943"/>
    <w:rsid w:val="5589019E"/>
    <w:rsid w:val="559B735F"/>
    <w:rsid w:val="55A2C1E4"/>
    <w:rsid w:val="55A3A8E6"/>
    <w:rsid w:val="55B1AA6E"/>
    <w:rsid w:val="55BA0AFB"/>
    <w:rsid w:val="55BBB770"/>
    <w:rsid w:val="55D52463"/>
    <w:rsid w:val="55ECBF75"/>
    <w:rsid w:val="55ED8E78"/>
    <w:rsid w:val="55F61B0F"/>
    <w:rsid w:val="55FEF640"/>
    <w:rsid w:val="560D0C5C"/>
    <w:rsid w:val="560EE959"/>
    <w:rsid w:val="5619986B"/>
    <w:rsid w:val="56247419"/>
    <w:rsid w:val="56376A2D"/>
    <w:rsid w:val="564CC20B"/>
    <w:rsid w:val="5665C908"/>
    <w:rsid w:val="566A8C0A"/>
    <w:rsid w:val="566C7335"/>
    <w:rsid w:val="567143AD"/>
    <w:rsid w:val="56714538"/>
    <w:rsid w:val="567A8506"/>
    <w:rsid w:val="56815F17"/>
    <w:rsid w:val="568AAC6A"/>
    <w:rsid w:val="56921653"/>
    <w:rsid w:val="56B9EC1F"/>
    <w:rsid w:val="56C65041"/>
    <w:rsid w:val="56CCA25B"/>
    <w:rsid w:val="56D061FD"/>
    <w:rsid w:val="56D0F5C8"/>
    <w:rsid w:val="56E37A27"/>
    <w:rsid w:val="56EB9340"/>
    <w:rsid w:val="57279BDB"/>
    <w:rsid w:val="572A4BC4"/>
    <w:rsid w:val="57400D38"/>
    <w:rsid w:val="57483D76"/>
    <w:rsid w:val="574B7BC8"/>
    <w:rsid w:val="57500B80"/>
    <w:rsid w:val="576A563F"/>
    <w:rsid w:val="576B47D9"/>
    <w:rsid w:val="576D3083"/>
    <w:rsid w:val="57E4EFCF"/>
    <w:rsid w:val="58137C85"/>
    <w:rsid w:val="581A27C7"/>
    <w:rsid w:val="5845D9DF"/>
    <w:rsid w:val="5885A3E0"/>
    <w:rsid w:val="5888651F"/>
    <w:rsid w:val="58905079"/>
    <w:rsid w:val="58B25D52"/>
    <w:rsid w:val="58B3A7E5"/>
    <w:rsid w:val="58C981DE"/>
    <w:rsid w:val="58E765BD"/>
    <w:rsid w:val="58F0F5B2"/>
    <w:rsid w:val="58FA9CEC"/>
    <w:rsid w:val="59083FFA"/>
    <w:rsid w:val="591F929E"/>
    <w:rsid w:val="59284754"/>
    <w:rsid w:val="59373252"/>
    <w:rsid w:val="5941C438"/>
    <w:rsid w:val="595422F2"/>
    <w:rsid w:val="595A4180"/>
    <w:rsid w:val="59620ED7"/>
    <w:rsid w:val="596431DC"/>
    <w:rsid w:val="59681B13"/>
    <w:rsid w:val="5988B9DE"/>
    <w:rsid w:val="5992B5FF"/>
    <w:rsid w:val="599E2FA9"/>
    <w:rsid w:val="59A8CEBC"/>
    <w:rsid w:val="59B15B5B"/>
    <w:rsid w:val="59B4C302"/>
    <w:rsid w:val="59B64129"/>
    <w:rsid w:val="59BA8AB4"/>
    <w:rsid w:val="59BEF984"/>
    <w:rsid w:val="59C1F61E"/>
    <w:rsid w:val="59CB79E4"/>
    <w:rsid w:val="59E1D2D5"/>
    <w:rsid w:val="59FFE824"/>
    <w:rsid w:val="5A053030"/>
    <w:rsid w:val="5A0F1A0A"/>
    <w:rsid w:val="5A24AC83"/>
    <w:rsid w:val="5A277902"/>
    <w:rsid w:val="5A2BB3A5"/>
    <w:rsid w:val="5A2D095F"/>
    <w:rsid w:val="5A2D0E46"/>
    <w:rsid w:val="5A30E007"/>
    <w:rsid w:val="5A533ADE"/>
    <w:rsid w:val="5A68BF09"/>
    <w:rsid w:val="5A9193F8"/>
    <w:rsid w:val="5A9B5827"/>
    <w:rsid w:val="5AA039B7"/>
    <w:rsid w:val="5AA5357C"/>
    <w:rsid w:val="5AB41E3A"/>
    <w:rsid w:val="5AC3C190"/>
    <w:rsid w:val="5AE5E74C"/>
    <w:rsid w:val="5AF71690"/>
    <w:rsid w:val="5B02A616"/>
    <w:rsid w:val="5B0B4FC5"/>
    <w:rsid w:val="5B0C097F"/>
    <w:rsid w:val="5B1996EF"/>
    <w:rsid w:val="5B2055DC"/>
    <w:rsid w:val="5B345E5D"/>
    <w:rsid w:val="5B3BF0D9"/>
    <w:rsid w:val="5B3D9682"/>
    <w:rsid w:val="5B5BFFE6"/>
    <w:rsid w:val="5B62E821"/>
    <w:rsid w:val="5B6342F7"/>
    <w:rsid w:val="5B8529F3"/>
    <w:rsid w:val="5B8CEF10"/>
    <w:rsid w:val="5B93CCA7"/>
    <w:rsid w:val="5B9951DA"/>
    <w:rsid w:val="5B9CEE57"/>
    <w:rsid w:val="5B9F86B8"/>
    <w:rsid w:val="5BB01FF3"/>
    <w:rsid w:val="5BBCD0F3"/>
    <w:rsid w:val="5BCAF7EE"/>
    <w:rsid w:val="5BF3925F"/>
    <w:rsid w:val="5BF673A1"/>
    <w:rsid w:val="5C0EEDD5"/>
    <w:rsid w:val="5C144098"/>
    <w:rsid w:val="5C1613A0"/>
    <w:rsid w:val="5C30BB6B"/>
    <w:rsid w:val="5C723AEC"/>
    <w:rsid w:val="5C78B9E5"/>
    <w:rsid w:val="5C8E7528"/>
    <w:rsid w:val="5C972E89"/>
    <w:rsid w:val="5CAA4AEE"/>
    <w:rsid w:val="5CAB7148"/>
    <w:rsid w:val="5CAD2C30"/>
    <w:rsid w:val="5CB56750"/>
    <w:rsid w:val="5CBE8810"/>
    <w:rsid w:val="5CCD07C0"/>
    <w:rsid w:val="5CD2638D"/>
    <w:rsid w:val="5CE1E467"/>
    <w:rsid w:val="5CE20258"/>
    <w:rsid w:val="5CFF6A5A"/>
    <w:rsid w:val="5D01ECF1"/>
    <w:rsid w:val="5D14F2A5"/>
    <w:rsid w:val="5D2F3606"/>
    <w:rsid w:val="5D33B996"/>
    <w:rsid w:val="5D3995A1"/>
    <w:rsid w:val="5D41DABC"/>
    <w:rsid w:val="5D493249"/>
    <w:rsid w:val="5D514132"/>
    <w:rsid w:val="5D66F8C5"/>
    <w:rsid w:val="5D6AD16D"/>
    <w:rsid w:val="5D6BB182"/>
    <w:rsid w:val="5D730FFA"/>
    <w:rsid w:val="5D95DC54"/>
    <w:rsid w:val="5DA0305A"/>
    <w:rsid w:val="5DA16E01"/>
    <w:rsid w:val="5DA3A1FD"/>
    <w:rsid w:val="5DBB7184"/>
    <w:rsid w:val="5DC137D2"/>
    <w:rsid w:val="5DD935B2"/>
    <w:rsid w:val="5DE34C50"/>
    <w:rsid w:val="5E042CE5"/>
    <w:rsid w:val="5E07E2C9"/>
    <w:rsid w:val="5E108AB6"/>
    <w:rsid w:val="5E148A46"/>
    <w:rsid w:val="5E1B3E44"/>
    <w:rsid w:val="5E1BB916"/>
    <w:rsid w:val="5E25C6B1"/>
    <w:rsid w:val="5E2B89EF"/>
    <w:rsid w:val="5E3E5FE0"/>
    <w:rsid w:val="5E444F71"/>
    <w:rsid w:val="5E54431B"/>
    <w:rsid w:val="5E57B9C0"/>
    <w:rsid w:val="5E5BB5A4"/>
    <w:rsid w:val="5E66754F"/>
    <w:rsid w:val="5E81D939"/>
    <w:rsid w:val="5E924B0B"/>
    <w:rsid w:val="5EB0AB99"/>
    <w:rsid w:val="5EC26563"/>
    <w:rsid w:val="5EE0BF46"/>
    <w:rsid w:val="5EE57AEE"/>
    <w:rsid w:val="5EFB676C"/>
    <w:rsid w:val="5F1C7F6A"/>
    <w:rsid w:val="5F2ABA51"/>
    <w:rsid w:val="5F3B049C"/>
    <w:rsid w:val="5F3E7A59"/>
    <w:rsid w:val="5F467CFC"/>
    <w:rsid w:val="5F515EDF"/>
    <w:rsid w:val="5F5EB717"/>
    <w:rsid w:val="5F66A6EB"/>
    <w:rsid w:val="5F92F6BE"/>
    <w:rsid w:val="5FA25B21"/>
    <w:rsid w:val="5FB22E02"/>
    <w:rsid w:val="5FD1066C"/>
    <w:rsid w:val="5FF3BE03"/>
    <w:rsid w:val="5FFB140D"/>
    <w:rsid w:val="602FDBC4"/>
    <w:rsid w:val="60465958"/>
    <w:rsid w:val="6068A9A9"/>
    <w:rsid w:val="606DF68A"/>
    <w:rsid w:val="606E826A"/>
    <w:rsid w:val="607D57C0"/>
    <w:rsid w:val="6089F716"/>
    <w:rsid w:val="609F4BC9"/>
    <w:rsid w:val="60BE6EDD"/>
    <w:rsid w:val="60F6B77C"/>
    <w:rsid w:val="6112E130"/>
    <w:rsid w:val="6120319E"/>
    <w:rsid w:val="61269BF8"/>
    <w:rsid w:val="6135F702"/>
    <w:rsid w:val="61490F6D"/>
    <w:rsid w:val="6161624A"/>
    <w:rsid w:val="6179DEBD"/>
    <w:rsid w:val="61873F89"/>
    <w:rsid w:val="618D25E8"/>
    <w:rsid w:val="61A228F0"/>
    <w:rsid w:val="61EC9D77"/>
    <w:rsid w:val="61FBDBC2"/>
    <w:rsid w:val="61FD5F84"/>
    <w:rsid w:val="620B2D2E"/>
    <w:rsid w:val="6221E3BC"/>
    <w:rsid w:val="622FCA8A"/>
    <w:rsid w:val="623FCDD2"/>
    <w:rsid w:val="6254A18C"/>
    <w:rsid w:val="6256DED7"/>
    <w:rsid w:val="62578D59"/>
    <w:rsid w:val="626A3D19"/>
    <w:rsid w:val="62848043"/>
    <w:rsid w:val="62B44D3F"/>
    <w:rsid w:val="62EE4533"/>
    <w:rsid w:val="62F73C7A"/>
    <w:rsid w:val="63069847"/>
    <w:rsid w:val="63181452"/>
    <w:rsid w:val="631FF9DA"/>
    <w:rsid w:val="632669F0"/>
    <w:rsid w:val="632B1F25"/>
    <w:rsid w:val="633288FC"/>
    <w:rsid w:val="633BBC34"/>
    <w:rsid w:val="63401B1A"/>
    <w:rsid w:val="63479327"/>
    <w:rsid w:val="634E79D5"/>
    <w:rsid w:val="636E0BF3"/>
    <w:rsid w:val="6378809F"/>
    <w:rsid w:val="638E8963"/>
    <w:rsid w:val="639A252F"/>
    <w:rsid w:val="63A0C20E"/>
    <w:rsid w:val="63A1767F"/>
    <w:rsid w:val="63A66617"/>
    <w:rsid w:val="63A8003C"/>
    <w:rsid w:val="63CA95FC"/>
    <w:rsid w:val="63CF8FC3"/>
    <w:rsid w:val="6417EF25"/>
    <w:rsid w:val="641DC3D2"/>
    <w:rsid w:val="642AA57A"/>
    <w:rsid w:val="64417024"/>
    <w:rsid w:val="64706561"/>
    <w:rsid w:val="64772F12"/>
    <w:rsid w:val="647F9B87"/>
    <w:rsid w:val="64A08AF0"/>
    <w:rsid w:val="64B1BE0A"/>
    <w:rsid w:val="64C15F80"/>
    <w:rsid w:val="64D7A796"/>
    <w:rsid w:val="64EDD1A8"/>
    <w:rsid w:val="64EF2336"/>
    <w:rsid w:val="64FD99AB"/>
    <w:rsid w:val="64FE00B7"/>
    <w:rsid w:val="6509F06A"/>
    <w:rsid w:val="650AB637"/>
    <w:rsid w:val="6514C43B"/>
    <w:rsid w:val="6525B315"/>
    <w:rsid w:val="6547E91D"/>
    <w:rsid w:val="6550C2F1"/>
    <w:rsid w:val="65533F79"/>
    <w:rsid w:val="6572943B"/>
    <w:rsid w:val="65785EF8"/>
    <w:rsid w:val="65C0DDCC"/>
    <w:rsid w:val="65D59F8F"/>
    <w:rsid w:val="65E1134E"/>
    <w:rsid w:val="65E90032"/>
    <w:rsid w:val="65F46095"/>
    <w:rsid w:val="65F903BC"/>
    <w:rsid w:val="65FF8852"/>
    <w:rsid w:val="660CCA1A"/>
    <w:rsid w:val="66218BE6"/>
    <w:rsid w:val="662FBCFF"/>
    <w:rsid w:val="6637DB91"/>
    <w:rsid w:val="6651C2A4"/>
    <w:rsid w:val="665AA5BB"/>
    <w:rsid w:val="665F8A68"/>
    <w:rsid w:val="66636FBD"/>
    <w:rsid w:val="667ABF72"/>
    <w:rsid w:val="667FFB70"/>
    <w:rsid w:val="66910F4F"/>
    <w:rsid w:val="66941A49"/>
    <w:rsid w:val="66971E3A"/>
    <w:rsid w:val="669CE0B1"/>
    <w:rsid w:val="66A704B1"/>
    <w:rsid w:val="66A767F9"/>
    <w:rsid w:val="66BA18D0"/>
    <w:rsid w:val="66D44961"/>
    <w:rsid w:val="66EC0210"/>
    <w:rsid w:val="66F0CAC2"/>
    <w:rsid w:val="66F9BF48"/>
    <w:rsid w:val="6705725A"/>
    <w:rsid w:val="670CDDC4"/>
    <w:rsid w:val="6718DB96"/>
    <w:rsid w:val="671E34EA"/>
    <w:rsid w:val="671F9931"/>
    <w:rsid w:val="6730D41B"/>
    <w:rsid w:val="6735DDE0"/>
    <w:rsid w:val="674237B6"/>
    <w:rsid w:val="67446CD2"/>
    <w:rsid w:val="67493FF4"/>
    <w:rsid w:val="674C15BF"/>
    <w:rsid w:val="675FCAD6"/>
    <w:rsid w:val="676AACA6"/>
    <w:rsid w:val="676DAC98"/>
    <w:rsid w:val="6773704D"/>
    <w:rsid w:val="6779AAB9"/>
    <w:rsid w:val="6786C210"/>
    <w:rsid w:val="67A0D04E"/>
    <w:rsid w:val="67A2EF44"/>
    <w:rsid w:val="67C0E917"/>
    <w:rsid w:val="67DE4004"/>
    <w:rsid w:val="67DF2F5F"/>
    <w:rsid w:val="67E1FC6C"/>
    <w:rsid w:val="67EB9912"/>
    <w:rsid w:val="67ECFD95"/>
    <w:rsid w:val="67EE7DFE"/>
    <w:rsid w:val="680447FE"/>
    <w:rsid w:val="680565DD"/>
    <w:rsid w:val="6807E2C9"/>
    <w:rsid w:val="681795F5"/>
    <w:rsid w:val="6833E485"/>
    <w:rsid w:val="68441DA1"/>
    <w:rsid w:val="684ECB75"/>
    <w:rsid w:val="685ED34E"/>
    <w:rsid w:val="686154A4"/>
    <w:rsid w:val="686CFB17"/>
    <w:rsid w:val="686D17BB"/>
    <w:rsid w:val="6881AEA8"/>
    <w:rsid w:val="6884CA43"/>
    <w:rsid w:val="6896B2BD"/>
    <w:rsid w:val="68A0AAA7"/>
    <w:rsid w:val="68B5F513"/>
    <w:rsid w:val="68C61CC8"/>
    <w:rsid w:val="68C69CEE"/>
    <w:rsid w:val="68E78E93"/>
    <w:rsid w:val="68EC050A"/>
    <w:rsid w:val="68ED2728"/>
    <w:rsid w:val="68FB226D"/>
    <w:rsid w:val="69034A59"/>
    <w:rsid w:val="690B5C63"/>
    <w:rsid w:val="6915E9AC"/>
    <w:rsid w:val="6917B6F6"/>
    <w:rsid w:val="69264E50"/>
    <w:rsid w:val="694791AE"/>
    <w:rsid w:val="6952EFAD"/>
    <w:rsid w:val="6967C213"/>
    <w:rsid w:val="697980C5"/>
    <w:rsid w:val="69833107"/>
    <w:rsid w:val="6988CDF6"/>
    <w:rsid w:val="6989892B"/>
    <w:rsid w:val="698B0D28"/>
    <w:rsid w:val="698E5506"/>
    <w:rsid w:val="69A30491"/>
    <w:rsid w:val="69C14291"/>
    <w:rsid w:val="69C21799"/>
    <w:rsid w:val="69F2845D"/>
    <w:rsid w:val="6A1B7D40"/>
    <w:rsid w:val="6A1F08E4"/>
    <w:rsid w:val="6A22EB71"/>
    <w:rsid w:val="6A24FD35"/>
    <w:rsid w:val="6A41B093"/>
    <w:rsid w:val="6A6BCEDC"/>
    <w:rsid w:val="6A8DB819"/>
    <w:rsid w:val="6A96BCF4"/>
    <w:rsid w:val="6AA49E47"/>
    <w:rsid w:val="6AB8DC60"/>
    <w:rsid w:val="6ACB4CD7"/>
    <w:rsid w:val="6AD298E3"/>
    <w:rsid w:val="6AD35A27"/>
    <w:rsid w:val="6AD95EB9"/>
    <w:rsid w:val="6B307DD8"/>
    <w:rsid w:val="6B32EBF6"/>
    <w:rsid w:val="6B404B7F"/>
    <w:rsid w:val="6B40CB11"/>
    <w:rsid w:val="6B4E81F3"/>
    <w:rsid w:val="6B5C8182"/>
    <w:rsid w:val="6B6166D6"/>
    <w:rsid w:val="6B640A4F"/>
    <w:rsid w:val="6B6671AF"/>
    <w:rsid w:val="6B6EF018"/>
    <w:rsid w:val="6B81EB85"/>
    <w:rsid w:val="6B95F948"/>
    <w:rsid w:val="6B968E01"/>
    <w:rsid w:val="6B9D1E8A"/>
    <w:rsid w:val="6B9EA310"/>
    <w:rsid w:val="6BC409DD"/>
    <w:rsid w:val="6BD1CC2C"/>
    <w:rsid w:val="6BD811F2"/>
    <w:rsid w:val="6BE3FA8C"/>
    <w:rsid w:val="6BF35797"/>
    <w:rsid w:val="6BFA6062"/>
    <w:rsid w:val="6C0708CE"/>
    <w:rsid w:val="6C15D3EF"/>
    <w:rsid w:val="6C29F3EF"/>
    <w:rsid w:val="6C2D8F9A"/>
    <w:rsid w:val="6C3D36DA"/>
    <w:rsid w:val="6C468D1D"/>
    <w:rsid w:val="6C479A5E"/>
    <w:rsid w:val="6C49257C"/>
    <w:rsid w:val="6C4AC4A6"/>
    <w:rsid w:val="6C4E901D"/>
    <w:rsid w:val="6C7F5A57"/>
    <w:rsid w:val="6C7F83CF"/>
    <w:rsid w:val="6C865583"/>
    <w:rsid w:val="6C94930C"/>
    <w:rsid w:val="6C972177"/>
    <w:rsid w:val="6CB1B0E4"/>
    <w:rsid w:val="6CC0F302"/>
    <w:rsid w:val="6CC1F9B9"/>
    <w:rsid w:val="6CC648A8"/>
    <w:rsid w:val="6CCBE7F8"/>
    <w:rsid w:val="6CD52DC9"/>
    <w:rsid w:val="6CD5CFD9"/>
    <w:rsid w:val="6D008C34"/>
    <w:rsid w:val="6D0E11E3"/>
    <w:rsid w:val="6D23AB12"/>
    <w:rsid w:val="6D2ACE4F"/>
    <w:rsid w:val="6D2CE7EC"/>
    <w:rsid w:val="6D759706"/>
    <w:rsid w:val="6D9DF1B0"/>
    <w:rsid w:val="6DBA7784"/>
    <w:rsid w:val="6DC64855"/>
    <w:rsid w:val="6DCD83A1"/>
    <w:rsid w:val="6E00156C"/>
    <w:rsid w:val="6E1DE812"/>
    <w:rsid w:val="6E48833F"/>
    <w:rsid w:val="6E50A80B"/>
    <w:rsid w:val="6E59C373"/>
    <w:rsid w:val="6E77FDA1"/>
    <w:rsid w:val="6E797989"/>
    <w:rsid w:val="6E7A88E4"/>
    <w:rsid w:val="6E98D943"/>
    <w:rsid w:val="6E993C87"/>
    <w:rsid w:val="6EB9590E"/>
    <w:rsid w:val="6EC8E14D"/>
    <w:rsid w:val="6ECAEDAE"/>
    <w:rsid w:val="6ED54C2F"/>
    <w:rsid w:val="6EF299DB"/>
    <w:rsid w:val="6F02EBC1"/>
    <w:rsid w:val="6F3A3DD1"/>
    <w:rsid w:val="6F3B5B2A"/>
    <w:rsid w:val="6F498A33"/>
    <w:rsid w:val="6F4BC863"/>
    <w:rsid w:val="6F692A69"/>
    <w:rsid w:val="6F85A931"/>
    <w:rsid w:val="6F916A82"/>
    <w:rsid w:val="6F991899"/>
    <w:rsid w:val="6F9D4E97"/>
    <w:rsid w:val="6FA41F06"/>
    <w:rsid w:val="6FA467CF"/>
    <w:rsid w:val="6FD12500"/>
    <w:rsid w:val="6FD3F85D"/>
    <w:rsid w:val="6FD58E95"/>
    <w:rsid w:val="6FE11582"/>
    <w:rsid w:val="6FFCF894"/>
    <w:rsid w:val="7006FFCD"/>
    <w:rsid w:val="7012A8AA"/>
    <w:rsid w:val="70249527"/>
    <w:rsid w:val="7032F12A"/>
    <w:rsid w:val="70331405"/>
    <w:rsid w:val="7045B4A7"/>
    <w:rsid w:val="7059E824"/>
    <w:rsid w:val="705A3BF7"/>
    <w:rsid w:val="705BD45F"/>
    <w:rsid w:val="705CDDE0"/>
    <w:rsid w:val="706308E7"/>
    <w:rsid w:val="70BAED2F"/>
    <w:rsid w:val="70CC445D"/>
    <w:rsid w:val="70DB51D0"/>
    <w:rsid w:val="70FDC304"/>
    <w:rsid w:val="7108EBA2"/>
    <w:rsid w:val="710F311F"/>
    <w:rsid w:val="711A553F"/>
    <w:rsid w:val="713120EA"/>
    <w:rsid w:val="71488560"/>
    <w:rsid w:val="714DD9F8"/>
    <w:rsid w:val="716809ED"/>
    <w:rsid w:val="716A6E2E"/>
    <w:rsid w:val="717558B8"/>
    <w:rsid w:val="719DE36B"/>
    <w:rsid w:val="719E32D6"/>
    <w:rsid w:val="71D21B8A"/>
    <w:rsid w:val="71D719ED"/>
    <w:rsid w:val="71D85E0D"/>
    <w:rsid w:val="71DEBE21"/>
    <w:rsid w:val="71F66CD0"/>
    <w:rsid w:val="71FB443B"/>
    <w:rsid w:val="720431A1"/>
    <w:rsid w:val="72044310"/>
    <w:rsid w:val="72047359"/>
    <w:rsid w:val="7242162B"/>
    <w:rsid w:val="7245FD48"/>
    <w:rsid w:val="724F357C"/>
    <w:rsid w:val="7254BB97"/>
    <w:rsid w:val="725C734B"/>
    <w:rsid w:val="72656881"/>
    <w:rsid w:val="726D17A3"/>
    <w:rsid w:val="7276A5F0"/>
    <w:rsid w:val="7290F9BD"/>
    <w:rsid w:val="72A70779"/>
    <w:rsid w:val="72ABB59E"/>
    <w:rsid w:val="72C5B5B7"/>
    <w:rsid w:val="72D18B78"/>
    <w:rsid w:val="72D8CED1"/>
    <w:rsid w:val="72EC44A7"/>
    <w:rsid w:val="72F65DA1"/>
    <w:rsid w:val="7309B749"/>
    <w:rsid w:val="731D4486"/>
    <w:rsid w:val="73253C89"/>
    <w:rsid w:val="73379DC2"/>
    <w:rsid w:val="73397D3A"/>
    <w:rsid w:val="7339B4BB"/>
    <w:rsid w:val="7340E37E"/>
    <w:rsid w:val="73625187"/>
    <w:rsid w:val="737BBD72"/>
    <w:rsid w:val="738820AE"/>
    <w:rsid w:val="73967A24"/>
    <w:rsid w:val="73A6E3BC"/>
    <w:rsid w:val="73A9C059"/>
    <w:rsid w:val="73B9CEB2"/>
    <w:rsid w:val="73C80BD2"/>
    <w:rsid w:val="73DD7F3E"/>
    <w:rsid w:val="73EFF548"/>
    <w:rsid w:val="73F9FF24"/>
    <w:rsid w:val="740ACF2F"/>
    <w:rsid w:val="741284A1"/>
    <w:rsid w:val="742AE781"/>
    <w:rsid w:val="7443F0FB"/>
    <w:rsid w:val="7448EAFE"/>
    <w:rsid w:val="7449C66E"/>
    <w:rsid w:val="744F441C"/>
    <w:rsid w:val="744FED5C"/>
    <w:rsid w:val="74533593"/>
    <w:rsid w:val="746DD550"/>
    <w:rsid w:val="7473DEDE"/>
    <w:rsid w:val="748B6F07"/>
    <w:rsid w:val="74B949A7"/>
    <w:rsid w:val="74C88532"/>
    <w:rsid w:val="74D364EB"/>
    <w:rsid w:val="74D6B949"/>
    <w:rsid w:val="74ED6A66"/>
    <w:rsid w:val="74F67B49"/>
    <w:rsid w:val="752332CC"/>
    <w:rsid w:val="75270CC2"/>
    <w:rsid w:val="753D2C15"/>
    <w:rsid w:val="7540E295"/>
    <w:rsid w:val="7547BD71"/>
    <w:rsid w:val="754A2A4C"/>
    <w:rsid w:val="7554FAC0"/>
    <w:rsid w:val="755E538B"/>
    <w:rsid w:val="7568CFE5"/>
    <w:rsid w:val="75697671"/>
    <w:rsid w:val="756E6662"/>
    <w:rsid w:val="75757475"/>
    <w:rsid w:val="757CFB12"/>
    <w:rsid w:val="758E68BA"/>
    <w:rsid w:val="7598C722"/>
    <w:rsid w:val="75AF0E96"/>
    <w:rsid w:val="75B05068"/>
    <w:rsid w:val="75B72517"/>
    <w:rsid w:val="75DA76FB"/>
    <w:rsid w:val="761497F2"/>
    <w:rsid w:val="7621C08F"/>
    <w:rsid w:val="763CF459"/>
    <w:rsid w:val="764FB03D"/>
    <w:rsid w:val="765B5536"/>
    <w:rsid w:val="76659249"/>
    <w:rsid w:val="7685709D"/>
    <w:rsid w:val="76B5F399"/>
    <w:rsid w:val="76EB0490"/>
    <w:rsid w:val="76FE6322"/>
    <w:rsid w:val="7713297C"/>
    <w:rsid w:val="77177642"/>
    <w:rsid w:val="772A1C62"/>
    <w:rsid w:val="7731F581"/>
    <w:rsid w:val="7734F3C0"/>
    <w:rsid w:val="7738696A"/>
    <w:rsid w:val="7741EAD2"/>
    <w:rsid w:val="77560A61"/>
    <w:rsid w:val="775CFF5E"/>
    <w:rsid w:val="776C8E8C"/>
    <w:rsid w:val="7771098D"/>
    <w:rsid w:val="7779E9B4"/>
    <w:rsid w:val="778868DC"/>
    <w:rsid w:val="77AD7701"/>
    <w:rsid w:val="77B90B04"/>
    <w:rsid w:val="77D97DDC"/>
    <w:rsid w:val="77E514F7"/>
    <w:rsid w:val="77F1BD42"/>
    <w:rsid w:val="77F26A03"/>
    <w:rsid w:val="77FE912E"/>
    <w:rsid w:val="77FFB7CD"/>
    <w:rsid w:val="78017A9A"/>
    <w:rsid w:val="780554CF"/>
    <w:rsid w:val="780DAB8E"/>
    <w:rsid w:val="7814999F"/>
    <w:rsid w:val="782D27ED"/>
    <w:rsid w:val="783A4C9C"/>
    <w:rsid w:val="783C6983"/>
    <w:rsid w:val="7845E2A7"/>
    <w:rsid w:val="786E114E"/>
    <w:rsid w:val="78785BB9"/>
    <w:rsid w:val="787C25F2"/>
    <w:rsid w:val="78B14DCA"/>
    <w:rsid w:val="78B8E25A"/>
    <w:rsid w:val="78C0F3B0"/>
    <w:rsid w:val="78C2AC45"/>
    <w:rsid w:val="78CFB1D7"/>
    <w:rsid w:val="78DAF906"/>
    <w:rsid w:val="78E389FE"/>
    <w:rsid w:val="78E64668"/>
    <w:rsid w:val="78FCF75A"/>
    <w:rsid w:val="790F3D3E"/>
    <w:rsid w:val="790FC6B0"/>
    <w:rsid w:val="7931FE82"/>
    <w:rsid w:val="7935E496"/>
    <w:rsid w:val="793718D7"/>
    <w:rsid w:val="79382194"/>
    <w:rsid w:val="794E1DCA"/>
    <w:rsid w:val="79544D78"/>
    <w:rsid w:val="7972F0B9"/>
    <w:rsid w:val="7982CCC9"/>
    <w:rsid w:val="79A039D1"/>
    <w:rsid w:val="79A87964"/>
    <w:rsid w:val="79B232C3"/>
    <w:rsid w:val="79BF9FF9"/>
    <w:rsid w:val="79CBBDE7"/>
    <w:rsid w:val="79CD3285"/>
    <w:rsid w:val="79F451F9"/>
    <w:rsid w:val="7A351A0A"/>
    <w:rsid w:val="7A549B15"/>
    <w:rsid w:val="7A663424"/>
    <w:rsid w:val="7A75E2BB"/>
    <w:rsid w:val="7A7A2A5D"/>
    <w:rsid w:val="7A7F0875"/>
    <w:rsid w:val="7A974A95"/>
    <w:rsid w:val="7A97A4D2"/>
    <w:rsid w:val="7A9CB932"/>
    <w:rsid w:val="7AA773C7"/>
    <w:rsid w:val="7AB03530"/>
    <w:rsid w:val="7AB130AD"/>
    <w:rsid w:val="7AC0C8AA"/>
    <w:rsid w:val="7ACC51D9"/>
    <w:rsid w:val="7ADC4579"/>
    <w:rsid w:val="7AEF00A1"/>
    <w:rsid w:val="7AF8A156"/>
    <w:rsid w:val="7B0B5391"/>
    <w:rsid w:val="7B651227"/>
    <w:rsid w:val="7B761AEB"/>
    <w:rsid w:val="7B7EE72C"/>
    <w:rsid w:val="7B7F8F44"/>
    <w:rsid w:val="7B9611F0"/>
    <w:rsid w:val="7BB1CD7B"/>
    <w:rsid w:val="7BBCBE52"/>
    <w:rsid w:val="7BC88332"/>
    <w:rsid w:val="7BD37EDD"/>
    <w:rsid w:val="7BDA385E"/>
    <w:rsid w:val="7BDB3492"/>
    <w:rsid w:val="7BDCA7BC"/>
    <w:rsid w:val="7BF85F21"/>
    <w:rsid w:val="7BF95922"/>
    <w:rsid w:val="7C05B7D2"/>
    <w:rsid w:val="7C154194"/>
    <w:rsid w:val="7C355AC0"/>
    <w:rsid w:val="7C3F849B"/>
    <w:rsid w:val="7C45DC71"/>
    <w:rsid w:val="7C47C17B"/>
    <w:rsid w:val="7C488157"/>
    <w:rsid w:val="7C4F7196"/>
    <w:rsid w:val="7C62D3AE"/>
    <w:rsid w:val="7C73F4CD"/>
    <w:rsid w:val="7C793A04"/>
    <w:rsid w:val="7C856DC2"/>
    <w:rsid w:val="7C9818E1"/>
    <w:rsid w:val="7CABDECA"/>
    <w:rsid w:val="7CAE7A00"/>
    <w:rsid w:val="7CC4C28E"/>
    <w:rsid w:val="7CCFFCF3"/>
    <w:rsid w:val="7CEE1EB2"/>
    <w:rsid w:val="7CF0C3F1"/>
    <w:rsid w:val="7D0D9483"/>
    <w:rsid w:val="7D104A00"/>
    <w:rsid w:val="7D3687BE"/>
    <w:rsid w:val="7D3E66C3"/>
    <w:rsid w:val="7D47BD06"/>
    <w:rsid w:val="7D9091E2"/>
    <w:rsid w:val="7D984117"/>
    <w:rsid w:val="7D9F5D93"/>
    <w:rsid w:val="7DA09344"/>
    <w:rsid w:val="7DC1F072"/>
    <w:rsid w:val="7DEB7A6B"/>
    <w:rsid w:val="7DEC4BD6"/>
    <w:rsid w:val="7DF57F99"/>
    <w:rsid w:val="7DFA0F4A"/>
    <w:rsid w:val="7E0DDBB1"/>
    <w:rsid w:val="7E257230"/>
    <w:rsid w:val="7E282DC7"/>
    <w:rsid w:val="7E2D590F"/>
    <w:rsid w:val="7E4C812A"/>
    <w:rsid w:val="7E627AB9"/>
    <w:rsid w:val="7E77293B"/>
    <w:rsid w:val="7E7B88C9"/>
    <w:rsid w:val="7E892FBB"/>
    <w:rsid w:val="7E8D42DA"/>
    <w:rsid w:val="7E8EB6D7"/>
    <w:rsid w:val="7E919E48"/>
    <w:rsid w:val="7E956773"/>
    <w:rsid w:val="7E9577CB"/>
    <w:rsid w:val="7EAE7D55"/>
    <w:rsid w:val="7EBF0159"/>
    <w:rsid w:val="7EC5E2EC"/>
    <w:rsid w:val="7ED1ED8D"/>
    <w:rsid w:val="7EE3D3FF"/>
    <w:rsid w:val="7EE44EBE"/>
    <w:rsid w:val="7EF27BBF"/>
    <w:rsid w:val="7EFA9451"/>
    <w:rsid w:val="7EFF7026"/>
    <w:rsid w:val="7F02FB2E"/>
    <w:rsid w:val="7F1B0825"/>
    <w:rsid w:val="7F1BEAC1"/>
    <w:rsid w:val="7F25D211"/>
    <w:rsid w:val="7F35D0B0"/>
    <w:rsid w:val="7F3CC595"/>
    <w:rsid w:val="7F802474"/>
    <w:rsid w:val="7F9A653D"/>
    <w:rsid w:val="7FA52AD3"/>
    <w:rsid w:val="7FAB02E0"/>
    <w:rsid w:val="7FAB233A"/>
    <w:rsid w:val="7FB0FC2F"/>
    <w:rsid w:val="7FD14883"/>
    <w:rsid w:val="7FD26023"/>
    <w:rsid w:val="7FDD6E16"/>
    <w:rsid w:val="7FDF9535"/>
  </w:rsids>
  <m:mathPr>
    <m:mathFont m:val="Cambria Math"/>
    <m:brkBin m:val="before"/>
    <m:brkBinSub m:val="--"/>
    <m:smallFrac m:val="0"/>
    <m:dispDef/>
    <m:lMargin m:val="0"/>
    <m:rMargin m:val="0"/>
    <m:defJc m:val="centerGroup"/>
    <m:wrapIndent m:val="1440"/>
    <m:intLim m:val="subSup"/>
    <m:naryLim m:val="undOvr"/>
  </m:mathPr>
  <w:themeFontLang w:val="nl-BE"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E82D4BE"/>
  <w15:docId w15:val="{5129E35E-0E8F-400E-B88E-1F077BE720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nl-BE" w:eastAsia="nl-B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A97648"/>
    <w:pPr>
      <w:spacing w:line="360" w:lineRule="auto"/>
      <w:jc w:val="both"/>
    </w:pPr>
    <w:rPr>
      <w:rFonts w:asciiTheme="minorHAnsi" w:hAnsiTheme="minorHAnsi"/>
      <w:sz w:val="24"/>
      <w:szCs w:val="24"/>
      <w:lang w:eastAsia="nl-NL"/>
    </w:rPr>
  </w:style>
  <w:style w:type="paragraph" w:styleId="Kop1">
    <w:name w:val="heading 1"/>
    <w:basedOn w:val="Standaard"/>
    <w:next w:val="Standaard"/>
    <w:link w:val="Kop1Char"/>
    <w:uiPriority w:val="9"/>
    <w:qFormat/>
    <w:rsid w:val="006D05BF"/>
    <w:pPr>
      <w:keepNext/>
      <w:keepLines/>
      <w:pageBreakBefore/>
      <w:numPr>
        <w:numId w:val="2"/>
      </w:numPr>
      <w:pBdr>
        <w:bottom w:val="single" w:sz="24" w:space="1" w:color="E30046"/>
      </w:pBdr>
      <w:spacing w:before="240" w:after="240"/>
      <w:jc w:val="left"/>
      <w:outlineLvl w:val="0"/>
    </w:pPr>
    <w:rPr>
      <w:rFonts w:eastAsiaTheme="majorEastAsia" w:cstheme="majorBidi"/>
      <w:b/>
      <w:bCs/>
      <w:sz w:val="32"/>
      <w:szCs w:val="32"/>
    </w:rPr>
  </w:style>
  <w:style w:type="paragraph" w:styleId="Kop2">
    <w:name w:val="heading 2"/>
    <w:basedOn w:val="heading20"/>
    <w:next w:val="Standaard"/>
    <w:link w:val="Kop2Char"/>
    <w:uiPriority w:val="9"/>
    <w:qFormat/>
    <w:rsid w:val="006D05BF"/>
    <w:pPr>
      <w:numPr>
        <w:numId w:val="2"/>
      </w:numPr>
      <w:spacing w:before="240" w:after="240"/>
      <w:jc w:val="left"/>
      <w:outlineLvl w:val="1"/>
    </w:pPr>
    <w:rPr>
      <w:b w:val="0"/>
    </w:rPr>
  </w:style>
  <w:style w:type="paragraph" w:styleId="Kop3">
    <w:name w:val="heading 3"/>
    <w:basedOn w:val="Standaard"/>
    <w:next w:val="Standaard"/>
    <w:link w:val="Kop3Char"/>
    <w:uiPriority w:val="9"/>
    <w:qFormat/>
    <w:rsid w:val="00C33CD6"/>
    <w:pPr>
      <w:keepNext/>
      <w:numPr>
        <w:ilvl w:val="2"/>
        <w:numId w:val="2"/>
      </w:numPr>
      <w:spacing w:before="240" w:after="120"/>
      <w:ind w:left="0"/>
      <w:jc w:val="left"/>
      <w:outlineLvl w:val="2"/>
    </w:pPr>
    <w:rPr>
      <w:rFonts w:cstheme="minorHAnsi"/>
      <w:bCs/>
    </w:rPr>
  </w:style>
  <w:style w:type="paragraph" w:styleId="Kop4">
    <w:name w:val="heading 4"/>
    <w:basedOn w:val="Standaard"/>
    <w:next w:val="Standaard"/>
    <w:link w:val="Kop4Char"/>
    <w:uiPriority w:val="9"/>
    <w:qFormat/>
    <w:rsid w:val="00FF5112"/>
    <w:pPr>
      <w:keepNext/>
      <w:numPr>
        <w:ilvl w:val="3"/>
        <w:numId w:val="2"/>
      </w:numPr>
      <w:spacing w:before="120" w:after="120"/>
      <w:jc w:val="left"/>
      <w:outlineLvl w:val="3"/>
    </w:pPr>
    <w:rPr>
      <w:rFonts w:ascii="Calibri" w:hAnsi="Calibri"/>
      <w:szCs w:val="20"/>
    </w:rPr>
  </w:style>
  <w:style w:type="paragraph" w:styleId="Kop5">
    <w:name w:val="heading 5"/>
    <w:basedOn w:val="Standaard"/>
    <w:next w:val="Standaard"/>
    <w:link w:val="Kop5Char"/>
    <w:uiPriority w:val="9"/>
    <w:semiHidden/>
    <w:unhideWhenUsed/>
    <w:qFormat/>
    <w:rsid w:val="00EC4698"/>
    <w:pPr>
      <w:keepNext/>
      <w:keepLines/>
      <w:numPr>
        <w:ilvl w:val="4"/>
        <w:numId w:val="2"/>
      </w:numPr>
      <w:spacing w:before="40"/>
      <w:outlineLvl w:val="4"/>
    </w:pPr>
    <w:rPr>
      <w:rFonts w:asciiTheme="majorHAnsi" w:eastAsiaTheme="majorEastAsia" w:hAnsiTheme="majorHAnsi" w:cstheme="majorBidi"/>
      <w:color w:val="365F91" w:themeColor="accent1" w:themeShade="BF"/>
    </w:rPr>
  </w:style>
  <w:style w:type="paragraph" w:styleId="Kop6">
    <w:name w:val="heading 6"/>
    <w:basedOn w:val="Standaard"/>
    <w:next w:val="Standaard"/>
    <w:link w:val="Kop6Char"/>
    <w:uiPriority w:val="9"/>
    <w:semiHidden/>
    <w:unhideWhenUsed/>
    <w:qFormat/>
    <w:rsid w:val="00EC4698"/>
    <w:pPr>
      <w:keepNext/>
      <w:keepLines/>
      <w:numPr>
        <w:ilvl w:val="5"/>
        <w:numId w:val="2"/>
      </w:numPr>
      <w:spacing w:before="40"/>
      <w:outlineLvl w:val="5"/>
    </w:pPr>
    <w:rPr>
      <w:rFonts w:asciiTheme="majorHAnsi" w:eastAsiaTheme="majorEastAsia" w:hAnsiTheme="majorHAnsi" w:cstheme="majorBidi"/>
      <w:color w:val="243F60" w:themeColor="accent1" w:themeShade="7F"/>
    </w:rPr>
  </w:style>
  <w:style w:type="paragraph" w:styleId="Kop7">
    <w:name w:val="heading 7"/>
    <w:basedOn w:val="Standaard"/>
    <w:next w:val="Standaard"/>
    <w:link w:val="Kop7Char"/>
    <w:uiPriority w:val="9"/>
    <w:semiHidden/>
    <w:unhideWhenUsed/>
    <w:qFormat/>
    <w:rsid w:val="00EC4698"/>
    <w:pPr>
      <w:keepNext/>
      <w:keepLines/>
      <w:numPr>
        <w:ilvl w:val="6"/>
        <w:numId w:val="2"/>
      </w:numPr>
      <w:spacing w:before="40"/>
      <w:outlineLvl w:val="6"/>
    </w:pPr>
    <w:rPr>
      <w:rFonts w:asciiTheme="majorHAnsi" w:eastAsiaTheme="majorEastAsia" w:hAnsiTheme="majorHAnsi" w:cstheme="majorBidi"/>
      <w:i/>
      <w:iCs/>
      <w:color w:val="243F60" w:themeColor="accent1" w:themeShade="7F"/>
    </w:rPr>
  </w:style>
  <w:style w:type="paragraph" w:styleId="Kop8">
    <w:name w:val="heading 8"/>
    <w:basedOn w:val="Standaard"/>
    <w:next w:val="Standaard"/>
    <w:link w:val="Kop8Char"/>
    <w:uiPriority w:val="9"/>
    <w:semiHidden/>
    <w:unhideWhenUsed/>
    <w:qFormat/>
    <w:rsid w:val="00EC4698"/>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EC4698"/>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semiHidden/>
    <w:rsid w:val="00EC72CA"/>
    <w:rPr>
      <w:rFonts w:cs="Tahoma"/>
      <w:sz w:val="16"/>
      <w:szCs w:val="16"/>
    </w:rPr>
  </w:style>
  <w:style w:type="character" w:customStyle="1" w:styleId="Kop2Char">
    <w:name w:val="Kop 2 Char"/>
    <w:basedOn w:val="Standaardalinea-lettertype"/>
    <w:link w:val="Kop2"/>
    <w:uiPriority w:val="9"/>
    <w:rsid w:val="006D05BF"/>
    <w:rPr>
      <w:rFonts w:asciiTheme="minorHAnsi" w:hAnsiTheme="minorHAnsi"/>
      <w:bCs/>
      <w:sz w:val="28"/>
      <w:szCs w:val="28"/>
      <w:lang w:eastAsia="nl-NL"/>
    </w:rPr>
  </w:style>
  <w:style w:type="character" w:customStyle="1" w:styleId="Kop3Char">
    <w:name w:val="Kop 3 Char"/>
    <w:basedOn w:val="Standaardalinea-lettertype"/>
    <w:link w:val="Kop3"/>
    <w:uiPriority w:val="9"/>
    <w:rsid w:val="00C33CD6"/>
    <w:rPr>
      <w:rFonts w:asciiTheme="minorHAnsi" w:hAnsiTheme="minorHAnsi" w:cstheme="minorHAnsi"/>
      <w:bCs/>
      <w:sz w:val="24"/>
      <w:szCs w:val="24"/>
      <w:lang w:eastAsia="nl-NL"/>
    </w:rPr>
  </w:style>
  <w:style w:type="character" w:customStyle="1" w:styleId="Kop4Char">
    <w:name w:val="Kop 4 Char"/>
    <w:basedOn w:val="Standaardalinea-lettertype"/>
    <w:link w:val="Kop4"/>
    <w:uiPriority w:val="9"/>
    <w:rsid w:val="00FF5112"/>
    <w:rPr>
      <w:rFonts w:ascii="Calibri" w:hAnsi="Calibri"/>
      <w:sz w:val="24"/>
      <w:lang w:eastAsia="nl-NL"/>
    </w:rPr>
  </w:style>
  <w:style w:type="paragraph" w:customStyle="1" w:styleId="HoofdstukExcel">
    <w:name w:val="HoofdstukExcel"/>
    <w:basedOn w:val="Standaard"/>
    <w:link w:val="HoofdstukExcelChar"/>
    <w:rsid w:val="00BA01B6"/>
    <w:pPr>
      <w:pBdr>
        <w:bottom w:val="single" w:sz="4" w:space="1" w:color="auto"/>
      </w:pBdr>
    </w:pPr>
    <w:rPr>
      <w:rFonts w:eastAsiaTheme="minorEastAsia" w:cstheme="minorBidi"/>
      <w:sz w:val="32"/>
      <w:szCs w:val="32"/>
      <w:lang w:eastAsia="en-US" w:bidi="en-US"/>
    </w:rPr>
  </w:style>
  <w:style w:type="character" w:customStyle="1" w:styleId="HoofdstukExcelChar">
    <w:name w:val="HoofdstukExcel Char"/>
    <w:basedOn w:val="Standaardalinea-lettertype"/>
    <w:link w:val="HoofdstukExcel"/>
    <w:rsid w:val="00BA01B6"/>
    <w:rPr>
      <w:rFonts w:asciiTheme="minorHAnsi" w:eastAsiaTheme="minorEastAsia" w:hAnsiTheme="minorHAnsi" w:cstheme="minorBidi"/>
      <w:sz w:val="32"/>
      <w:szCs w:val="32"/>
      <w:lang w:eastAsia="en-US" w:bidi="en-US"/>
    </w:rPr>
  </w:style>
  <w:style w:type="paragraph" w:styleId="Koptekst">
    <w:name w:val="header"/>
    <w:basedOn w:val="Standaard"/>
    <w:link w:val="KoptekstChar"/>
    <w:uiPriority w:val="99"/>
    <w:unhideWhenUsed/>
    <w:rsid w:val="00AA2B46"/>
    <w:pPr>
      <w:tabs>
        <w:tab w:val="center" w:pos="4536"/>
        <w:tab w:val="right" w:pos="9072"/>
      </w:tabs>
    </w:pPr>
  </w:style>
  <w:style w:type="character" w:customStyle="1" w:styleId="KoptekstChar">
    <w:name w:val="Koptekst Char"/>
    <w:basedOn w:val="Standaardalinea-lettertype"/>
    <w:link w:val="Koptekst"/>
    <w:uiPriority w:val="99"/>
    <w:rsid w:val="00AA2B46"/>
    <w:rPr>
      <w:sz w:val="24"/>
      <w:szCs w:val="24"/>
      <w:lang w:val="nl-NL" w:eastAsia="nl-NL"/>
    </w:rPr>
  </w:style>
  <w:style w:type="paragraph" w:styleId="Voettekst">
    <w:name w:val="footer"/>
    <w:basedOn w:val="Standaard"/>
    <w:link w:val="VoettekstChar"/>
    <w:uiPriority w:val="99"/>
    <w:unhideWhenUsed/>
    <w:rsid w:val="00AA2B46"/>
    <w:pPr>
      <w:tabs>
        <w:tab w:val="center" w:pos="4536"/>
        <w:tab w:val="right" w:pos="9072"/>
      </w:tabs>
    </w:pPr>
  </w:style>
  <w:style w:type="character" w:customStyle="1" w:styleId="VoettekstChar">
    <w:name w:val="Voettekst Char"/>
    <w:basedOn w:val="Standaardalinea-lettertype"/>
    <w:link w:val="Voettekst"/>
    <w:uiPriority w:val="99"/>
    <w:rsid w:val="00AA2B46"/>
    <w:rPr>
      <w:sz w:val="24"/>
      <w:szCs w:val="24"/>
      <w:lang w:val="nl-NL" w:eastAsia="nl-NL"/>
    </w:rPr>
  </w:style>
  <w:style w:type="paragraph" w:styleId="Lijstalinea">
    <w:name w:val="List Paragraph"/>
    <w:aliases w:val="numbered,Bullet List,FooterText,List Paragraph1,Paragraphe de liste1,Bulletr List Paragraph,列出段落,列出段落1,List Paragraph2,List Paragraph21,Párrafo de lista1,Parágrafo da Lista1,リスト段落1,Listeafsnit1,Figure_name,Bullet Number,cS List Paragraph"/>
    <w:basedOn w:val="Standaard"/>
    <w:link w:val="LijstalineaChar"/>
    <w:uiPriority w:val="34"/>
    <w:qFormat/>
    <w:rsid w:val="00741CBA"/>
    <w:pPr>
      <w:ind w:left="720"/>
      <w:contextualSpacing/>
    </w:pPr>
    <w:rPr>
      <w:rFonts w:eastAsiaTheme="minorHAnsi" w:cstheme="minorBidi"/>
      <w:szCs w:val="22"/>
      <w:lang w:eastAsia="en-US"/>
    </w:rPr>
  </w:style>
  <w:style w:type="table" w:styleId="Gemiddeldraster1-accent1">
    <w:name w:val="Medium Grid 1 Accent 1"/>
    <w:basedOn w:val="Standaardtabel"/>
    <w:uiPriority w:val="67"/>
    <w:rsid w:val="00741CBA"/>
    <w:pPr>
      <w:ind w:left="-709"/>
    </w:pPr>
    <w:rPr>
      <w:rFonts w:asciiTheme="minorHAnsi" w:eastAsiaTheme="minorHAnsi" w:hAnsiTheme="minorHAnsi" w:cstheme="minorBidi"/>
      <w:sz w:val="22"/>
      <w:szCs w:val="22"/>
      <w:lang w:eastAsia="en-US"/>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Normaalweb">
    <w:name w:val="Normal (Web)"/>
    <w:basedOn w:val="Standaard"/>
    <w:uiPriority w:val="99"/>
    <w:unhideWhenUsed/>
    <w:rsid w:val="00F01DA3"/>
    <w:pPr>
      <w:spacing w:before="100" w:beforeAutospacing="1" w:after="100" w:afterAutospacing="1"/>
    </w:pPr>
    <w:rPr>
      <w:lang w:eastAsia="nl-BE"/>
    </w:rPr>
  </w:style>
  <w:style w:type="table" w:styleId="Tabelraster">
    <w:name w:val="Table Grid"/>
    <w:basedOn w:val="Standaardtabel"/>
    <w:uiPriority w:val="59"/>
    <w:rsid w:val="00F01DA3"/>
    <w:pPr>
      <w:ind w:left="-709"/>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vps4">
    <w:name w:val="rvps4"/>
    <w:basedOn w:val="Standaard"/>
    <w:rsid w:val="00F01DA3"/>
    <w:pPr>
      <w:spacing w:before="100" w:beforeAutospacing="1" w:after="100" w:afterAutospacing="1"/>
    </w:pPr>
    <w:rPr>
      <w:lang w:eastAsia="nl-BE"/>
    </w:rPr>
  </w:style>
  <w:style w:type="character" w:customStyle="1" w:styleId="rvts3">
    <w:name w:val="rvts3"/>
    <w:basedOn w:val="Standaardalinea-lettertype"/>
    <w:rsid w:val="00F01DA3"/>
  </w:style>
  <w:style w:type="character" w:customStyle="1" w:styleId="rvts5">
    <w:name w:val="rvts5"/>
    <w:basedOn w:val="Standaardalinea-lettertype"/>
    <w:rsid w:val="00F01DA3"/>
  </w:style>
  <w:style w:type="paragraph" w:customStyle="1" w:styleId="rvps10">
    <w:name w:val="rvps10"/>
    <w:basedOn w:val="Standaard"/>
    <w:rsid w:val="00F01DA3"/>
    <w:pPr>
      <w:spacing w:before="100" w:beforeAutospacing="1" w:after="100" w:afterAutospacing="1"/>
    </w:pPr>
    <w:rPr>
      <w:lang w:eastAsia="nl-BE"/>
    </w:rPr>
  </w:style>
  <w:style w:type="paragraph" w:styleId="Duidelijkcitaat">
    <w:name w:val="Intense Quote"/>
    <w:basedOn w:val="Standaard"/>
    <w:next w:val="Standaard"/>
    <w:link w:val="DuidelijkcitaatChar"/>
    <w:uiPriority w:val="30"/>
    <w:rsid w:val="003259A9"/>
    <w:pPr>
      <w:pBdr>
        <w:bottom w:val="single" w:sz="4" w:space="4" w:color="4F81BD"/>
      </w:pBdr>
      <w:spacing w:before="200" w:after="280"/>
      <w:ind w:left="936" w:right="936"/>
    </w:pPr>
    <w:rPr>
      <w:b/>
      <w:bCs/>
      <w:i/>
      <w:iCs/>
      <w:color w:val="4F81BD"/>
      <w:sz w:val="20"/>
      <w:szCs w:val="20"/>
    </w:rPr>
  </w:style>
  <w:style w:type="character" w:customStyle="1" w:styleId="DuidelijkcitaatChar">
    <w:name w:val="Duidelijk citaat Char"/>
    <w:basedOn w:val="Standaardalinea-lettertype"/>
    <w:link w:val="Duidelijkcitaat"/>
    <w:uiPriority w:val="30"/>
    <w:rsid w:val="003259A9"/>
    <w:rPr>
      <w:b/>
      <w:bCs/>
      <w:i/>
      <w:iCs/>
      <w:color w:val="4F81BD"/>
      <w:lang w:val="nl-NL" w:eastAsia="nl-NL"/>
    </w:rPr>
  </w:style>
  <w:style w:type="character" w:styleId="Hyperlink">
    <w:name w:val="Hyperlink"/>
    <w:basedOn w:val="Standaardalinea-lettertype"/>
    <w:uiPriority w:val="99"/>
    <w:unhideWhenUsed/>
    <w:rsid w:val="00147374"/>
    <w:rPr>
      <w:color w:val="0000FF"/>
      <w:u w:val="single"/>
    </w:rPr>
  </w:style>
  <w:style w:type="character" w:customStyle="1" w:styleId="Kop1Char">
    <w:name w:val="Kop 1 Char"/>
    <w:basedOn w:val="Standaardalinea-lettertype"/>
    <w:link w:val="Kop1"/>
    <w:uiPriority w:val="9"/>
    <w:rsid w:val="006D05BF"/>
    <w:rPr>
      <w:rFonts w:asciiTheme="minorHAnsi" w:eastAsiaTheme="majorEastAsia" w:hAnsiTheme="minorHAnsi" w:cstheme="majorBidi"/>
      <w:b/>
      <w:bCs/>
      <w:sz w:val="32"/>
      <w:szCs w:val="32"/>
      <w:lang w:eastAsia="nl-NL"/>
    </w:rPr>
  </w:style>
  <w:style w:type="paragraph" w:styleId="Inhopg1">
    <w:name w:val="toc 1"/>
    <w:basedOn w:val="Standaard"/>
    <w:next w:val="Standaard"/>
    <w:autoRedefine/>
    <w:uiPriority w:val="39"/>
    <w:unhideWhenUsed/>
    <w:rsid w:val="008642CF"/>
    <w:pPr>
      <w:tabs>
        <w:tab w:val="left" w:pos="480"/>
        <w:tab w:val="right" w:leader="dot" w:pos="10054"/>
      </w:tabs>
      <w:spacing w:before="120" w:after="120"/>
      <w:jc w:val="left"/>
    </w:pPr>
    <w:rPr>
      <w:rFonts w:cstheme="minorHAnsi"/>
      <w:b/>
      <w:bCs/>
      <w:caps/>
      <w:szCs w:val="20"/>
    </w:rPr>
  </w:style>
  <w:style w:type="character" w:customStyle="1" w:styleId="parameter">
    <w:name w:val="parameter"/>
    <w:basedOn w:val="Standaardalinea-lettertype"/>
    <w:rsid w:val="00BA3514"/>
  </w:style>
  <w:style w:type="character" w:customStyle="1" w:styleId="google-src-text">
    <w:name w:val="google-src-text"/>
    <w:basedOn w:val="Standaardalinea-lettertype"/>
    <w:rsid w:val="00BA3514"/>
  </w:style>
  <w:style w:type="character" w:customStyle="1" w:styleId="vbkeyword">
    <w:name w:val="vbkeyword"/>
    <w:basedOn w:val="Standaardalinea-lettertype"/>
    <w:rsid w:val="005C50B7"/>
  </w:style>
  <w:style w:type="character" w:customStyle="1" w:styleId="ilad">
    <w:name w:val="il_ad"/>
    <w:basedOn w:val="Standaardalinea-lettertype"/>
    <w:rsid w:val="005C50B7"/>
  </w:style>
  <w:style w:type="character" w:styleId="GevolgdeHyperlink">
    <w:name w:val="FollowedHyperlink"/>
    <w:basedOn w:val="Standaardalinea-lettertype"/>
    <w:uiPriority w:val="99"/>
    <w:semiHidden/>
    <w:unhideWhenUsed/>
    <w:rsid w:val="00312361"/>
    <w:rPr>
      <w:color w:val="800080" w:themeColor="followedHyperlink"/>
      <w:u w:val="single"/>
    </w:rPr>
  </w:style>
  <w:style w:type="character" w:customStyle="1" w:styleId="input">
    <w:name w:val="input"/>
    <w:basedOn w:val="Standaardalinea-lettertype"/>
    <w:rsid w:val="00547052"/>
  </w:style>
  <w:style w:type="character" w:styleId="Nadruk">
    <w:name w:val="Emphasis"/>
    <w:basedOn w:val="Standaardalinea-lettertype"/>
    <w:uiPriority w:val="20"/>
    <w:qFormat/>
    <w:rsid w:val="00CB3CC4"/>
    <w:rPr>
      <w:i/>
      <w:iCs/>
    </w:rPr>
  </w:style>
  <w:style w:type="character" w:styleId="HTMLCode">
    <w:name w:val="HTML Code"/>
    <w:basedOn w:val="Standaardalinea-lettertype"/>
    <w:uiPriority w:val="99"/>
    <w:semiHidden/>
    <w:unhideWhenUsed/>
    <w:rsid w:val="00CB3CC4"/>
    <w:rPr>
      <w:rFonts w:ascii="Courier New" w:eastAsia="Times New Roman" w:hAnsi="Courier New" w:cs="Courier New"/>
      <w:sz w:val="20"/>
      <w:szCs w:val="20"/>
    </w:rPr>
  </w:style>
  <w:style w:type="paragraph" w:styleId="HTML-voorafopgemaakt">
    <w:name w:val="HTML Preformatted"/>
    <w:basedOn w:val="Standaard"/>
    <w:link w:val="HTML-voorafopgemaaktChar"/>
    <w:uiPriority w:val="99"/>
    <w:unhideWhenUsed/>
    <w:rsid w:val="00D75B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nl-BE"/>
    </w:rPr>
  </w:style>
  <w:style w:type="character" w:customStyle="1" w:styleId="HTML-voorafopgemaaktChar">
    <w:name w:val="HTML - vooraf opgemaakt Char"/>
    <w:basedOn w:val="Standaardalinea-lettertype"/>
    <w:link w:val="HTML-voorafopgemaakt"/>
    <w:uiPriority w:val="99"/>
    <w:rsid w:val="00D75B93"/>
    <w:rPr>
      <w:rFonts w:ascii="Courier New" w:hAnsi="Courier New" w:cs="Courier New"/>
    </w:rPr>
  </w:style>
  <w:style w:type="character" w:customStyle="1" w:styleId="kwd">
    <w:name w:val="kwd"/>
    <w:basedOn w:val="Standaardalinea-lettertype"/>
    <w:rsid w:val="0062345D"/>
  </w:style>
  <w:style w:type="character" w:customStyle="1" w:styleId="pln">
    <w:name w:val="pln"/>
    <w:basedOn w:val="Standaardalinea-lettertype"/>
    <w:rsid w:val="0062345D"/>
  </w:style>
  <w:style w:type="character" w:customStyle="1" w:styleId="pun">
    <w:name w:val="pun"/>
    <w:basedOn w:val="Standaardalinea-lettertype"/>
    <w:rsid w:val="0062345D"/>
  </w:style>
  <w:style w:type="character" w:customStyle="1" w:styleId="lit">
    <w:name w:val="lit"/>
    <w:basedOn w:val="Standaardalinea-lettertype"/>
    <w:rsid w:val="0062345D"/>
  </w:style>
  <w:style w:type="character" w:customStyle="1" w:styleId="a">
    <w:name w:val="a"/>
    <w:basedOn w:val="Standaardalinea-lettertype"/>
    <w:rsid w:val="00F8217A"/>
  </w:style>
  <w:style w:type="character" w:customStyle="1" w:styleId="l6">
    <w:name w:val="l6"/>
    <w:basedOn w:val="Standaardalinea-lettertype"/>
    <w:rsid w:val="00F8217A"/>
  </w:style>
  <w:style w:type="character" w:styleId="Zwaar">
    <w:name w:val="Strong"/>
    <w:basedOn w:val="Standaardalinea-lettertype"/>
    <w:uiPriority w:val="22"/>
    <w:rsid w:val="00DE147D"/>
    <w:rPr>
      <w:b/>
      <w:bCs/>
    </w:rPr>
  </w:style>
  <w:style w:type="character" w:customStyle="1" w:styleId="typ">
    <w:name w:val="typ"/>
    <w:basedOn w:val="Standaardalinea-lettertype"/>
    <w:rsid w:val="000C5308"/>
  </w:style>
  <w:style w:type="character" w:customStyle="1" w:styleId="str">
    <w:name w:val="str"/>
    <w:basedOn w:val="Standaardalinea-lettertype"/>
    <w:rsid w:val="000C5308"/>
  </w:style>
  <w:style w:type="character" w:customStyle="1" w:styleId="selflink">
    <w:name w:val="selflink"/>
    <w:basedOn w:val="Standaardalinea-lettertype"/>
    <w:rsid w:val="00AE1423"/>
  </w:style>
  <w:style w:type="character" w:customStyle="1" w:styleId="newterm">
    <w:name w:val="newterm"/>
    <w:basedOn w:val="Standaardalinea-lettertype"/>
    <w:rsid w:val="00C62993"/>
  </w:style>
  <w:style w:type="character" w:customStyle="1" w:styleId="hps">
    <w:name w:val="hps"/>
    <w:basedOn w:val="Standaardalinea-lettertype"/>
    <w:rsid w:val="000B5AAB"/>
  </w:style>
  <w:style w:type="character" w:customStyle="1" w:styleId="mw-headline">
    <w:name w:val="mw-headline"/>
    <w:basedOn w:val="Standaardalinea-lettertype"/>
    <w:rsid w:val="008A3920"/>
  </w:style>
  <w:style w:type="paragraph" w:styleId="Voetnoottekst">
    <w:name w:val="footnote text"/>
    <w:basedOn w:val="Standaard"/>
    <w:link w:val="VoetnoottekstChar"/>
    <w:uiPriority w:val="99"/>
    <w:semiHidden/>
    <w:unhideWhenUsed/>
    <w:rsid w:val="00776F0E"/>
    <w:rPr>
      <w:sz w:val="20"/>
      <w:szCs w:val="20"/>
    </w:rPr>
  </w:style>
  <w:style w:type="character" w:customStyle="1" w:styleId="VoetnoottekstChar">
    <w:name w:val="Voetnoottekst Char"/>
    <w:basedOn w:val="Standaardalinea-lettertype"/>
    <w:link w:val="Voetnoottekst"/>
    <w:uiPriority w:val="99"/>
    <w:semiHidden/>
    <w:rsid w:val="00776F0E"/>
    <w:rPr>
      <w:lang w:val="nl-NL" w:eastAsia="nl-NL"/>
    </w:rPr>
  </w:style>
  <w:style w:type="character" w:styleId="Voetnootmarkering">
    <w:name w:val="footnote reference"/>
    <w:basedOn w:val="Standaardalinea-lettertype"/>
    <w:uiPriority w:val="99"/>
    <w:semiHidden/>
    <w:unhideWhenUsed/>
    <w:rsid w:val="00776F0E"/>
    <w:rPr>
      <w:vertAlign w:val="superscript"/>
    </w:rPr>
  </w:style>
  <w:style w:type="character" w:customStyle="1" w:styleId="tocnumber">
    <w:name w:val="tocnumber"/>
    <w:basedOn w:val="Standaardalinea-lettertype"/>
    <w:rsid w:val="007D3159"/>
  </w:style>
  <w:style w:type="character" w:customStyle="1" w:styleId="toctext">
    <w:name w:val="toctext"/>
    <w:basedOn w:val="Standaardalinea-lettertype"/>
    <w:rsid w:val="007D3159"/>
  </w:style>
  <w:style w:type="paragraph" w:customStyle="1" w:styleId="jp-relatedposts-post">
    <w:name w:val="jp-relatedposts-post"/>
    <w:basedOn w:val="Standaard"/>
    <w:rsid w:val="00322194"/>
    <w:pPr>
      <w:spacing w:before="100" w:beforeAutospacing="1" w:after="100" w:afterAutospacing="1"/>
    </w:pPr>
    <w:rPr>
      <w:lang w:eastAsia="nl-BE"/>
    </w:rPr>
  </w:style>
  <w:style w:type="character" w:customStyle="1" w:styleId="jp-relatedposts-post-title">
    <w:name w:val="jp-relatedposts-post-title"/>
    <w:basedOn w:val="Standaardalinea-lettertype"/>
    <w:rsid w:val="00322194"/>
  </w:style>
  <w:style w:type="character" w:customStyle="1" w:styleId="jp-relatedposts-post-context">
    <w:name w:val="jp-relatedposts-post-context"/>
    <w:basedOn w:val="Standaardalinea-lettertype"/>
    <w:rsid w:val="00322194"/>
  </w:style>
  <w:style w:type="character" w:customStyle="1" w:styleId="categories">
    <w:name w:val="categories"/>
    <w:basedOn w:val="Standaardalinea-lettertype"/>
    <w:rsid w:val="00322194"/>
  </w:style>
  <w:style w:type="character" w:customStyle="1" w:styleId="tags">
    <w:name w:val="tags"/>
    <w:basedOn w:val="Standaardalinea-lettertype"/>
    <w:rsid w:val="00322194"/>
  </w:style>
  <w:style w:type="character" w:customStyle="1" w:styleId="nav-previous">
    <w:name w:val="nav-previous"/>
    <w:basedOn w:val="Standaardalinea-lettertype"/>
    <w:rsid w:val="00322194"/>
  </w:style>
  <w:style w:type="character" w:customStyle="1" w:styleId="nav-next">
    <w:name w:val="nav-next"/>
    <w:basedOn w:val="Standaardalinea-lettertype"/>
    <w:rsid w:val="00322194"/>
  </w:style>
  <w:style w:type="paragraph" w:styleId="Bovenkantformulier">
    <w:name w:val="HTML Top of Form"/>
    <w:basedOn w:val="Standaard"/>
    <w:next w:val="Standaard"/>
    <w:link w:val="BovenkantformulierChar"/>
    <w:hidden/>
    <w:uiPriority w:val="99"/>
    <w:semiHidden/>
    <w:unhideWhenUsed/>
    <w:rsid w:val="00322194"/>
    <w:pPr>
      <w:pBdr>
        <w:bottom w:val="single" w:sz="6" w:space="1" w:color="auto"/>
      </w:pBdr>
      <w:jc w:val="center"/>
    </w:pPr>
    <w:rPr>
      <w:rFonts w:ascii="Arial" w:hAnsi="Arial" w:cs="Arial"/>
      <w:vanish/>
      <w:sz w:val="16"/>
      <w:szCs w:val="16"/>
      <w:lang w:eastAsia="nl-BE"/>
    </w:rPr>
  </w:style>
  <w:style w:type="character" w:customStyle="1" w:styleId="BovenkantformulierChar">
    <w:name w:val="Bovenkant formulier Char"/>
    <w:basedOn w:val="Standaardalinea-lettertype"/>
    <w:link w:val="Bovenkantformulier"/>
    <w:uiPriority w:val="99"/>
    <w:semiHidden/>
    <w:rsid w:val="00322194"/>
    <w:rPr>
      <w:rFonts w:ascii="Arial" w:hAnsi="Arial" w:cs="Arial"/>
      <w:vanish/>
      <w:sz w:val="16"/>
      <w:szCs w:val="16"/>
    </w:rPr>
  </w:style>
  <w:style w:type="paragraph" w:styleId="Onderkantformulier">
    <w:name w:val="HTML Bottom of Form"/>
    <w:basedOn w:val="Standaard"/>
    <w:next w:val="Standaard"/>
    <w:link w:val="OnderkantformulierChar"/>
    <w:hidden/>
    <w:uiPriority w:val="99"/>
    <w:semiHidden/>
    <w:unhideWhenUsed/>
    <w:rsid w:val="00322194"/>
    <w:pPr>
      <w:pBdr>
        <w:top w:val="single" w:sz="6" w:space="1" w:color="auto"/>
      </w:pBdr>
      <w:jc w:val="center"/>
    </w:pPr>
    <w:rPr>
      <w:rFonts w:ascii="Arial" w:hAnsi="Arial" w:cs="Arial"/>
      <w:vanish/>
      <w:sz w:val="16"/>
      <w:szCs w:val="16"/>
      <w:lang w:eastAsia="nl-BE"/>
    </w:rPr>
  </w:style>
  <w:style w:type="character" w:customStyle="1" w:styleId="OnderkantformulierChar">
    <w:name w:val="Onderkant formulier Char"/>
    <w:basedOn w:val="Standaardalinea-lettertype"/>
    <w:link w:val="Onderkantformulier"/>
    <w:uiPriority w:val="99"/>
    <w:semiHidden/>
    <w:rsid w:val="00322194"/>
    <w:rPr>
      <w:rFonts w:ascii="Arial" w:hAnsi="Arial" w:cs="Arial"/>
      <w:vanish/>
      <w:sz w:val="16"/>
      <w:szCs w:val="16"/>
    </w:rPr>
  </w:style>
  <w:style w:type="paragraph" w:styleId="Titel">
    <w:name w:val="Title"/>
    <w:basedOn w:val="Standaard"/>
    <w:next w:val="Standaard"/>
    <w:link w:val="TitelChar"/>
    <w:uiPriority w:val="10"/>
    <w:qFormat/>
    <w:rsid w:val="006D05BF"/>
    <w:pPr>
      <w:pBdr>
        <w:bottom w:val="single" w:sz="24" w:space="1" w:color="E30046"/>
      </w:pBdr>
      <w:spacing w:before="120" w:after="480"/>
      <w:contextualSpacing/>
    </w:pPr>
    <w:rPr>
      <w:rFonts w:eastAsiaTheme="majorEastAsia" w:cstheme="majorBidi"/>
      <w:caps/>
      <w:spacing w:val="-10"/>
      <w:kern w:val="28"/>
      <w:sz w:val="28"/>
      <w:szCs w:val="56"/>
    </w:rPr>
  </w:style>
  <w:style w:type="character" w:customStyle="1" w:styleId="TitelChar">
    <w:name w:val="Titel Char"/>
    <w:basedOn w:val="Standaardalinea-lettertype"/>
    <w:link w:val="Titel"/>
    <w:uiPriority w:val="10"/>
    <w:rsid w:val="006D05BF"/>
    <w:rPr>
      <w:rFonts w:ascii="Tahoma" w:eastAsiaTheme="majorEastAsia" w:hAnsi="Tahoma" w:cstheme="majorBidi"/>
      <w:caps/>
      <w:spacing w:val="-10"/>
      <w:kern w:val="28"/>
      <w:sz w:val="28"/>
      <w:szCs w:val="56"/>
      <w:lang w:eastAsia="nl-NL"/>
    </w:rPr>
  </w:style>
  <w:style w:type="paragraph" w:styleId="Inhopg2">
    <w:name w:val="toc 2"/>
    <w:basedOn w:val="Standaard"/>
    <w:next w:val="Standaard"/>
    <w:autoRedefine/>
    <w:uiPriority w:val="39"/>
    <w:unhideWhenUsed/>
    <w:rsid w:val="008642CF"/>
    <w:pPr>
      <w:ind w:left="240"/>
      <w:jc w:val="left"/>
    </w:pPr>
    <w:rPr>
      <w:rFonts w:cstheme="minorHAnsi"/>
      <w:smallCaps/>
      <w:szCs w:val="20"/>
    </w:rPr>
  </w:style>
  <w:style w:type="paragraph" w:styleId="Inhopg3">
    <w:name w:val="toc 3"/>
    <w:basedOn w:val="Standaard"/>
    <w:next w:val="Standaard"/>
    <w:autoRedefine/>
    <w:uiPriority w:val="39"/>
    <w:unhideWhenUsed/>
    <w:rsid w:val="008642CF"/>
    <w:pPr>
      <w:ind w:left="480"/>
      <w:jc w:val="left"/>
    </w:pPr>
    <w:rPr>
      <w:rFonts w:cstheme="minorHAnsi"/>
      <w:iCs/>
      <w:szCs w:val="20"/>
    </w:rPr>
  </w:style>
  <w:style w:type="paragraph" w:styleId="Inhopg4">
    <w:name w:val="toc 4"/>
    <w:basedOn w:val="Standaard"/>
    <w:next w:val="Standaard"/>
    <w:autoRedefine/>
    <w:uiPriority w:val="39"/>
    <w:unhideWhenUsed/>
    <w:rsid w:val="00BB244B"/>
    <w:pPr>
      <w:ind w:left="720"/>
      <w:jc w:val="left"/>
    </w:pPr>
    <w:rPr>
      <w:rFonts w:cstheme="minorHAnsi"/>
      <w:sz w:val="18"/>
      <w:szCs w:val="18"/>
    </w:rPr>
  </w:style>
  <w:style w:type="paragraph" w:styleId="Inhopg5">
    <w:name w:val="toc 5"/>
    <w:basedOn w:val="Standaard"/>
    <w:next w:val="Standaard"/>
    <w:autoRedefine/>
    <w:uiPriority w:val="39"/>
    <w:unhideWhenUsed/>
    <w:rsid w:val="00BB244B"/>
    <w:pPr>
      <w:ind w:left="960"/>
      <w:jc w:val="left"/>
    </w:pPr>
    <w:rPr>
      <w:rFonts w:cstheme="minorHAnsi"/>
      <w:sz w:val="18"/>
      <w:szCs w:val="18"/>
    </w:rPr>
  </w:style>
  <w:style w:type="paragraph" w:styleId="Inhopg6">
    <w:name w:val="toc 6"/>
    <w:basedOn w:val="Standaard"/>
    <w:next w:val="Standaard"/>
    <w:autoRedefine/>
    <w:uiPriority w:val="39"/>
    <w:unhideWhenUsed/>
    <w:rsid w:val="00BB244B"/>
    <w:pPr>
      <w:ind w:left="1200"/>
      <w:jc w:val="left"/>
    </w:pPr>
    <w:rPr>
      <w:rFonts w:cstheme="minorHAnsi"/>
      <w:sz w:val="18"/>
      <w:szCs w:val="18"/>
    </w:rPr>
  </w:style>
  <w:style w:type="paragraph" w:styleId="Inhopg7">
    <w:name w:val="toc 7"/>
    <w:basedOn w:val="Standaard"/>
    <w:next w:val="Standaard"/>
    <w:autoRedefine/>
    <w:uiPriority w:val="39"/>
    <w:unhideWhenUsed/>
    <w:rsid w:val="00BB244B"/>
    <w:pPr>
      <w:ind w:left="1440"/>
      <w:jc w:val="left"/>
    </w:pPr>
    <w:rPr>
      <w:rFonts w:cstheme="minorHAnsi"/>
      <w:sz w:val="18"/>
      <w:szCs w:val="18"/>
    </w:rPr>
  </w:style>
  <w:style w:type="paragraph" w:styleId="Inhopg8">
    <w:name w:val="toc 8"/>
    <w:basedOn w:val="Standaard"/>
    <w:next w:val="Standaard"/>
    <w:autoRedefine/>
    <w:uiPriority w:val="39"/>
    <w:unhideWhenUsed/>
    <w:rsid w:val="00BB244B"/>
    <w:pPr>
      <w:ind w:left="1680"/>
      <w:jc w:val="left"/>
    </w:pPr>
    <w:rPr>
      <w:rFonts w:cstheme="minorHAnsi"/>
      <w:sz w:val="18"/>
      <w:szCs w:val="18"/>
    </w:rPr>
  </w:style>
  <w:style w:type="paragraph" w:styleId="Inhopg9">
    <w:name w:val="toc 9"/>
    <w:basedOn w:val="Standaard"/>
    <w:next w:val="Standaard"/>
    <w:autoRedefine/>
    <w:uiPriority w:val="39"/>
    <w:unhideWhenUsed/>
    <w:rsid w:val="00BB244B"/>
    <w:pPr>
      <w:ind w:left="1920"/>
      <w:jc w:val="left"/>
    </w:pPr>
    <w:rPr>
      <w:rFonts w:cstheme="minorHAnsi"/>
      <w:sz w:val="18"/>
      <w:szCs w:val="18"/>
    </w:rPr>
  </w:style>
  <w:style w:type="character" w:customStyle="1" w:styleId="st">
    <w:name w:val="st"/>
    <w:basedOn w:val="Standaardalinea-lettertype"/>
    <w:rsid w:val="008A4675"/>
  </w:style>
  <w:style w:type="character" w:customStyle="1" w:styleId="apple-converted-space">
    <w:name w:val="apple-converted-space"/>
    <w:basedOn w:val="Standaardalinea-lettertype"/>
    <w:rsid w:val="003B1B53"/>
  </w:style>
  <w:style w:type="character" w:customStyle="1" w:styleId="mw-editsection">
    <w:name w:val="mw-editsection"/>
    <w:basedOn w:val="Standaardalinea-lettertype"/>
    <w:rsid w:val="00743956"/>
  </w:style>
  <w:style w:type="character" w:customStyle="1" w:styleId="mw-editsection-bracket">
    <w:name w:val="mw-editsection-bracket"/>
    <w:basedOn w:val="Standaardalinea-lettertype"/>
    <w:rsid w:val="00743956"/>
  </w:style>
  <w:style w:type="character" w:styleId="HTML-toetsenbord">
    <w:name w:val="HTML Keyboard"/>
    <w:basedOn w:val="Standaardalinea-lettertype"/>
    <w:uiPriority w:val="99"/>
    <w:semiHidden/>
    <w:unhideWhenUsed/>
    <w:rsid w:val="00743956"/>
    <w:rPr>
      <w:rFonts w:ascii="Courier New" w:eastAsia="Times New Roman" w:hAnsi="Courier New" w:cs="Courier New"/>
      <w:sz w:val="20"/>
      <w:szCs w:val="20"/>
    </w:rPr>
  </w:style>
  <w:style w:type="character" w:styleId="Verwijzingopmerking">
    <w:name w:val="annotation reference"/>
    <w:basedOn w:val="Standaardalinea-lettertype"/>
    <w:uiPriority w:val="99"/>
    <w:semiHidden/>
    <w:unhideWhenUsed/>
    <w:rsid w:val="00C50E1C"/>
    <w:rPr>
      <w:sz w:val="16"/>
      <w:szCs w:val="16"/>
    </w:rPr>
  </w:style>
  <w:style w:type="paragraph" w:styleId="Tekstopmerking">
    <w:name w:val="annotation text"/>
    <w:basedOn w:val="Standaard"/>
    <w:link w:val="TekstopmerkingChar"/>
    <w:uiPriority w:val="99"/>
    <w:semiHidden/>
    <w:unhideWhenUsed/>
    <w:rsid w:val="00C50E1C"/>
    <w:rPr>
      <w:sz w:val="20"/>
      <w:szCs w:val="20"/>
    </w:rPr>
  </w:style>
  <w:style w:type="character" w:customStyle="1" w:styleId="TekstopmerkingChar">
    <w:name w:val="Tekst opmerking Char"/>
    <w:basedOn w:val="Standaardalinea-lettertype"/>
    <w:link w:val="Tekstopmerking"/>
    <w:uiPriority w:val="99"/>
    <w:semiHidden/>
    <w:rsid w:val="00C50E1C"/>
    <w:rPr>
      <w:lang w:val="nl-NL" w:eastAsia="nl-NL"/>
    </w:rPr>
  </w:style>
  <w:style w:type="paragraph" w:styleId="Onderwerpvanopmerking">
    <w:name w:val="annotation subject"/>
    <w:basedOn w:val="Tekstopmerking"/>
    <w:next w:val="Tekstopmerking"/>
    <w:link w:val="OnderwerpvanopmerkingChar"/>
    <w:uiPriority w:val="99"/>
    <w:semiHidden/>
    <w:unhideWhenUsed/>
    <w:rsid w:val="00C50E1C"/>
    <w:rPr>
      <w:b/>
      <w:bCs/>
    </w:rPr>
  </w:style>
  <w:style w:type="character" w:customStyle="1" w:styleId="OnderwerpvanopmerkingChar">
    <w:name w:val="Onderwerp van opmerking Char"/>
    <w:basedOn w:val="TekstopmerkingChar"/>
    <w:link w:val="Onderwerpvanopmerking"/>
    <w:uiPriority w:val="99"/>
    <w:semiHidden/>
    <w:rsid w:val="00C50E1C"/>
    <w:rPr>
      <w:b/>
      <w:bCs/>
      <w:lang w:val="nl-NL" w:eastAsia="nl-NL"/>
    </w:rPr>
  </w:style>
  <w:style w:type="character" w:customStyle="1" w:styleId="hljs-keyword">
    <w:name w:val="hljs-keyword"/>
    <w:basedOn w:val="Standaardalinea-lettertype"/>
    <w:rsid w:val="00A22607"/>
  </w:style>
  <w:style w:type="character" w:customStyle="1" w:styleId="hljs-title">
    <w:name w:val="hljs-title"/>
    <w:basedOn w:val="Standaardalinea-lettertype"/>
    <w:rsid w:val="00A22607"/>
  </w:style>
  <w:style w:type="character" w:customStyle="1" w:styleId="hljs-function">
    <w:name w:val="hljs-function"/>
    <w:basedOn w:val="Standaardalinea-lettertype"/>
    <w:rsid w:val="00A22607"/>
  </w:style>
  <w:style w:type="character" w:customStyle="1" w:styleId="hljs-string">
    <w:name w:val="hljs-string"/>
    <w:basedOn w:val="Standaardalinea-lettertype"/>
    <w:rsid w:val="00A22607"/>
  </w:style>
  <w:style w:type="character" w:customStyle="1" w:styleId="hljs-comment">
    <w:name w:val="hljs-comment"/>
    <w:basedOn w:val="Standaardalinea-lettertype"/>
    <w:rsid w:val="00A22607"/>
  </w:style>
  <w:style w:type="character" w:customStyle="1" w:styleId="notranslate">
    <w:name w:val="notranslate"/>
    <w:basedOn w:val="Standaardalinea-lettertype"/>
    <w:rsid w:val="00101558"/>
  </w:style>
  <w:style w:type="character" w:styleId="Onopgelostemelding">
    <w:name w:val="Unresolved Mention"/>
    <w:basedOn w:val="Standaardalinea-lettertype"/>
    <w:uiPriority w:val="99"/>
    <w:semiHidden/>
    <w:unhideWhenUsed/>
    <w:rsid w:val="00FC587B"/>
    <w:rPr>
      <w:color w:val="808080"/>
      <w:shd w:val="clear" w:color="auto" w:fill="E6E6E6"/>
    </w:rPr>
  </w:style>
  <w:style w:type="table" w:styleId="Rastertabel1licht">
    <w:name w:val="Grid Table 1 Light"/>
    <w:basedOn w:val="Standaardtabel"/>
    <w:uiPriority w:val="46"/>
    <w:rsid w:val="00C551B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ljs-params">
    <w:name w:val="hljs-params"/>
    <w:basedOn w:val="Standaardalinea-lettertype"/>
    <w:rsid w:val="00A036C3"/>
  </w:style>
  <w:style w:type="character" w:customStyle="1" w:styleId="hljs-number">
    <w:name w:val="hljs-number"/>
    <w:basedOn w:val="Standaardalinea-lettertype"/>
    <w:rsid w:val="00A036C3"/>
  </w:style>
  <w:style w:type="character" w:customStyle="1" w:styleId="hljs-literal">
    <w:name w:val="hljs-literal"/>
    <w:basedOn w:val="Standaardalinea-lettertype"/>
    <w:rsid w:val="00A036C3"/>
  </w:style>
  <w:style w:type="character" w:customStyle="1" w:styleId="alerttitle">
    <w:name w:val="alerttitle"/>
    <w:basedOn w:val="Standaardalinea-lettertype"/>
    <w:rsid w:val="002D7D18"/>
  </w:style>
  <w:style w:type="character" w:customStyle="1" w:styleId="lwcollapsibleareatitle">
    <w:name w:val="lw_collapsiblearea_title"/>
    <w:basedOn w:val="Standaardalinea-lettertype"/>
    <w:rsid w:val="002D7D18"/>
  </w:style>
  <w:style w:type="character" w:customStyle="1" w:styleId="Kop5Char">
    <w:name w:val="Kop 5 Char"/>
    <w:basedOn w:val="Standaardalinea-lettertype"/>
    <w:link w:val="Kop5"/>
    <w:uiPriority w:val="9"/>
    <w:semiHidden/>
    <w:rsid w:val="00EC4698"/>
    <w:rPr>
      <w:rFonts w:asciiTheme="majorHAnsi" w:eastAsiaTheme="majorEastAsia" w:hAnsiTheme="majorHAnsi" w:cstheme="majorBidi"/>
      <w:color w:val="365F91" w:themeColor="accent1" w:themeShade="BF"/>
      <w:sz w:val="24"/>
      <w:szCs w:val="24"/>
      <w:lang w:eastAsia="nl-NL"/>
    </w:rPr>
  </w:style>
  <w:style w:type="character" w:customStyle="1" w:styleId="Kop6Char">
    <w:name w:val="Kop 6 Char"/>
    <w:basedOn w:val="Standaardalinea-lettertype"/>
    <w:link w:val="Kop6"/>
    <w:uiPriority w:val="9"/>
    <w:semiHidden/>
    <w:rsid w:val="00EC4698"/>
    <w:rPr>
      <w:rFonts w:asciiTheme="majorHAnsi" w:eastAsiaTheme="majorEastAsia" w:hAnsiTheme="majorHAnsi" w:cstheme="majorBidi"/>
      <w:color w:val="243F60" w:themeColor="accent1" w:themeShade="7F"/>
      <w:sz w:val="24"/>
      <w:szCs w:val="24"/>
      <w:lang w:eastAsia="nl-NL"/>
    </w:rPr>
  </w:style>
  <w:style w:type="character" w:customStyle="1" w:styleId="Kop7Char">
    <w:name w:val="Kop 7 Char"/>
    <w:basedOn w:val="Standaardalinea-lettertype"/>
    <w:link w:val="Kop7"/>
    <w:uiPriority w:val="9"/>
    <w:semiHidden/>
    <w:rsid w:val="00EC4698"/>
    <w:rPr>
      <w:rFonts w:asciiTheme="majorHAnsi" w:eastAsiaTheme="majorEastAsia" w:hAnsiTheme="majorHAnsi" w:cstheme="majorBidi"/>
      <w:i/>
      <w:iCs/>
      <w:color w:val="243F60" w:themeColor="accent1" w:themeShade="7F"/>
      <w:sz w:val="24"/>
      <w:szCs w:val="24"/>
      <w:lang w:eastAsia="nl-NL"/>
    </w:rPr>
  </w:style>
  <w:style w:type="character" w:customStyle="1" w:styleId="Kop8Char">
    <w:name w:val="Kop 8 Char"/>
    <w:basedOn w:val="Standaardalinea-lettertype"/>
    <w:link w:val="Kop8"/>
    <w:uiPriority w:val="9"/>
    <w:semiHidden/>
    <w:rsid w:val="00EC4698"/>
    <w:rPr>
      <w:rFonts w:asciiTheme="majorHAnsi" w:eastAsiaTheme="majorEastAsia" w:hAnsiTheme="majorHAnsi" w:cstheme="majorBidi"/>
      <w:color w:val="272727" w:themeColor="text1" w:themeTint="D8"/>
      <w:sz w:val="21"/>
      <w:szCs w:val="21"/>
      <w:lang w:eastAsia="nl-NL"/>
    </w:rPr>
  </w:style>
  <w:style w:type="character" w:customStyle="1" w:styleId="Kop9Char">
    <w:name w:val="Kop 9 Char"/>
    <w:basedOn w:val="Standaardalinea-lettertype"/>
    <w:link w:val="Kop9"/>
    <w:uiPriority w:val="9"/>
    <w:semiHidden/>
    <w:rsid w:val="00EC4698"/>
    <w:rPr>
      <w:rFonts w:asciiTheme="majorHAnsi" w:eastAsiaTheme="majorEastAsia" w:hAnsiTheme="majorHAnsi" w:cstheme="majorBidi"/>
      <w:i/>
      <w:iCs/>
      <w:color w:val="272727" w:themeColor="text1" w:themeTint="D8"/>
      <w:sz w:val="21"/>
      <w:szCs w:val="21"/>
      <w:lang w:eastAsia="nl-NL"/>
    </w:rPr>
  </w:style>
  <w:style w:type="paragraph" w:styleId="Kopvaninhoudsopgave">
    <w:name w:val="TOC Heading"/>
    <w:basedOn w:val="Kop1"/>
    <w:next w:val="Standaard"/>
    <w:uiPriority w:val="39"/>
    <w:unhideWhenUsed/>
    <w:rsid w:val="00FF6816"/>
    <w:pPr>
      <w:spacing w:line="259" w:lineRule="auto"/>
      <w:outlineLvl w:val="9"/>
    </w:pPr>
    <w:rPr>
      <w:rFonts w:asciiTheme="majorHAnsi" w:hAnsiTheme="majorHAnsi"/>
      <w:bCs w:val="0"/>
      <w:color w:val="365F91" w:themeColor="accent1" w:themeShade="BF"/>
      <w:lang w:eastAsia="nl-BE"/>
    </w:rPr>
  </w:style>
  <w:style w:type="character" w:customStyle="1" w:styleId="BallontekstChar">
    <w:name w:val="Ballontekst Char"/>
    <w:basedOn w:val="Standaardalinea-lettertype"/>
    <w:link w:val="Ballontekst"/>
    <w:semiHidden/>
    <w:rsid w:val="009A4CEE"/>
    <w:rPr>
      <w:rFonts w:ascii="Tahoma" w:hAnsi="Tahoma" w:cs="Tahoma"/>
      <w:sz w:val="16"/>
      <w:szCs w:val="16"/>
      <w:lang w:val="nl-NL" w:eastAsia="nl-NL"/>
    </w:rPr>
  </w:style>
  <w:style w:type="character" w:customStyle="1" w:styleId="com">
    <w:name w:val="com"/>
    <w:basedOn w:val="Standaardalinea-lettertype"/>
    <w:rsid w:val="009A4CEE"/>
  </w:style>
  <w:style w:type="table" w:styleId="Tabelrasterlicht">
    <w:name w:val="Grid Table Light"/>
    <w:basedOn w:val="Standaardtabel"/>
    <w:uiPriority w:val="40"/>
    <w:rsid w:val="009A4CEE"/>
    <w:rPr>
      <w:rFonts w:asciiTheme="minorHAnsi" w:eastAsiaTheme="minorHAnsi" w:hAnsiTheme="minorHAnsi" w:cstheme="minorBidi"/>
      <w:sz w:val="22"/>
      <w:szCs w:val="22"/>
      <w:lang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comment-copy">
    <w:name w:val="comment-copy"/>
    <w:basedOn w:val="Standaardalinea-lettertype"/>
    <w:rsid w:val="009A4CEE"/>
  </w:style>
  <w:style w:type="table" w:styleId="Onopgemaaktetabel1">
    <w:name w:val="Plain Table 1"/>
    <w:basedOn w:val="Standaardtabel"/>
    <w:uiPriority w:val="41"/>
    <w:rsid w:val="009A4CE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klasse">
    <w:name w:val="klasse"/>
    <w:basedOn w:val="Standaardalinea-lettertype"/>
    <w:rsid w:val="009A4CEE"/>
  </w:style>
  <w:style w:type="character" w:customStyle="1" w:styleId="prop">
    <w:name w:val="prop"/>
    <w:basedOn w:val="Standaardalinea-lettertype"/>
    <w:rsid w:val="009A4CEE"/>
  </w:style>
  <w:style w:type="character" w:customStyle="1" w:styleId="waarde">
    <w:name w:val="waarde"/>
    <w:basedOn w:val="Standaardalinea-lettertype"/>
    <w:rsid w:val="009A4CEE"/>
  </w:style>
  <w:style w:type="character" w:customStyle="1" w:styleId="methode">
    <w:name w:val="methode"/>
    <w:basedOn w:val="Standaardalinea-lettertype"/>
    <w:rsid w:val="009A4CEE"/>
  </w:style>
  <w:style w:type="character" w:customStyle="1" w:styleId="bestand">
    <w:name w:val="bestand"/>
    <w:basedOn w:val="Standaardalinea-lettertype"/>
    <w:rsid w:val="009A4CEE"/>
  </w:style>
  <w:style w:type="character" w:customStyle="1" w:styleId="aanduiden">
    <w:name w:val="aanduiden"/>
    <w:basedOn w:val="Standaardalinea-lettertype"/>
    <w:rsid w:val="009A4CEE"/>
  </w:style>
  <w:style w:type="character" w:customStyle="1" w:styleId="var">
    <w:name w:val="var"/>
    <w:basedOn w:val="Standaardalinea-lettertype"/>
    <w:rsid w:val="009A4CEE"/>
  </w:style>
  <w:style w:type="character" w:customStyle="1" w:styleId="key">
    <w:name w:val="key"/>
    <w:basedOn w:val="Standaardalinea-lettertype"/>
    <w:rsid w:val="009A4CEE"/>
  </w:style>
  <w:style w:type="character" w:customStyle="1" w:styleId="value">
    <w:name w:val="value"/>
    <w:basedOn w:val="Standaardalinea-lettertype"/>
    <w:rsid w:val="009A4CEE"/>
  </w:style>
  <w:style w:type="table" w:styleId="Rastertabel7kleurrijk">
    <w:name w:val="Grid Table 7 Colorful"/>
    <w:basedOn w:val="Standaardtabel"/>
    <w:uiPriority w:val="52"/>
    <w:rsid w:val="009A4CEE"/>
    <w:rPr>
      <w:rFonts w:asciiTheme="minorHAnsi" w:eastAsiaTheme="minorHAnsi" w:hAnsiTheme="minorHAnsi" w:cstheme="minorBidi"/>
      <w:color w:val="000000" w:themeColor="text1"/>
      <w:sz w:val="22"/>
      <w:szCs w:val="22"/>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alert-title">
    <w:name w:val="alert-title"/>
    <w:basedOn w:val="Standaard"/>
    <w:rsid w:val="00540D07"/>
    <w:pPr>
      <w:spacing w:before="100" w:beforeAutospacing="1" w:after="100" w:afterAutospacing="1"/>
    </w:pPr>
    <w:rPr>
      <w:lang w:eastAsia="nl-BE"/>
    </w:rPr>
  </w:style>
  <w:style w:type="character" w:styleId="Subtielebenadrukking">
    <w:name w:val="Subtle Emphasis"/>
    <w:basedOn w:val="Standaardalinea-lettertype"/>
    <w:uiPriority w:val="19"/>
    <w:rsid w:val="003E6CF0"/>
    <w:rPr>
      <w:rFonts w:ascii="Arial" w:hAnsi="Arial" w:cs="Arial" w:hint="default"/>
      <w:b/>
      <w:bCs w:val="0"/>
      <w:i w:val="0"/>
      <w:iCs/>
      <w:strike w:val="0"/>
      <w:dstrike w:val="0"/>
      <w:color w:val="1F497D" w:themeColor="text2"/>
      <w:sz w:val="20"/>
      <w:u w:val="none"/>
      <w:effect w:val="none"/>
    </w:rPr>
  </w:style>
  <w:style w:type="table" w:customStyle="1" w:styleId="TableGrid-GreyHeader1">
    <w:name w:val="Table Grid - Grey Header1"/>
    <w:basedOn w:val="Standaardtabel"/>
    <w:next w:val="Tabelraster"/>
    <w:uiPriority w:val="39"/>
    <w:rsid w:val="002B4B31"/>
    <w:rPr>
      <w:rFonts w:ascii="Calibri" w:eastAsia="Calibri" w:hAnsi="Calibri" w:cs="Arial"/>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jstalineaChar">
    <w:name w:val="Lijstalinea Char"/>
    <w:aliases w:val="numbered Char,Bullet List Char,FooterText Char,List Paragraph1 Char,Paragraphe de liste1 Char,Bulletr List Paragraph Char,列出段落 Char,列出段落1 Char,List Paragraph2 Char,List Paragraph21 Char,Párrafo de lista1 Char,Parágrafo da Lista1 Char"/>
    <w:link w:val="Lijstalinea"/>
    <w:uiPriority w:val="34"/>
    <w:qFormat/>
    <w:locked/>
    <w:rsid w:val="00B126E4"/>
    <w:rPr>
      <w:rFonts w:asciiTheme="minorHAnsi" w:eastAsiaTheme="minorHAnsi" w:hAnsiTheme="minorHAnsi" w:cstheme="minorBidi"/>
      <w:sz w:val="22"/>
      <w:szCs w:val="22"/>
      <w:lang w:eastAsia="en-US"/>
    </w:rPr>
  </w:style>
  <w:style w:type="paragraph" w:customStyle="1" w:styleId="NumHeading1">
    <w:name w:val="Num Heading 1"/>
    <w:basedOn w:val="Standaard"/>
    <w:rsid w:val="005950A2"/>
    <w:pPr>
      <w:numPr>
        <w:numId w:val="1"/>
      </w:numPr>
    </w:pPr>
  </w:style>
  <w:style w:type="paragraph" w:customStyle="1" w:styleId="NumHeading2">
    <w:name w:val="Num Heading 2"/>
    <w:basedOn w:val="Standaard"/>
    <w:link w:val="NumHeading2Char"/>
    <w:rsid w:val="005950A2"/>
    <w:pPr>
      <w:numPr>
        <w:ilvl w:val="1"/>
        <w:numId w:val="1"/>
      </w:numPr>
    </w:pPr>
  </w:style>
  <w:style w:type="paragraph" w:customStyle="1" w:styleId="NumHeading3">
    <w:name w:val="Num Heading 3"/>
    <w:basedOn w:val="Standaard"/>
    <w:rsid w:val="005950A2"/>
    <w:pPr>
      <w:numPr>
        <w:ilvl w:val="2"/>
        <w:numId w:val="1"/>
      </w:numPr>
    </w:pPr>
  </w:style>
  <w:style w:type="paragraph" w:customStyle="1" w:styleId="NumHeading4">
    <w:name w:val="Num Heading 4"/>
    <w:basedOn w:val="Standaard"/>
    <w:rsid w:val="005950A2"/>
    <w:pPr>
      <w:numPr>
        <w:ilvl w:val="3"/>
        <w:numId w:val="1"/>
      </w:numPr>
    </w:pPr>
  </w:style>
  <w:style w:type="paragraph" w:customStyle="1" w:styleId="NumHeading5">
    <w:name w:val="Num Heading 5"/>
    <w:basedOn w:val="Standaard"/>
    <w:rsid w:val="005950A2"/>
    <w:pPr>
      <w:numPr>
        <w:ilvl w:val="4"/>
        <w:numId w:val="1"/>
      </w:numPr>
    </w:pPr>
  </w:style>
  <w:style w:type="paragraph" w:customStyle="1" w:styleId="HeadingAppendixOld">
    <w:name w:val="Heading Appendix Old"/>
    <w:basedOn w:val="Standaard"/>
    <w:rsid w:val="005950A2"/>
    <w:pPr>
      <w:numPr>
        <w:ilvl w:val="7"/>
        <w:numId w:val="1"/>
      </w:numPr>
    </w:pPr>
  </w:style>
  <w:style w:type="paragraph" w:customStyle="1" w:styleId="HeadingPart">
    <w:name w:val="Heading Part"/>
    <w:basedOn w:val="Standaard"/>
    <w:rsid w:val="005950A2"/>
    <w:pPr>
      <w:numPr>
        <w:ilvl w:val="8"/>
        <w:numId w:val="1"/>
      </w:numPr>
    </w:pPr>
  </w:style>
  <w:style w:type="paragraph" w:customStyle="1" w:styleId="heading20">
    <w:name w:val="heading 20"/>
    <w:basedOn w:val="NumHeading2"/>
    <w:link w:val="Heading2Char"/>
    <w:rsid w:val="005950A2"/>
    <w:rPr>
      <w:b/>
      <w:bCs/>
      <w:sz w:val="28"/>
      <w:szCs w:val="28"/>
    </w:rPr>
  </w:style>
  <w:style w:type="character" w:customStyle="1" w:styleId="NumHeading2Char">
    <w:name w:val="Num Heading 2 Char"/>
    <w:basedOn w:val="Standaardalinea-lettertype"/>
    <w:link w:val="NumHeading2"/>
    <w:rsid w:val="005950A2"/>
    <w:rPr>
      <w:rFonts w:asciiTheme="minorHAnsi" w:hAnsiTheme="minorHAnsi"/>
      <w:sz w:val="24"/>
      <w:szCs w:val="24"/>
      <w:lang w:eastAsia="nl-NL"/>
    </w:rPr>
  </w:style>
  <w:style w:type="character" w:customStyle="1" w:styleId="Heading2Char">
    <w:name w:val="Heading 2 Char"/>
    <w:basedOn w:val="NumHeading2Char"/>
    <w:link w:val="heading20"/>
    <w:rsid w:val="005950A2"/>
    <w:rPr>
      <w:rFonts w:asciiTheme="minorHAnsi" w:hAnsiTheme="minorHAnsi"/>
      <w:b/>
      <w:bCs/>
      <w:sz w:val="28"/>
      <w:szCs w:val="28"/>
      <w:lang w:eastAsia="nl-NL"/>
    </w:rPr>
  </w:style>
  <w:style w:type="character" w:styleId="Tekstvantijdelijkeaanduiding">
    <w:name w:val="Placeholder Text"/>
    <w:basedOn w:val="Standaardalinea-lettertype"/>
    <w:uiPriority w:val="99"/>
    <w:semiHidden/>
    <w:rsid w:val="001F4D52"/>
    <w:rPr>
      <w:color w:val="808080"/>
    </w:rPr>
  </w:style>
  <w:style w:type="paragraph" w:styleId="Geenafstand">
    <w:name w:val="No Spacing"/>
    <w:uiPriority w:val="1"/>
    <w:rsid w:val="005216F8"/>
    <w:pPr>
      <w:jc w:val="both"/>
    </w:pPr>
    <w:rPr>
      <w:rFonts w:asciiTheme="minorHAnsi" w:hAnsiTheme="minorHAnsi"/>
      <w:sz w:val="24"/>
      <w:szCs w:val="24"/>
      <w:lang w:val="nl-NL" w:eastAsia="nl-NL"/>
    </w:rPr>
  </w:style>
  <w:style w:type="paragraph" w:customStyle="1" w:styleId="paragraph">
    <w:name w:val="paragraph"/>
    <w:basedOn w:val="Standaard"/>
    <w:rsid w:val="002D6105"/>
    <w:pPr>
      <w:spacing w:before="100" w:beforeAutospacing="1" w:after="100" w:afterAutospacing="1"/>
      <w:jc w:val="left"/>
    </w:pPr>
    <w:rPr>
      <w:rFonts w:ascii="Times New Roman" w:hAnsi="Times New Roman"/>
      <w:lang w:eastAsia="nl-BE"/>
    </w:rPr>
  </w:style>
  <w:style w:type="character" w:customStyle="1" w:styleId="normaltextrun">
    <w:name w:val="normaltextrun"/>
    <w:basedOn w:val="Standaardalinea-lettertype"/>
    <w:rsid w:val="002D6105"/>
  </w:style>
  <w:style w:type="character" w:customStyle="1" w:styleId="contextualspellingandgrammarerror">
    <w:name w:val="contextualspellingandgrammarerror"/>
    <w:basedOn w:val="Standaardalinea-lettertype"/>
    <w:rsid w:val="002D6105"/>
  </w:style>
  <w:style w:type="character" w:customStyle="1" w:styleId="spellingerror">
    <w:name w:val="spellingerror"/>
    <w:basedOn w:val="Standaardalinea-lettertype"/>
    <w:rsid w:val="002D6105"/>
  </w:style>
  <w:style w:type="character" w:customStyle="1" w:styleId="eop">
    <w:name w:val="eop"/>
    <w:basedOn w:val="Standaardalinea-lettertype"/>
    <w:rsid w:val="002D6105"/>
  </w:style>
  <w:style w:type="paragraph" w:styleId="Revisie">
    <w:name w:val="Revision"/>
    <w:hidden/>
    <w:uiPriority w:val="99"/>
    <w:semiHidden/>
    <w:rsid w:val="00174753"/>
    <w:rPr>
      <w:rFonts w:asciiTheme="minorHAnsi" w:hAnsiTheme="minorHAnsi"/>
      <w:sz w:val="24"/>
      <w:szCs w:val="24"/>
      <w:lang w:eastAsia="nl-NL"/>
    </w:rPr>
  </w:style>
  <w:style w:type="paragraph" w:styleId="Citaat">
    <w:name w:val="Quote"/>
    <w:basedOn w:val="Standaard"/>
    <w:next w:val="Standaard"/>
    <w:link w:val="CitaatChar"/>
    <w:uiPriority w:val="29"/>
    <w:qFormat/>
    <w:rsid w:val="00332680"/>
    <w:pPr>
      <w:keepLines/>
      <w:pBdr>
        <w:top w:val="single" w:sz="4" w:space="1" w:color="auto"/>
        <w:bottom w:val="single" w:sz="4" w:space="1" w:color="auto"/>
      </w:pBdr>
      <w:shd w:val="clear" w:color="auto" w:fill="F2F2F2" w:themeFill="background1" w:themeFillShade="F2"/>
      <w:spacing w:before="120" w:after="120"/>
    </w:pPr>
    <w:rPr>
      <w:iCs/>
      <w:color w:val="404040" w:themeColor="text1" w:themeTint="BF"/>
    </w:rPr>
  </w:style>
  <w:style w:type="character" w:customStyle="1" w:styleId="CitaatChar">
    <w:name w:val="Citaat Char"/>
    <w:basedOn w:val="Standaardalinea-lettertype"/>
    <w:link w:val="Citaat"/>
    <w:uiPriority w:val="29"/>
    <w:rsid w:val="00332680"/>
    <w:rPr>
      <w:rFonts w:asciiTheme="minorHAnsi" w:hAnsiTheme="minorHAnsi"/>
      <w:iCs/>
      <w:color w:val="404040" w:themeColor="text1" w:themeTint="BF"/>
      <w:sz w:val="24"/>
      <w:szCs w:val="24"/>
      <w:shd w:val="clear" w:color="auto" w:fill="F2F2F2" w:themeFill="background1" w:themeFillShade="F2"/>
      <w:lang w:eastAsia="nl-NL"/>
    </w:rPr>
  </w:style>
  <w:style w:type="paragraph" w:customStyle="1" w:styleId="Sample">
    <w:name w:val="Sample"/>
    <w:basedOn w:val="Standaard"/>
    <w:link w:val="SampleChar"/>
    <w:qFormat/>
    <w:rsid w:val="00332680"/>
    <w:pPr>
      <w:pBdr>
        <w:top w:val="single" w:sz="4" w:space="1" w:color="auto"/>
        <w:left w:val="single" w:sz="4" w:space="4" w:color="auto"/>
        <w:bottom w:val="single" w:sz="4" w:space="1" w:color="auto"/>
        <w:right w:val="single" w:sz="4" w:space="4" w:color="auto"/>
      </w:pBdr>
      <w:spacing w:before="120" w:after="120"/>
      <w:ind w:left="113" w:right="113"/>
      <w:jc w:val="left"/>
    </w:pPr>
    <w:rPr>
      <w:sz w:val="22"/>
    </w:rPr>
  </w:style>
  <w:style w:type="character" w:customStyle="1" w:styleId="SampleChar">
    <w:name w:val="Sample Char"/>
    <w:basedOn w:val="Standaardalinea-lettertype"/>
    <w:link w:val="Sample"/>
    <w:rsid w:val="00332680"/>
    <w:rPr>
      <w:rFonts w:asciiTheme="minorHAnsi" w:hAnsiTheme="minorHAnsi"/>
      <w:sz w:val="22"/>
      <w:szCs w:val="24"/>
      <w:lang w:eastAsia="nl-NL"/>
    </w:rPr>
  </w:style>
  <w:style w:type="paragraph" w:customStyle="1" w:styleId="Code">
    <w:name w:val="Code"/>
    <w:basedOn w:val="Sample"/>
    <w:link w:val="CodeChar"/>
    <w:qFormat/>
    <w:rsid w:val="00F00E70"/>
    <w:pPr>
      <w:pBdr>
        <w:left w:val="single" w:sz="24" w:space="4" w:color="ABE1FA"/>
      </w:pBdr>
      <w:spacing w:line="240" w:lineRule="auto"/>
    </w:pPr>
    <w:rPr>
      <w:rFonts w:ascii="Consolas" w:hAnsi="Consolas"/>
    </w:rPr>
  </w:style>
  <w:style w:type="character" w:customStyle="1" w:styleId="CodeChar">
    <w:name w:val="Code Char"/>
    <w:basedOn w:val="SampleChar"/>
    <w:link w:val="Code"/>
    <w:rsid w:val="00F00E70"/>
    <w:rPr>
      <w:rFonts w:ascii="Consolas" w:hAnsi="Consolas"/>
      <w:sz w:val="22"/>
      <w:szCs w:val="24"/>
      <w:lang w:eastAsia="nl-NL"/>
    </w:rPr>
  </w:style>
  <w:style w:type="character" w:customStyle="1" w:styleId="token">
    <w:name w:val="token"/>
    <w:basedOn w:val="Standaardalinea-lettertype"/>
    <w:rsid w:val="00395A32"/>
  </w:style>
  <w:style w:type="paragraph" w:customStyle="1" w:styleId="Syntax">
    <w:name w:val="Syntax"/>
    <w:basedOn w:val="Code"/>
    <w:link w:val="SyntaxChar"/>
    <w:qFormat/>
    <w:rsid w:val="00285FBF"/>
    <w:pPr>
      <w:pBdr>
        <w:left w:val="single" w:sz="24" w:space="4" w:color="E30046"/>
      </w:pBdr>
    </w:pPr>
    <w:rPr>
      <w:i/>
      <w:iCs/>
      <w:lang w:eastAsia="en-US"/>
    </w:rPr>
  </w:style>
  <w:style w:type="character" w:customStyle="1" w:styleId="SyntaxChar">
    <w:name w:val="Syntax Char"/>
    <w:basedOn w:val="CodeChar"/>
    <w:link w:val="Syntax"/>
    <w:rsid w:val="00285FBF"/>
    <w:rPr>
      <w:rFonts w:ascii="Consolas" w:hAnsi="Consolas"/>
      <w:i/>
      <w:iCs/>
      <w:sz w:val="24"/>
      <w:szCs w:val="24"/>
      <w:lang w:eastAsia="en-US"/>
    </w:rPr>
  </w:style>
  <w:style w:type="character" w:customStyle="1" w:styleId="volg">
    <w:name w:val="volg"/>
    <w:basedOn w:val="Standaardalinea-lettertype"/>
    <w:rsid w:val="00B82A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77349">
      <w:bodyDiv w:val="1"/>
      <w:marLeft w:val="0"/>
      <w:marRight w:val="0"/>
      <w:marTop w:val="0"/>
      <w:marBottom w:val="0"/>
      <w:divBdr>
        <w:top w:val="none" w:sz="0" w:space="0" w:color="auto"/>
        <w:left w:val="none" w:sz="0" w:space="0" w:color="auto"/>
        <w:bottom w:val="none" w:sz="0" w:space="0" w:color="auto"/>
        <w:right w:val="none" w:sz="0" w:space="0" w:color="auto"/>
      </w:divBdr>
    </w:div>
    <w:div w:id="23790725">
      <w:bodyDiv w:val="1"/>
      <w:marLeft w:val="0"/>
      <w:marRight w:val="0"/>
      <w:marTop w:val="0"/>
      <w:marBottom w:val="0"/>
      <w:divBdr>
        <w:top w:val="none" w:sz="0" w:space="0" w:color="auto"/>
        <w:left w:val="none" w:sz="0" w:space="0" w:color="auto"/>
        <w:bottom w:val="none" w:sz="0" w:space="0" w:color="auto"/>
        <w:right w:val="none" w:sz="0" w:space="0" w:color="auto"/>
      </w:divBdr>
    </w:div>
    <w:div w:id="26221733">
      <w:bodyDiv w:val="1"/>
      <w:marLeft w:val="0"/>
      <w:marRight w:val="0"/>
      <w:marTop w:val="0"/>
      <w:marBottom w:val="0"/>
      <w:divBdr>
        <w:top w:val="none" w:sz="0" w:space="0" w:color="auto"/>
        <w:left w:val="none" w:sz="0" w:space="0" w:color="auto"/>
        <w:bottom w:val="none" w:sz="0" w:space="0" w:color="auto"/>
        <w:right w:val="none" w:sz="0" w:space="0" w:color="auto"/>
      </w:divBdr>
    </w:div>
    <w:div w:id="42029203">
      <w:bodyDiv w:val="1"/>
      <w:marLeft w:val="0"/>
      <w:marRight w:val="0"/>
      <w:marTop w:val="0"/>
      <w:marBottom w:val="0"/>
      <w:divBdr>
        <w:top w:val="none" w:sz="0" w:space="0" w:color="auto"/>
        <w:left w:val="none" w:sz="0" w:space="0" w:color="auto"/>
        <w:bottom w:val="none" w:sz="0" w:space="0" w:color="auto"/>
        <w:right w:val="none" w:sz="0" w:space="0" w:color="auto"/>
      </w:divBdr>
    </w:div>
    <w:div w:id="49501063">
      <w:bodyDiv w:val="1"/>
      <w:marLeft w:val="0"/>
      <w:marRight w:val="0"/>
      <w:marTop w:val="0"/>
      <w:marBottom w:val="0"/>
      <w:divBdr>
        <w:top w:val="none" w:sz="0" w:space="0" w:color="auto"/>
        <w:left w:val="none" w:sz="0" w:space="0" w:color="auto"/>
        <w:bottom w:val="none" w:sz="0" w:space="0" w:color="auto"/>
        <w:right w:val="none" w:sz="0" w:space="0" w:color="auto"/>
      </w:divBdr>
    </w:div>
    <w:div w:id="50346471">
      <w:bodyDiv w:val="1"/>
      <w:marLeft w:val="0"/>
      <w:marRight w:val="0"/>
      <w:marTop w:val="0"/>
      <w:marBottom w:val="0"/>
      <w:divBdr>
        <w:top w:val="none" w:sz="0" w:space="0" w:color="auto"/>
        <w:left w:val="none" w:sz="0" w:space="0" w:color="auto"/>
        <w:bottom w:val="none" w:sz="0" w:space="0" w:color="auto"/>
        <w:right w:val="none" w:sz="0" w:space="0" w:color="auto"/>
      </w:divBdr>
    </w:div>
    <w:div w:id="130637785">
      <w:bodyDiv w:val="1"/>
      <w:marLeft w:val="0"/>
      <w:marRight w:val="0"/>
      <w:marTop w:val="0"/>
      <w:marBottom w:val="0"/>
      <w:divBdr>
        <w:top w:val="none" w:sz="0" w:space="0" w:color="auto"/>
        <w:left w:val="none" w:sz="0" w:space="0" w:color="auto"/>
        <w:bottom w:val="none" w:sz="0" w:space="0" w:color="auto"/>
        <w:right w:val="none" w:sz="0" w:space="0" w:color="auto"/>
      </w:divBdr>
    </w:div>
    <w:div w:id="132793078">
      <w:bodyDiv w:val="1"/>
      <w:marLeft w:val="0"/>
      <w:marRight w:val="0"/>
      <w:marTop w:val="0"/>
      <w:marBottom w:val="0"/>
      <w:divBdr>
        <w:top w:val="none" w:sz="0" w:space="0" w:color="auto"/>
        <w:left w:val="none" w:sz="0" w:space="0" w:color="auto"/>
        <w:bottom w:val="none" w:sz="0" w:space="0" w:color="auto"/>
        <w:right w:val="none" w:sz="0" w:space="0" w:color="auto"/>
      </w:divBdr>
    </w:div>
    <w:div w:id="143083579">
      <w:bodyDiv w:val="1"/>
      <w:marLeft w:val="0"/>
      <w:marRight w:val="0"/>
      <w:marTop w:val="0"/>
      <w:marBottom w:val="0"/>
      <w:divBdr>
        <w:top w:val="none" w:sz="0" w:space="0" w:color="auto"/>
        <w:left w:val="none" w:sz="0" w:space="0" w:color="auto"/>
        <w:bottom w:val="none" w:sz="0" w:space="0" w:color="auto"/>
        <w:right w:val="none" w:sz="0" w:space="0" w:color="auto"/>
      </w:divBdr>
      <w:divsChild>
        <w:div w:id="321593027">
          <w:marLeft w:val="1354"/>
          <w:marRight w:val="0"/>
          <w:marTop w:val="75"/>
          <w:marBottom w:val="0"/>
          <w:divBdr>
            <w:top w:val="none" w:sz="0" w:space="0" w:color="auto"/>
            <w:left w:val="none" w:sz="0" w:space="0" w:color="auto"/>
            <w:bottom w:val="none" w:sz="0" w:space="0" w:color="auto"/>
            <w:right w:val="none" w:sz="0" w:space="0" w:color="auto"/>
          </w:divBdr>
        </w:div>
        <w:div w:id="332102561">
          <w:marLeft w:val="1354"/>
          <w:marRight w:val="0"/>
          <w:marTop w:val="75"/>
          <w:marBottom w:val="0"/>
          <w:divBdr>
            <w:top w:val="none" w:sz="0" w:space="0" w:color="auto"/>
            <w:left w:val="none" w:sz="0" w:space="0" w:color="auto"/>
            <w:bottom w:val="none" w:sz="0" w:space="0" w:color="auto"/>
            <w:right w:val="none" w:sz="0" w:space="0" w:color="auto"/>
          </w:divBdr>
        </w:div>
        <w:div w:id="335815175">
          <w:marLeft w:val="1354"/>
          <w:marRight w:val="0"/>
          <w:marTop w:val="75"/>
          <w:marBottom w:val="0"/>
          <w:divBdr>
            <w:top w:val="none" w:sz="0" w:space="0" w:color="auto"/>
            <w:left w:val="none" w:sz="0" w:space="0" w:color="auto"/>
            <w:bottom w:val="none" w:sz="0" w:space="0" w:color="auto"/>
            <w:right w:val="none" w:sz="0" w:space="0" w:color="auto"/>
          </w:divBdr>
        </w:div>
        <w:div w:id="473840349">
          <w:marLeft w:val="950"/>
          <w:marRight w:val="0"/>
          <w:marTop w:val="75"/>
          <w:marBottom w:val="0"/>
          <w:divBdr>
            <w:top w:val="none" w:sz="0" w:space="0" w:color="auto"/>
            <w:left w:val="none" w:sz="0" w:space="0" w:color="auto"/>
            <w:bottom w:val="none" w:sz="0" w:space="0" w:color="auto"/>
            <w:right w:val="none" w:sz="0" w:space="0" w:color="auto"/>
          </w:divBdr>
        </w:div>
        <w:div w:id="620501744">
          <w:marLeft w:val="1354"/>
          <w:marRight w:val="0"/>
          <w:marTop w:val="75"/>
          <w:marBottom w:val="0"/>
          <w:divBdr>
            <w:top w:val="none" w:sz="0" w:space="0" w:color="auto"/>
            <w:left w:val="none" w:sz="0" w:space="0" w:color="auto"/>
            <w:bottom w:val="none" w:sz="0" w:space="0" w:color="auto"/>
            <w:right w:val="none" w:sz="0" w:space="0" w:color="auto"/>
          </w:divBdr>
        </w:div>
        <w:div w:id="1302232236">
          <w:marLeft w:val="1354"/>
          <w:marRight w:val="0"/>
          <w:marTop w:val="75"/>
          <w:marBottom w:val="0"/>
          <w:divBdr>
            <w:top w:val="none" w:sz="0" w:space="0" w:color="auto"/>
            <w:left w:val="none" w:sz="0" w:space="0" w:color="auto"/>
            <w:bottom w:val="none" w:sz="0" w:space="0" w:color="auto"/>
            <w:right w:val="none" w:sz="0" w:space="0" w:color="auto"/>
          </w:divBdr>
        </w:div>
        <w:div w:id="1408377980">
          <w:marLeft w:val="950"/>
          <w:marRight w:val="0"/>
          <w:marTop w:val="75"/>
          <w:marBottom w:val="0"/>
          <w:divBdr>
            <w:top w:val="none" w:sz="0" w:space="0" w:color="auto"/>
            <w:left w:val="none" w:sz="0" w:space="0" w:color="auto"/>
            <w:bottom w:val="none" w:sz="0" w:space="0" w:color="auto"/>
            <w:right w:val="none" w:sz="0" w:space="0" w:color="auto"/>
          </w:divBdr>
        </w:div>
        <w:div w:id="1956055122">
          <w:marLeft w:val="1354"/>
          <w:marRight w:val="0"/>
          <w:marTop w:val="75"/>
          <w:marBottom w:val="0"/>
          <w:divBdr>
            <w:top w:val="none" w:sz="0" w:space="0" w:color="auto"/>
            <w:left w:val="none" w:sz="0" w:space="0" w:color="auto"/>
            <w:bottom w:val="none" w:sz="0" w:space="0" w:color="auto"/>
            <w:right w:val="none" w:sz="0" w:space="0" w:color="auto"/>
          </w:divBdr>
        </w:div>
      </w:divsChild>
    </w:div>
    <w:div w:id="146673170">
      <w:bodyDiv w:val="1"/>
      <w:marLeft w:val="0"/>
      <w:marRight w:val="0"/>
      <w:marTop w:val="0"/>
      <w:marBottom w:val="0"/>
      <w:divBdr>
        <w:top w:val="none" w:sz="0" w:space="0" w:color="auto"/>
        <w:left w:val="none" w:sz="0" w:space="0" w:color="auto"/>
        <w:bottom w:val="none" w:sz="0" w:space="0" w:color="auto"/>
        <w:right w:val="none" w:sz="0" w:space="0" w:color="auto"/>
      </w:divBdr>
    </w:div>
    <w:div w:id="161238702">
      <w:bodyDiv w:val="1"/>
      <w:marLeft w:val="0"/>
      <w:marRight w:val="0"/>
      <w:marTop w:val="0"/>
      <w:marBottom w:val="0"/>
      <w:divBdr>
        <w:top w:val="none" w:sz="0" w:space="0" w:color="auto"/>
        <w:left w:val="none" w:sz="0" w:space="0" w:color="auto"/>
        <w:bottom w:val="none" w:sz="0" w:space="0" w:color="auto"/>
        <w:right w:val="none" w:sz="0" w:space="0" w:color="auto"/>
      </w:divBdr>
    </w:div>
    <w:div w:id="194658681">
      <w:bodyDiv w:val="1"/>
      <w:marLeft w:val="0"/>
      <w:marRight w:val="0"/>
      <w:marTop w:val="0"/>
      <w:marBottom w:val="0"/>
      <w:divBdr>
        <w:top w:val="none" w:sz="0" w:space="0" w:color="auto"/>
        <w:left w:val="none" w:sz="0" w:space="0" w:color="auto"/>
        <w:bottom w:val="none" w:sz="0" w:space="0" w:color="auto"/>
        <w:right w:val="none" w:sz="0" w:space="0" w:color="auto"/>
      </w:divBdr>
      <w:divsChild>
        <w:div w:id="1681274183">
          <w:marLeft w:val="0"/>
          <w:marRight w:val="0"/>
          <w:marTop w:val="0"/>
          <w:marBottom w:val="0"/>
          <w:divBdr>
            <w:top w:val="none" w:sz="0" w:space="0" w:color="auto"/>
            <w:left w:val="none" w:sz="0" w:space="0" w:color="auto"/>
            <w:bottom w:val="none" w:sz="0" w:space="0" w:color="auto"/>
            <w:right w:val="none" w:sz="0" w:space="0" w:color="auto"/>
          </w:divBdr>
        </w:div>
      </w:divsChild>
    </w:div>
    <w:div w:id="194731627">
      <w:bodyDiv w:val="1"/>
      <w:marLeft w:val="0"/>
      <w:marRight w:val="0"/>
      <w:marTop w:val="0"/>
      <w:marBottom w:val="0"/>
      <w:divBdr>
        <w:top w:val="none" w:sz="0" w:space="0" w:color="auto"/>
        <w:left w:val="none" w:sz="0" w:space="0" w:color="auto"/>
        <w:bottom w:val="none" w:sz="0" w:space="0" w:color="auto"/>
        <w:right w:val="none" w:sz="0" w:space="0" w:color="auto"/>
      </w:divBdr>
    </w:div>
    <w:div w:id="204879898">
      <w:bodyDiv w:val="1"/>
      <w:marLeft w:val="0"/>
      <w:marRight w:val="0"/>
      <w:marTop w:val="0"/>
      <w:marBottom w:val="0"/>
      <w:divBdr>
        <w:top w:val="none" w:sz="0" w:space="0" w:color="auto"/>
        <w:left w:val="none" w:sz="0" w:space="0" w:color="auto"/>
        <w:bottom w:val="none" w:sz="0" w:space="0" w:color="auto"/>
        <w:right w:val="none" w:sz="0" w:space="0" w:color="auto"/>
      </w:divBdr>
    </w:div>
    <w:div w:id="237445459">
      <w:bodyDiv w:val="1"/>
      <w:marLeft w:val="0"/>
      <w:marRight w:val="0"/>
      <w:marTop w:val="0"/>
      <w:marBottom w:val="0"/>
      <w:divBdr>
        <w:top w:val="none" w:sz="0" w:space="0" w:color="auto"/>
        <w:left w:val="none" w:sz="0" w:space="0" w:color="auto"/>
        <w:bottom w:val="none" w:sz="0" w:space="0" w:color="auto"/>
        <w:right w:val="none" w:sz="0" w:space="0" w:color="auto"/>
      </w:divBdr>
    </w:div>
    <w:div w:id="290984323">
      <w:bodyDiv w:val="1"/>
      <w:marLeft w:val="0"/>
      <w:marRight w:val="0"/>
      <w:marTop w:val="0"/>
      <w:marBottom w:val="0"/>
      <w:divBdr>
        <w:top w:val="none" w:sz="0" w:space="0" w:color="auto"/>
        <w:left w:val="none" w:sz="0" w:space="0" w:color="auto"/>
        <w:bottom w:val="none" w:sz="0" w:space="0" w:color="auto"/>
        <w:right w:val="none" w:sz="0" w:space="0" w:color="auto"/>
      </w:divBdr>
    </w:div>
    <w:div w:id="292754366">
      <w:bodyDiv w:val="1"/>
      <w:marLeft w:val="0"/>
      <w:marRight w:val="0"/>
      <w:marTop w:val="0"/>
      <w:marBottom w:val="0"/>
      <w:divBdr>
        <w:top w:val="none" w:sz="0" w:space="0" w:color="auto"/>
        <w:left w:val="none" w:sz="0" w:space="0" w:color="auto"/>
        <w:bottom w:val="none" w:sz="0" w:space="0" w:color="auto"/>
        <w:right w:val="none" w:sz="0" w:space="0" w:color="auto"/>
      </w:divBdr>
    </w:div>
    <w:div w:id="311175832">
      <w:bodyDiv w:val="1"/>
      <w:marLeft w:val="0"/>
      <w:marRight w:val="0"/>
      <w:marTop w:val="0"/>
      <w:marBottom w:val="0"/>
      <w:divBdr>
        <w:top w:val="none" w:sz="0" w:space="0" w:color="auto"/>
        <w:left w:val="none" w:sz="0" w:space="0" w:color="auto"/>
        <w:bottom w:val="none" w:sz="0" w:space="0" w:color="auto"/>
        <w:right w:val="none" w:sz="0" w:space="0" w:color="auto"/>
      </w:divBdr>
    </w:div>
    <w:div w:id="335352546">
      <w:bodyDiv w:val="1"/>
      <w:marLeft w:val="0"/>
      <w:marRight w:val="0"/>
      <w:marTop w:val="0"/>
      <w:marBottom w:val="0"/>
      <w:divBdr>
        <w:top w:val="none" w:sz="0" w:space="0" w:color="auto"/>
        <w:left w:val="none" w:sz="0" w:space="0" w:color="auto"/>
        <w:bottom w:val="none" w:sz="0" w:space="0" w:color="auto"/>
        <w:right w:val="none" w:sz="0" w:space="0" w:color="auto"/>
      </w:divBdr>
    </w:div>
    <w:div w:id="347219599">
      <w:bodyDiv w:val="1"/>
      <w:marLeft w:val="0"/>
      <w:marRight w:val="0"/>
      <w:marTop w:val="0"/>
      <w:marBottom w:val="0"/>
      <w:divBdr>
        <w:top w:val="none" w:sz="0" w:space="0" w:color="auto"/>
        <w:left w:val="none" w:sz="0" w:space="0" w:color="auto"/>
        <w:bottom w:val="none" w:sz="0" w:space="0" w:color="auto"/>
        <w:right w:val="none" w:sz="0" w:space="0" w:color="auto"/>
      </w:divBdr>
    </w:div>
    <w:div w:id="365102908">
      <w:bodyDiv w:val="1"/>
      <w:marLeft w:val="0"/>
      <w:marRight w:val="0"/>
      <w:marTop w:val="0"/>
      <w:marBottom w:val="0"/>
      <w:divBdr>
        <w:top w:val="none" w:sz="0" w:space="0" w:color="auto"/>
        <w:left w:val="none" w:sz="0" w:space="0" w:color="auto"/>
        <w:bottom w:val="none" w:sz="0" w:space="0" w:color="auto"/>
        <w:right w:val="none" w:sz="0" w:space="0" w:color="auto"/>
      </w:divBdr>
    </w:div>
    <w:div w:id="368385173">
      <w:bodyDiv w:val="1"/>
      <w:marLeft w:val="0"/>
      <w:marRight w:val="0"/>
      <w:marTop w:val="0"/>
      <w:marBottom w:val="0"/>
      <w:divBdr>
        <w:top w:val="none" w:sz="0" w:space="0" w:color="auto"/>
        <w:left w:val="none" w:sz="0" w:space="0" w:color="auto"/>
        <w:bottom w:val="none" w:sz="0" w:space="0" w:color="auto"/>
        <w:right w:val="none" w:sz="0" w:space="0" w:color="auto"/>
      </w:divBdr>
    </w:div>
    <w:div w:id="394858811">
      <w:bodyDiv w:val="1"/>
      <w:marLeft w:val="0"/>
      <w:marRight w:val="0"/>
      <w:marTop w:val="0"/>
      <w:marBottom w:val="0"/>
      <w:divBdr>
        <w:top w:val="none" w:sz="0" w:space="0" w:color="auto"/>
        <w:left w:val="none" w:sz="0" w:space="0" w:color="auto"/>
        <w:bottom w:val="none" w:sz="0" w:space="0" w:color="auto"/>
        <w:right w:val="none" w:sz="0" w:space="0" w:color="auto"/>
      </w:divBdr>
      <w:divsChild>
        <w:div w:id="215432486">
          <w:marLeft w:val="950"/>
          <w:marRight w:val="0"/>
          <w:marTop w:val="75"/>
          <w:marBottom w:val="0"/>
          <w:divBdr>
            <w:top w:val="none" w:sz="0" w:space="0" w:color="auto"/>
            <w:left w:val="none" w:sz="0" w:space="0" w:color="auto"/>
            <w:bottom w:val="none" w:sz="0" w:space="0" w:color="auto"/>
            <w:right w:val="none" w:sz="0" w:space="0" w:color="auto"/>
          </w:divBdr>
        </w:div>
        <w:div w:id="282230380">
          <w:marLeft w:val="1354"/>
          <w:marRight w:val="0"/>
          <w:marTop w:val="75"/>
          <w:marBottom w:val="0"/>
          <w:divBdr>
            <w:top w:val="none" w:sz="0" w:space="0" w:color="auto"/>
            <w:left w:val="none" w:sz="0" w:space="0" w:color="auto"/>
            <w:bottom w:val="none" w:sz="0" w:space="0" w:color="auto"/>
            <w:right w:val="none" w:sz="0" w:space="0" w:color="auto"/>
          </w:divBdr>
        </w:div>
        <w:div w:id="330529917">
          <w:marLeft w:val="1354"/>
          <w:marRight w:val="0"/>
          <w:marTop w:val="75"/>
          <w:marBottom w:val="0"/>
          <w:divBdr>
            <w:top w:val="none" w:sz="0" w:space="0" w:color="auto"/>
            <w:left w:val="none" w:sz="0" w:space="0" w:color="auto"/>
            <w:bottom w:val="none" w:sz="0" w:space="0" w:color="auto"/>
            <w:right w:val="none" w:sz="0" w:space="0" w:color="auto"/>
          </w:divBdr>
        </w:div>
        <w:div w:id="1746763479">
          <w:marLeft w:val="1354"/>
          <w:marRight w:val="0"/>
          <w:marTop w:val="75"/>
          <w:marBottom w:val="0"/>
          <w:divBdr>
            <w:top w:val="none" w:sz="0" w:space="0" w:color="auto"/>
            <w:left w:val="none" w:sz="0" w:space="0" w:color="auto"/>
            <w:bottom w:val="none" w:sz="0" w:space="0" w:color="auto"/>
            <w:right w:val="none" w:sz="0" w:space="0" w:color="auto"/>
          </w:divBdr>
        </w:div>
        <w:div w:id="1872037746">
          <w:marLeft w:val="950"/>
          <w:marRight w:val="0"/>
          <w:marTop w:val="75"/>
          <w:marBottom w:val="0"/>
          <w:divBdr>
            <w:top w:val="none" w:sz="0" w:space="0" w:color="auto"/>
            <w:left w:val="none" w:sz="0" w:space="0" w:color="auto"/>
            <w:bottom w:val="none" w:sz="0" w:space="0" w:color="auto"/>
            <w:right w:val="none" w:sz="0" w:space="0" w:color="auto"/>
          </w:divBdr>
        </w:div>
        <w:div w:id="2021590307">
          <w:marLeft w:val="950"/>
          <w:marRight w:val="0"/>
          <w:marTop w:val="75"/>
          <w:marBottom w:val="0"/>
          <w:divBdr>
            <w:top w:val="none" w:sz="0" w:space="0" w:color="auto"/>
            <w:left w:val="none" w:sz="0" w:space="0" w:color="auto"/>
            <w:bottom w:val="none" w:sz="0" w:space="0" w:color="auto"/>
            <w:right w:val="none" w:sz="0" w:space="0" w:color="auto"/>
          </w:divBdr>
        </w:div>
      </w:divsChild>
    </w:div>
    <w:div w:id="413477859">
      <w:bodyDiv w:val="1"/>
      <w:marLeft w:val="0"/>
      <w:marRight w:val="0"/>
      <w:marTop w:val="0"/>
      <w:marBottom w:val="0"/>
      <w:divBdr>
        <w:top w:val="none" w:sz="0" w:space="0" w:color="auto"/>
        <w:left w:val="none" w:sz="0" w:space="0" w:color="auto"/>
        <w:bottom w:val="none" w:sz="0" w:space="0" w:color="auto"/>
        <w:right w:val="none" w:sz="0" w:space="0" w:color="auto"/>
      </w:divBdr>
    </w:div>
    <w:div w:id="489756507">
      <w:bodyDiv w:val="1"/>
      <w:marLeft w:val="0"/>
      <w:marRight w:val="0"/>
      <w:marTop w:val="0"/>
      <w:marBottom w:val="0"/>
      <w:divBdr>
        <w:top w:val="none" w:sz="0" w:space="0" w:color="auto"/>
        <w:left w:val="none" w:sz="0" w:space="0" w:color="auto"/>
        <w:bottom w:val="none" w:sz="0" w:space="0" w:color="auto"/>
        <w:right w:val="none" w:sz="0" w:space="0" w:color="auto"/>
      </w:divBdr>
    </w:div>
    <w:div w:id="510803715">
      <w:bodyDiv w:val="1"/>
      <w:marLeft w:val="0"/>
      <w:marRight w:val="0"/>
      <w:marTop w:val="0"/>
      <w:marBottom w:val="0"/>
      <w:divBdr>
        <w:top w:val="none" w:sz="0" w:space="0" w:color="auto"/>
        <w:left w:val="none" w:sz="0" w:space="0" w:color="auto"/>
        <w:bottom w:val="none" w:sz="0" w:space="0" w:color="auto"/>
        <w:right w:val="none" w:sz="0" w:space="0" w:color="auto"/>
      </w:divBdr>
    </w:div>
    <w:div w:id="523326841">
      <w:bodyDiv w:val="1"/>
      <w:marLeft w:val="0"/>
      <w:marRight w:val="0"/>
      <w:marTop w:val="0"/>
      <w:marBottom w:val="0"/>
      <w:divBdr>
        <w:top w:val="none" w:sz="0" w:space="0" w:color="auto"/>
        <w:left w:val="none" w:sz="0" w:space="0" w:color="auto"/>
        <w:bottom w:val="none" w:sz="0" w:space="0" w:color="auto"/>
        <w:right w:val="none" w:sz="0" w:space="0" w:color="auto"/>
      </w:divBdr>
    </w:div>
    <w:div w:id="556159950">
      <w:bodyDiv w:val="1"/>
      <w:marLeft w:val="0"/>
      <w:marRight w:val="0"/>
      <w:marTop w:val="0"/>
      <w:marBottom w:val="0"/>
      <w:divBdr>
        <w:top w:val="none" w:sz="0" w:space="0" w:color="auto"/>
        <w:left w:val="none" w:sz="0" w:space="0" w:color="auto"/>
        <w:bottom w:val="none" w:sz="0" w:space="0" w:color="auto"/>
        <w:right w:val="none" w:sz="0" w:space="0" w:color="auto"/>
      </w:divBdr>
    </w:div>
    <w:div w:id="561911475">
      <w:bodyDiv w:val="1"/>
      <w:marLeft w:val="0"/>
      <w:marRight w:val="0"/>
      <w:marTop w:val="0"/>
      <w:marBottom w:val="0"/>
      <w:divBdr>
        <w:top w:val="none" w:sz="0" w:space="0" w:color="auto"/>
        <w:left w:val="none" w:sz="0" w:space="0" w:color="auto"/>
        <w:bottom w:val="none" w:sz="0" w:space="0" w:color="auto"/>
        <w:right w:val="none" w:sz="0" w:space="0" w:color="auto"/>
      </w:divBdr>
    </w:div>
    <w:div w:id="564952379">
      <w:bodyDiv w:val="1"/>
      <w:marLeft w:val="0"/>
      <w:marRight w:val="0"/>
      <w:marTop w:val="0"/>
      <w:marBottom w:val="0"/>
      <w:divBdr>
        <w:top w:val="none" w:sz="0" w:space="0" w:color="auto"/>
        <w:left w:val="none" w:sz="0" w:space="0" w:color="auto"/>
        <w:bottom w:val="none" w:sz="0" w:space="0" w:color="auto"/>
        <w:right w:val="none" w:sz="0" w:space="0" w:color="auto"/>
      </w:divBdr>
    </w:div>
    <w:div w:id="586766884">
      <w:bodyDiv w:val="1"/>
      <w:marLeft w:val="0"/>
      <w:marRight w:val="0"/>
      <w:marTop w:val="0"/>
      <w:marBottom w:val="0"/>
      <w:divBdr>
        <w:top w:val="none" w:sz="0" w:space="0" w:color="auto"/>
        <w:left w:val="none" w:sz="0" w:space="0" w:color="auto"/>
        <w:bottom w:val="none" w:sz="0" w:space="0" w:color="auto"/>
        <w:right w:val="none" w:sz="0" w:space="0" w:color="auto"/>
      </w:divBdr>
    </w:div>
    <w:div w:id="616300708">
      <w:bodyDiv w:val="1"/>
      <w:marLeft w:val="0"/>
      <w:marRight w:val="0"/>
      <w:marTop w:val="0"/>
      <w:marBottom w:val="0"/>
      <w:divBdr>
        <w:top w:val="none" w:sz="0" w:space="0" w:color="auto"/>
        <w:left w:val="none" w:sz="0" w:space="0" w:color="auto"/>
        <w:bottom w:val="none" w:sz="0" w:space="0" w:color="auto"/>
        <w:right w:val="none" w:sz="0" w:space="0" w:color="auto"/>
      </w:divBdr>
    </w:div>
    <w:div w:id="637761037">
      <w:bodyDiv w:val="1"/>
      <w:marLeft w:val="0"/>
      <w:marRight w:val="0"/>
      <w:marTop w:val="0"/>
      <w:marBottom w:val="0"/>
      <w:divBdr>
        <w:top w:val="none" w:sz="0" w:space="0" w:color="auto"/>
        <w:left w:val="none" w:sz="0" w:space="0" w:color="auto"/>
        <w:bottom w:val="none" w:sz="0" w:space="0" w:color="auto"/>
        <w:right w:val="none" w:sz="0" w:space="0" w:color="auto"/>
      </w:divBdr>
      <w:divsChild>
        <w:div w:id="1915507804">
          <w:marLeft w:val="0"/>
          <w:marRight w:val="0"/>
          <w:marTop w:val="0"/>
          <w:marBottom w:val="0"/>
          <w:divBdr>
            <w:top w:val="none" w:sz="0" w:space="0" w:color="auto"/>
            <w:left w:val="none" w:sz="0" w:space="0" w:color="auto"/>
            <w:bottom w:val="none" w:sz="0" w:space="0" w:color="auto"/>
            <w:right w:val="none" w:sz="0" w:space="0" w:color="auto"/>
          </w:divBdr>
          <w:divsChild>
            <w:div w:id="124375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660024">
      <w:bodyDiv w:val="1"/>
      <w:marLeft w:val="0"/>
      <w:marRight w:val="0"/>
      <w:marTop w:val="0"/>
      <w:marBottom w:val="0"/>
      <w:divBdr>
        <w:top w:val="none" w:sz="0" w:space="0" w:color="auto"/>
        <w:left w:val="none" w:sz="0" w:space="0" w:color="auto"/>
        <w:bottom w:val="none" w:sz="0" w:space="0" w:color="auto"/>
        <w:right w:val="none" w:sz="0" w:space="0" w:color="auto"/>
      </w:divBdr>
    </w:div>
    <w:div w:id="684748520">
      <w:bodyDiv w:val="1"/>
      <w:marLeft w:val="0"/>
      <w:marRight w:val="0"/>
      <w:marTop w:val="0"/>
      <w:marBottom w:val="0"/>
      <w:divBdr>
        <w:top w:val="none" w:sz="0" w:space="0" w:color="auto"/>
        <w:left w:val="none" w:sz="0" w:space="0" w:color="auto"/>
        <w:bottom w:val="none" w:sz="0" w:space="0" w:color="auto"/>
        <w:right w:val="none" w:sz="0" w:space="0" w:color="auto"/>
      </w:divBdr>
    </w:div>
    <w:div w:id="732656085">
      <w:bodyDiv w:val="1"/>
      <w:marLeft w:val="0"/>
      <w:marRight w:val="0"/>
      <w:marTop w:val="0"/>
      <w:marBottom w:val="0"/>
      <w:divBdr>
        <w:top w:val="none" w:sz="0" w:space="0" w:color="auto"/>
        <w:left w:val="none" w:sz="0" w:space="0" w:color="auto"/>
        <w:bottom w:val="none" w:sz="0" w:space="0" w:color="auto"/>
        <w:right w:val="none" w:sz="0" w:space="0" w:color="auto"/>
      </w:divBdr>
    </w:div>
    <w:div w:id="804590124">
      <w:bodyDiv w:val="1"/>
      <w:marLeft w:val="0"/>
      <w:marRight w:val="0"/>
      <w:marTop w:val="0"/>
      <w:marBottom w:val="0"/>
      <w:divBdr>
        <w:top w:val="none" w:sz="0" w:space="0" w:color="auto"/>
        <w:left w:val="none" w:sz="0" w:space="0" w:color="auto"/>
        <w:bottom w:val="none" w:sz="0" w:space="0" w:color="auto"/>
        <w:right w:val="none" w:sz="0" w:space="0" w:color="auto"/>
      </w:divBdr>
    </w:div>
    <w:div w:id="828712879">
      <w:bodyDiv w:val="1"/>
      <w:marLeft w:val="0"/>
      <w:marRight w:val="0"/>
      <w:marTop w:val="0"/>
      <w:marBottom w:val="0"/>
      <w:divBdr>
        <w:top w:val="none" w:sz="0" w:space="0" w:color="auto"/>
        <w:left w:val="none" w:sz="0" w:space="0" w:color="auto"/>
        <w:bottom w:val="none" w:sz="0" w:space="0" w:color="auto"/>
        <w:right w:val="none" w:sz="0" w:space="0" w:color="auto"/>
      </w:divBdr>
    </w:div>
    <w:div w:id="831455287">
      <w:bodyDiv w:val="1"/>
      <w:marLeft w:val="0"/>
      <w:marRight w:val="0"/>
      <w:marTop w:val="0"/>
      <w:marBottom w:val="0"/>
      <w:divBdr>
        <w:top w:val="none" w:sz="0" w:space="0" w:color="auto"/>
        <w:left w:val="none" w:sz="0" w:space="0" w:color="auto"/>
        <w:bottom w:val="none" w:sz="0" w:space="0" w:color="auto"/>
        <w:right w:val="none" w:sz="0" w:space="0" w:color="auto"/>
      </w:divBdr>
    </w:div>
    <w:div w:id="852765958">
      <w:bodyDiv w:val="1"/>
      <w:marLeft w:val="0"/>
      <w:marRight w:val="0"/>
      <w:marTop w:val="0"/>
      <w:marBottom w:val="0"/>
      <w:divBdr>
        <w:top w:val="none" w:sz="0" w:space="0" w:color="auto"/>
        <w:left w:val="none" w:sz="0" w:space="0" w:color="auto"/>
        <w:bottom w:val="none" w:sz="0" w:space="0" w:color="auto"/>
        <w:right w:val="none" w:sz="0" w:space="0" w:color="auto"/>
      </w:divBdr>
    </w:div>
    <w:div w:id="861629970">
      <w:bodyDiv w:val="1"/>
      <w:marLeft w:val="0"/>
      <w:marRight w:val="0"/>
      <w:marTop w:val="0"/>
      <w:marBottom w:val="0"/>
      <w:divBdr>
        <w:top w:val="none" w:sz="0" w:space="0" w:color="auto"/>
        <w:left w:val="none" w:sz="0" w:space="0" w:color="auto"/>
        <w:bottom w:val="none" w:sz="0" w:space="0" w:color="auto"/>
        <w:right w:val="none" w:sz="0" w:space="0" w:color="auto"/>
      </w:divBdr>
    </w:div>
    <w:div w:id="867794039">
      <w:bodyDiv w:val="1"/>
      <w:marLeft w:val="0"/>
      <w:marRight w:val="0"/>
      <w:marTop w:val="0"/>
      <w:marBottom w:val="0"/>
      <w:divBdr>
        <w:top w:val="none" w:sz="0" w:space="0" w:color="auto"/>
        <w:left w:val="none" w:sz="0" w:space="0" w:color="auto"/>
        <w:bottom w:val="none" w:sz="0" w:space="0" w:color="auto"/>
        <w:right w:val="none" w:sz="0" w:space="0" w:color="auto"/>
      </w:divBdr>
    </w:div>
    <w:div w:id="894508156">
      <w:bodyDiv w:val="1"/>
      <w:marLeft w:val="0"/>
      <w:marRight w:val="0"/>
      <w:marTop w:val="0"/>
      <w:marBottom w:val="0"/>
      <w:divBdr>
        <w:top w:val="none" w:sz="0" w:space="0" w:color="auto"/>
        <w:left w:val="none" w:sz="0" w:space="0" w:color="auto"/>
        <w:bottom w:val="none" w:sz="0" w:space="0" w:color="auto"/>
        <w:right w:val="none" w:sz="0" w:space="0" w:color="auto"/>
      </w:divBdr>
      <w:divsChild>
        <w:div w:id="1077554479">
          <w:marLeft w:val="0"/>
          <w:marRight w:val="0"/>
          <w:marTop w:val="0"/>
          <w:marBottom w:val="0"/>
          <w:divBdr>
            <w:top w:val="none" w:sz="0" w:space="0" w:color="auto"/>
            <w:left w:val="none" w:sz="0" w:space="0" w:color="auto"/>
            <w:bottom w:val="none" w:sz="0" w:space="0" w:color="auto"/>
            <w:right w:val="none" w:sz="0" w:space="0" w:color="auto"/>
          </w:divBdr>
        </w:div>
        <w:div w:id="1188904212">
          <w:marLeft w:val="0"/>
          <w:marRight w:val="0"/>
          <w:marTop w:val="0"/>
          <w:marBottom w:val="0"/>
          <w:divBdr>
            <w:top w:val="none" w:sz="0" w:space="0" w:color="auto"/>
            <w:left w:val="none" w:sz="0" w:space="0" w:color="auto"/>
            <w:bottom w:val="none" w:sz="0" w:space="0" w:color="auto"/>
            <w:right w:val="none" w:sz="0" w:space="0" w:color="auto"/>
          </w:divBdr>
        </w:div>
        <w:div w:id="1827044286">
          <w:marLeft w:val="0"/>
          <w:marRight w:val="0"/>
          <w:marTop w:val="0"/>
          <w:marBottom w:val="0"/>
          <w:divBdr>
            <w:top w:val="none" w:sz="0" w:space="0" w:color="auto"/>
            <w:left w:val="none" w:sz="0" w:space="0" w:color="auto"/>
            <w:bottom w:val="none" w:sz="0" w:space="0" w:color="auto"/>
            <w:right w:val="none" w:sz="0" w:space="0" w:color="auto"/>
          </w:divBdr>
        </w:div>
      </w:divsChild>
    </w:div>
    <w:div w:id="909002661">
      <w:bodyDiv w:val="1"/>
      <w:marLeft w:val="0"/>
      <w:marRight w:val="0"/>
      <w:marTop w:val="0"/>
      <w:marBottom w:val="0"/>
      <w:divBdr>
        <w:top w:val="none" w:sz="0" w:space="0" w:color="auto"/>
        <w:left w:val="none" w:sz="0" w:space="0" w:color="auto"/>
        <w:bottom w:val="none" w:sz="0" w:space="0" w:color="auto"/>
        <w:right w:val="none" w:sz="0" w:space="0" w:color="auto"/>
      </w:divBdr>
      <w:divsChild>
        <w:div w:id="626401092">
          <w:marLeft w:val="950"/>
          <w:marRight w:val="0"/>
          <w:marTop w:val="75"/>
          <w:marBottom w:val="0"/>
          <w:divBdr>
            <w:top w:val="none" w:sz="0" w:space="0" w:color="auto"/>
            <w:left w:val="none" w:sz="0" w:space="0" w:color="auto"/>
            <w:bottom w:val="none" w:sz="0" w:space="0" w:color="auto"/>
            <w:right w:val="none" w:sz="0" w:space="0" w:color="auto"/>
          </w:divBdr>
        </w:div>
        <w:div w:id="1016661083">
          <w:marLeft w:val="950"/>
          <w:marRight w:val="0"/>
          <w:marTop w:val="75"/>
          <w:marBottom w:val="0"/>
          <w:divBdr>
            <w:top w:val="none" w:sz="0" w:space="0" w:color="auto"/>
            <w:left w:val="none" w:sz="0" w:space="0" w:color="auto"/>
            <w:bottom w:val="none" w:sz="0" w:space="0" w:color="auto"/>
            <w:right w:val="none" w:sz="0" w:space="0" w:color="auto"/>
          </w:divBdr>
        </w:div>
        <w:div w:id="1130710175">
          <w:marLeft w:val="950"/>
          <w:marRight w:val="0"/>
          <w:marTop w:val="75"/>
          <w:marBottom w:val="0"/>
          <w:divBdr>
            <w:top w:val="none" w:sz="0" w:space="0" w:color="auto"/>
            <w:left w:val="none" w:sz="0" w:space="0" w:color="auto"/>
            <w:bottom w:val="none" w:sz="0" w:space="0" w:color="auto"/>
            <w:right w:val="none" w:sz="0" w:space="0" w:color="auto"/>
          </w:divBdr>
        </w:div>
      </w:divsChild>
    </w:div>
    <w:div w:id="935021155">
      <w:bodyDiv w:val="1"/>
      <w:marLeft w:val="0"/>
      <w:marRight w:val="0"/>
      <w:marTop w:val="0"/>
      <w:marBottom w:val="0"/>
      <w:divBdr>
        <w:top w:val="none" w:sz="0" w:space="0" w:color="auto"/>
        <w:left w:val="none" w:sz="0" w:space="0" w:color="auto"/>
        <w:bottom w:val="none" w:sz="0" w:space="0" w:color="auto"/>
        <w:right w:val="none" w:sz="0" w:space="0" w:color="auto"/>
      </w:divBdr>
      <w:divsChild>
        <w:div w:id="1264075626">
          <w:marLeft w:val="0"/>
          <w:marRight w:val="0"/>
          <w:marTop w:val="0"/>
          <w:marBottom w:val="0"/>
          <w:divBdr>
            <w:top w:val="none" w:sz="0" w:space="0" w:color="auto"/>
            <w:left w:val="none" w:sz="0" w:space="0" w:color="auto"/>
            <w:bottom w:val="none" w:sz="0" w:space="0" w:color="auto"/>
            <w:right w:val="none" w:sz="0" w:space="0" w:color="auto"/>
          </w:divBdr>
          <w:divsChild>
            <w:div w:id="1933586854">
              <w:marLeft w:val="0"/>
              <w:marRight w:val="60"/>
              <w:marTop w:val="0"/>
              <w:marBottom w:val="0"/>
              <w:divBdr>
                <w:top w:val="none" w:sz="0" w:space="0" w:color="auto"/>
                <w:left w:val="none" w:sz="0" w:space="0" w:color="auto"/>
                <w:bottom w:val="none" w:sz="0" w:space="0" w:color="auto"/>
                <w:right w:val="none" w:sz="0" w:space="0" w:color="auto"/>
              </w:divBdr>
              <w:divsChild>
                <w:div w:id="1425955666">
                  <w:marLeft w:val="0"/>
                  <w:marRight w:val="0"/>
                  <w:marTop w:val="0"/>
                  <w:marBottom w:val="120"/>
                  <w:divBdr>
                    <w:top w:val="single" w:sz="6" w:space="0" w:color="A0A0A0"/>
                    <w:left w:val="single" w:sz="6" w:space="0" w:color="B9B9B9"/>
                    <w:bottom w:val="single" w:sz="6" w:space="0" w:color="B9B9B9"/>
                    <w:right w:val="single" w:sz="6" w:space="0" w:color="B9B9B9"/>
                  </w:divBdr>
                  <w:divsChild>
                    <w:div w:id="1156645316">
                      <w:marLeft w:val="0"/>
                      <w:marRight w:val="0"/>
                      <w:marTop w:val="0"/>
                      <w:marBottom w:val="0"/>
                      <w:divBdr>
                        <w:top w:val="none" w:sz="0" w:space="0" w:color="auto"/>
                        <w:left w:val="none" w:sz="0" w:space="0" w:color="auto"/>
                        <w:bottom w:val="none" w:sz="0" w:space="0" w:color="auto"/>
                        <w:right w:val="none" w:sz="0" w:space="0" w:color="auto"/>
                      </w:divBdr>
                    </w:div>
                    <w:div w:id="200824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207605">
          <w:marLeft w:val="0"/>
          <w:marRight w:val="0"/>
          <w:marTop w:val="0"/>
          <w:marBottom w:val="0"/>
          <w:divBdr>
            <w:top w:val="none" w:sz="0" w:space="0" w:color="auto"/>
            <w:left w:val="none" w:sz="0" w:space="0" w:color="auto"/>
            <w:bottom w:val="none" w:sz="0" w:space="0" w:color="auto"/>
            <w:right w:val="none" w:sz="0" w:space="0" w:color="auto"/>
          </w:divBdr>
          <w:divsChild>
            <w:div w:id="375083133">
              <w:marLeft w:val="60"/>
              <w:marRight w:val="0"/>
              <w:marTop w:val="0"/>
              <w:marBottom w:val="0"/>
              <w:divBdr>
                <w:top w:val="none" w:sz="0" w:space="0" w:color="auto"/>
                <w:left w:val="none" w:sz="0" w:space="0" w:color="auto"/>
                <w:bottom w:val="none" w:sz="0" w:space="0" w:color="auto"/>
                <w:right w:val="none" w:sz="0" w:space="0" w:color="auto"/>
              </w:divBdr>
              <w:divsChild>
                <w:div w:id="39063327">
                  <w:marLeft w:val="0"/>
                  <w:marRight w:val="0"/>
                  <w:marTop w:val="0"/>
                  <w:marBottom w:val="0"/>
                  <w:divBdr>
                    <w:top w:val="none" w:sz="0" w:space="0" w:color="auto"/>
                    <w:left w:val="none" w:sz="0" w:space="0" w:color="auto"/>
                    <w:bottom w:val="none" w:sz="0" w:space="0" w:color="auto"/>
                    <w:right w:val="none" w:sz="0" w:space="0" w:color="auto"/>
                  </w:divBdr>
                  <w:divsChild>
                    <w:div w:id="1354307642">
                      <w:marLeft w:val="0"/>
                      <w:marRight w:val="0"/>
                      <w:marTop w:val="0"/>
                      <w:marBottom w:val="120"/>
                      <w:divBdr>
                        <w:top w:val="single" w:sz="6" w:space="0" w:color="F5F5F5"/>
                        <w:left w:val="single" w:sz="6" w:space="0" w:color="F5F5F5"/>
                        <w:bottom w:val="single" w:sz="6" w:space="0" w:color="F5F5F5"/>
                        <w:right w:val="single" w:sz="6" w:space="0" w:color="F5F5F5"/>
                      </w:divBdr>
                      <w:divsChild>
                        <w:div w:id="1364205052">
                          <w:marLeft w:val="0"/>
                          <w:marRight w:val="0"/>
                          <w:marTop w:val="0"/>
                          <w:marBottom w:val="0"/>
                          <w:divBdr>
                            <w:top w:val="none" w:sz="0" w:space="0" w:color="auto"/>
                            <w:left w:val="none" w:sz="0" w:space="0" w:color="auto"/>
                            <w:bottom w:val="none" w:sz="0" w:space="0" w:color="auto"/>
                            <w:right w:val="none" w:sz="0" w:space="0" w:color="auto"/>
                          </w:divBdr>
                          <w:divsChild>
                            <w:div w:id="118967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9969232">
      <w:bodyDiv w:val="1"/>
      <w:marLeft w:val="0"/>
      <w:marRight w:val="0"/>
      <w:marTop w:val="0"/>
      <w:marBottom w:val="0"/>
      <w:divBdr>
        <w:top w:val="none" w:sz="0" w:space="0" w:color="auto"/>
        <w:left w:val="none" w:sz="0" w:space="0" w:color="auto"/>
        <w:bottom w:val="none" w:sz="0" w:space="0" w:color="auto"/>
        <w:right w:val="none" w:sz="0" w:space="0" w:color="auto"/>
      </w:divBdr>
      <w:divsChild>
        <w:div w:id="313417910">
          <w:marLeft w:val="1354"/>
          <w:marRight w:val="0"/>
          <w:marTop w:val="75"/>
          <w:marBottom w:val="0"/>
          <w:divBdr>
            <w:top w:val="none" w:sz="0" w:space="0" w:color="auto"/>
            <w:left w:val="none" w:sz="0" w:space="0" w:color="auto"/>
            <w:bottom w:val="none" w:sz="0" w:space="0" w:color="auto"/>
            <w:right w:val="none" w:sz="0" w:space="0" w:color="auto"/>
          </w:divBdr>
        </w:div>
        <w:div w:id="521551567">
          <w:marLeft w:val="1354"/>
          <w:marRight w:val="0"/>
          <w:marTop w:val="75"/>
          <w:marBottom w:val="0"/>
          <w:divBdr>
            <w:top w:val="none" w:sz="0" w:space="0" w:color="auto"/>
            <w:left w:val="none" w:sz="0" w:space="0" w:color="auto"/>
            <w:bottom w:val="none" w:sz="0" w:space="0" w:color="auto"/>
            <w:right w:val="none" w:sz="0" w:space="0" w:color="auto"/>
          </w:divBdr>
        </w:div>
      </w:divsChild>
    </w:div>
    <w:div w:id="961227316">
      <w:bodyDiv w:val="1"/>
      <w:marLeft w:val="0"/>
      <w:marRight w:val="0"/>
      <w:marTop w:val="0"/>
      <w:marBottom w:val="0"/>
      <w:divBdr>
        <w:top w:val="none" w:sz="0" w:space="0" w:color="auto"/>
        <w:left w:val="none" w:sz="0" w:space="0" w:color="auto"/>
        <w:bottom w:val="none" w:sz="0" w:space="0" w:color="auto"/>
        <w:right w:val="none" w:sz="0" w:space="0" w:color="auto"/>
      </w:divBdr>
      <w:divsChild>
        <w:div w:id="260263019">
          <w:marLeft w:val="950"/>
          <w:marRight w:val="0"/>
          <w:marTop w:val="75"/>
          <w:marBottom w:val="0"/>
          <w:divBdr>
            <w:top w:val="none" w:sz="0" w:space="0" w:color="auto"/>
            <w:left w:val="none" w:sz="0" w:space="0" w:color="auto"/>
            <w:bottom w:val="none" w:sz="0" w:space="0" w:color="auto"/>
            <w:right w:val="none" w:sz="0" w:space="0" w:color="auto"/>
          </w:divBdr>
        </w:div>
        <w:div w:id="970670248">
          <w:marLeft w:val="950"/>
          <w:marRight w:val="0"/>
          <w:marTop w:val="75"/>
          <w:marBottom w:val="0"/>
          <w:divBdr>
            <w:top w:val="none" w:sz="0" w:space="0" w:color="auto"/>
            <w:left w:val="none" w:sz="0" w:space="0" w:color="auto"/>
            <w:bottom w:val="none" w:sz="0" w:space="0" w:color="auto"/>
            <w:right w:val="none" w:sz="0" w:space="0" w:color="auto"/>
          </w:divBdr>
        </w:div>
        <w:div w:id="1391080445">
          <w:marLeft w:val="950"/>
          <w:marRight w:val="0"/>
          <w:marTop w:val="75"/>
          <w:marBottom w:val="0"/>
          <w:divBdr>
            <w:top w:val="none" w:sz="0" w:space="0" w:color="auto"/>
            <w:left w:val="none" w:sz="0" w:space="0" w:color="auto"/>
            <w:bottom w:val="none" w:sz="0" w:space="0" w:color="auto"/>
            <w:right w:val="none" w:sz="0" w:space="0" w:color="auto"/>
          </w:divBdr>
        </w:div>
      </w:divsChild>
    </w:div>
    <w:div w:id="970524697">
      <w:bodyDiv w:val="1"/>
      <w:marLeft w:val="0"/>
      <w:marRight w:val="0"/>
      <w:marTop w:val="0"/>
      <w:marBottom w:val="0"/>
      <w:divBdr>
        <w:top w:val="none" w:sz="0" w:space="0" w:color="auto"/>
        <w:left w:val="none" w:sz="0" w:space="0" w:color="auto"/>
        <w:bottom w:val="none" w:sz="0" w:space="0" w:color="auto"/>
        <w:right w:val="none" w:sz="0" w:space="0" w:color="auto"/>
      </w:divBdr>
    </w:div>
    <w:div w:id="976303077">
      <w:bodyDiv w:val="1"/>
      <w:marLeft w:val="0"/>
      <w:marRight w:val="0"/>
      <w:marTop w:val="0"/>
      <w:marBottom w:val="0"/>
      <w:divBdr>
        <w:top w:val="none" w:sz="0" w:space="0" w:color="auto"/>
        <w:left w:val="none" w:sz="0" w:space="0" w:color="auto"/>
        <w:bottom w:val="none" w:sz="0" w:space="0" w:color="auto"/>
        <w:right w:val="none" w:sz="0" w:space="0" w:color="auto"/>
      </w:divBdr>
      <w:divsChild>
        <w:div w:id="91751169">
          <w:marLeft w:val="0"/>
          <w:marRight w:val="0"/>
          <w:marTop w:val="0"/>
          <w:marBottom w:val="0"/>
          <w:divBdr>
            <w:top w:val="none" w:sz="0" w:space="0" w:color="auto"/>
            <w:left w:val="none" w:sz="0" w:space="0" w:color="auto"/>
            <w:bottom w:val="none" w:sz="0" w:space="0" w:color="auto"/>
            <w:right w:val="none" w:sz="0" w:space="0" w:color="auto"/>
          </w:divBdr>
          <w:divsChild>
            <w:div w:id="367534756">
              <w:marLeft w:val="0"/>
              <w:marRight w:val="0"/>
              <w:marTop w:val="0"/>
              <w:marBottom w:val="0"/>
              <w:divBdr>
                <w:top w:val="none" w:sz="0" w:space="0" w:color="auto"/>
                <w:left w:val="none" w:sz="0" w:space="0" w:color="auto"/>
                <w:bottom w:val="none" w:sz="0" w:space="0" w:color="auto"/>
                <w:right w:val="none" w:sz="0" w:space="0" w:color="auto"/>
              </w:divBdr>
            </w:div>
          </w:divsChild>
        </w:div>
        <w:div w:id="1756169037">
          <w:marLeft w:val="0"/>
          <w:marRight w:val="0"/>
          <w:marTop w:val="0"/>
          <w:marBottom w:val="0"/>
          <w:divBdr>
            <w:top w:val="none" w:sz="0" w:space="0" w:color="auto"/>
            <w:left w:val="none" w:sz="0" w:space="0" w:color="auto"/>
            <w:bottom w:val="none" w:sz="0" w:space="0" w:color="auto"/>
            <w:right w:val="none" w:sz="0" w:space="0" w:color="auto"/>
          </w:divBdr>
        </w:div>
      </w:divsChild>
    </w:div>
    <w:div w:id="990327356">
      <w:bodyDiv w:val="1"/>
      <w:marLeft w:val="0"/>
      <w:marRight w:val="0"/>
      <w:marTop w:val="0"/>
      <w:marBottom w:val="0"/>
      <w:divBdr>
        <w:top w:val="none" w:sz="0" w:space="0" w:color="auto"/>
        <w:left w:val="none" w:sz="0" w:space="0" w:color="auto"/>
        <w:bottom w:val="none" w:sz="0" w:space="0" w:color="auto"/>
        <w:right w:val="none" w:sz="0" w:space="0" w:color="auto"/>
      </w:divBdr>
      <w:divsChild>
        <w:div w:id="2136174440">
          <w:marLeft w:val="360"/>
          <w:marRight w:val="0"/>
          <w:marTop w:val="200"/>
          <w:marBottom w:val="0"/>
          <w:divBdr>
            <w:top w:val="none" w:sz="0" w:space="0" w:color="auto"/>
            <w:left w:val="none" w:sz="0" w:space="0" w:color="auto"/>
            <w:bottom w:val="none" w:sz="0" w:space="0" w:color="auto"/>
            <w:right w:val="none" w:sz="0" w:space="0" w:color="auto"/>
          </w:divBdr>
        </w:div>
        <w:div w:id="569314934">
          <w:marLeft w:val="360"/>
          <w:marRight w:val="0"/>
          <w:marTop w:val="200"/>
          <w:marBottom w:val="0"/>
          <w:divBdr>
            <w:top w:val="none" w:sz="0" w:space="0" w:color="auto"/>
            <w:left w:val="none" w:sz="0" w:space="0" w:color="auto"/>
            <w:bottom w:val="none" w:sz="0" w:space="0" w:color="auto"/>
            <w:right w:val="none" w:sz="0" w:space="0" w:color="auto"/>
          </w:divBdr>
        </w:div>
        <w:div w:id="1179739488">
          <w:marLeft w:val="360"/>
          <w:marRight w:val="0"/>
          <w:marTop w:val="200"/>
          <w:marBottom w:val="0"/>
          <w:divBdr>
            <w:top w:val="none" w:sz="0" w:space="0" w:color="auto"/>
            <w:left w:val="none" w:sz="0" w:space="0" w:color="auto"/>
            <w:bottom w:val="none" w:sz="0" w:space="0" w:color="auto"/>
            <w:right w:val="none" w:sz="0" w:space="0" w:color="auto"/>
          </w:divBdr>
        </w:div>
      </w:divsChild>
    </w:div>
    <w:div w:id="1016073605">
      <w:bodyDiv w:val="1"/>
      <w:marLeft w:val="0"/>
      <w:marRight w:val="0"/>
      <w:marTop w:val="0"/>
      <w:marBottom w:val="0"/>
      <w:divBdr>
        <w:top w:val="none" w:sz="0" w:space="0" w:color="auto"/>
        <w:left w:val="none" w:sz="0" w:space="0" w:color="auto"/>
        <w:bottom w:val="none" w:sz="0" w:space="0" w:color="auto"/>
        <w:right w:val="none" w:sz="0" w:space="0" w:color="auto"/>
      </w:divBdr>
    </w:div>
    <w:div w:id="1019307674">
      <w:bodyDiv w:val="1"/>
      <w:marLeft w:val="0"/>
      <w:marRight w:val="0"/>
      <w:marTop w:val="0"/>
      <w:marBottom w:val="0"/>
      <w:divBdr>
        <w:top w:val="none" w:sz="0" w:space="0" w:color="auto"/>
        <w:left w:val="none" w:sz="0" w:space="0" w:color="auto"/>
        <w:bottom w:val="none" w:sz="0" w:space="0" w:color="auto"/>
        <w:right w:val="none" w:sz="0" w:space="0" w:color="auto"/>
      </w:divBdr>
      <w:divsChild>
        <w:div w:id="445857157">
          <w:marLeft w:val="0"/>
          <w:marRight w:val="0"/>
          <w:marTop w:val="0"/>
          <w:marBottom w:val="0"/>
          <w:divBdr>
            <w:top w:val="none" w:sz="0" w:space="0" w:color="auto"/>
            <w:left w:val="none" w:sz="0" w:space="0" w:color="auto"/>
            <w:bottom w:val="none" w:sz="0" w:space="0" w:color="auto"/>
            <w:right w:val="none" w:sz="0" w:space="0" w:color="auto"/>
          </w:divBdr>
          <w:divsChild>
            <w:div w:id="939139773">
              <w:marLeft w:val="0"/>
              <w:marRight w:val="0"/>
              <w:marTop w:val="0"/>
              <w:marBottom w:val="0"/>
              <w:divBdr>
                <w:top w:val="none" w:sz="0" w:space="0" w:color="auto"/>
                <w:left w:val="none" w:sz="0" w:space="0" w:color="auto"/>
                <w:bottom w:val="none" w:sz="0" w:space="0" w:color="auto"/>
                <w:right w:val="none" w:sz="0" w:space="0" w:color="auto"/>
              </w:divBdr>
            </w:div>
            <w:div w:id="1364094824">
              <w:marLeft w:val="0"/>
              <w:marRight w:val="0"/>
              <w:marTop w:val="0"/>
              <w:marBottom w:val="0"/>
              <w:divBdr>
                <w:top w:val="none" w:sz="0" w:space="0" w:color="auto"/>
                <w:left w:val="none" w:sz="0" w:space="0" w:color="auto"/>
                <w:bottom w:val="none" w:sz="0" w:space="0" w:color="auto"/>
                <w:right w:val="none" w:sz="0" w:space="0" w:color="auto"/>
              </w:divBdr>
            </w:div>
          </w:divsChild>
        </w:div>
        <w:div w:id="1592733894">
          <w:marLeft w:val="0"/>
          <w:marRight w:val="0"/>
          <w:marTop w:val="0"/>
          <w:marBottom w:val="0"/>
          <w:divBdr>
            <w:top w:val="none" w:sz="0" w:space="0" w:color="auto"/>
            <w:left w:val="none" w:sz="0" w:space="0" w:color="auto"/>
            <w:bottom w:val="none" w:sz="0" w:space="0" w:color="auto"/>
            <w:right w:val="none" w:sz="0" w:space="0" w:color="auto"/>
          </w:divBdr>
          <w:divsChild>
            <w:div w:id="243926522">
              <w:marLeft w:val="0"/>
              <w:marRight w:val="0"/>
              <w:marTop w:val="0"/>
              <w:marBottom w:val="0"/>
              <w:divBdr>
                <w:top w:val="none" w:sz="0" w:space="0" w:color="auto"/>
                <w:left w:val="none" w:sz="0" w:space="0" w:color="auto"/>
                <w:bottom w:val="none" w:sz="0" w:space="0" w:color="auto"/>
                <w:right w:val="none" w:sz="0" w:space="0" w:color="auto"/>
              </w:divBdr>
            </w:div>
            <w:div w:id="300617259">
              <w:marLeft w:val="0"/>
              <w:marRight w:val="0"/>
              <w:marTop w:val="0"/>
              <w:marBottom w:val="0"/>
              <w:divBdr>
                <w:top w:val="none" w:sz="0" w:space="0" w:color="auto"/>
                <w:left w:val="none" w:sz="0" w:space="0" w:color="auto"/>
                <w:bottom w:val="none" w:sz="0" w:space="0" w:color="auto"/>
                <w:right w:val="none" w:sz="0" w:space="0" w:color="auto"/>
              </w:divBdr>
            </w:div>
          </w:divsChild>
        </w:div>
        <w:div w:id="1743747098">
          <w:marLeft w:val="0"/>
          <w:marRight w:val="0"/>
          <w:marTop w:val="0"/>
          <w:marBottom w:val="0"/>
          <w:divBdr>
            <w:top w:val="none" w:sz="0" w:space="0" w:color="auto"/>
            <w:left w:val="none" w:sz="0" w:space="0" w:color="auto"/>
            <w:bottom w:val="none" w:sz="0" w:space="0" w:color="auto"/>
            <w:right w:val="none" w:sz="0" w:space="0" w:color="auto"/>
          </w:divBdr>
          <w:divsChild>
            <w:div w:id="1784231289">
              <w:marLeft w:val="0"/>
              <w:marRight w:val="0"/>
              <w:marTop w:val="0"/>
              <w:marBottom w:val="0"/>
              <w:divBdr>
                <w:top w:val="none" w:sz="0" w:space="0" w:color="auto"/>
                <w:left w:val="none" w:sz="0" w:space="0" w:color="auto"/>
                <w:bottom w:val="none" w:sz="0" w:space="0" w:color="auto"/>
                <w:right w:val="none" w:sz="0" w:space="0" w:color="auto"/>
              </w:divBdr>
              <w:divsChild>
                <w:div w:id="1658921562">
                  <w:marLeft w:val="0"/>
                  <w:marRight w:val="0"/>
                  <w:marTop w:val="0"/>
                  <w:marBottom w:val="0"/>
                  <w:divBdr>
                    <w:top w:val="none" w:sz="0" w:space="0" w:color="auto"/>
                    <w:left w:val="none" w:sz="0" w:space="0" w:color="auto"/>
                    <w:bottom w:val="none" w:sz="0" w:space="0" w:color="auto"/>
                    <w:right w:val="none" w:sz="0" w:space="0" w:color="auto"/>
                  </w:divBdr>
                  <w:divsChild>
                    <w:div w:id="1917277372">
                      <w:marLeft w:val="0"/>
                      <w:marRight w:val="0"/>
                      <w:marTop w:val="0"/>
                      <w:marBottom w:val="0"/>
                      <w:divBdr>
                        <w:top w:val="none" w:sz="0" w:space="0" w:color="auto"/>
                        <w:left w:val="none" w:sz="0" w:space="0" w:color="auto"/>
                        <w:bottom w:val="none" w:sz="0" w:space="0" w:color="auto"/>
                        <w:right w:val="none" w:sz="0" w:space="0" w:color="auto"/>
                      </w:divBdr>
                      <w:divsChild>
                        <w:div w:id="71473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8891634">
          <w:marLeft w:val="0"/>
          <w:marRight w:val="0"/>
          <w:marTop w:val="0"/>
          <w:marBottom w:val="0"/>
          <w:divBdr>
            <w:top w:val="none" w:sz="0" w:space="0" w:color="auto"/>
            <w:left w:val="none" w:sz="0" w:space="0" w:color="auto"/>
            <w:bottom w:val="none" w:sz="0" w:space="0" w:color="auto"/>
            <w:right w:val="none" w:sz="0" w:space="0" w:color="auto"/>
          </w:divBdr>
          <w:divsChild>
            <w:div w:id="86078348">
              <w:marLeft w:val="0"/>
              <w:marRight w:val="0"/>
              <w:marTop w:val="0"/>
              <w:marBottom w:val="0"/>
              <w:divBdr>
                <w:top w:val="none" w:sz="0" w:space="0" w:color="auto"/>
                <w:left w:val="none" w:sz="0" w:space="0" w:color="auto"/>
                <w:bottom w:val="none" w:sz="0" w:space="0" w:color="auto"/>
                <w:right w:val="none" w:sz="0" w:space="0" w:color="auto"/>
              </w:divBdr>
              <w:divsChild>
                <w:div w:id="176116638">
                  <w:marLeft w:val="0"/>
                  <w:marRight w:val="0"/>
                  <w:marTop w:val="0"/>
                  <w:marBottom w:val="0"/>
                  <w:divBdr>
                    <w:top w:val="none" w:sz="0" w:space="0" w:color="auto"/>
                    <w:left w:val="none" w:sz="0" w:space="0" w:color="auto"/>
                    <w:bottom w:val="none" w:sz="0" w:space="0" w:color="auto"/>
                    <w:right w:val="none" w:sz="0" w:space="0" w:color="auto"/>
                  </w:divBdr>
                  <w:divsChild>
                    <w:div w:id="385572184">
                      <w:marLeft w:val="0"/>
                      <w:marRight w:val="0"/>
                      <w:marTop w:val="0"/>
                      <w:marBottom w:val="0"/>
                      <w:divBdr>
                        <w:top w:val="none" w:sz="0" w:space="0" w:color="auto"/>
                        <w:left w:val="none" w:sz="0" w:space="0" w:color="auto"/>
                        <w:bottom w:val="none" w:sz="0" w:space="0" w:color="auto"/>
                        <w:right w:val="none" w:sz="0" w:space="0" w:color="auto"/>
                      </w:divBdr>
                      <w:divsChild>
                        <w:div w:id="92479124">
                          <w:marLeft w:val="0"/>
                          <w:marRight w:val="0"/>
                          <w:marTop w:val="0"/>
                          <w:marBottom w:val="0"/>
                          <w:divBdr>
                            <w:top w:val="none" w:sz="0" w:space="0" w:color="auto"/>
                            <w:left w:val="none" w:sz="0" w:space="0" w:color="auto"/>
                            <w:bottom w:val="none" w:sz="0" w:space="0" w:color="auto"/>
                            <w:right w:val="none" w:sz="0" w:space="0" w:color="auto"/>
                          </w:divBdr>
                          <w:divsChild>
                            <w:div w:id="1566263278">
                              <w:marLeft w:val="0"/>
                              <w:marRight w:val="0"/>
                              <w:marTop w:val="0"/>
                              <w:marBottom w:val="0"/>
                              <w:divBdr>
                                <w:top w:val="none" w:sz="0" w:space="0" w:color="auto"/>
                                <w:left w:val="none" w:sz="0" w:space="0" w:color="auto"/>
                                <w:bottom w:val="none" w:sz="0" w:space="0" w:color="auto"/>
                                <w:right w:val="none" w:sz="0" w:space="0" w:color="auto"/>
                              </w:divBdr>
                              <w:divsChild>
                                <w:div w:id="1054698726">
                                  <w:marLeft w:val="0"/>
                                  <w:marRight w:val="0"/>
                                  <w:marTop w:val="0"/>
                                  <w:marBottom w:val="180"/>
                                  <w:divBdr>
                                    <w:top w:val="single" w:sz="6" w:space="0" w:color="939393"/>
                                    <w:left w:val="single" w:sz="6" w:space="0" w:color="939393"/>
                                    <w:bottom w:val="single" w:sz="6" w:space="0" w:color="939393"/>
                                    <w:right w:val="single" w:sz="6" w:space="0" w:color="939393"/>
                                  </w:divBdr>
                                  <w:divsChild>
                                    <w:div w:id="244924412">
                                      <w:marLeft w:val="0"/>
                                      <w:marRight w:val="0"/>
                                      <w:marTop w:val="0"/>
                                      <w:marBottom w:val="0"/>
                                      <w:divBdr>
                                        <w:top w:val="none" w:sz="0" w:space="0" w:color="auto"/>
                                        <w:left w:val="none" w:sz="0" w:space="0" w:color="auto"/>
                                        <w:bottom w:val="none" w:sz="0" w:space="0" w:color="auto"/>
                                        <w:right w:val="none" w:sz="0" w:space="0" w:color="auto"/>
                                      </w:divBdr>
                                      <w:divsChild>
                                        <w:div w:id="102717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236265">
                                  <w:marLeft w:val="0"/>
                                  <w:marRight w:val="0"/>
                                  <w:marTop w:val="0"/>
                                  <w:marBottom w:val="0"/>
                                  <w:divBdr>
                                    <w:top w:val="none" w:sz="0" w:space="0" w:color="auto"/>
                                    <w:left w:val="none" w:sz="0" w:space="0" w:color="auto"/>
                                    <w:bottom w:val="none" w:sz="0" w:space="0" w:color="auto"/>
                                    <w:right w:val="none" w:sz="0" w:space="0" w:color="auto"/>
                                  </w:divBdr>
                                  <w:divsChild>
                                    <w:div w:id="20978439">
                                      <w:marLeft w:val="0"/>
                                      <w:marRight w:val="0"/>
                                      <w:marTop w:val="0"/>
                                      <w:marBottom w:val="0"/>
                                      <w:divBdr>
                                        <w:top w:val="single" w:sz="6" w:space="0" w:color="939393"/>
                                        <w:left w:val="none" w:sz="0" w:space="0" w:color="auto"/>
                                        <w:bottom w:val="none" w:sz="0" w:space="0" w:color="auto"/>
                                        <w:right w:val="single" w:sz="6" w:space="11" w:color="939393"/>
                                      </w:divBdr>
                                    </w:div>
                                    <w:div w:id="182669858">
                                      <w:marLeft w:val="0"/>
                                      <w:marRight w:val="0"/>
                                      <w:marTop w:val="0"/>
                                      <w:marBottom w:val="0"/>
                                      <w:divBdr>
                                        <w:top w:val="single" w:sz="6" w:space="0" w:color="939393"/>
                                        <w:left w:val="none" w:sz="0" w:space="0" w:color="auto"/>
                                        <w:bottom w:val="none" w:sz="0" w:space="0" w:color="auto"/>
                                        <w:right w:val="single" w:sz="6" w:space="11" w:color="939393"/>
                                      </w:divBdr>
                                    </w:div>
                                    <w:div w:id="303125797">
                                      <w:marLeft w:val="0"/>
                                      <w:marRight w:val="0"/>
                                      <w:marTop w:val="0"/>
                                      <w:marBottom w:val="0"/>
                                      <w:divBdr>
                                        <w:top w:val="single" w:sz="6" w:space="0" w:color="939393"/>
                                        <w:left w:val="single" w:sz="6" w:space="11" w:color="939393"/>
                                        <w:bottom w:val="single" w:sz="6" w:space="0" w:color="FFFFFF"/>
                                        <w:right w:val="single" w:sz="6" w:space="11" w:color="939393"/>
                                      </w:divBdr>
                                    </w:div>
                                  </w:divsChild>
                                </w:div>
                              </w:divsChild>
                            </w:div>
                          </w:divsChild>
                        </w:div>
                      </w:divsChild>
                    </w:div>
                  </w:divsChild>
                </w:div>
              </w:divsChild>
            </w:div>
            <w:div w:id="55092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752416">
      <w:bodyDiv w:val="1"/>
      <w:marLeft w:val="0"/>
      <w:marRight w:val="0"/>
      <w:marTop w:val="0"/>
      <w:marBottom w:val="0"/>
      <w:divBdr>
        <w:top w:val="none" w:sz="0" w:space="0" w:color="auto"/>
        <w:left w:val="none" w:sz="0" w:space="0" w:color="auto"/>
        <w:bottom w:val="none" w:sz="0" w:space="0" w:color="auto"/>
        <w:right w:val="none" w:sz="0" w:space="0" w:color="auto"/>
      </w:divBdr>
    </w:div>
    <w:div w:id="1043822389">
      <w:bodyDiv w:val="1"/>
      <w:marLeft w:val="0"/>
      <w:marRight w:val="0"/>
      <w:marTop w:val="0"/>
      <w:marBottom w:val="0"/>
      <w:divBdr>
        <w:top w:val="none" w:sz="0" w:space="0" w:color="auto"/>
        <w:left w:val="none" w:sz="0" w:space="0" w:color="auto"/>
        <w:bottom w:val="none" w:sz="0" w:space="0" w:color="auto"/>
        <w:right w:val="none" w:sz="0" w:space="0" w:color="auto"/>
      </w:divBdr>
    </w:div>
    <w:div w:id="1072773676">
      <w:bodyDiv w:val="1"/>
      <w:marLeft w:val="0"/>
      <w:marRight w:val="0"/>
      <w:marTop w:val="0"/>
      <w:marBottom w:val="0"/>
      <w:divBdr>
        <w:top w:val="none" w:sz="0" w:space="0" w:color="auto"/>
        <w:left w:val="none" w:sz="0" w:space="0" w:color="auto"/>
        <w:bottom w:val="none" w:sz="0" w:space="0" w:color="auto"/>
        <w:right w:val="none" w:sz="0" w:space="0" w:color="auto"/>
      </w:divBdr>
    </w:div>
    <w:div w:id="1109667783">
      <w:bodyDiv w:val="1"/>
      <w:marLeft w:val="0"/>
      <w:marRight w:val="0"/>
      <w:marTop w:val="0"/>
      <w:marBottom w:val="0"/>
      <w:divBdr>
        <w:top w:val="none" w:sz="0" w:space="0" w:color="auto"/>
        <w:left w:val="none" w:sz="0" w:space="0" w:color="auto"/>
        <w:bottom w:val="none" w:sz="0" w:space="0" w:color="auto"/>
        <w:right w:val="none" w:sz="0" w:space="0" w:color="auto"/>
      </w:divBdr>
    </w:div>
    <w:div w:id="1170875675">
      <w:bodyDiv w:val="1"/>
      <w:marLeft w:val="0"/>
      <w:marRight w:val="0"/>
      <w:marTop w:val="0"/>
      <w:marBottom w:val="0"/>
      <w:divBdr>
        <w:top w:val="none" w:sz="0" w:space="0" w:color="auto"/>
        <w:left w:val="none" w:sz="0" w:space="0" w:color="auto"/>
        <w:bottom w:val="none" w:sz="0" w:space="0" w:color="auto"/>
        <w:right w:val="none" w:sz="0" w:space="0" w:color="auto"/>
      </w:divBdr>
    </w:div>
    <w:div w:id="1173686452">
      <w:bodyDiv w:val="1"/>
      <w:marLeft w:val="0"/>
      <w:marRight w:val="0"/>
      <w:marTop w:val="0"/>
      <w:marBottom w:val="0"/>
      <w:divBdr>
        <w:top w:val="none" w:sz="0" w:space="0" w:color="auto"/>
        <w:left w:val="none" w:sz="0" w:space="0" w:color="auto"/>
        <w:bottom w:val="none" w:sz="0" w:space="0" w:color="auto"/>
        <w:right w:val="none" w:sz="0" w:space="0" w:color="auto"/>
      </w:divBdr>
    </w:div>
    <w:div w:id="1176074940">
      <w:bodyDiv w:val="1"/>
      <w:marLeft w:val="0"/>
      <w:marRight w:val="0"/>
      <w:marTop w:val="0"/>
      <w:marBottom w:val="0"/>
      <w:divBdr>
        <w:top w:val="none" w:sz="0" w:space="0" w:color="auto"/>
        <w:left w:val="none" w:sz="0" w:space="0" w:color="auto"/>
        <w:bottom w:val="none" w:sz="0" w:space="0" w:color="auto"/>
        <w:right w:val="none" w:sz="0" w:space="0" w:color="auto"/>
      </w:divBdr>
    </w:div>
    <w:div w:id="1183284398">
      <w:bodyDiv w:val="1"/>
      <w:marLeft w:val="0"/>
      <w:marRight w:val="0"/>
      <w:marTop w:val="0"/>
      <w:marBottom w:val="0"/>
      <w:divBdr>
        <w:top w:val="none" w:sz="0" w:space="0" w:color="auto"/>
        <w:left w:val="none" w:sz="0" w:space="0" w:color="auto"/>
        <w:bottom w:val="none" w:sz="0" w:space="0" w:color="auto"/>
        <w:right w:val="none" w:sz="0" w:space="0" w:color="auto"/>
      </w:divBdr>
      <w:divsChild>
        <w:div w:id="27489089">
          <w:marLeft w:val="0"/>
          <w:marRight w:val="0"/>
          <w:marTop w:val="0"/>
          <w:marBottom w:val="0"/>
          <w:divBdr>
            <w:top w:val="none" w:sz="0" w:space="0" w:color="auto"/>
            <w:left w:val="none" w:sz="0" w:space="0" w:color="auto"/>
            <w:bottom w:val="none" w:sz="0" w:space="0" w:color="auto"/>
            <w:right w:val="none" w:sz="0" w:space="0" w:color="auto"/>
          </w:divBdr>
        </w:div>
        <w:div w:id="1593078011">
          <w:marLeft w:val="0"/>
          <w:marRight w:val="0"/>
          <w:marTop w:val="0"/>
          <w:marBottom w:val="0"/>
          <w:divBdr>
            <w:top w:val="none" w:sz="0" w:space="0" w:color="auto"/>
            <w:left w:val="none" w:sz="0" w:space="0" w:color="auto"/>
            <w:bottom w:val="none" w:sz="0" w:space="0" w:color="auto"/>
            <w:right w:val="none" w:sz="0" w:space="0" w:color="auto"/>
          </w:divBdr>
        </w:div>
        <w:div w:id="1930917625">
          <w:marLeft w:val="0"/>
          <w:marRight w:val="0"/>
          <w:marTop w:val="0"/>
          <w:marBottom w:val="0"/>
          <w:divBdr>
            <w:top w:val="none" w:sz="0" w:space="0" w:color="auto"/>
            <w:left w:val="none" w:sz="0" w:space="0" w:color="auto"/>
            <w:bottom w:val="none" w:sz="0" w:space="0" w:color="auto"/>
            <w:right w:val="none" w:sz="0" w:space="0" w:color="auto"/>
          </w:divBdr>
        </w:div>
        <w:div w:id="2064786584">
          <w:marLeft w:val="0"/>
          <w:marRight w:val="0"/>
          <w:marTop w:val="0"/>
          <w:marBottom w:val="0"/>
          <w:divBdr>
            <w:top w:val="none" w:sz="0" w:space="0" w:color="auto"/>
            <w:left w:val="none" w:sz="0" w:space="0" w:color="auto"/>
            <w:bottom w:val="none" w:sz="0" w:space="0" w:color="auto"/>
            <w:right w:val="none" w:sz="0" w:space="0" w:color="auto"/>
          </w:divBdr>
        </w:div>
        <w:div w:id="2105953595">
          <w:marLeft w:val="0"/>
          <w:marRight w:val="0"/>
          <w:marTop w:val="0"/>
          <w:marBottom w:val="0"/>
          <w:divBdr>
            <w:top w:val="none" w:sz="0" w:space="0" w:color="auto"/>
            <w:left w:val="none" w:sz="0" w:space="0" w:color="auto"/>
            <w:bottom w:val="none" w:sz="0" w:space="0" w:color="auto"/>
            <w:right w:val="none" w:sz="0" w:space="0" w:color="auto"/>
          </w:divBdr>
        </w:div>
      </w:divsChild>
    </w:div>
    <w:div w:id="1194536177">
      <w:bodyDiv w:val="1"/>
      <w:marLeft w:val="0"/>
      <w:marRight w:val="0"/>
      <w:marTop w:val="0"/>
      <w:marBottom w:val="0"/>
      <w:divBdr>
        <w:top w:val="none" w:sz="0" w:space="0" w:color="auto"/>
        <w:left w:val="none" w:sz="0" w:space="0" w:color="auto"/>
        <w:bottom w:val="none" w:sz="0" w:space="0" w:color="auto"/>
        <w:right w:val="none" w:sz="0" w:space="0" w:color="auto"/>
      </w:divBdr>
    </w:div>
    <w:div w:id="1197040053">
      <w:bodyDiv w:val="1"/>
      <w:marLeft w:val="0"/>
      <w:marRight w:val="0"/>
      <w:marTop w:val="0"/>
      <w:marBottom w:val="0"/>
      <w:divBdr>
        <w:top w:val="none" w:sz="0" w:space="0" w:color="auto"/>
        <w:left w:val="none" w:sz="0" w:space="0" w:color="auto"/>
        <w:bottom w:val="none" w:sz="0" w:space="0" w:color="auto"/>
        <w:right w:val="none" w:sz="0" w:space="0" w:color="auto"/>
      </w:divBdr>
    </w:div>
    <w:div w:id="1201867660">
      <w:bodyDiv w:val="1"/>
      <w:marLeft w:val="0"/>
      <w:marRight w:val="0"/>
      <w:marTop w:val="0"/>
      <w:marBottom w:val="0"/>
      <w:divBdr>
        <w:top w:val="none" w:sz="0" w:space="0" w:color="auto"/>
        <w:left w:val="none" w:sz="0" w:space="0" w:color="auto"/>
        <w:bottom w:val="none" w:sz="0" w:space="0" w:color="auto"/>
        <w:right w:val="none" w:sz="0" w:space="0" w:color="auto"/>
      </w:divBdr>
    </w:div>
    <w:div w:id="1218280739">
      <w:bodyDiv w:val="1"/>
      <w:marLeft w:val="0"/>
      <w:marRight w:val="0"/>
      <w:marTop w:val="0"/>
      <w:marBottom w:val="0"/>
      <w:divBdr>
        <w:top w:val="none" w:sz="0" w:space="0" w:color="auto"/>
        <w:left w:val="none" w:sz="0" w:space="0" w:color="auto"/>
        <w:bottom w:val="none" w:sz="0" w:space="0" w:color="auto"/>
        <w:right w:val="none" w:sz="0" w:space="0" w:color="auto"/>
      </w:divBdr>
    </w:div>
    <w:div w:id="1233274898">
      <w:bodyDiv w:val="1"/>
      <w:marLeft w:val="0"/>
      <w:marRight w:val="0"/>
      <w:marTop w:val="0"/>
      <w:marBottom w:val="0"/>
      <w:divBdr>
        <w:top w:val="none" w:sz="0" w:space="0" w:color="auto"/>
        <w:left w:val="none" w:sz="0" w:space="0" w:color="auto"/>
        <w:bottom w:val="none" w:sz="0" w:space="0" w:color="auto"/>
        <w:right w:val="none" w:sz="0" w:space="0" w:color="auto"/>
      </w:divBdr>
    </w:div>
    <w:div w:id="1245453124">
      <w:bodyDiv w:val="1"/>
      <w:marLeft w:val="0"/>
      <w:marRight w:val="0"/>
      <w:marTop w:val="0"/>
      <w:marBottom w:val="0"/>
      <w:divBdr>
        <w:top w:val="none" w:sz="0" w:space="0" w:color="auto"/>
        <w:left w:val="none" w:sz="0" w:space="0" w:color="auto"/>
        <w:bottom w:val="none" w:sz="0" w:space="0" w:color="auto"/>
        <w:right w:val="none" w:sz="0" w:space="0" w:color="auto"/>
      </w:divBdr>
      <w:divsChild>
        <w:div w:id="21832317">
          <w:marLeft w:val="0"/>
          <w:marRight w:val="0"/>
          <w:marTop w:val="0"/>
          <w:marBottom w:val="0"/>
          <w:divBdr>
            <w:top w:val="none" w:sz="0" w:space="0" w:color="auto"/>
            <w:left w:val="none" w:sz="0" w:space="0" w:color="auto"/>
            <w:bottom w:val="none" w:sz="0" w:space="0" w:color="auto"/>
            <w:right w:val="none" w:sz="0" w:space="0" w:color="auto"/>
          </w:divBdr>
        </w:div>
        <w:div w:id="520826915">
          <w:marLeft w:val="0"/>
          <w:marRight w:val="0"/>
          <w:marTop w:val="0"/>
          <w:marBottom w:val="0"/>
          <w:divBdr>
            <w:top w:val="none" w:sz="0" w:space="0" w:color="auto"/>
            <w:left w:val="none" w:sz="0" w:space="0" w:color="auto"/>
            <w:bottom w:val="none" w:sz="0" w:space="0" w:color="auto"/>
            <w:right w:val="none" w:sz="0" w:space="0" w:color="auto"/>
          </w:divBdr>
        </w:div>
      </w:divsChild>
    </w:div>
    <w:div w:id="1254316904">
      <w:bodyDiv w:val="1"/>
      <w:marLeft w:val="0"/>
      <w:marRight w:val="0"/>
      <w:marTop w:val="0"/>
      <w:marBottom w:val="0"/>
      <w:divBdr>
        <w:top w:val="none" w:sz="0" w:space="0" w:color="auto"/>
        <w:left w:val="none" w:sz="0" w:space="0" w:color="auto"/>
        <w:bottom w:val="none" w:sz="0" w:space="0" w:color="auto"/>
        <w:right w:val="none" w:sz="0" w:space="0" w:color="auto"/>
      </w:divBdr>
      <w:divsChild>
        <w:div w:id="407582154">
          <w:marLeft w:val="0"/>
          <w:marRight w:val="0"/>
          <w:marTop w:val="0"/>
          <w:marBottom w:val="0"/>
          <w:divBdr>
            <w:top w:val="none" w:sz="0" w:space="0" w:color="auto"/>
            <w:left w:val="none" w:sz="0" w:space="0" w:color="auto"/>
            <w:bottom w:val="none" w:sz="0" w:space="0" w:color="auto"/>
            <w:right w:val="none" w:sz="0" w:space="0" w:color="auto"/>
          </w:divBdr>
        </w:div>
        <w:div w:id="415908991">
          <w:marLeft w:val="0"/>
          <w:marRight w:val="0"/>
          <w:marTop w:val="0"/>
          <w:marBottom w:val="0"/>
          <w:divBdr>
            <w:top w:val="none" w:sz="0" w:space="0" w:color="auto"/>
            <w:left w:val="none" w:sz="0" w:space="0" w:color="auto"/>
            <w:bottom w:val="none" w:sz="0" w:space="0" w:color="auto"/>
            <w:right w:val="none" w:sz="0" w:space="0" w:color="auto"/>
          </w:divBdr>
        </w:div>
        <w:div w:id="1379627807">
          <w:marLeft w:val="0"/>
          <w:marRight w:val="0"/>
          <w:marTop w:val="0"/>
          <w:marBottom w:val="0"/>
          <w:divBdr>
            <w:top w:val="none" w:sz="0" w:space="0" w:color="auto"/>
            <w:left w:val="none" w:sz="0" w:space="0" w:color="auto"/>
            <w:bottom w:val="none" w:sz="0" w:space="0" w:color="auto"/>
            <w:right w:val="none" w:sz="0" w:space="0" w:color="auto"/>
          </w:divBdr>
        </w:div>
        <w:div w:id="1548372552">
          <w:marLeft w:val="0"/>
          <w:marRight w:val="0"/>
          <w:marTop w:val="0"/>
          <w:marBottom w:val="0"/>
          <w:divBdr>
            <w:top w:val="none" w:sz="0" w:space="0" w:color="auto"/>
            <w:left w:val="none" w:sz="0" w:space="0" w:color="auto"/>
            <w:bottom w:val="none" w:sz="0" w:space="0" w:color="auto"/>
            <w:right w:val="none" w:sz="0" w:space="0" w:color="auto"/>
          </w:divBdr>
        </w:div>
        <w:div w:id="2058895086">
          <w:marLeft w:val="0"/>
          <w:marRight w:val="0"/>
          <w:marTop w:val="0"/>
          <w:marBottom w:val="0"/>
          <w:divBdr>
            <w:top w:val="none" w:sz="0" w:space="0" w:color="auto"/>
            <w:left w:val="none" w:sz="0" w:space="0" w:color="auto"/>
            <w:bottom w:val="none" w:sz="0" w:space="0" w:color="auto"/>
            <w:right w:val="none" w:sz="0" w:space="0" w:color="auto"/>
          </w:divBdr>
        </w:div>
      </w:divsChild>
    </w:div>
    <w:div w:id="1264654954">
      <w:bodyDiv w:val="1"/>
      <w:marLeft w:val="0"/>
      <w:marRight w:val="0"/>
      <w:marTop w:val="0"/>
      <w:marBottom w:val="0"/>
      <w:divBdr>
        <w:top w:val="none" w:sz="0" w:space="0" w:color="auto"/>
        <w:left w:val="none" w:sz="0" w:space="0" w:color="auto"/>
        <w:bottom w:val="none" w:sz="0" w:space="0" w:color="auto"/>
        <w:right w:val="none" w:sz="0" w:space="0" w:color="auto"/>
      </w:divBdr>
    </w:div>
    <w:div w:id="1276907036">
      <w:bodyDiv w:val="1"/>
      <w:marLeft w:val="0"/>
      <w:marRight w:val="0"/>
      <w:marTop w:val="0"/>
      <w:marBottom w:val="0"/>
      <w:divBdr>
        <w:top w:val="none" w:sz="0" w:space="0" w:color="auto"/>
        <w:left w:val="none" w:sz="0" w:space="0" w:color="auto"/>
        <w:bottom w:val="none" w:sz="0" w:space="0" w:color="auto"/>
        <w:right w:val="none" w:sz="0" w:space="0" w:color="auto"/>
      </w:divBdr>
    </w:div>
    <w:div w:id="1282347741">
      <w:bodyDiv w:val="1"/>
      <w:marLeft w:val="0"/>
      <w:marRight w:val="0"/>
      <w:marTop w:val="0"/>
      <w:marBottom w:val="0"/>
      <w:divBdr>
        <w:top w:val="none" w:sz="0" w:space="0" w:color="auto"/>
        <w:left w:val="none" w:sz="0" w:space="0" w:color="auto"/>
        <w:bottom w:val="none" w:sz="0" w:space="0" w:color="auto"/>
        <w:right w:val="none" w:sz="0" w:space="0" w:color="auto"/>
      </w:divBdr>
      <w:divsChild>
        <w:div w:id="411240885">
          <w:marLeft w:val="0"/>
          <w:marRight w:val="0"/>
          <w:marTop w:val="0"/>
          <w:marBottom w:val="0"/>
          <w:divBdr>
            <w:top w:val="none" w:sz="0" w:space="0" w:color="auto"/>
            <w:left w:val="none" w:sz="0" w:space="0" w:color="auto"/>
            <w:bottom w:val="none" w:sz="0" w:space="0" w:color="auto"/>
            <w:right w:val="none" w:sz="0" w:space="0" w:color="auto"/>
          </w:divBdr>
        </w:div>
        <w:div w:id="558789936">
          <w:marLeft w:val="0"/>
          <w:marRight w:val="0"/>
          <w:marTop w:val="0"/>
          <w:marBottom w:val="0"/>
          <w:divBdr>
            <w:top w:val="none" w:sz="0" w:space="0" w:color="auto"/>
            <w:left w:val="none" w:sz="0" w:space="0" w:color="auto"/>
            <w:bottom w:val="none" w:sz="0" w:space="0" w:color="auto"/>
            <w:right w:val="none" w:sz="0" w:space="0" w:color="auto"/>
          </w:divBdr>
        </w:div>
        <w:div w:id="621034989">
          <w:marLeft w:val="0"/>
          <w:marRight w:val="0"/>
          <w:marTop w:val="0"/>
          <w:marBottom w:val="0"/>
          <w:divBdr>
            <w:top w:val="none" w:sz="0" w:space="0" w:color="auto"/>
            <w:left w:val="none" w:sz="0" w:space="0" w:color="auto"/>
            <w:bottom w:val="none" w:sz="0" w:space="0" w:color="auto"/>
            <w:right w:val="none" w:sz="0" w:space="0" w:color="auto"/>
          </w:divBdr>
        </w:div>
        <w:div w:id="843473505">
          <w:marLeft w:val="0"/>
          <w:marRight w:val="0"/>
          <w:marTop w:val="0"/>
          <w:marBottom w:val="0"/>
          <w:divBdr>
            <w:top w:val="none" w:sz="0" w:space="0" w:color="auto"/>
            <w:left w:val="none" w:sz="0" w:space="0" w:color="auto"/>
            <w:bottom w:val="none" w:sz="0" w:space="0" w:color="auto"/>
            <w:right w:val="none" w:sz="0" w:space="0" w:color="auto"/>
          </w:divBdr>
        </w:div>
        <w:div w:id="892425982">
          <w:marLeft w:val="0"/>
          <w:marRight w:val="0"/>
          <w:marTop w:val="0"/>
          <w:marBottom w:val="0"/>
          <w:divBdr>
            <w:top w:val="none" w:sz="0" w:space="0" w:color="auto"/>
            <w:left w:val="none" w:sz="0" w:space="0" w:color="auto"/>
            <w:bottom w:val="none" w:sz="0" w:space="0" w:color="auto"/>
            <w:right w:val="none" w:sz="0" w:space="0" w:color="auto"/>
          </w:divBdr>
        </w:div>
        <w:div w:id="985354607">
          <w:marLeft w:val="0"/>
          <w:marRight w:val="0"/>
          <w:marTop w:val="0"/>
          <w:marBottom w:val="0"/>
          <w:divBdr>
            <w:top w:val="none" w:sz="0" w:space="0" w:color="auto"/>
            <w:left w:val="none" w:sz="0" w:space="0" w:color="auto"/>
            <w:bottom w:val="none" w:sz="0" w:space="0" w:color="auto"/>
            <w:right w:val="none" w:sz="0" w:space="0" w:color="auto"/>
          </w:divBdr>
        </w:div>
        <w:div w:id="1010989329">
          <w:marLeft w:val="0"/>
          <w:marRight w:val="0"/>
          <w:marTop w:val="0"/>
          <w:marBottom w:val="0"/>
          <w:divBdr>
            <w:top w:val="none" w:sz="0" w:space="0" w:color="auto"/>
            <w:left w:val="none" w:sz="0" w:space="0" w:color="auto"/>
            <w:bottom w:val="none" w:sz="0" w:space="0" w:color="auto"/>
            <w:right w:val="none" w:sz="0" w:space="0" w:color="auto"/>
          </w:divBdr>
        </w:div>
        <w:div w:id="1234045510">
          <w:marLeft w:val="0"/>
          <w:marRight w:val="0"/>
          <w:marTop w:val="0"/>
          <w:marBottom w:val="0"/>
          <w:divBdr>
            <w:top w:val="none" w:sz="0" w:space="0" w:color="auto"/>
            <w:left w:val="none" w:sz="0" w:space="0" w:color="auto"/>
            <w:bottom w:val="none" w:sz="0" w:space="0" w:color="auto"/>
            <w:right w:val="none" w:sz="0" w:space="0" w:color="auto"/>
          </w:divBdr>
        </w:div>
        <w:div w:id="1276134496">
          <w:marLeft w:val="0"/>
          <w:marRight w:val="0"/>
          <w:marTop w:val="0"/>
          <w:marBottom w:val="0"/>
          <w:divBdr>
            <w:top w:val="none" w:sz="0" w:space="0" w:color="auto"/>
            <w:left w:val="none" w:sz="0" w:space="0" w:color="auto"/>
            <w:bottom w:val="none" w:sz="0" w:space="0" w:color="auto"/>
            <w:right w:val="none" w:sz="0" w:space="0" w:color="auto"/>
          </w:divBdr>
        </w:div>
        <w:div w:id="1674721059">
          <w:marLeft w:val="0"/>
          <w:marRight w:val="0"/>
          <w:marTop w:val="0"/>
          <w:marBottom w:val="0"/>
          <w:divBdr>
            <w:top w:val="none" w:sz="0" w:space="0" w:color="auto"/>
            <w:left w:val="none" w:sz="0" w:space="0" w:color="auto"/>
            <w:bottom w:val="none" w:sz="0" w:space="0" w:color="auto"/>
            <w:right w:val="none" w:sz="0" w:space="0" w:color="auto"/>
          </w:divBdr>
        </w:div>
        <w:div w:id="1684089439">
          <w:marLeft w:val="0"/>
          <w:marRight w:val="0"/>
          <w:marTop w:val="0"/>
          <w:marBottom w:val="0"/>
          <w:divBdr>
            <w:top w:val="none" w:sz="0" w:space="0" w:color="auto"/>
            <w:left w:val="none" w:sz="0" w:space="0" w:color="auto"/>
            <w:bottom w:val="none" w:sz="0" w:space="0" w:color="auto"/>
            <w:right w:val="none" w:sz="0" w:space="0" w:color="auto"/>
          </w:divBdr>
        </w:div>
        <w:div w:id="1818456574">
          <w:marLeft w:val="0"/>
          <w:marRight w:val="0"/>
          <w:marTop w:val="0"/>
          <w:marBottom w:val="0"/>
          <w:divBdr>
            <w:top w:val="none" w:sz="0" w:space="0" w:color="auto"/>
            <w:left w:val="none" w:sz="0" w:space="0" w:color="auto"/>
            <w:bottom w:val="none" w:sz="0" w:space="0" w:color="auto"/>
            <w:right w:val="none" w:sz="0" w:space="0" w:color="auto"/>
          </w:divBdr>
        </w:div>
        <w:div w:id="1844130065">
          <w:marLeft w:val="0"/>
          <w:marRight w:val="0"/>
          <w:marTop w:val="0"/>
          <w:marBottom w:val="0"/>
          <w:divBdr>
            <w:top w:val="none" w:sz="0" w:space="0" w:color="auto"/>
            <w:left w:val="none" w:sz="0" w:space="0" w:color="auto"/>
            <w:bottom w:val="none" w:sz="0" w:space="0" w:color="auto"/>
            <w:right w:val="none" w:sz="0" w:space="0" w:color="auto"/>
          </w:divBdr>
        </w:div>
        <w:div w:id="2145807362">
          <w:marLeft w:val="0"/>
          <w:marRight w:val="0"/>
          <w:marTop w:val="0"/>
          <w:marBottom w:val="0"/>
          <w:divBdr>
            <w:top w:val="none" w:sz="0" w:space="0" w:color="auto"/>
            <w:left w:val="none" w:sz="0" w:space="0" w:color="auto"/>
            <w:bottom w:val="none" w:sz="0" w:space="0" w:color="auto"/>
            <w:right w:val="none" w:sz="0" w:space="0" w:color="auto"/>
          </w:divBdr>
        </w:div>
      </w:divsChild>
    </w:div>
    <w:div w:id="1286735382">
      <w:bodyDiv w:val="1"/>
      <w:marLeft w:val="0"/>
      <w:marRight w:val="0"/>
      <w:marTop w:val="0"/>
      <w:marBottom w:val="0"/>
      <w:divBdr>
        <w:top w:val="none" w:sz="0" w:space="0" w:color="auto"/>
        <w:left w:val="none" w:sz="0" w:space="0" w:color="auto"/>
        <w:bottom w:val="none" w:sz="0" w:space="0" w:color="auto"/>
        <w:right w:val="none" w:sz="0" w:space="0" w:color="auto"/>
      </w:divBdr>
      <w:divsChild>
        <w:div w:id="77412133">
          <w:marLeft w:val="0"/>
          <w:marRight w:val="0"/>
          <w:marTop w:val="0"/>
          <w:marBottom w:val="0"/>
          <w:divBdr>
            <w:top w:val="none" w:sz="0" w:space="0" w:color="auto"/>
            <w:left w:val="none" w:sz="0" w:space="0" w:color="auto"/>
            <w:bottom w:val="none" w:sz="0" w:space="0" w:color="auto"/>
            <w:right w:val="none" w:sz="0" w:space="0" w:color="auto"/>
          </w:divBdr>
        </w:div>
      </w:divsChild>
    </w:div>
    <w:div w:id="1294747820">
      <w:bodyDiv w:val="1"/>
      <w:marLeft w:val="0"/>
      <w:marRight w:val="0"/>
      <w:marTop w:val="0"/>
      <w:marBottom w:val="0"/>
      <w:divBdr>
        <w:top w:val="none" w:sz="0" w:space="0" w:color="auto"/>
        <w:left w:val="none" w:sz="0" w:space="0" w:color="auto"/>
        <w:bottom w:val="none" w:sz="0" w:space="0" w:color="auto"/>
        <w:right w:val="none" w:sz="0" w:space="0" w:color="auto"/>
      </w:divBdr>
      <w:divsChild>
        <w:div w:id="78140000">
          <w:marLeft w:val="1800"/>
          <w:marRight w:val="0"/>
          <w:marTop w:val="100"/>
          <w:marBottom w:val="0"/>
          <w:divBdr>
            <w:top w:val="none" w:sz="0" w:space="0" w:color="auto"/>
            <w:left w:val="none" w:sz="0" w:space="0" w:color="auto"/>
            <w:bottom w:val="none" w:sz="0" w:space="0" w:color="auto"/>
            <w:right w:val="none" w:sz="0" w:space="0" w:color="auto"/>
          </w:divBdr>
        </w:div>
        <w:div w:id="758059266">
          <w:marLeft w:val="1800"/>
          <w:marRight w:val="0"/>
          <w:marTop w:val="100"/>
          <w:marBottom w:val="0"/>
          <w:divBdr>
            <w:top w:val="none" w:sz="0" w:space="0" w:color="auto"/>
            <w:left w:val="none" w:sz="0" w:space="0" w:color="auto"/>
            <w:bottom w:val="none" w:sz="0" w:space="0" w:color="auto"/>
            <w:right w:val="none" w:sz="0" w:space="0" w:color="auto"/>
          </w:divBdr>
        </w:div>
        <w:div w:id="1580408270">
          <w:marLeft w:val="1800"/>
          <w:marRight w:val="0"/>
          <w:marTop w:val="100"/>
          <w:marBottom w:val="0"/>
          <w:divBdr>
            <w:top w:val="none" w:sz="0" w:space="0" w:color="auto"/>
            <w:left w:val="none" w:sz="0" w:space="0" w:color="auto"/>
            <w:bottom w:val="none" w:sz="0" w:space="0" w:color="auto"/>
            <w:right w:val="none" w:sz="0" w:space="0" w:color="auto"/>
          </w:divBdr>
        </w:div>
      </w:divsChild>
    </w:div>
    <w:div w:id="1340695230">
      <w:bodyDiv w:val="1"/>
      <w:marLeft w:val="0"/>
      <w:marRight w:val="0"/>
      <w:marTop w:val="0"/>
      <w:marBottom w:val="0"/>
      <w:divBdr>
        <w:top w:val="none" w:sz="0" w:space="0" w:color="auto"/>
        <w:left w:val="none" w:sz="0" w:space="0" w:color="auto"/>
        <w:bottom w:val="none" w:sz="0" w:space="0" w:color="auto"/>
        <w:right w:val="none" w:sz="0" w:space="0" w:color="auto"/>
      </w:divBdr>
    </w:div>
    <w:div w:id="1350372286">
      <w:bodyDiv w:val="1"/>
      <w:marLeft w:val="0"/>
      <w:marRight w:val="0"/>
      <w:marTop w:val="0"/>
      <w:marBottom w:val="0"/>
      <w:divBdr>
        <w:top w:val="none" w:sz="0" w:space="0" w:color="auto"/>
        <w:left w:val="none" w:sz="0" w:space="0" w:color="auto"/>
        <w:bottom w:val="none" w:sz="0" w:space="0" w:color="auto"/>
        <w:right w:val="none" w:sz="0" w:space="0" w:color="auto"/>
      </w:divBdr>
    </w:div>
    <w:div w:id="1355771502">
      <w:bodyDiv w:val="1"/>
      <w:marLeft w:val="0"/>
      <w:marRight w:val="0"/>
      <w:marTop w:val="0"/>
      <w:marBottom w:val="0"/>
      <w:divBdr>
        <w:top w:val="none" w:sz="0" w:space="0" w:color="auto"/>
        <w:left w:val="none" w:sz="0" w:space="0" w:color="auto"/>
        <w:bottom w:val="none" w:sz="0" w:space="0" w:color="auto"/>
        <w:right w:val="none" w:sz="0" w:space="0" w:color="auto"/>
      </w:divBdr>
    </w:div>
    <w:div w:id="1369724572">
      <w:bodyDiv w:val="1"/>
      <w:marLeft w:val="0"/>
      <w:marRight w:val="0"/>
      <w:marTop w:val="0"/>
      <w:marBottom w:val="0"/>
      <w:divBdr>
        <w:top w:val="none" w:sz="0" w:space="0" w:color="auto"/>
        <w:left w:val="none" w:sz="0" w:space="0" w:color="auto"/>
        <w:bottom w:val="none" w:sz="0" w:space="0" w:color="auto"/>
        <w:right w:val="none" w:sz="0" w:space="0" w:color="auto"/>
      </w:divBdr>
    </w:div>
    <w:div w:id="1398168262">
      <w:bodyDiv w:val="1"/>
      <w:marLeft w:val="0"/>
      <w:marRight w:val="0"/>
      <w:marTop w:val="0"/>
      <w:marBottom w:val="0"/>
      <w:divBdr>
        <w:top w:val="none" w:sz="0" w:space="0" w:color="auto"/>
        <w:left w:val="none" w:sz="0" w:space="0" w:color="auto"/>
        <w:bottom w:val="none" w:sz="0" w:space="0" w:color="auto"/>
        <w:right w:val="none" w:sz="0" w:space="0" w:color="auto"/>
      </w:divBdr>
    </w:div>
    <w:div w:id="1422482135">
      <w:bodyDiv w:val="1"/>
      <w:marLeft w:val="0"/>
      <w:marRight w:val="0"/>
      <w:marTop w:val="0"/>
      <w:marBottom w:val="0"/>
      <w:divBdr>
        <w:top w:val="none" w:sz="0" w:space="0" w:color="auto"/>
        <w:left w:val="none" w:sz="0" w:space="0" w:color="auto"/>
        <w:bottom w:val="none" w:sz="0" w:space="0" w:color="auto"/>
        <w:right w:val="none" w:sz="0" w:space="0" w:color="auto"/>
      </w:divBdr>
    </w:div>
    <w:div w:id="1448043029">
      <w:bodyDiv w:val="1"/>
      <w:marLeft w:val="0"/>
      <w:marRight w:val="0"/>
      <w:marTop w:val="0"/>
      <w:marBottom w:val="0"/>
      <w:divBdr>
        <w:top w:val="none" w:sz="0" w:space="0" w:color="auto"/>
        <w:left w:val="none" w:sz="0" w:space="0" w:color="auto"/>
        <w:bottom w:val="none" w:sz="0" w:space="0" w:color="auto"/>
        <w:right w:val="none" w:sz="0" w:space="0" w:color="auto"/>
      </w:divBdr>
    </w:div>
    <w:div w:id="1462920418">
      <w:bodyDiv w:val="1"/>
      <w:marLeft w:val="0"/>
      <w:marRight w:val="0"/>
      <w:marTop w:val="0"/>
      <w:marBottom w:val="0"/>
      <w:divBdr>
        <w:top w:val="none" w:sz="0" w:space="0" w:color="auto"/>
        <w:left w:val="none" w:sz="0" w:space="0" w:color="auto"/>
        <w:bottom w:val="none" w:sz="0" w:space="0" w:color="auto"/>
        <w:right w:val="none" w:sz="0" w:space="0" w:color="auto"/>
      </w:divBdr>
    </w:div>
    <w:div w:id="1477991279">
      <w:bodyDiv w:val="1"/>
      <w:marLeft w:val="0"/>
      <w:marRight w:val="0"/>
      <w:marTop w:val="0"/>
      <w:marBottom w:val="0"/>
      <w:divBdr>
        <w:top w:val="none" w:sz="0" w:space="0" w:color="auto"/>
        <w:left w:val="none" w:sz="0" w:space="0" w:color="auto"/>
        <w:bottom w:val="none" w:sz="0" w:space="0" w:color="auto"/>
        <w:right w:val="none" w:sz="0" w:space="0" w:color="auto"/>
      </w:divBdr>
    </w:div>
    <w:div w:id="1486049123">
      <w:bodyDiv w:val="1"/>
      <w:marLeft w:val="0"/>
      <w:marRight w:val="0"/>
      <w:marTop w:val="0"/>
      <w:marBottom w:val="0"/>
      <w:divBdr>
        <w:top w:val="none" w:sz="0" w:space="0" w:color="auto"/>
        <w:left w:val="none" w:sz="0" w:space="0" w:color="auto"/>
        <w:bottom w:val="none" w:sz="0" w:space="0" w:color="auto"/>
        <w:right w:val="none" w:sz="0" w:space="0" w:color="auto"/>
      </w:divBdr>
    </w:div>
    <w:div w:id="1494180524">
      <w:bodyDiv w:val="1"/>
      <w:marLeft w:val="0"/>
      <w:marRight w:val="0"/>
      <w:marTop w:val="0"/>
      <w:marBottom w:val="0"/>
      <w:divBdr>
        <w:top w:val="none" w:sz="0" w:space="0" w:color="auto"/>
        <w:left w:val="none" w:sz="0" w:space="0" w:color="auto"/>
        <w:bottom w:val="none" w:sz="0" w:space="0" w:color="auto"/>
        <w:right w:val="none" w:sz="0" w:space="0" w:color="auto"/>
      </w:divBdr>
    </w:div>
    <w:div w:id="1520856073">
      <w:bodyDiv w:val="1"/>
      <w:marLeft w:val="0"/>
      <w:marRight w:val="0"/>
      <w:marTop w:val="0"/>
      <w:marBottom w:val="0"/>
      <w:divBdr>
        <w:top w:val="none" w:sz="0" w:space="0" w:color="auto"/>
        <w:left w:val="none" w:sz="0" w:space="0" w:color="auto"/>
        <w:bottom w:val="none" w:sz="0" w:space="0" w:color="auto"/>
        <w:right w:val="none" w:sz="0" w:space="0" w:color="auto"/>
      </w:divBdr>
      <w:divsChild>
        <w:div w:id="582953649">
          <w:blockQuote w:val="1"/>
          <w:marLeft w:val="720"/>
          <w:marRight w:val="0"/>
          <w:marTop w:val="100"/>
          <w:marBottom w:val="100"/>
          <w:divBdr>
            <w:top w:val="none" w:sz="0" w:space="0" w:color="auto"/>
            <w:left w:val="none" w:sz="0" w:space="0" w:color="auto"/>
            <w:bottom w:val="none" w:sz="0" w:space="0" w:color="auto"/>
            <w:right w:val="none" w:sz="0" w:space="0" w:color="auto"/>
          </w:divBdr>
        </w:div>
        <w:div w:id="1440565933">
          <w:blockQuote w:val="1"/>
          <w:marLeft w:val="720"/>
          <w:marRight w:val="0"/>
          <w:marTop w:val="100"/>
          <w:marBottom w:val="100"/>
          <w:divBdr>
            <w:top w:val="none" w:sz="0" w:space="0" w:color="auto"/>
            <w:left w:val="none" w:sz="0" w:space="0" w:color="auto"/>
            <w:bottom w:val="none" w:sz="0" w:space="0" w:color="auto"/>
            <w:right w:val="none" w:sz="0" w:space="0" w:color="auto"/>
          </w:divBdr>
        </w:div>
        <w:div w:id="1469468328">
          <w:blockQuote w:val="1"/>
          <w:marLeft w:val="720"/>
          <w:marRight w:val="0"/>
          <w:marTop w:val="100"/>
          <w:marBottom w:val="100"/>
          <w:divBdr>
            <w:top w:val="none" w:sz="0" w:space="0" w:color="auto"/>
            <w:left w:val="none" w:sz="0" w:space="0" w:color="auto"/>
            <w:bottom w:val="none" w:sz="0" w:space="0" w:color="auto"/>
            <w:right w:val="none" w:sz="0" w:space="0" w:color="auto"/>
          </w:divBdr>
        </w:div>
        <w:div w:id="1748451958">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528786958">
      <w:bodyDiv w:val="1"/>
      <w:marLeft w:val="0"/>
      <w:marRight w:val="0"/>
      <w:marTop w:val="0"/>
      <w:marBottom w:val="0"/>
      <w:divBdr>
        <w:top w:val="none" w:sz="0" w:space="0" w:color="auto"/>
        <w:left w:val="none" w:sz="0" w:space="0" w:color="auto"/>
        <w:bottom w:val="none" w:sz="0" w:space="0" w:color="auto"/>
        <w:right w:val="none" w:sz="0" w:space="0" w:color="auto"/>
      </w:divBdr>
      <w:divsChild>
        <w:div w:id="1902517056">
          <w:marLeft w:val="0"/>
          <w:marRight w:val="0"/>
          <w:marTop w:val="0"/>
          <w:marBottom w:val="0"/>
          <w:divBdr>
            <w:top w:val="none" w:sz="0" w:space="0" w:color="auto"/>
            <w:left w:val="none" w:sz="0" w:space="0" w:color="auto"/>
            <w:bottom w:val="none" w:sz="0" w:space="0" w:color="auto"/>
            <w:right w:val="none" w:sz="0" w:space="0" w:color="auto"/>
          </w:divBdr>
        </w:div>
        <w:div w:id="2023510448">
          <w:marLeft w:val="0"/>
          <w:marRight w:val="0"/>
          <w:marTop w:val="0"/>
          <w:marBottom w:val="0"/>
          <w:divBdr>
            <w:top w:val="none" w:sz="0" w:space="0" w:color="auto"/>
            <w:left w:val="none" w:sz="0" w:space="0" w:color="auto"/>
            <w:bottom w:val="none" w:sz="0" w:space="0" w:color="auto"/>
            <w:right w:val="none" w:sz="0" w:space="0" w:color="auto"/>
          </w:divBdr>
        </w:div>
      </w:divsChild>
    </w:div>
    <w:div w:id="1537816189">
      <w:bodyDiv w:val="1"/>
      <w:marLeft w:val="0"/>
      <w:marRight w:val="0"/>
      <w:marTop w:val="0"/>
      <w:marBottom w:val="0"/>
      <w:divBdr>
        <w:top w:val="none" w:sz="0" w:space="0" w:color="auto"/>
        <w:left w:val="none" w:sz="0" w:space="0" w:color="auto"/>
        <w:bottom w:val="none" w:sz="0" w:space="0" w:color="auto"/>
        <w:right w:val="none" w:sz="0" w:space="0" w:color="auto"/>
      </w:divBdr>
    </w:div>
    <w:div w:id="1541019103">
      <w:bodyDiv w:val="1"/>
      <w:marLeft w:val="0"/>
      <w:marRight w:val="0"/>
      <w:marTop w:val="0"/>
      <w:marBottom w:val="0"/>
      <w:divBdr>
        <w:top w:val="none" w:sz="0" w:space="0" w:color="auto"/>
        <w:left w:val="none" w:sz="0" w:space="0" w:color="auto"/>
        <w:bottom w:val="none" w:sz="0" w:space="0" w:color="auto"/>
        <w:right w:val="none" w:sz="0" w:space="0" w:color="auto"/>
      </w:divBdr>
      <w:divsChild>
        <w:div w:id="176234644">
          <w:marLeft w:val="0"/>
          <w:marRight w:val="0"/>
          <w:marTop w:val="0"/>
          <w:marBottom w:val="0"/>
          <w:divBdr>
            <w:top w:val="none" w:sz="0" w:space="0" w:color="auto"/>
            <w:left w:val="none" w:sz="0" w:space="0" w:color="auto"/>
            <w:bottom w:val="none" w:sz="0" w:space="0" w:color="auto"/>
            <w:right w:val="none" w:sz="0" w:space="0" w:color="auto"/>
          </w:divBdr>
        </w:div>
        <w:div w:id="415637328">
          <w:marLeft w:val="0"/>
          <w:marRight w:val="0"/>
          <w:marTop w:val="0"/>
          <w:marBottom w:val="0"/>
          <w:divBdr>
            <w:top w:val="none" w:sz="0" w:space="0" w:color="auto"/>
            <w:left w:val="none" w:sz="0" w:space="0" w:color="auto"/>
            <w:bottom w:val="none" w:sz="0" w:space="0" w:color="auto"/>
            <w:right w:val="none" w:sz="0" w:space="0" w:color="auto"/>
          </w:divBdr>
        </w:div>
        <w:div w:id="1188833952">
          <w:marLeft w:val="0"/>
          <w:marRight w:val="0"/>
          <w:marTop w:val="0"/>
          <w:marBottom w:val="0"/>
          <w:divBdr>
            <w:top w:val="none" w:sz="0" w:space="0" w:color="auto"/>
            <w:left w:val="none" w:sz="0" w:space="0" w:color="auto"/>
            <w:bottom w:val="none" w:sz="0" w:space="0" w:color="auto"/>
            <w:right w:val="none" w:sz="0" w:space="0" w:color="auto"/>
          </w:divBdr>
        </w:div>
        <w:div w:id="1317492188">
          <w:marLeft w:val="0"/>
          <w:marRight w:val="0"/>
          <w:marTop w:val="0"/>
          <w:marBottom w:val="0"/>
          <w:divBdr>
            <w:top w:val="none" w:sz="0" w:space="0" w:color="auto"/>
            <w:left w:val="none" w:sz="0" w:space="0" w:color="auto"/>
            <w:bottom w:val="none" w:sz="0" w:space="0" w:color="auto"/>
            <w:right w:val="none" w:sz="0" w:space="0" w:color="auto"/>
          </w:divBdr>
        </w:div>
        <w:div w:id="1938168361">
          <w:marLeft w:val="0"/>
          <w:marRight w:val="0"/>
          <w:marTop w:val="0"/>
          <w:marBottom w:val="0"/>
          <w:divBdr>
            <w:top w:val="none" w:sz="0" w:space="0" w:color="auto"/>
            <w:left w:val="none" w:sz="0" w:space="0" w:color="auto"/>
            <w:bottom w:val="none" w:sz="0" w:space="0" w:color="auto"/>
            <w:right w:val="none" w:sz="0" w:space="0" w:color="auto"/>
          </w:divBdr>
        </w:div>
      </w:divsChild>
    </w:div>
    <w:div w:id="1562331730">
      <w:bodyDiv w:val="1"/>
      <w:marLeft w:val="0"/>
      <w:marRight w:val="0"/>
      <w:marTop w:val="0"/>
      <w:marBottom w:val="0"/>
      <w:divBdr>
        <w:top w:val="none" w:sz="0" w:space="0" w:color="auto"/>
        <w:left w:val="none" w:sz="0" w:space="0" w:color="auto"/>
        <w:bottom w:val="none" w:sz="0" w:space="0" w:color="auto"/>
        <w:right w:val="none" w:sz="0" w:space="0" w:color="auto"/>
      </w:divBdr>
    </w:div>
    <w:div w:id="1563060901">
      <w:bodyDiv w:val="1"/>
      <w:marLeft w:val="0"/>
      <w:marRight w:val="0"/>
      <w:marTop w:val="0"/>
      <w:marBottom w:val="0"/>
      <w:divBdr>
        <w:top w:val="none" w:sz="0" w:space="0" w:color="auto"/>
        <w:left w:val="none" w:sz="0" w:space="0" w:color="auto"/>
        <w:bottom w:val="none" w:sz="0" w:space="0" w:color="auto"/>
        <w:right w:val="none" w:sz="0" w:space="0" w:color="auto"/>
      </w:divBdr>
    </w:div>
    <w:div w:id="1564101035">
      <w:bodyDiv w:val="1"/>
      <w:marLeft w:val="0"/>
      <w:marRight w:val="0"/>
      <w:marTop w:val="0"/>
      <w:marBottom w:val="0"/>
      <w:divBdr>
        <w:top w:val="none" w:sz="0" w:space="0" w:color="auto"/>
        <w:left w:val="none" w:sz="0" w:space="0" w:color="auto"/>
        <w:bottom w:val="none" w:sz="0" w:space="0" w:color="auto"/>
        <w:right w:val="none" w:sz="0" w:space="0" w:color="auto"/>
      </w:divBdr>
    </w:div>
    <w:div w:id="1564869632">
      <w:bodyDiv w:val="1"/>
      <w:marLeft w:val="0"/>
      <w:marRight w:val="0"/>
      <w:marTop w:val="0"/>
      <w:marBottom w:val="0"/>
      <w:divBdr>
        <w:top w:val="none" w:sz="0" w:space="0" w:color="auto"/>
        <w:left w:val="none" w:sz="0" w:space="0" w:color="auto"/>
        <w:bottom w:val="none" w:sz="0" w:space="0" w:color="auto"/>
        <w:right w:val="none" w:sz="0" w:space="0" w:color="auto"/>
      </w:divBdr>
    </w:div>
    <w:div w:id="1574780548">
      <w:bodyDiv w:val="1"/>
      <w:marLeft w:val="0"/>
      <w:marRight w:val="0"/>
      <w:marTop w:val="0"/>
      <w:marBottom w:val="0"/>
      <w:divBdr>
        <w:top w:val="none" w:sz="0" w:space="0" w:color="auto"/>
        <w:left w:val="none" w:sz="0" w:space="0" w:color="auto"/>
        <w:bottom w:val="none" w:sz="0" w:space="0" w:color="auto"/>
        <w:right w:val="none" w:sz="0" w:space="0" w:color="auto"/>
      </w:divBdr>
      <w:divsChild>
        <w:div w:id="972249096">
          <w:marLeft w:val="1886"/>
          <w:marRight w:val="0"/>
          <w:marTop w:val="75"/>
          <w:marBottom w:val="0"/>
          <w:divBdr>
            <w:top w:val="none" w:sz="0" w:space="0" w:color="auto"/>
            <w:left w:val="none" w:sz="0" w:space="0" w:color="auto"/>
            <w:bottom w:val="none" w:sz="0" w:space="0" w:color="auto"/>
            <w:right w:val="none" w:sz="0" w:space="0" w:color="auto"/>
          </w:divBdr>
        </w:div>
      </w:divsChild>
    </w:div>
    <w:div w:id="1615476678">
      <w:bodyDiv w:val="1"/>
      <w:marLeft w:val="0"/>
      <w:marRight w:val="0"/>
      <w:marTop w:val="0"/>
      <w:marBottom w:val="0"/>
      <w:divBdr>
        <w:top w:val="none" w:sz="0" w:space="0" w:color="auto"/>
        <w:left w:val="none" w:sz="0" w:space="0" w:color="auto"/>
        <w:bottom w:val="none" w:sz="0" w:space="0" w:color="auto"/>
        <w:right w:val="none" w:sz="0" w:space="0" w:color="auto"/>
      </w:divBdr>
    </w:div>
    <w:div w:id="1648709050">
      <w:bodyDiv w:val="1"/>
      <w:marLeft w:val="0"/>
      <w:marRight w:val="0"/>
      <w:marTop w:val="0"/>
      <w:marBottom w:val="0"/>
      <w:divBdr>
        <w:top w:val="none" w:sz="0" w:space="0" w:color="auto"/>
        <w:left w:val="none" w:sz="0" w:space="0" w:color="auto"/>
        <w:bottom w:val="none" w:sz="0" w:space="0" w:color="auto"/>
        <w:right w:val="none" w:sz="0" w:space="0" w:color="auto"/>
      </w:divBdr>
    </w:div>
    <w:div w:id="1650555238">
      <w:bodyDiv w:val="1"/>
      <w:marLeft w:val="0"/>
      <w:marRight w:val="0"/>
      <w:marTop w:val="0"/>
      <w:marBottom w:val="0"/>
      <w:divBdr>
        <w:top w:val="none" w:sz="0" w:space="0" w:color="auto"/>
        <w:left w:val="none" w:sz="0" w:space="0" w:color="auto"/>
        <w:bottom w:val="none" w:sz="0" w:space="0" w:color="auto"/>
        <w:right w:val="none" w:sz="0" w:space="0" w:color="auto"/>
      </w:divBdr>
    </w:div>
    <w:div w:id="1652518117">
      <w:bodyDiv w:val="1"/>
      <w:marLeft w:val="0"/>
      <w:marRight w:val="0"/>
      <w:marTop w:val="0"/>
      <w:marBottom w:val="0"/>
      <w:divBdr>
        <w:top w:val="none" w:sz="0" w:space="0" w:color="auto"/>
        <w:left w:val="none" w:sz="0" w:space="0" w:color="auto"/>
        <w:bottom w:val="none" w:sz="0" w:space="0" w:color="auto"/>
        <w:right w:val="none" w:sz="0" w:space="0" w:color="auto"/>
      </w:divBdr>
    </w:div>
    <w:div w:id="1659571002">
      <w:bodyDiv w:val="1"/>
      <w:marLeft w:val="0"/>
      <w:marRight w:val="0"/>
      <w:marTop w:val="0"/>
      <w:marBottom w:val="0"/>
      <w:divBdr>
        <w:top w:val="none" w:sz="0" w:space="0" w:color="auto"/>
        <w:left w:val="none" w:sz="0" w:space="0" w:color="auto"/>
        <w:bottom w:val="none" w:sz="0" w:space="0" w:color="auto"/>
        <w:right w:val="none" w:sz="0" w:space="0" w:color="auto"/>
      </w:divBdr>
    </w:div>
    <w:div w:id="1663310657">
      <w:bodyDiv w:val="1"/>
      <w:marLeft w:val="0"/>
      <w:marRight w:val="0"/>
      <w:marTop w:val="0"/>
      <w:marBottom w:val="0"/>
      <w:divBdr>
        <w:top w:val="none" w:sz="0" w:space="0" w:color="auto"/>
        <w:left w:val="none" w:sz="0" w:space="0" w:color="auto"/>
        <w:bottom w:val="none" w:sz="0" w:space="0" w:color="auto"/>
        <w:right w:val="none" w:sz="0" w:space="0" w:color="auto"/>
      </w:divBdr>
    </w:div>
    <w:div w:id="1670450649">
      <w:bodyDiv w:val="1"/>
      <w:marLeft w:val="0"/>
      <w:marRight w:val="0"/>
      <w:marTop w:val="0"/>
      <w:marBottom w:val="0"/>
      <w:divBdr>
        <w:top w:val="none" w:sz="0" w:space="0" w:color="auto"/>
        <w:left w:val="none" w:sz="0" w:space="0" w:color="auto"/>
        <w:bottom w:val="none" w:sz="0" w:space="0" w:color="auto"/>
        <w:right w:val="none" w:sz="0" w:space="0" w:color="auto"/>
      </w:divBdr>
    </w:div>
    <w:div w:id="1671566608">
      <w:bodyDiv w:val="1"/>
      <w:marLeft w:val="0"/>
      <w:marRight w:val="0"/>
      <w:marTop w:val="0"/>
      <w:marBottom w:val="0"/>
      <w:divBdr>
        <w:top w:val="none" w:sz="0" w:space="0" w:color="auto"/>
        <w:left w:val="none" w:sz="0" w:space="0" w:color="auto"/>
        <w:bottom w:val="none" w:sz="0" w:space="0" w:color="auto"/>
        <w:right w:val="none" w:sz="0" w:space="0" w:color="auto"/>
      </w:divBdr>
      <w:divsChild>
        <w:div w:id="1051852912">
          <w:marLeft w:val="0"/>
          <w:marRight w:val="0"/>
          <w:marTop w:val="0"/>
          <w:marBottom w:val="0"/>
          <w:divBdr>
            <w:top w:val="none" w:sz="0" w:space="0" w:color="auto"/>
            <w:left w:val="none" w:sz="0" w:space="0" w:color="auto"/>
            <w:bottom w:val="none" w:sz="0" w:space="0" w:color="auto"/>
            <w:right w:val="none" w:sz="0" w:space="0" w:color="auto"/>
          </w:divBdr>
        </w:div>
      </w:divsChild>
    </w:div>
    <w:div w:id="1674336668">
      <w:bodyDiv w:val="1"/>
      <w:marLeft w:val="0"/>
      <w:marRight w:val="0"/>
      <w:marTop w:val="0"/>
      <w:marBottom w:val="0"/>
      <w:divBdr>
        <w:top w:val="none" w:sz="0" w:space="0" w:color="auto"/>
        <w:left w:val="none" w:sz="0" w:space="0" w:color="auto"/>
        <w:bottom w:val="none" w:sz="0" w:space="0" w:color="auto"/>
        <w:right w:val="none" w:sz="0" w:space="0" w:color="auto"/>
      </w:divBdr>
    </w:div>
    <w:div w:id="1675954665">
      <w:bodyDiv w:val="1"/>
      <w:marLeft w:val="0"/>
      <w:marRight w:val="0"/>
      <w:marTop w:val="0"/>
      <w:marBottom w:val="0"/>
      <w:divBdr>
        <w:top w:val="none" w:sz="0" w:space="0" w:color="auto"/>
        <w:left w:val="none" w:sz="0" w:space="0" w:color="auto"/>
        <w:bottom w:val="none" w:sz="0" w:space="0" w:color="auto"/>
        <w:right w:val="none" w:sz="0" w:space="0" w:color="auto"/>
      </w:divBdr>
      <w:divsChild>
        <w:div w:id="117142402">
          <w:marLeft w:val="1267"/>
          <w:marRight w:val="0"/>
          <w:marTop w:val="100"/>
          <w:marBottom w:val="0"/>
          <w:divBdr>
            <w:top w:val="none" w:sz="0" w:space="0" w:color="auto"/>
            <w:left w:val="none" w:sz="0" w:space="0" w:color="auto"/>
            <w:bottom w:val="none" w:sz="0" w:space="0" w:color="auto"/>
            <w:right w:val="none" w:sz="0" w:space="0" w:color="auto"/>
          </w:divBdr>
        </w:div>
        <w:div w:id="1154226446">
          <w:marLeft w:val="562"/>
          <w:marRight w:val="0"/>
          <w:marTop w:val="200"/>
          <w:marBottom w:val="0"/>
          <w:divBdr>
            <w:top w:val="none" w:sz="0" w:space="0" w:color="auto"/>
            <w:left w:val="none" w:sz="0" w:space="0" w:color="auto"/>
            <w:bottom w:val="none" w:sz="0" w:space="0" w:color="auto"/>
            <w:right w:val="none" w:sz="0" w:space="0" w:color="auto"/>
          </w:divBdr>
        </w:div>
        <w:div w:id="1631983705">
          <w:marLeft w:val="1267"/>
          <w:marRight w:val="0"/>
          <w:marTop w:val="100"/>
          <w:marBottom w:val="0"/>
          <w:divBdr>
            <w:top w:val="none" w:sz="0" w:space="0" w:color="auto"/>
            <w:left w:val="none" w:sz="0" w:space="0" w:color="auto"/>
            <w:bottom w:val="none" w:sz="0" w:space="0" w:color="auto"/>
            <w:right w:val="none" w:sz="0" w:space="0" w:color="auto"/>
          </w:divBdr>
        </w:div>
      </w:divsChild>
    </w:div>
    <w:div w:id="1679692696">
      <w:bodyDiv w:val="1"/>
      <w:marLeft w:val="0"/>
      <w:marRight w:val="0"/>
      <w:marTop w:val="0"/>
      <w:marBottom w:val="0"/>
      <w:divBdr>
        <w:top w:val="none" w:sz="0" w:space="0" w:color="auto"/>
        <w:left w:val="none" w:sz="0" w:space="0" w:color="auto"/>
        <w:bottom w:val="none" w:sz="0" w:space="0" w:color="auto"/>
        <w:right w:val="none" w:sz="0" w:space="0" w:color="auto"/>
      </w:divBdr>
    </w:div>
    <w:div w:id="1689260781">
      <w:bodyDiv w:val="1"/>
      <w:marLeft w:val="0"/>
      <w:marRight w:val="0"/>
      <w:marTop w:val="0"/>
      <w:marBottom w:val="0"/>
      <w:divBdr>
        <w:top w:val="none" w:sz="0" w:space="0" w:color="auto"/>
        <w:left w:val="none" w:sz="0" w:space="0" w:color="auto"/>
        <w:bottom w:val="none" w:sz="0" w:space="0" w:color="auto"/>
        <w:right w:val="none" w:sz="0" w:space="0" w:color="auto"/>
      </w:divBdr>
    </w:div>
    <w:div w:id="1698581692">
      <w:bodyDiv w:val="1"/>
      <w:marLeft w:val="0"/>
      <w:marRight w:val="0"/>
      <w:marTop w:val="0"/>
      <w:marBottom w:val="0"/>
      <w:divBdr>
        <w:top w:val="none" w:sz="0" w:space="0" w:color="auto"/>
        <w:left w:val="none" w:sz="0" w:space="0" w:color="auto"/>
        <w:bottom w:val="none" w:sz="0" w:space="0" w:color="auto"/>
        <w:right w:val="none" w:sz="0" w:space="0" w:color="auto"/>
      </w:divBdr>
    </w:div>
    <w:div w:id="1702972397">
      <w:bodyDiv w:val="1"/>
      <w:marLeft w:val="0"/>
      <w:marRight w:val="0"/>
      <w:marTop w:val="0"/>
      <w:marBottom w:val="0"/>
      <w:divBdr>
        <w:top w:val="none" w:sz="0" w:space="0" w:color="auto"/>
        <w:left w:val="none" w:sz="0" w:space="0" w:color="auto"/>
        <w:bottom w:val="none" w:sz="0" w:space="0" w:color="auto"/>
        <w:right w:val="none" w:sz="0" w:space="0" w:color="auto"/>
      </w:divBdr>
      <w:divsChild>
        <w:div w:id="1801681864">
          <w:marLeft w:val="1886"/>
          <w:marRight w:val="0"/>
          <w:marTop w:val="75"/>
          <w:marBottom w:val="0"/>
          <w:divBdr>
            <w:top w:val="none" w:sz="0" w:space="0" w:color="auto"/>
            <w:left w:val="none" w:sz="0" w:space="0" w:color="auto"/>
            <w:bottom w:val="none" w:sz="0" w:space="0" w:color="auto"/>
            <w:right w:val="none" w:sz="0" w:space="0" w:color="auto"/>
          </w:divBdr>
        </w:div>
      </w:divsChild>
    </w:div>
    <w:div w:id="1707178496">
      <w:bodyDiv w:val="1"/>
      <w:marLeft w:val="0"/>
      <w:marRight w:val="0"/>
      <w:marTop w:val="0"/>
      <w:marBottom w:val="0"/>
      <w:divBdr>
        <w:top w:val="none" w:sz="0" w:space="0" w:color="auto"/>
        <w:left w:val="none" w:sz="0" w:space="0" w:color="auto"/>
        <w:bottom w:val="none" w:sz="0" w:space="0" w:color="auto"/>
        <w:right w:val="none" w:sz="0" w:space="0" w:color="auto"/>
      </w:divBdr>
    </w:div>
    <w:div w:id="1708067024">
      <w:bodyDiv w:val="1"/>
      <w:marLeft w:val="0"/>
      <w:marRight w:val="0"/>
      <w:marTop w:val="0"/>
      <w:marBottom w:val="0"/>
      <w:divBdr>
        <w:top w:val="none" w:sz="0" w:space="0" w:color="auto"/>
        <w:left w:val="none" w:sz="0" w:space="0" w:color="auto"/>
        <w:bottom w:val="none" w:sz="0" w:space="0" w:color="auto"/>
        <w:right w:val="none" w:sz="0" w:space="0" w:color="auto"/>
      </w:divBdr>
      <w:divsChild>
        <w:div w:id="1183518541">
          <w:marLeft w:val="0"/>
          <w:marRight w:val="0"/>
          <w:marTop w:val="0"/>
          <w:marBottom w:val="0"/>
          <w:divBdr>
            <w:top w:val="none" w:sz="0" w:space="0" w:color="auto"/>
            <w:left w:val="none" w:sz="0" w:space="0" w:color="auto"/>
            <w:bottom w:val="none" w:sz="0" w:space="0" w:color="auto"/>
            <w:right w:val="none" w:sz="0" w:space="0" w:color="auto"/>
          </w:divBdr>
          <w:divsChild>
            <w:div w:id="724139602">
              <w:marLeft w:val="0"/>
              <w:marRight w:val="0"/>
              <w:marTop w:val="0"/>
              <w:marBottom w:val="0"/>
              <w:divBdr>
                <w:top w:val="none" w:sz="0" w:space="0" w:color="auto"/>
                <w:left w:val="none" w:sz="0" w:space="0" w:color="auto"/>
                <w:bottom w:val="none" w:sz="0" w:space="0" w:color="auto"/>
                <w:right w:val="none" w:sz="0" w:space="0" w:color="auto"/>
              </w:divBdr>
              <w:divsChild>
                <w:div w:id="954097348">
                  <w:marLeft w:val="0"/>
                  <w:marRight w:val="0"/>
                  <w:marTop w:val="0"/>
                  <w:marBottom w:val="0"/>
                  <w:divBdr>
                    <w:top w:val="none" w:sz="0" w:space="0" w:color="auto"/>
                    <w:left w:val="none" w:sz="0" w:space="0" w:color="auto"/>
                    <w:bottom w:val="none" w:sz="0" w:space="0" w:color="auto"/>
                    <w:right w:val="none" w:sz="0" w:space="0" w:color="auto"/>
                  </w:divBdr>
                </w:div>
              </w:divsChild>
            </w:div>
            <w:div w:id="845293485">
              <w:marLeft w:val="0"/>
              <w:marRight w:val="0"/>
              <w:marTop w:val="0"/>
              <w:marBottom w:val="0"/>
              <w:divBdr>
                <w:top w:val="none" w:sz="0" w:space="0" w:color="auto"/>
                <w:left w:val="none" w:sz="0" w:space="0" w:color="auto"/>
                <w:bottom w:val="none" w:sz="0" w:space="0" w:color="auto"/>
                <w:right w:val="none" w:sz="0" w:space="0" w:color="auto"/>
              </w:divBdr>
              <w:divsChild>
                <w:div w:id="143547737">
                  <w:marLeft w:val="0"/>
                  <w:marRight w:val="0"/>
                  <w:marTop w:val="0"/>
                  <w:marBottom w:val="0"/>
                  <w:divBdr>
                    <w:top w:val="none" w:sz="0" w:space="0" w:color="auto"/>
                    <w:left w:val="none" w:sz="0" w:space="0" w:color="auto"/>
                    <w:bottom w:val="none" w:sz="0" w:space="0" w:color="auto"/>
                    <w:right w:val="none" w:sz="0" w:space="0" w:color="auto"/>
                  </w:divBdr>
                  <w:divsChild>
                    <w:div w:id="110708494">
                      <w:marLeft w:val="0"/>
                      <w:marRight w:val="0"/>
                      <w:marTop w:val="0"/>
                      <w:marBottom w:val="0"/>
                      <w:divBdr>
                        <w:top w:val="none" w:sz="0" w:space="0" w:color="auto"/>
                        <w:left w:val="none" w:sz="0" w:space="0" w:color="auto"/>
                        <w:bottom w:val="none" w:sz="0" w:space="0" w:color="auto"/>
                        <w:right w:val="none" w:sz="0" w:space="0" w:color="auto"/>
                      </w:divBdr>
                    </w:div>
                    <w:div w:id="2091388742">
                      <w:marLeft w:val="0"/>
                      <w:marRight w:val="0"/>
                      <w:marTop w:val="0"/>
                      <w:marBottom w:val="0"/>
                      <w:divBdr>
                        <w:top w:val="none" w:sz="0" w:space="0" w:color="auto"/>
                        <w:left w:val="none" w:sz="0" w:space="0" w:color="auto"/>
                        <w:bottom w:val="none" w:sz="0" w:space="0" w:color="auto"/>
                        <w:right w:val="none" w:sz="0" w:space="0" w:color="auto"/>
                      </w:divBdr>
                      <w:divsChild>
                        <w:div w:id="1713768932">
                          <w:marLeft w:val="0"/>
                          <w:marRight w:val="0"/>
                          <w:marTop w:val="0"/>
                          <w:marBottom w:val="0"/>
                          <w:divBdr>
                            <w:top w:val="none" w:sz="0" w:space="0" w:color="auto"/>
                            <w:left w:val="none" w:sz="0" w:space="0" w:color="auto"/>
                            <w:bottom w:val="none" w:sz="0" w:space="0" w:color="auto"/>
                            <w:right w:val="none" w:sz="0" w:space="0" w:color="auto"/>
                          </w:divBdr>
                          <w:divsChild>
                            <w:div w:id="295530144">
                              <w:marLeft w:val="0"/>
                              <w:marRight w:val="0"/>
                              <w:marTop w:val="0"/>
                              <w:marBottom w:val="0"/>
                              <w:divBdr>
                                <w:top w:val="none" w:sz="0" w:space="0" w:color="auto"/>
                                <w:left w:val="none" w:sz="0" w:space="0" w:color="auto"/>
                                <w:bottom w:val="none" w:sz="0" w:space="0" w:color="auto"/>
                                <w:right w:val="none" w:sz="0" w:space="0" w:color="auto"/>
                              </w:divBdr>
                            </w:div>
                            <w:div w:id="827095822">
                              <w:marLeft w:val="0"/>
                              <w:marRight w:val="0"/>
                              <w:marTop w:val="0"/>
                              <w:marBottom w:val="0"/>
                              <w:divBdr>
                                <w:top w:val="none" w:sz="0" w:space="0" w:color="auto"/>
                                <w:left w:val="none" w:sz="0" w:space="0" w:color="auto"/>
                                <w:bottom w:val="none" w:sz="0" w:space="0" w:color="auto"/>
                                <w:right w:val="none" w:sz="0" w:space="0" w:color="auto"/>
                              </w:divBdr>
                              <w:divsChild>
                                <w:div w:id="50024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721030">
                  <w:marLeft w:val="0"/>
                  <w:marRight w:val="0"/>
                  <w:marTop w:val="0"/>
                  <w:marBottom w:val="0"/>
                  <w:divBdr>
                    <w:top w:val="none" w:sz="0" w:space="0" w:color="auto"/>
                    <w:left w:val="none" w:sz="0" w:space="0" w:color="auto"/>
                    <w:bottom w:val="none" w:sz="0" w:space="0" w:color="auto"/>
                    <w:right w:val="none" w:sz="0" w:space="0" w:color="auto"/>
                  </w:divBdr>
                  <w:divsChild>
                    <w:div w:id="1170605691">
                      <w:marLeft w:val="0"/>
                      <w:marRight w:val="0"/>
                      <w:marTop w:val="0"/>
                      <w:marBottom w:val="0"/>
                      <w:divBdr>
                        <w:top w:val="none" w:sz="0" w:space="0" w:color="auto"/>
                        <w:left w:val="none" w:sz="0" w:space="0" w:color="auto"/>
                        <w:bottom w:val="none" w:sz="0" w:space="0" w:color="auto"/>
                        <w:right w:val="none" w:sz="0" w:space="0" w:color="auto"/>
                      </w:divBdr>
                      <w:divsChild>
                        <w:div w:id="41026774">
                          <w:marLeft w:val="0"/>
                          <w:marRight w:val="0"/>
                          <w:marTop w:val="0"/>
                          <w:marBottom w:val="0"/>
                          <w:divBdr>
                            <w:top w:val="none" w:sz="0" w:space="0" w:color="auto"/>
                            <w:left w:val="none" w:sz="0" w:space="0" w:color="auto"/>
                            <w:bottom w:val="none" w:sz="0" w:space="0" w:color="auto"/>
                            <w:right w:val="none" w:sz="0" w:space="0" w:color="auto"/>
                          </w:divBdr>
                          <w:divsChild>
                            <w:div w:id="50467083">
                              <w:marLeft w:val="0"/>
                              <w:marRight w:val="0"/>
                              <w:marTop w:val="0"/>
                              <w:marBottom w:val="0"/>
                              <w:divBdr>
                                <w:top w:val="none" w:sz="0" w:space="0" w:color="auto"/>
                                <w:left w:val="none" w:sz="0" w:space="0" w:color="auto"/>
                                <w:bottom w:val="none" w:sz="0" w:space="0" w:color="auto"/>
                                <w:right w:val="none" w:sz="0" w:space="0" w:color="auto"/>
                              </w:divBdr>
                            </w:div>
                            <w:div w:id="426191558">
                              <w:marLeft w:val="0"/>
                              <w:marRight w:val="0"/>
                              <w:marTop w:val="0"/>
                              <w:marBottom w:val="0"/>
                              <w:divBdr>
                                <w:top w:val="none" w:sz="0" w:space="0" w:color="auto"/>
                                <w:left w:val="none" w:sz="0" w:space="0" w:color="auto"/>
                                <w:bottom w:val="none" w:sz="0" w:space="0" w:color="auto"/>
                                <w:right w:val="none" w:sz="0" w:space="0" w:color="auto"/>
                              </w:divBdr>
                              <w:divsChild>
                                <w:div w:id="835389678">
                                  <w:marLeft w:val="0"/>
                                  <w:marRight w:val="0"/>
                                  <w:marTop w:val="0"/>
                                  <w:marBottom w:val="0"/>
                                  <w:divBdr>
                                    <w:top w:val="none" w:sz="0" w:space="0" w:color="auto"/>
                                    <w:left w:val="none" w:sz="0" w:space="0" w:color="auto"/>
                                    <w:bottom w:val="none" w:sz="0" w:space="0" w:color="auto"/>
                                    <w:right w:val="none" w:sz="0" w:space="0" w:color="auto"/>
                                  </w:divBdr>
                                  <w:divsChild>
                                    <w:div w:id="185676645">
                                      <w:marLeft w:val="0"/>
                                      <w:marRight w:val="0"/>
                                      <w:marTop w:val="0"/>
                                      <w:marBottom w:val="0"/>
                                      <w:divBdr>
                                        <w:top w:val="none" w:sz="0" w:space="0" w:color="auto"/>
                                        <w:left w:val="none" w:sz="0" w:space="0" w:color="auto"/>
                                        <w:bottom w:val="none" w:sz="0" w:space="0" w:color="auto"/>
                                        <w:right w:val="none" w:sz="0" w:space="0" w:color="auto"/>
                                      </w:divBdr>
                                    </w:div>
                                  </w:divsChild>
                                </w:div>
                                <w:div w:id="1582448762">
                                  <w:marLeft w:val="0"/>
                                  <w:marRight w:val="0"/>
                                  <w:marTop w:val="0"/>
                                  <w:marBottom w:val="0"/>
                                  <w:divBdr>
                                    <w:top w:val="none" w:sz="0" w:space="0" w:color="auto"/>
                                    <w:left w:val="none" w:sz="0" w:space="0" w:color="auto"/>
                                    <w:bottom w:val="none" w:sz="0" w:space="0" w:color="auto"/>
                                    <w:right w:val="none" w:sz="0" w:space="0" w:color="auto"/>
                                  </w:divBdr>
                                  <w:divsChild>
                                    <w:div w:id="1148589646">
                                      <w:marLeft w:val="0"/>
                                      <w:marRight w:val="0"/>
                                      <w:marTop w:val="0"/>
                                      <w:marBottom w:val="0"/>
                                      <w:divBdr>
                                        <w:top w:val="none" w:sz="0" w:space="0" w:color="auto"/>
                                        <w:left w:val="none" w:sz="0" w:space="0" w:color="auto"/>
                                        <w:bottom w:val="none" w:sz="0" w:space="0" w:color="auto"/>
                                        <w:right w:val="none" w:sz="0" w:space="0" w:color="auto"/>
                                      </w:divBdr>
                                      <w:divsChild>
                                        <w:div w:id="17583772">
                                          <w:marLeft w:val="0"/>
                                          <w:marRight w:val="0"/>
                                          <w:marTop w:val="0"/>
                                          <w:marBottom w:val="0"/>
                                          <w:divBdr>
                                            <w:top w:val="none" w:sz="0" w:space="0" w:color="auto"/>
                                            <w:left w:val="none" w:sz="0" w:space="0" w:color="auto"/>
                                            <w:bottom w:val="none" w:sz="0" w:space="0" w:color="auto"/>
                                            <w:right w:val="none" w:sz="0" w:space="0" w:color="auto"/>
                                          </w:divBdr>
                                          <w:divsChild>
                                            <w:div w:id="77610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11087">
                                      <w:marLeft w:val="0"/>
                                      <w:marRight w:val="0"/>
                                      <w:marTop w:val="0"/>
                                      <w:marBottom w:val="0"/>
                                      <w:divBdr>
                                        <w:top w:val="none" w:sz="0" w:space="0" w:color="auto"/>
                                        <w:left w:val="none" w:sz="0" w:space="0" w:color="auto"/>
                                        <w:bottom w:val="none" w:sz="0" w:space="0" w:color="auto"/>
                                        <w:right w:val="none" w:sz="0" w:space="0" w:color="auto"/>
                                      </w:divBdr>
                                      <w:divsChild>
                                        <w:div w:id="119230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058422">
                              <w:marLeft w:val="0"/>
                              <w:marRight w:val="0"/>
                              <w:marTop w:val="0"/>
                              <w:marBottom w:val="0"/>
                              <w:divBdr>
                                <w:top w:val="none" w:sz="0" w:space="0" w:color="auto"/>
                                <w:left w:val="none" w:sz="0" w:space="0" w:color="auto"/>
                                <w:bottom w:val="none" w:sz="0" w:space="0" w:color="auto"/>
                                <w:right w:val="none" w:sz="0" w:space="0" w:color="auto"/>
                              </w:divBdr>
                            </w:div>
                          </w:divsChild>
                        </w:div>
                        <w:div w:id="653800827">
                          <w:marLeft w:val="0"/>
                          <w:marRight w:val="0"/>
                          <w:marTop w:val="0"/>
                          <w:marBottom w:val="0"/>
                          <w:divBdr>
                            <w:top w:val="none" w:sz="0" w:space="0" w:color="auto"/>
                            <w:left w:val="none" w:sz="0" w:space="0" w:color="auto"/>
                            <w:bottom w:val="none" w:sz="0" w:space="0" w:color="auto"/>
                            <w:right w:val="none" w:sz="0" w:space="0" w:color="auto"/>
                          </w:divBdr>
                          <w:divsChild>
                            <w:div w:id="1997882157">
                              <w:marLeft w:val="0"/>
                              <w:marRight w:val="0"/>
                              <w:marTop w:val="0"/>
                              <w:marBottom w:val="0"/>
                              <w:divBdr>
                                <w:top w:val="none" w:sz="0" w:space="0" w:color="auto"/>
                                <w:left w:val="none" w:sz="0" w:space="0" w:color="auto"/>
                                <w:bottom w:val="none" w:sz="0" w:space="0" w:color="auto"/>
                                <w:right w:val="none" w:sz="0" w:space="0" w:color="auto"/>
                              </w:divBdr>
                              <w:divsChild>
                                <w:div w:id="1198738560">
                                  <w:marLeft w:val="0"/>
                                  <w:marRight w:val="0"/>
                                  <w:marTop w:val="0"/>
                                  <w:marBottom w:val="0"/>
                                  <w:divBdr>
                                    <w:top w:val="none" w:sz="0" w:space="0" w:color="auto"/>
                                    <w:left w:val="none" w:sz="0" w:space="0" w:color="auto"/>
                                    <w:bottom w:val="none" w:sz="0" w:space="0" w:color="auto"/>
                                    <w:right w:val="none" w:sz="0" w:space="0" w:color="auto"/>
                                  </w:divBdr>
                                  <w:divsChild>
                                    <w:div w:id="48864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0971557">
          <w:marLeft w:val="0"/>
          <w:marRight w:val="0"/>
          <w:marTop w:val="0"/>
          <w:marBottom w:val="0"/>
          <w:divBdr>
            <w:top w:val="none" w:sz="0" w:space="0" w:color="auto"/>
            <w:left w:val="none" w:sz="0" w:space="0" w:color="auto"/>
            <w:bottom w:val="none" w:sz="0" w:space="0" w:color="auto"/>
            <w:right w:val="none" w:sz="0" w:space="0" w:color="auto"/>
          </w:divBdr>
          <w:divsChild>
            <w:div w:id="1847136856">
              <w:marLeft w:val="0"/>
              <w:marRight w:val="0"/>
              <w:marTop w:val="0"/>
              <w:marBottom w:val="0"/>
              <w:divBdr>
                <w:top w:val="none" w:sz="0" w:space="0" w:color="auto"/>
                <w:left w:val="none" w:sz="0" w:space="0" w:color="auto"/>
                <w:bottom w:val="none" w:sz="0" w:space="0" w:color="auto"/>
                <w:right w:val="none" w:sz="0" w:space="0" w:color="auto"/>
              </w:divBdr>
              <w:divsChild>
                <w:div w:id="31676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934740">
      <w:bodyDiv w:val="1"/>
      <w:marLeft w:val="0"/>
      <w:marRight w:val="0"/>
      <w:marTop w:val="0"/>
      <w:marBottom w:val="0"/>
      <w:divBdr>
        <w:top w:val="none" w:sz="0" w:space="0" w:color="auto"/>
        <w:left w:val="none" w:sz="0" w:space="0" w:color="auto"/>
        <w:bottom w:val="none" w:sz="0" w:space="0" w:color="auto"/>
        <w:right w:val="none" w:sz="0" w:space="0" w:color="auto"/>
      </w:divBdr>
      <w:divsChild>
        <w:div w:id="1472792482">
          <w:marLeft w:val="1080"/>
          <w:marRight w:val="0"/>
          <w:marTop w:val="100"/>
          <w:marBottom w:val="0"/>
          <w:divBdr>
            <w:top w:val="none" w:sz="0" w:space="0" w:color="auto"/>
            <w:left w:val="none" w:sz="0" w:space="0" w:color="auto"/>
            <w:bottom w:val="none" w:sz="0" w:space="0" w:color="auto"/>
            <w:right w:val="none" w:sz="0" w:space="0" w:color="auto"/>
          </w:divBdr>
        </w:div>
        <w:div w:id="670988735">
          <w:marLeft w:val="1080"/>
          <w:marRight w:val="0"/>
          <w:marTop w:val="100"/>
          <w:marBottom w:val="0"/>
          <w:divBdr>
            <w:top w:val="none" w:sz="0" w:space="0" w:color="auto"/>
            <w:left w:val="none" w:sz="0" w:space="0" w:color="auto"/>
            <w:bottom w:val="none" w:sz="0" w:space="0" w:color="auto"/>
            <w:right w:val="none" w:sz="0" w:space="0" w:color="auto"/>
          </w:divBdr>
        </w:div>
        <w:div w:id="1121612791">
          <w:marLeft w:val="1080"/>
          <w:marRight w:val="0"/>
          <w:marTop w:val="100"/>
          <w:marBottom w:val="0"/>
          <w:divBdr>
            <w:top w:val="none" w:sz="0" w:space="0" w:color="auto"/>
            <w:left w:val="none" w:sz="0" w:space="0" w:color="auto"/>
            <w:bottom w:val="none" w:sz="0" w:space="0" w:color="auto"/>
            <w:right w:val="none" w:sz="0" w:space="0" w:color="auto"/>
          </w:divBdr>
        </w:div>
      </w:divsChild>
    </w:div>
    <w:div w:id="1726024542">
      <w:bodyDiv w:val="1"/>
      <w:marLeft w:val="0"/>
      <w:marRight w:val="0"/>
      <w:marTop w:val="0"/>
      <w:marBottom w:val="0"/>
      <w:divBdr>
        <w:top w:val="none" w:sz="0" w:space="0" w:color="auto"/>
        <w:left w:val="none" w:sz="0" w:space="0" w:color="auto"/>
        <w:bottom w:val="none" w:sz="0" w:space="0" w:color="auto"/>
        <w:right w:val="none" w:sz="0" w:space="0" w:color="auto"/>
      </w:divBdr>
    </w:div>
    <w:div w:id="1727415052">
      <w:bodyDiv w:val="1"/>
      <w:marLeft w:val="0"/>
      <w:marRight w:val="0"/>
      <w:marTop w:val="0"/>
      <w:marBottom w:val="0"/>
      <w:divBdr>
        <w:top w:val="none" w:sz="0" w:space="0" w:color="auto"/>
        <w:left w:val="none" w:sz="0" w:space="0" w:color="auto"/>
        <w:bottom w:val="none" w:sz="0" w:space="0" w:color="auto"/>
        <w:right w:val="none" w:sz="0" w:space="0" w:color="auto"/>
      </w:divBdr>
    </w:div>
    <w:div w:id="1734691955">
      <w:bodyDiv w:val="1"/>
      <w:marLeft w:val="0"/>
      <w:marRight w:val="0"/>
      <w:marTop w:val="0"/>
      <w:marBottom w:val="0"/>
      <w:divBdr>
        <w:top w:val="none" w:sz="0" w:space="0" w:color="auto"/>
        <w:left w:val="none" w:sz="0" w:space="0" w:color="auto"/>
        <w:bottom w:val="none" w:sz="0" w:space="0" w:color="auto"/>
        <w:right w:val="none" w:sz="0" w:space="0" w:color="auto"/>
      </w:divBdr>
    </w:div>
    <w:div w:id="1736782608">
      <w:bodyDiv w:val="1"/>
      <w:marLeft w:val="0"/>
      <w:marRight w:val="0"/>
      <w:marTop w:val="0"/>
      <w:marBottom w:val="0"/>
      <w:divBdr>
        <w:top w:val="none" w:sz="0" w:space="0" w:color="auto"/>
        <w:left w:val="none" w:sz="0" w:space="0" w:color="auto"/>
        <w:bottom w:val="none" w:sz="0" w:space="0" w:color="auto"/>
        <w:right w:val="none" w:sz="0" w:space="0" w:color="auto"/>
      </w:divBdr>
    </w:div>
    <w:div w:id="1775126901">
      <w:bodyDiv w:val="1"/>
      <w:marLeft w:val="0"/>
      <w:marRight w:val="0"/>
      <w:marTop w:val="0"/>
      <w:marBottom w:val="0"/>
      <w:divBdr>
        <w:top w:val="none" w:sz="0" w:space="0" w:color="auto"/>
        <w:left w:val="none" w:sz="0" w:space="0" w:color="auto"/>
        <w:bottom w:val="none" w:sz="0" w:space="0" w:color="auto"/>
        <w:right w:val="none" w:sz="0" w:space="0" w:color="auto"/>
      </w:divBdr>
      <w:divsChild>
        <w:div w:id="90320976">
          <w:marLeft w:val="0"/>
          <w:marRight w:val="0"/>
          <w:marTop w:val="0"/>
          <w:marBottom w:val="0"/>
          <w:divBdr>
            <w:top w:val="none" w:sz="0" w:space="0" w:color="auto"/>
            <w:left w:val="none" w:sz="0" w:space="0" w:color="auto"/>
            <w:bottom w:val="none" w:sz="0" w:space="0" w:color="auto"/>
            <w:right w:val="none" w:sz="0" w:space="0" w:color="auto"/>
          </w:divBdr>
        </w:div>
        <w:div w:id="250163591">
          <w:marLeft w:val="0"/>
          <w:marRight w:val="0"/>
          <w:marTop w:val="0"/>
          <w:marBottom w:val="0"/>
          <w:divBdr>
            <w:top w:val="none" w:sz="0" w:space="0" w:color="auto"/>
            <w:left w:val="none" w:sz="0" w:space="0" w:color="auto"/>
            <w:bottom w:val="none" w:sz="0" w:space="0" w:color="auto"/>
            <w:right w:val="none" w:sz="0" w:space="0" w:color="auto"/>
          </w:divBdr>
        </w:div>
        <w:div w:id="462895168">
          <w:marLeft w:val="0"/>
          <w:marRight w:val="0"/>
          <w:marTop w:val="0"/>
          <w:marBottom w:val="0"/>
          <w:divBdr>
            <w:top w:val="none" w:sz="0" w:space="0" w:color="auto"/>
            <w:left w:val="none" w:sz="0" w:space="0" w:color="auto"/>
            <w:bottom w:val="none" w:sz="0" w:space="0" w:color="auto"/>
            <w:right w:val="none" w:sz="0" w:space="0" w:color="auto"/>
          </w:divBdr>
        </w:div>
        <w:div w:id="565190584">
          <w:marLeft w:val="0"/>
          <w:marRight w:val="0"/>
          <w:marTop w:val="0"/>
          <w:marBottom w:val="0"/>
          <w:divBdr>
            <w:top w:val="none" w:sz="0" w:space="0" w:color="auto"/>
            <w:left w:val="none" w:sz="0" w:space="0" w:color="auto"/>
            <w:bottom w:val="none" w:sz="0" w:space="0" w:color="auto"/>
            <w:right w:val="none" w:sz="0" w:space="0" w:color="auto"/>
          </w:divBdr>
        </w:div>
        <w:div w:id="661348307">
          <w:marLeft w:val="0"/>
          <w:marRight w:val="0"/>
          <w:marTop w:val="0"/>
          <w:marBottom w:val="0"/>
          <w:divBdr>
            <w:top w:val="none" w:sz="0" w:space="0" w:color="auto"/>
            <w:left w:val="none" w:sz="0" w:space="0" w:color="auto"/>
            <w:bottom w:val="none" w:sz="0" w:space="0" w:color="auto"/>
            <w:right w:val="none" w:sz="0" w:space="0" w:color="auto"/>
          </w:divBdr>
        </w:div>
        <w:div w:id="677315218">
          <w:marLeft w:val="0"/>
          <w:marRight w:val="0"/>
          <w:marTop w:val="0"/>
          <w:marBottom w:val="0"/>
          <w:divBdr>
            <w:top w:val="none" w:sz="0" w:space="0" w:color="auto"/>
            <w:left w:val="none" w:sz="0" w:space="0" w:color="auto"/>
            <w:bottom w:val="none" w:sz="0" w:space="0" w:color="auto"/>
            <w:right w:val="none" w:sz="0" w:space="0" w:color="auto"/>
          </w:divBdr>
        </w:div>
        <w:div w:id="680007279">
          <w:marLeft w:val="0"/>
          <w:marRight w:val="0"/>
          <w:marTop w:val="0"/>
          <w:marBottom w:val="0"/>
          <w:divBdr>
            <w:top w:val="none" w:sz="0" w:space="0" w:color="auto"/>
            <w:left w:val="none" w:sz="0" w:space="0" w:color="auto"/>
            <w:bottom w:val="none" w:sz="0" w:space="0" w:color="auto"/>
            <w:right w:val="none" w:sz="0" w:space="0" w:color="auto"/>
          </w:divBdr>
        </w:div>
        <w:div w:id="714308645">
          <w:marLeft w:val="0"/>
          <w:marRight w:val="0"/>
          <w:marTop w:val="0"/>
          <w:marBottom w:val="0"/>
          <w:divBdr>
            <w:top w:val="none" w:sz="0" w:space="0" w:color="auto"/>
            <w:left w:val="none" w:sz="0" w:space="0" w:color="auto"/>
            <w:bottom w:val="none" w:sz="0" w:space="0" w:color="auto"/>
            <w:right w:val="none" w:sz="0" w:space="0" w:color="auto"/>
          </w:divBdr>
        </w:div>
        <w:div w:id="720252807">
          <w:marLeft w:val="0"/>
          <w:marRight w:val="0"/>
          <w:marTop w:val="0"/>
          <w:marBottom w:val="0"/>
          <w:divBdr>
            <w:top w:val="none" w:sz="0" w:space="0" w:color="auto"/>
            <w:left w:val="none" w:sz="0" w:space="0" w:color="auto"/>
            <w:bottom w:val="none" w:sz="0" w:space="0" w:color="auto"/>
            <w:right w:val="none" w:sz="0" w:space="0" w:color="auto"/>
          </w:divBdr>
        </w:div>
        <w:div w:id="749037644">
          <w:marLeft w:val="0"/>
          <w:marRight w:val="0"/>
          <w:marTop w:val="0"/>
          <w:marBottom w:val="0"/>
          <w:divBdr>
            <w:top w:val="none" w:sz="0" w:space="0" w:color="auto"/>
            <w:left w:val="none" w:sz="0" w:space="0" w:color="auto"/>
            <w:bottom w:val="none" w:sz="0" w:space="0" w:color="auto"/>
            <w:right w:val="none" w:sz="0" w:space="0" w:color="auto"/>
          </w:divBdr>
        </w:div>
        <w:div w:id="781725629">
          <w:marLeft w:val="0"/>
          <w:marRight w:val="0"/>
          <w:marTop w:val="0"/>
          <w:marBottom w:val="0"/>
          <w:divBdr>
            <w:top w:val="none" w:sz="0" w:space="0" w:color="auto"/>
            <w:left w:val="none" w:sz="0" w:space="0" w:color="auto"/>
            <w:bottom w:val="none" w:sz="0" w:space="0" w:color="auto"/>
            <w:right w:val="none" w:sz="0" w:space="0" w:color="auto"/>
          </w:divBdr>
        </w:div>
        <w:div w:id="900678463">
          <w:marLeft w:val="0"/>
          <w:marRight w:val="0"/>
          <w:marTop w:val="0"/>
          <w:marBottom w:val="0"/>
          <w:divBdr>
            <w:top w:val="none" w:sz="0" w:space="0" w:color="auto"/>
            <w:left w:val="none" w:sz="0" w:space="0" w:color="auto"/>
            <w:bottom w:val="none" w:sz="0" w:space="0" w:color="auto"/>
            <w:right w:val="none" w:sz="0" w:space="0" w:color="auto"/>
          </w:divBdr>
        </w:div>
        <w:div w:id="1003432355">
          <w:marLeft w:val="0"/>
          <w:marRight w:val="0"/>
          <w:marTop w:val="0"/>
          <w:marBottom w:val="0"/>
          <w:divBdr>
            <w:top w:val="none" w:sz="0" w:space="0" w:color="auto"/>
            <w:left w:val="none" w:sz="0" w:space="0" w:color="auto"/>
            <w:bottom w:val="none" w:sz="0" w:space="0" w:color="auto"/>
            <w:right w:val="none" w:sz="0" w:space="0" w:color="auto"/>
          </w:divBdr>
        </w:div>
        <w:div w:id="1004360442">
          <w:marLeft w:val="0"/>
          <w:marRight w:val="0"/>
          <w:marTop w:val="0"/>
          <w:marBottom w:val="0"/>
          <w:divBdr>
            <w:top w:val="none" w:sz="0" w:space="0" w:color="auto"/>
            <w:left w:val="none" w:sz="0" w:space="0" w:color="auto"/>
            <w:bottom w:val="none" w:sz="0" w:space="0" w:color="auto"/>
            <w:right w:val="none" w:sz="0" w:space="0" w:color="auto"/>
          </w:divBdr>
        </w:div>
        <w:div w:id="1039086340">
          <w:marLeft w:val="0"/>
          <w:marRight w:val="0"/>
          <w:marTop w:val="0"/>
          <w:marBottom w:val="0"/>
          <w:divBdr>
            <w:top w:val="none" w:sz="0" w:space="0" w:color="auto"/>
            <w:left w:val="none" w:sz="0" w:space="0" w:color="auto"/>
            <w:bottom w:val="none" w:sz="0" w:space="0" w:color="auto"/>
            <w:right w:val="none" w:sz="0" w:space="0" w:color="auto"/>
          </w:divBdr>
        </w:div>
        <w:div w:id="1050762736">
          <w:marLeft w:val="0"/>
          <w:marRight w:val="0"/>
          <w:marTop w:val="0"/>
          <w:marBottom w:val="0"/>
          <w:divBdr>
            <w:top w:val="none" w:sz="0" w:space="0" w:color="auto"/>
            <w:left w:val="none" w:sz="0" w:space="0" w:color="auto"/>
            <w:bottom w:val="none" w:sz="0" w:space="0" w:color="auto"/>
            <w:right w:val="none" w:sz="0" w:space="0" w:color="auto"/>
          </w:divBdr>
        </w:div>
        <w:div w:id="1100179118">
          <w:marLeft w:val="0"/>
          <w:marRight w:val="0"/>
          <w:marTop w:val="0"/>
          <w:marBottom w:val="0"/>
          <w:divBdr>
            <w:top w:val="none" w:sz="0" w:space="0" w:color="auto"/>
            <w:left w:val="none" w:sz="0" w:space="0" w:color="auto"/>
            <w:bottom w:val="none" w:sz="0" w:space="0" w:color="auto"/>
            <w:right w:val="none" w:sz="0" w:space="0" w:color="auto"/>
          </w:divBdr>
        </w:div>
        <w:div w:id="1107970576">
          <w:marLeft w:val="0"/>
          <w:marRight w:val="0"/>
          <w:marTop w:val="0"/>
          <w:marBottom w:val="0"/>
          <w:divBdr>
            <w:top w:val="none" w:sz="0" w:space="0" w:color="auto"/>
            <w:left w:val="none" w:sz="0" w:space="0" w:color="auto"/>
            <w:bottom w:val="none" w:sz="0" w:space="0" w:color="auto"/>
            <w:right w:val="none" w:sz="0" w:space="0" w:color="auto"/>
          </w:divBdr>
        </w:div>
        <w:div w:id="1195388698">
          <w:marLeft w:val="0"/>
          <w:marRight w:val="0"/>
          <w:marTop w:val="0"/>
          <w:marBottom w:val="0"/>
          <w:divBdr>
            <w:top w:val="none" w:sz="0" w:space="0" w:color="auto"/>
            <w:left w:val="none" w:sz="0" w:space="0" w:color="auto"/>
            <w:bottom w:val="none" w:sz="0" w:space="0" w:color="auto"/>
            <w:right w:val="none" w:sz="0" w:space="0" w:color="auto"/>
          </w:divBdr>
        </w:div>
        <w:div w:id="1255430329">
          <w:marLeft w:val="0"/>
          <w:marRight w:val="0"/>
          <w:marTop w:val="0"/>
          <w:marBottom w:val="0"/>
          <w:divBdr>
            <w:top w:val="none" w:sz="0" w:space="0" w:color="auto"/>
            <w:left w:val="none" w:sz="0" w:space="0" w:color="auto"/>
            <w:bottom w:val="none" w:sz="0" w:space="0" w:color="auto"/>
            <w:right w:val="none" w:sz="0" w:space="0" w:color="auto"/>
          </w:divBdr>
        </w:div>
        <w:div w:id="1270546717">
          <w:marLeft w:val="0"/>
          <w:marRight w:val="0"/>
          <w:marTop w:val="0"/>
          <w:marBottom w:val="0"/>
          <w:divBdr>
            <w:top w:val="none" w:sz="0" w:space="0" w:color="auto"/>
            <w:left w:val="none" w:sz="0" w:space="0" w:color="auto"/>
            <w:bottom w:val="none" w:sz="0" w:space="0" w:color="auto"/>
            <w:right w:val="none" w:sz="0" w:space="0" w:color="auto"/>
          </w:divBdr>
        </w:div>
        <w:div w:id="1317949568">
          <w:marLeft w:val="0"/>
          <w:marRight w:val="0"/>
          <w:marTop w:val="0"/>
          <w:marBottom w:val="0"/>
          <w:divBdr>
            <w:top w:val="none" w:sz="0" w:space="0" w:color="auto"/>
            <w:left w:val="none" w:sz="0" w:space="0" w:color="auto"/>
            <w:bottom w:val="none" w:sz="0" w:space="0" w:color="auto"/>
            <w:right w:val="none" w:sz="0" w:space="0" w:color="auto"/>
          </w:divBdr>
        </w:div>
        <w:div w:id="1340888057">
          <w:marLeft w:val="0"/>
          <w:marRight w:val="0"/>
          <w:marTop w:val="0"/>
          <w:marBottom w:val="0"/>
          <w:divBdr>
            <w:top w:val="none" w:sz="0" w:space="0" w:color="auto"/>
            <w:left w:val="none" w:sz="0" w:space="0" w:color="auto"/>
            <w:bottom w:val="none" w:sz="0" w:space="0" w:color="auto"/>
            <w:right w:val="none" w:sz="0" w:space="0" w:color="auto"/>
          </w:divBdr>
        </w:div>
        <w:div w:id="1432582607">
          <w:marLeft w:val="0"/>
          <w:marRight w:val="0"/>
          <w:marTop w:val="0"/>
          <w:marBottom w:val="0"/>
          <w:divBdr>
            <w:top w:val="none" w:sz="0" w:space="0" w:color="auto"/>
            <w:left w:val="none" w:sz="0" w:space="0" w:color="auto"/>
            <w:bottom w:val="none" w:sz="0" w:space="0" w:color="auto"/>
            <w:right w:val="none" w:sz="0" w:space="0" w:color="auto"/>
          </w:divBdr>
        </w:div>
        <w:div w:id="1460684341">
          <w:marLeft w:val="0"/>
          <w:marRight w:val="0"/>
          <w:marTop w:val="0"/>
          <w:marBottom w:val="0"/>
          <w:divBdr>
            <w:top w:val="none" w:sz="0" w:space="0" w:color="auto"/>
            <w:left w:val="none" w:sz="0" w:space="0" w:color="auto"/>
            <w:bottom w:val="none" w:sz="0" w:space="0" w:color="auto"/>
            <w:right w:val="none" w:sz="0" w:space="0" w:color="auto"/>
          </w:divBdr>
        </w:div>
        <w:div w:id="1474902986">
          <w:marLeft w:val="0"/>
          <w:marRight w:val="0"/>
          <w:marTop w:val="0"/>
          <w:marBottom w:val="0"/>
          <w:divBdr>
            <w:top w:val="none" w:sz="0" w:space="0" w:color="auto"/>
            <w:left w:val="none" w:sz="0" w:space="0" w:color="auto"/>
            <w:bottom w:val="none" w:sz="0" w:space="0" w:color="auto"/>
            <w:right w:val="none" w:sz="0" w:space="0" w:color="auto"/>
          </w:divBdr>
        </w:div>
        <w:div w:id="1657415997">
          <w:marLeft w:val="0"/>
          <w:marRight w:val="0"/>
          <w:marTop w:val="0"/>
          <w:marBottom w:val="0"/>
          <w:divBdr>
            <w:top w:val="none" w:sz="0" w:space="0" w:color="auto"/>
            <w:left w:val="none" w:sz="0" w:space="0" w:color="auto"/>
            <w:bottom w:val="none" w:sz="0" w:space="0" w:color="auto"/>
            <w:right w:val="none" w:sz="0" w:space="0" w:color="auto"/>
          </w:divBdr>
        </w:div>
        <w:div w:id="1700206785">
          <w:marLeft w:val="0"/>
          <w:marRight w:val="0"/>
          <w:marTop w:val="0"/>
          <w:marBottom w:val="0"/>
          <w:divBdr>
            <w:top w:val="none" w:sz="0" w:space="0" w:color="auto"/>
            <w:left w:val="none" w:sz="0" w:space="0" w:color="auto"/>
            <w:bottom w:val="none" w:sz="0" w:space="0" w:color="auto"/>
            <w:right w:val="none" w:sz="0" w:space="0" w:color="auto"/>
          </w:divBdr>
        </w:div>
        <w:div w:id="1743748742">
          <w:marLeft w:val="0"/>
          <w:marRight w:val="0"/>
          <w:marTop w:val="0"/>
          <w:marBottom w:val="0"/>
          <w:divBdr>
            <w:top w:val="none" w:sz="0" w:space="0" w:color="auto"/>
            <w:left w:val="none" w:sz="0" w:space="0" w:color="auto"/>
            <w:bottom w:val="none" w:sz="0" w:space="0" w:color="auto"/>
            <w:right w:val="none" w:sz="0" w:space="0" w:color="auto"/>
          </w:divBdr>
        </w:div>
        <w:div w:id="1891185559">
          <w:marLeft w:val="0"/>
          <w:marRight w:val="0"/>
          <w:marTop w:val="0"/>
          <w:marBottom w:val="0"/>
          <w:divBdr>
            <w:top w:val="none" w:sz="0" w:space="0" w:color="auto"/>
            <w:left w:val="none" w:sz="0" w:space="0" w:color="auto"/>
            <w:bottom w:val="none" w:sz="0" w:space="0" w:color="auto"/>
            <w:right w:val="none" w:sz="0" w:space="0" w:color="auto"/>
          </w:divBdr>
        </w:div>
        <w:div w:id="1895579507">
          <w:marLeft w:val="0"/>
          <w:marRight w:val="0"/>
          <w:marTop w:val="0"/>
          <w:marBottom w:val="0"/>
          <w:divBdr>
            <w:top w:val="none" w:sz="0" w:space="0" w:color="auto"/>
            <w:left w:val="none" w:sz="0" w:space="0" w:color="auto"/>
            <w:bottom w:val="none" w:sz="0" w:space="0" w:color="auto"/>
            <w:right w:val="none" w:sz="0" w:space="0" w:color="auto"/>
          </w:divBdr>
        </w:div>
        <w:div w:id="1979533728">
          <w:marLeft w:val="0"/>
          <w:marRight w:val="0"/>
          <w:marTop w:val="0"/>
          <w:marBottom w:val="0"/>
          <w:divBdr>
            <w:top w:val="none" w:sz="0" w:space="0" w:color="auto"/>
            <w:left w:val="none" w:sz="0" w:space="0" w:color="auto"/>
            <w:bottom w:val="none" w:sz="0" w:space="0" w:color="auto"/>
            <w:right w:val="none" w:sz="0" w:space="0" w:color="auto"/>
          </w:divBdr>
        </w:div>
        <w:div w:id="1983316072">
          <w:marLeft w:val="0"/>
          <w:marRight w:val="0"/>
          <w:marTop w:val="0"/>
          <w:marBottom w:val="0"/>
          <w:divBdr>
            <w:top w:val="none" w:sz="0" w:space="0" w:color="auto"/>
            <w:left w:val="none" w:sz="0" w:space="0" w:color="auto"/>
            <w:bottom w:val="none" w:sz="0" w:space="0" w:color="auto"/>
            <w:right w:val="none" w:sz="0" w:space="0" w:color="auto"/>
          </w:divBdr>
        </w:div>
        <w:div w:id="2038847705">
          <w:marLeft w:val="0"/>
          <w:marRight w:val="0"/>
          <w:marTop w:val="0"/>
          <w:marBottom w:val="0"/>
          <w:divBdr>
            <w:top w:val="none" w:sz="0" w:space="0" w:color="auto"/>
            <w:left w:val="none" w:sz="0" w:space="0" w:color="auto"/>
            <w:bottom w:val="none" w:sz="0" w:space="0" w:color="auto"/>
            <w:right w:val="none" w:sz="0" w:space="0" w:color="auto"/>
          </w:divBdr>
        </w:div>
        <w:div w:id="2070379500">
          <w:marLeft w:val="0"/>
          <w:marRight w:val="0"/>
          <w:marTop w:val="0"/>
          <w:marBottom w:val="0"/>
          <w:divBdr>
            <w:top w:val="none" w:sz="0" w:space="0" w:color="auto"/>
            <w:left w:val="none" w:sz="0" w:space="0" w:color="auto"/>
            <w:bottom w:val="none" w:sz="0" w:space="0" w:color="auto"/>
            <w:right w:val="none" w:sz="0" w:space="0" w:color="auto"/>
          </w:divBdr>
        </w:div>
      </w:divsChild>
    </w:div>
    <w:div w:id="1796945989">
      <w:bodyDiv w:val="1"/>
      <w:marLeft w:val="0"/>
      <w:marRight w:val="0"/>
      <w:marTop w:val="0"/>
      <w:marBottom w:val="0"/>
      <w:divBdr>
        <w:top w:val="none" w:sz="0" w:space="0" w:color="auto"/>
        <w:left w:val="none" w:sz="0" w:space="0" w:color="auto"/>
        <w:bottom w:val="none" w:sz="0" w:space="0" w:color="auto"/>
        <w:right w:val="none" w:sz="0" w:space="0" w:color="auto"/>
      </w:divBdr>
    </w:div>
    <w:div w:id="1815025677">
      <w:bodyDiv w:val="1"/>
      <w:marLeft w:val="0"/>
      <w:marRight w:val="0"/>
      <w:marTop w:val="0"/>
      <w:marBottom w:val="0"/>
      <w:divBdr>
        <w:top w:val="none" w:sz="0" w:space="0" w:color="auto"/>
        <w:left w:val="none" w:sz="0" w:space="0" w:color="auto"/>
        <w:bottom w:val="none" w:sz="0" w:space="0" w:color="auto"/>
        <w:right w:val="none" w:sz="0" w:space="0" w:color="auto"/>
      </w:divBdr>
    </w:div>
    <w:div w:id="1831678665">
      <w:bodyDiv w:val="1"/>
      <w:marLeft w:val="0"/>
      <w:marRight w:val="0"/>
      <w:marTop w:val="0"/>
      <w:marBottom w:val="0"/>
      <w:divBdr>
        <w:top w:val="none" w:sz="0" w:space="0" w:color="auto"/>
        <w:left w:val="none" w:sz="0" w:space="0" w:color="auto"/>
        <w:bottom w:val="none" w:sz="0" w:space="0" w:color="auto"/>
        <w:right w:val="none" w:sz="0" w:space="0" w:color="auto"/>
      </w:divBdr>
    </w:div>
    <w:div w:id="1849176367">
      <w:bodyDiv w:val="1"/>
      <w:marLeft w:val="0"/>
      <w:marRight w:val="0"/>
      <w:marTop w:val="0"/>
      <w:marBottom w:val="0"/>
      <w:divBdr>
        <w:top w:val="none" w:sz="0" w:space="0" w:color="auto"/>
        <w:left w:val="none" w:sz="0" w:space="0" w:color="auto"/>
        <w:bottom w:val="none" w:sz="0" w:space="0" w:color="auto"/>
        <w:right w:val="none" w:sz="0" w:space="0" w:color="auto"/>
      </w:divBdr>
    </w:div>
    <w:div w:id="1873034940">
      <w:bodyDiv w:val="1"/>
      <w:marLeft w:val="0"/>
      <w:marRight w:val="0"/>
      <w:marTop w:val="0"/>
      <w:marBottom w:val="0"/>
      <w:divBdr>
        <w:top w:val="none" w:sz="0" w:space="0" w:color="auto"/>
        <w:left w:val="none" w:sz="0" w:space="0" w:color="auto"/>
        <w:bottom w:val="none" w:sz="0" w:space="0" w:color="auto"/>
        <w:right w:val="none" w:sz="0" w:space="0" w:color="auto"/>
      </w:divBdr>
    </w:div>
    <w:div w:id="1875994012">
      <w:bodyDiv w:val="1"/>
      <w:marLeft w:val="0"/>
      <w:marRight w:val="0"/>
      <w:marTop w:val="0"/>
      <w:marBottom w:val="0"/>
      <w:divBdr>
        <w:top w:val="none" w:sz="0" w:space="0" w:color="auto"/>
        <w:left w:val="none" w:sz="0" w:space="0" w:color="auto"/>
        <w:bottom w:val="none" w:sz="0" w:space="0" w:color="auto"/>
        <w:right w:val="none" w:sz="0" w:space="0" w:color="auto"/>
      </w:divBdr>
    </w:div>
    <w:div w:id="1877809527">
      <w:bodyDiv w:val="1"/>
      <w:marLeft w:val="0"/>
      <w:marRight w:val="0"/>
      <w:marTop w:val="0"/>
      <w:marBottom w:val="0"/>
      <w:divBdr>
        <w:top w:val="none" w:sz="0" w:space="0" w:color="auto"/>
        <w:left w:val="none" w:sz="0" w:space="0" w:color="auto"/>
        <w:bottom w:val="none" w:sz="0" w:space="0" w:color="auto"/>
        <w:right w:val="none" w:sz="0" w:space="0" w:color="auto"/>
      </w:divBdr>
    </w:div>
    <w:div w:id="1884707101">
      <w:bodyDiv w:val="1"/>
      <w:marLeft w:val="0"/>
      <w:marRight w:val="0"/>
      <w:marTop w:val="0"/>
      <w:marBottom w:val="0"/>
      <w:divBdr>
        <w:top w:val="none" w:sz="0" w:space="0" w:color="auto"/>
        <w:left w:val="none" w:sz="0" w:space="0" w:color="auto"/>
        <w:bottom w:val="none" w:sz="0" w:space="0" w:color="auto"/>
        <w:right w:val="none" w:sz="0" w:space="0" w:color="auto"/>
      </w:divBdr>
    </w:div>
    <w:div w:id="1887373761">
      <w:bodyDiv w:val="1"/>
      <w:marLeft w:val="0"/>
      <w:marRight w:val="0"/>
      <w:marTop w:val="0"/>
      <w:marBottom w:val="0"/>
      <w:divBdr>
        <w:top w:val="none" w:sz="0" w:space="0" w:color="auto"/>
        <w:left w:val="none" w:sz="0" w:space="0" w:color="auto"/>
        <w:bottom w:val="none" w:sz="0" w:space="0" w:color="auto"/>
        <w:right w:val="none" w:sz="0" w:space="0" w:color="auto"/>
      </w:divBdr>
    </w:div>
    <w:div w:id="1902669259">
      <w:bodyDiv w:val="1"/>
      <w:marLeft w:val="0"/>
      <w:marRight w:val="0"/>
      <w:marTop w:val="0"/>
      <w:marBottom w:val="0"/>
      <w:divBdr>
        <w:top w:val="none" w:sz="0" w:space="0" w:color="auto"/>
        <w:left w:val="none" w:sz="0" w:space="0" w:color="auto"/>
        <w:bottom w:val="none" w:sz="0" w:space="0" w:color="auto"/>
        <w:right w:val="none" w:sz="0" w:space="0" w:color="auto"/>
      </w:divBdr>
    </w:div>
    <w:div w:id="1906912299">
      <w:bodyDiv w:val="1"/>
      <w:marLeft w:val="0"/>
      <w:marRight w:val="0"/>
      <w:marTop w:val="0"/>
      <w:marBottom w:val="0"/>
      <w:divBdr>
        <w:top w:val="none" w:sz="0" w:space="0" w:color="auto"/>
        <w:left w:val="none" w:sz="0" w:space="0" w:color="auto"/>
        <w:bottom w:val="none" w:sz="0" w:space="0" w:color="auto"/>
        <w:right w:val="none" w:sz="0" w:space="0" w:color="auto"/>
      </w:divBdr>
    </w:div>
    <w:div w:id="1911960668">
      <w:bodyDiv w:val="1"/>
      <w:marLeft w:val="0"/>
      <w:marRight w:val="0"/>
      <w:marTop w:val="0"/>
      <w:marBottom w:val="0"/>
      <w:divBdr>
        <w:top w:val="none" w:sz="0" w:space="0" w:color="auto"/>
        <w:left w:val="none" w:sz="0" w:space="0" w:color="auto"/>
        <w:bottom w:val="none" w:sz="0" w:space="0" w:color="auto"/>
        <w:right w:val="none" w:sz="0" w:space="0" w:color="auto"/>
      </w:divBdr>
    </w:div>
    <w:div w:id="1936013303">
      <w:bodyDiv w:val="1"/>
      <w:marLeft w:val="0"/>
      <w:marRight w:val="0"/>
      <w:marTop w:val="0"/>
      <w:marBottom w:val="0"/>
      <w:divBdr>
        <w:top w:val="none" w:sz="0" w:space="0" w:color="auto"/>
        <w:left w:val="none" w:sz="0" w:space="0" w:color="auto"/>
        <w:bottom w:val="none" w:sz="0" w:space="0" w:color="auto"/>
        <w:right w:val="none" w:sz="0" w:space="0" w:color="auto"/>
      </w:divBdr>
    </w:div>
    <w:div w:id="1958370849">
      <w:bodyDiv w:val="1"/>
      <w:marLeft w:val="0"/>
      <w:marRight w:val="0"/>
      <w:marTop w:val="0"/>
      <w:marBottom w:val="0"/>
      <w:divBdr>
        <w:top w:val="none" w:sz="0" w:space="0" w:color="auto"/>
        <w:left w:val="none" w:sz="0" w:space="0" w:color="auto"/>
        <w:bottom w:val="none" w:sz="0" w:space="0" w:color="auto"/>
        <w:right w:val="none" w:sz="0" w:space="0" w:color="auto"/>
      </w:divBdr>
    </w:div>
    <w:div w:id="1972246724">
      <w:bodyDiv w:val="1"/>
      <w:marLeft w:val="0"/>
      <w:marRight w:val="0"/>
      <w:marTop w:val="0"/>
      <w:marBottom w:val="0"/>
      <w:divBdr>
        <w:top w:val="none" w:sz="0" w:space="0" w:color="auto"/>
        <w:left w:val="none" w:sz="0" w:space="0" w:color="auto"/>
        <w:bottom w:val="none" w:sz="0" w:space="0" w:color="auto"/>
        <w:right w:val="none" w:sz="0" w:space="0" w:color="auto"/>
      </w:divBdr>
    </w:div>
    <w:div w:id="1973125096">
      <w:bodyDiv w:val="1"/>
      <w:marLeft w:val="0"/>
      <w:marRight w:val="0"/>
      <w:marTop w:val="0"/>
      <w:marBottom w:val="0"/>
      <w:divBdr>
        <w:top w:val="none" w:sz="0" w:space="0" w:color="auto"/>
        <w:left w:val="none" w:sz="0" w:space="0" w:color="auto"/>
        <w:bottom w:val="none" w:sz="0" w:space="0" w:color="auto"/>
        <w:right w:val="none" w:sz="0" w:space="0" w:color="auto"/>
      </w:divBdr>
    </w:div>
    <w:div w:id="1979996030">
      <w:bodyDiv w:val="1"/>
      <w:marLeft w:val="0"/>
      <w:marRight w:val="0"/>
      <w:marTop w:val="0"/>
      <w:marBottom w:val="0"/>
      <w:divBdr>
        <w:top w:val="none" w:sz="0" w:space="0" w:color="auto"/>
        <w:left w:val="none" w:sz="0" w:space="0" w:color="auto"/>
        <w:bottom w:val="none" w:sz="0" w:space="0" w:color="auto"/>
        <w:right w:val="none" w:sz="0" w:space="0" w:color="auto"/>
      </w:divBdr>
    </w:div>
    <w:div w:id="1992363457">
      <w:bodyDiv w:val="1"/>
      <w:marLeft w:val="0"/>
      <w:marRight w:val="0"/>
      <w:marTop w:val="0"/>
      <w:marBottom w:val="0"/>
      <w:divBdr>
        <w:top w:val="none" w:sz="0" w:space="0" w:color="auto"/>
        <w:left w:val="none" w:sz="0" w:space="0" w:color="auto"/>
        <w:bottom w:val="none" w:sz="0" w:space="0" w:color="auto"/>
        <w:right w:val="none" w:sz="0" w:space="0" w:color="auto"/>
      </w:divBdr>
    </w:div>
    <w:div w:id="2023042136">
      <w:bodyDiv w:val="1"/>
      <w:marLeft w:val="0"/>
      <w:marRight w:val="0"/>
      <w:marTop w:val="0"/>
      <w:marBottom w:val="0"/>
      <w:divBdr>
        <w:top w:val="none" w:sz="0" w:space="0" w:color="auto"/>
        <w:left w:val="none" w:sz="0" w:space="0" w:color="auto"/>
        <w:bottom w:val="none" w:sz="0" w:space="0" w:color="auto"/>
        <w:right w:val="none" w:sz="0" w:space="0" w:color="auto"/>
      </w:divBdr>
    </w:div>
    <w:div w:id="2031637254">
      <w:bodyDiv w:val="1"/>
      <w:marLeft w:val="0"/>
      <w:marRight w:val="0"/>
      <w:marTop w:val="0"/>
      <w:marBottom w:val="0"/>
      <w:divBdr>
        <w:top w:val="none" w:sz="0" w:space="0" w:color="auto"/>
        <w:left w:val="none" w:sz="0" w:space="0" w:color="auto"/>
        <w:bottom w:val="none" w:sz="0" w:space="0" w:color="auto"/>
        <w:right w:val="none" w:sz="0" w:space="0" w:color="auto"/>
      </w:divBdr>
    </w:div>
    <w:div w:id="2042511485">
      <w:bodyDiv w:val="1"/>
      <w:marLeft w:val="0"/>
      <w:marRight w:val="0"/>
      <w:marTop w:val="0"/>
      <w:marBottom w:val="0"/>
      <w:divBdr>
        <w:top w:val="none" w:sz="0" w:space="0" w:color="auto"/>
        <w:left w:val="none" w:sz="0" w:space="0" w:color="auto"/>
        <w:bottom w:val="none" w:sz="0" w:space="0" w:color="auto"/>
        <w:right w:val="none" w:sz="0" w:space="0" w:color="auto"/>
      </w:divBdr>
      <w:divsChild>
        <w:div w:id="1626039950">
          <w:marLeft w:val="562"/>
          <w:marRight w:val="0"/>
          <w:marTop w:val="200"/>
          <w:marBottom w:val="0"/>
          <w:divBdr>
            <w:top w:val="none" w:sz="0" w:space="0" w:color="auto"/>
            <w:left w:val="none" w:sz="0" w:space="0" w:color="auto"/>
            <w:bottom w:val="none" w:sz="0" w:space="0" w:color="auto"/>
            <w:right w:val="none" w:sz="0" w:space="0" w:color="auto"/>
          </w:divBdr>
        </w:div>
      </w:divsChild>
    </w:div>
    <w:div w:id="2047950275">
      <w:bodyDiv w:val="1"/>
      <w:marLeft w:val="0"/>
      <w:marRight w:val="0"/>
      <w:marTop w:val="0"/>
      <w:marBottom w:val="0"/>
      <w:divBdr>
        <w:top w:val="none" w:sz="0" w:space="0" w:color="auto"/>
        <w:left w:val="none" w:sz="0" w:space="0" w:color="auto"/>
        <w:bottom w:val="none" w:sz="0" w:space="0" w:color="auto"/>
        <w:right w:val="none" w:sz="0" w:space="0" w:color="auto"/>
      </w:divBdr>
    </w:div>
    <w:div w:id="2057927054">
      <w:bodyDiv w:val="1"/>
      <w:marLeft w:val="0"/>
      <w:marRight w:val="0"/>
      <w:marTop w:val="0"/>
      <w:marBottom w:val="0"/>
      <w:divBdr>
        <w:top w:val="none" w:sz="0" w:space="0" w:color="auto"/>
        <w:left w:val="none" w:sz="0" w:space="0" w:color="auto"/>
        <w:bottom w:val="none" w:sz="0" w:space="0" w:color="auto"/>
        <w:right w:val="none" w:sz="0" w:space="0" w:color="auto"/>
      </w:divBdr>
    </w:div>
    <w:div w:id="2137068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42" Type="http://schemas.openxmlformats.org/officeDocument/2006/relationships/image" Target="media/image28.png"/><Relationship Id="rId47" Type="http://schemas.openxmlformats.org/officeDocument/2006/relationships/hyperlink" Target="https://docs.microsoft.com/en-us/aspnet/core/mvc/models/validation?view=aspnetcore-6.0" TargetMode="External"/><Relationship Id="rId63" Type="http://schemas.openxmlformats.org/officeDocument/2006/relationships/image" Target="media/image48.png"/><Relationship Id="rId68" Type="http://schemas.openxmlformats.org/officeDocument/2006/relationships/image" Target="media/image53.png"/><Relationship Id="rId7" Type="http://schemas.openxmlformats.org/officeDocument/2006/relationships/settings" Target="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5" Type="http://schemas.openxmlformats.org/officeDocument/2006/relationships/numbering" Target="numbering.xml"/><Relationship Id="rId61" Type="http://schemas.openxmlformats.org/officeDocument/2006/relationships/image" Target="media/image46.png"/><Relationship Id="rId19" Type="http://schemas.openxmlformats.org/officeDocument/2006/relationships/image" Target="media/image8.png"/><Relationship Id="rId14"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hyperlink" Target="mailto:wim.vandenbroeck@ucll.be" TargetMode="External"/><Relationship Id="rId28" Type="http://schemas.openxmlformats.org/officeDocument/2006/relationships/hyperlink" Target="https://docs.microsoft.com/en-us/dotnet/api/microsoft.aspnetcore.builder.webapplicationbuilder?view=aspnetcore-6.0" TargetMode="External"/><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endnotes" Target="endnotes.xml"/><Relationship Id="rId31" Type="http://schemas.openxmlformats.org/officeDocument/2006/relationships/hyperlink" Target="https://localhost:7046/user" TargetMode="External"/><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image" Target="media/image7.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5.png"/><Relationship Id="rId55" Type="http://schemas.openxmlformats.org/officeDocument/2006/relationships/image" Target="media/image40.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enkv\UC%20Leuven-Limburg\Afstandsonderwijs%20Graduaat%20Programmeren%20-%20General\2%20-%20Toolkit\1%20-%20Templates\AOF.TPL.Syllabus.1.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2172664B53F4C3594AD2B285CF85054"/>
        <w:category>
          <w:name w:val="General"/>
          <w:gallery w:val="placeholder"/>
        </w:category>
        <w:types>
          <w:type w:val="bbPlcHdr"/>
        </w:types>
        <w:behaviors>
          <w:behavior w:val="content"/>
        </w:behaviors>
        <w:guid w:val="{B0963B80-CC65-42AC-95F6-DFF014325C03}"/>
      </w:docPartPr>
      <w:docPartBody>
        <w:p w:rsidR="00304A91" w:rsidRDefault="00AD0937">
          <w:pPr>
            <w:pStyle w:val="12172664B53F4C3594AD2B285CF85054"/>
          </w:pPr>
          <w:r w:rsidRPr="00A40FE8">
            <w:rPr>
              <w:rStyle w:val="Tekstvantijdelijkeaanduiding"/>
            </w:rPr>
            <w:t>[Title]</w:t>
          </w:r>
        </w:p>
      </w:docPartBody>
    </w:docPart>
    <w:docPart>
      <w:docPartPr>
        <w:name w:val="A173785CFA1941F686BB9086AEA65161"/>
        <w:category>
          <w:name w:val="General"/>
          <w:gallery w:val="placeholder"/>
        </w:category>
        <w:types>
          <w:type w:val="bbPlcHdr"/>
        </w:types>
        <w:behaviors>
          <w:behavior w:val="content"/>
        </w:behaviors>
        <w:guid w:val="{0D0B9389-2D5C-4D1B-B9F7-B5B6610C00A6}"/>
      </w:docPartPr>
      <w:docPartBody>
        <w:p w:rsidR="00304A91" w:rsidRDefault="00AD0937">
          <w:pPr>
            <w:pStyle w:val="A173785CFA1941F686BB9086AEA65161"/>
          </w:pPr>
          <w:r w:rsidRPr="00A40FE8">
            <w:rPr>
              <w:rStyle w:val="Tekstvantijdelijkeaanduiding"/>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n-ea">
    <w:panose1 w:val="00000000000000000000"/>
    <w:charset w:val="00"/>
    <w:family w:val="roman"/>
    <w:notTrueType/>
    <w:pitch w:val="default"/>
  </w:font>
  <w:font w:name="Cascadia Mono">
    <w:panose1 w:val="020B0609020000020004"/>
    <w:charset w:val="00"/>
    <w:family w:val="modern"/>
    <w:pitch w:val="fixed"/>
    <w:sig w:usb0="A1002AFF" w:usb1="4000F9FB" w:usb2="00040000"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0937"/>
    <w:rsid w:val="00020DCE"/>
    <w:rsid w:val="000D58AF"/>
    <w:rsid w:val="000F6849"/>
    <w:rsid w:val="001C1DB2"/>
    <w:rsid w:val="001D7FFD"/>
    <w:rsid w:val="001E70E6"/>
    <w:rsid w:val="00212329"/>
    <w:rsid w:val="00235DB2"/>
    <w:rsid w:val="00256E07"/>
    <w:rsid w:val="00275D20"/>
    <w:rsid w:val="002C273F"/>
    <w:rsid w:val="002D5B60"/>
    <w:rsid w:val="002F00B6"/>
    <w:rsid w:val="00304A91"/>
    <w:rsid w:val="003371E0"/>
    <w:rsid w:val="00392C82"/>
    <w:rsid w:val="00402780"/>
    <w:rsid w:val="00443CCA"/>
    <w:rsid w:val="004858B5"/>
    <w:rsid w:val="004C1121"/>
    <w:rsid w:val="004F56AB"/>
    <w:rsid w:val="0051351A"/>
    <w:rsid w:val="0055103C"/>
    <w:rsid w:val="00586C2F"/>
    <w:rsid w:val="005A3203"/>
    <w:rsid w:val="005C5209"/>
    <w:rsid w:val="00630F4C"/>
    <w:rsid w:val="00642611"/>
    <w:rsid w:val="00671C3C"/>
    <w:rsid w:val="00687F31"/>
    <w:rsid w:val="006B578D"/>
    <w:rsid w:val="006B5872"/>
    <w:rsid w:val="007543CA"/>
    <w:rsid w:val="0079144B"/>
    <w:rsid w:val="007B63EE"/>
    <w:rsid w:val="0084264E"/>
    <w:rsid w:val="008801D5"/>
    <w:rsid w:val="00973AD6"/>
    <w:rsid w:val="00986293"/>
    <w:rsid w:val="00A00B79"/>
    <w:rsid w:val="00A708A2"/>
    <w:rsid w:val="00AB05EF"/>
    <w:rsid w:val="00AD0937"/>
    <w:rsid w:val="00AE17DF"/>
    <w:rsid w:val="00AF2163"/>
    <w:rsid w:val="00B77C67"/>
    <w:rsid w:val="00BA2BC9"/>
    <w:rsid w:val="00BC34FA"/>
    <w:rsid w:val="00C16EC9"/>
    <w:rsid w:val="00C53B1B"/>
    <w:rsid w:val="00C678EA"/>
    <w:rsid w:val="00C726B3"/>
    <w:rsid w:val="00DA2161"/>
    <w:rsid w:val="00DB2354"/>
    <w:rsid w:val="00E02B96"/>
    <w:rsid w:val="00E22889"/>
    <w:rsid w:val="00E34A1F"/>
    <w:rsid w:val="00EA7373"/>
    <w:rsid w:val="00EB0A03"/>
    <w:rsid w:val="00ED34D9"/>
    <w:rsid w:val="00F7482F"/>
    <w:rsid w:val="00F9429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Pr>
      <w:color w:val="808080"/>
    </w:rPr>
  </w:style>
  <w:style w:type="paragraph" w:customStyle="1" w:styleId="12172664B53F4C3594AD2B285CF85054">
    <w:name w:val="12172664B53F4C3594AD2B285CF85054"/>
  </w:style>
  <w:style w:type="paragraph" w:customStyle="1" w:styleId="A173785CFA1941F686BB9086AEA65161">
    <w:name w:val="A173785CFA1941F686BB9086AEA6516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13DB5B60C9C81F48A745F34A3E24E562" ma:contentTypeVersion="6" ma:contentTypeDescription="Create a new document." ma:contentTypeScope="" ma:versionID="a5691135c748b4f6bfdace624aa335ae">
  <xsd:schema xmlns:xsd="http://www.w3.org/2001/XMLSchema" xmlns:xs="http://www.w3.org/2001/XMLSchema" xmlns:p="http://schemas.microsoft.com/office/2006/metadata/properties" xmlns:ns2="dcfaf021-1e4b-42f7-930d-2aa7822cd93f" xmlns:ns3="35361e7f-470f-4e6b-a60e-8cceb0da0516" targetNamespace="http://schemas.microsoft.com/office/2006/metadata/properties" ma:root="true" ma:fieldsID="4ef36dc54c97f3680418d69c9bf1f5b1" ns2:_="" ns3:_="">
    <xsd:import namespace="dcfaf021-1e4b-42f7-930d-2aa7822cd93f"/>
    <xsd:import namespace="35361e7f-470f-4e6b-a60e-8cceb0da0516"/>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SearchPropertie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faf021-1e4b-42f7-930d-2aa7822cd9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5361e7f-470f-4e6b-a60e-8cceb0da051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A307493-747D-4D29-947A-117E0FC1FAE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B266180-4566-410F-A1BB-71DDB42E2D71}">
  <ds:schemaRefs>
    <ds:schemaRef ds:uri="http://schemas.openxmlformats.org/officeDocument/2006/bibliography"/>
  </ds:schemaRefs>
</ds:datastoreItem>
</file>

<file path=customXml/itemProps3.xml><?xml version="1.0" encoding="utf-8"?>
<ds:datastoreItem xmlns:ds="http://schemas.openxmlformats.org/officeDocument/2006/customXml" ds:itemID="{7EC1CE9A-95EB-4C18-A197-7BD2FD4567F5}">
  <ds:schemaRefs>
    <ds:schemaRef ds:uri="http://schemas.microsoft.com/sharepoint/v3/contenttype/forms"/>
  </ds:schemaRefs>
</ds:datastoreItem>
</file>

<file path=customXml/itemProps4.xml><?xml version="1.0" encoding="utf-8"?>
<ds:datastoreItem xmlns:ds="http://schemas.openxmlformats.org/officeDocument/2006/customXml" ds:itemID="{AEBBAF46-111C-484B-A23F-061A9AD3313A}"/>
</file>

<file path=docProps/app.xml><?xml version="1.0" encoding="utf-8"?>
<Properties xmlns="http://schemas.openxmlformats.org/officeDocument/2006/extended-properties" xmlns:vt="http://schemas.openxmlformats.org/officeDocument/2006/docPropsVTypes">
  <Template>AOF.TPL.Syllabus.1.0.dotx</Template>
  <TotalTime>5501</TotalTime>
  <Pages>123</Pages>
  <Words>21185</Words>
  <Characters>116523</Characters>
  <Application>Microsoft Office Word</Application>
  <DocSecurity>0</DocSecurity>
  <Lines>971</Lines>
  <Paragraphs>274</Paragraphs>
  <ScaleCrop>false</ScaleCrop>
  <HeadingPairs>
    <vt:vector size="2" baseType="variant">
      <vt:variant>
        <vt:lpstr>Titel</vt:lpstr>
      </vt:variant>
      <vt:variant>
        <vt:i4>1</vt:i4>
      </vt:variant>
    </vt:vector>
  </HeadingPairs>
  <TitlesOfParts>
    <vt:vector size="1" baseType="lpstr">
      <vt:lpstr>Object Oriented Design</vt:lpstr>
    </vt:vector>
  </TitlesOfParts>
  <Company>PXL</Company>
  <LinksUpToDate>false</LinksUpToDate>
  <CharactersWithSpaces>137434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Object Oriented Design</dc:title>
  <dc:subject>&lt;Volledige naam OPO&gt;</dc:subject>
  <dc:creator>Wim Vanden Broeck</dc:creator>
  <cp:keywords/>
  <dc:description/>
  <cp:lastModifiedBy>Wim Vanden Broeck</cp:lastModifiedBy>
  <cp:revision>2985</cp:revision>
  <cp:lastPrinted>2022-09-12T14:33:00Z</cp:lastPrinted>
  <dcterms:created xsi:type="dcterms:W3CDTF">2021-08-28T09:28:00Z</dcterms:created>
  <dcterms:modified xsi:type="dcterms:W3CDTF">2022-09-12T14:34:00Z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95379a6-efcb-4855-97e0-03c6be785496_Enabled">
    <vt:lpwstr>True</vt:lpwstr>
  </property>
  <property fmtid="{D5CDD505-2E9C-101B-9397-08002B2CF9AE}" pid="3" name="MSIP_Label_f95379a6-efcb-4855-97e0-03c6be785496_SiteId">
    <vt:lpwstr>0bff66c5-45db-46ed-8b81-87959e069b90</vt:lpwstr>
  </property>
  <property fmtid="{D5CDD505-2E9C-101B-9397-08002B2CF9AE}" pid="4" name="MSIP_Label_f95379a6-efcb-4855-97e0-03c6be785496_Owner">
    <vt:lpwstr>20006974@pxl.be</vt:lpwstr>
  </property>
  <property fmtid="{D5CDD505-2E9C-101B-9397-08002B2CF9AE}" pid="5" name="MSIP_Label_f95379a6-efcb-4855-97e0-03c6be785496_SetDate">
    <vt:lpwstr>2020-02-22T16:52:05.7922394Z</vt:lpwstr>
  </property>
  <property fmtid="{D5CDD505-2E9C-101B-9397-08002B2CF9AE}" pid="6" name="MSIP_Label_f95379a6-efcb-4855-97e0-03c6be785496_Name">
    <vt:lpwstr>Publiek</vt:lpwstr>
  </property>
  <property fmtid="{D5CDD505-2E9C-101B-9397-08002B2CF9AE}" pid="7" name="MSIP_Label_f95379a6-efcb-4855-97e0-03c6be785496_Application">
    <vt:lpwstr>Microsoft Azure Information Protection</vt:lpwstr>
  </property>
  <property fmtid="{D5CDD505-2E9C-101B-9397-08002B2CF9AE}" pid="8" name="MSIP_Label_f95379a6-efcb-4855-97e0-03c6be785496_ActionId">
    <vt:lpwstr>ca07dd9a-4634-477b-bf68-01c32f9297fc</vt:lpwstr>
  </property>
  <property fmtid="{D5CDD505-2E9C-101B-9397-08002B2CF9AE}" pid="9" name="MSIP_Label_f95379a6-efcb-4855-97e0-03c6be785496_Extended_MSFT_Method">
    <vt:lpwstr>Automatic</vt:lpwstr>
  </property>
  <property fmtid="{D5CDD505-2E9C-101B-9397-08002B2CF9AE}" pid="10" name="Sensitivity">
    <vt:lpwstr>Publiek</vt:lpwstr>
  </property>
  <property fmtid="{D5CDD505-2E9C-101B-9397-08002B2CF9AE}" pid="11" name="ContentTypeId">
    <vt:lpwstr>0x01010013DB5B60C9C81F48A745F34A3E24E562</vt:lpwstr>
  </property>
  <property fmtid="{D5CDD505-2E9C-101B-9397-08002B2CF9AE}" pid="12" name="MediaServiceImageTags">
    <vt:lpwstr/>
  </property>
</Properties>
</file>